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73DA4" w14:textId="77777777" w:rsidR="001D5F50" w:rsidRPr="00382523" w:rsidRDefault="00382523">
      <w:bookmarkStart w:id="0" w:name="_Hlk510447943"/>
      <w:r>
        <w:rPr>
          <w:lang w:val="en-US"/>
        </w:rPr>
        <w:t xml:space="preserve"> </w:t>
      </w:r>
    </w:p>
    <w:p w14:paraId="2C449E36" w14:textId="77777777" w:rsidR="00A0565A" w:rsidRPr="00FA0FA1" w:rsidRDefault="00A0565A" w:rsidP="00A0565A"/>
    <w:p w14:paraId="5F764B17" w14:textId="77777777" w:rsidR="00A0565A" w:rsidRPr="00FA0FA1" w:rsidRDefault="00A0565A" w:rsidP="00A0565A"/>
    <w:tbl>
      <w:tblPr>
        <w:tblW w:w="9497" w:type="dxa"/>
        <w:tblInd w:w="392" w:type="dxa"/>
        <w:tblLayout w:type="fixed"/>
        <w:tblLook w:val="0000" w:firstRow="0" w:lastRow="0" w:firstColumn="0" w:lastColumn="0" w:noHBand="0" w:noVBand="0"/>
      </w:tblPr>
      <w:tblGrid>
        <w:gridCol w:w="4536"/>
        <w:gridCol w:w="4961"/>
      </w:tblGrid>
      <w:tr w:rsidR="00BF1AEC" w:rsidRPr="00FA0FA1" w14:paraId="7CD9C92F" w14:textId="77777777" w:rsidTr="00525C36">
        <w:trPr>
          <w:trHeight w:val="2220"/>
        </w:trPr>
        <w:tc>
          <w:tcPr>
            <w:tcW w:w="4536" w:type="dxa"/>
          </w:tcPr>
          <w:p w14:paraId="582BAA83" w14:textId="77777777" w:rsidR="00BF1AEC" w:rsidRPr="00FA0FA1" w:rsidRDefault="00BF1AEC" w:rsidP="00BF1AEC">
            <w:pPr>
              <w:jc w:val="center"/>
              <w:rPr>
                <w:rFonts w:eastAsia="Batang"/>
                <w:szCs w:val="28"/>
              </w:rPr>
            </w:pPr>
            <w:bookmarkStart w:id="1" w:name="_Hlk15377390"/>
          </w:p>
        </w:tc>
        <w:tc>
          <w:tcPr>
            <w:tcW w:w="4961" w:type="dxa"/>
          </w:tcPr>
          <w:p w14:paraId="1E3958C8" w14:textId="77777777" w:rsidR="00C96CB2" w:rsidRPr="00FA0FA1" w:rsidRDefault="00C96CB2" w:rsidP="00525C36">
            <w:pPr>
              <w:pStyle w:val="affff8"/>
              <w:widowControl/>
              <w:ind w:left="55" w:right="-81" w:firstLine="14"/>
              <w:jc w:val="left"/>
              <w:rPr>
                <w:rFonts w:ascii="Times New Roman" w:hAnsi="Times New Roman"/>
                <w:szCs w:val="28"/>
                <w:lang w:val="ru-RU"/>
              </w:rPr>
            </w:pPr>
            <w:r w:rsidRPr="00FA0FA1">
              <w:rPr>
                <w:rFonts w:ascii="Times New Roman" w:hAnsi="Times New Roman"/>
                <w:szCs w:val="28"/>
                <w:lang w:val="ru-RU"/>
              </w:rPr>
              <w:t>УТВЕРЖДАЮ</w:t>
            </w:r>
          </w:p>
          <w:p w14:paraId="190FA76E" w14:textId="77777777" w:rsidR="00C96CB2" w:rsidRPr="00FA0FA1" w:rsidRDefault="00C96CB2" w:rsidP="00525C36">
            <w:pPr>
              <w:spacing w:line="360" w:lineRule="auto"/>
              <w:ind w:left="55" w:right="-81" w:firstLine="14"/>
            </w:pPr>
            <w:r w:rsidRPr="00FA0FA1">
              <w:t xml:space="preserve">Главный инженер </w:t>
            </w:r>
            <w:r w:rsidRPr="00FA0FA1">
              <w:rPr>
                <w:spacing w:val="-4"/>
              </w:rPr>
              <w:t>ООО «Компания «</w:t>
            </w:r>
            <w:proofErr w:type="spellStart"/>
            <w:r w:rsidRPr="00FA0FA1">
              <w:rPr>
                <w:spacing w:val="-4"/>
              </w:rPr>
              <w:t>Стальэнерго</w:t>
            </w:r>
            <w:proofErr w:type="spellEnd"/>
            <w:r w:rsidRPr="00FA0FA1">
              <w:rPr>
                <w:spacing w:val="-4"/>
              </w:rPr>
              <w:t>»</w:t>
            </w:r>
          </w:p>
          <w:p w14:paraId="0896F856" w14:textId="77777777" w:rsidR="00C96CB2" w:rsidRPr="00FA0FA1" w:rsidRDefault="00C96CB2" w:rsidP="00525C36">
            <w:pPr>
              <w:spacing w:line="360" w:lineRule="auto"/>
              <w:ind w:left="55" w:right="-81" w:firstLine="14"/>
            </w:pPr>
            <w:r w:rsidRPr="00FA0FA1">
              <w:t xml:space="preserve">__________________ Ю. А. </w:t>
            </w:r>
            <w:proofErr w:type="spellStart"/>
            <w:r w:rsidRPr="00FA0FA1">
              <w:t>Федоркин</w:t>
            </w:r>
            <w:proofErr w:type="spellEnd"/>
          </w:p>
          <w:p w14:paraId="22C1B8C3" w14:textId="77777777" w:rsidR="00BF1AEC" w:rsidRPr="00FA0FA1" w:rsidRDefault="00B655BD" w:rsidP="00525C36">
            <w:pPr>
              <w:spacing w:line="360" w:lineRule="auto"/>
              <w:rPr>
                <w:rFonts w:eastAsia="Batang"/>
                <w:szCs w:val="28"/>
              </w:rPr>
            </w:pPr>
            <w:r w:rsidRPr="00FA0FA1">
              <w:t>«</w:t>
            </w:r>
            <w:r w:rsidRPr="00FA0FA1">
              <w:rPr>
                <w:u w:val="single"/>
              </w:rPr>
              <w:t>         </w:t>
            </w:r>
            <w:r w:rsidRPr="00FA0FA1">
              <w:t>» </w:t>
            </w:r>
            <w:r w:rsidRPr="00FA0FA1">
              <w:rPr>
                <w:u w:val="single"/>
              </w:rPr>
              <w:t xml:space="preserve">                     </w:t>
            </w:r>
            <w:r w:rsidRPr="00FA0FA1">
              <w:t> 20</w:t>
            </w:r>
            <w:r w:rsidR="00F272AF">
              <w:t>20</w:t>
            </w:r>
            <w:r w:rsidRPr="00FA0FA1">
              <w:t> г.</w:t>
            </w:r>
          </w:p>
        </w:tc>
      </w:tr>
      <w:bookmarkEnd w:id="1"/>
    </w:tbl>
    <w:p w14:paraId="4A0800B1" w14:textId="77777777" w:rsidR="00A0565A" w:rsidRPr="00FA0FA1" w:rsidRDefault="00A0565A" w:rsidP="00A0565A">
      <w:pPr>
        <w:rPr>
          <w:szCs w:val="28"/>
        </w:rPr>
      </w:pPr>
    </w:p>
    <w:tbl>
      <w:tblPr>
        <w:tblW w:w="0" w:type="auto"/>
        <w:tblLayout w:type="fixed"/>
        <w:tblLook w:val="0000" w:firstRow="0" w:lastRow="0" w:firstColumn="0" w:lastColumn="0" w:noHBand="0" w:noVBand="0"/>
      </w:tblPr>
      <w:tblGrid>
        <w:gridCol w:w="397"/>
        <w:gridCol w:w="4536"/>
        <w:gridCol w:w="4775"/>
        <w:gridCol w:w="186"/>
      </w:tblGrid>
      <w:tr w:rsidR="00BF1AEC" w:rsidRPr="00FA0FA1" w14:paraId="0C1CE00E" w14:textId="77777777" w:rsidTr="00525C36">
        <w:trPr>
          <w:gridAfter w:val="1"/>
          <w:wAfter w:w="186" w:type="dxa"/>
          <w:trHeight w:val="5363"/>
        </w:trPr>
        <w:tc>
          <w:tcPr>
            <w:tcW w:w="9708" w:type="dxa"/>
            <w:gridSpan w:val="3"/>
          </w:tcPr>
          <w:p w14:paraId="300F6071" w14:textId="77777777" w:rsidR="00BF1AEC" w:rsidRPr="00FA0FA1" w:rsidRDefault="00BF1AEC" w:rsidP="00BF1AEC">
            <w:pPr>
              <w:spacing w:after="120" w:line="348" w:lineRule="auto"/>
              <w:rPr>
                <w:rFonts w:eastAsia="MS Mincho"/>
                <w:szCs w:val="22"/>
              </w:rPr>
            </w:pPr>
            <w:bookmarkStart w:id="2" w:name="_Hlk15377442"/>
            <w:bookmarkEnd w:id="0"/>
          </w:p>
          <w:p w14:paraId="58F3963B" w14:textId="77777777" w:rsidR="00BF1AEC" w:rsidRPr="00FA0FA1" w:rsidRDefault="00BF1AEC" w:rsidP="00BF1AEC">
            <w:pPr>
              <w:spacing w:after="120" w:line="348" w:lineRule="auto"/>
              <w:rPr>
                <w:rFonts w:eastAsia="MS Mincho"/>
                <w:szCs w:val="22"/>
              </w:rPr>
            </w:pPr>
          </w:p>
          <w:p w14:paraId="13D744B5" w14:textId="77777777" w:rsidR="00BD2B8B" w:rsidRPr="00BD2B8B" w:rsidRDefault="00BD2B8B" w:rsidP="00BD2B8B">
            <w:pPr>
              <w:spacing w:after="100" w:afterAutospacing="1" w:line="276" w:lineRule="auto"/>
              <w:jc w:val="center"/>
              <w:rPr>
                <w:b/>
                <w:sz w:val="32"/>
                <w:szCs w:val="32"/>
              </w:rPr>
            </w:pPr>
            <w:r w:rsidRPr="00BD2B8B">
              <w:rPr>
                <w:b/>
                <w:sz w:val="32"/>
                <w:szCs w:val="32"/>
              </w:rPr>
              <w:t>ОБЪЕКТНЫЙ КОНТРОЛЛЕР ПРИВОДА СТРЕЛКИ</w:t>
            </w:r>
          </w:p>
          <w:p w14:paraId="44737D1D" w14:textId="77777777" w:rsidR="00BF1AEC" w:rsidRPr="00BD1FF2" w:rsidRDefault="00BD2B8B" w:rsidP="00BD2B8B">
            <w:pPr>
              <w:spacing w:after="100" w:afterAutospacing="1" w:line="276" w:lineRule="auto"/>
              <w:jc w:val="center"/>
              <w:rPr>
                <w:rFonts w:eastAsia="Batang"/>
                <w:b/>
                <w:bCs/>
                <w:sz w:val="32"/>
                <w:szCs w:val="22"/>
              </w:rPr>
            </w:pPr>
            <w:proofErr w:type="spellStart"/>
            <w:r w:rsidRPr="00BD2B8B">
              <w:rPr>
                <w:b/>
                <w:sz w:val="32"/>
                <w:szCs w:val="32"/>
              </w:rPr>
              <w:t>ОКПС</w:t>
            </w:r>
            <w:proofErr w:type="spellEnd"/>
            <w:r w:rsidRPr="00BD2B8B">
              <w:rPr>
                <w:b/>
                <w:sz w:val="32"/>
                <w:szCs w:val="32"/>
              </w:rPr>
              <w:t>-Е-К</w:t>
            </w:r>
          </w:p>
          <w:p w14:paraId="1D93A591" w14:textId="77777777" w:rsidR="00DD36C7" w:rsidRPr="00BC7461" w:rsidRDefault="00DD36C7" w:rsidP="00DD36C7">
            <w:pPr>
              <w:spacing w:line="300" w:lineRule="auto"/>
              <w:jc w:val="center"/>
              <w:rPr>
                <w:szCs w:val="28"/>
              </w:rPr>
            </w:pPr>
            <w:commentRangeStart w:id="3"/>
            <w:proofErr w:type="spellStart"/>
            <w:proofErr w:type="gramStart"/>
            <w:r w:rsidRPr="00BC7461">
              <w:rPr>
                <w:rFonts w:eastAsia="MS Mincho"/>
                <w:szCs w:val="28"/>
              </w:rPr>
              <w:t>ЕИУС.</w:t>
            </w:r>
            <w:r>
              <w:rPr>
                <w:rFonts w:eastAsia="MS Mincho"/>
                <w:szCs w:val="28"/>
              </w:rPr>
              <w:t>хххххх</w:t>
            </w:r>
            <w:r w:rsidRPr="00BC7461">
              <w:rPr>
                <w:rFonts w:eastAsia="MS Mincho"/>
                <w:szCs w:val="28"/>
              </w:rPr>
              <w:t>.</w:t>
            </w:r>
            <w:r>
              <w:rPr>
                <w:rFonts w:eastAsia="MS Mincho"/>
                <w:szCs w:val="28"/>
              </w:rPr>
              <w:t>ххх</w:t>
            </w:r>
            <w:proofErr w:type="spellEnd"/>
            <w:proofErr w:type="gramEnd"/>
            <w:r>
              <w:rPr>
                <w:rFonts w:eastAsia="MS Mincho"/>
                <w:szCs w:val="28"/>
              </w:rPr>
              <w:t> 01</w:t>
            </w:r>
            <w:r w:rsidRPr="00BC7461">
              <w:rPr>
                <w:rFonts w:eastAsia="Batang"/>
                <w:szCs w:val="28"/>
                <w:lang w:eastAsia="en-US"/>
              </w:rPr>
              <w:t> 9</w:t>
            </w:r>
            <w:r>
              <w:rPr>
                <w:rFonts w:eastAsia="Batang"/>
                <w:szCs w:val="28"/>
                <w:lang w:eastAsia="en-US"/>
              </w:rPr>
              <w:t>1 01 </w:t>
            </w:r>
            <w:r w:rsidRPr="00BC7461">
              <w:rPr>
                <w:rFonts w:eastAsia="Batang"/>
                <w:szCs w:val="28"/>
                <w:lang w:eastAsia="en-US"/>
              </w:rPr>
              <w:t>01</w:t>
            </w:r>
            <w:commentRangeEnd w:id="3"/>
            <w:r>
              <w:rPr>
                <w:rStyle w:val="affa"/>
              </w:rPr>
              <w:commentReference w:id="3"/>
            </w:r>
          </w:p>
          <w:p w14:paraId="444371F5" w14:textId="77777777" w:rsidR="00BF1AEC" w:rsidRPr="00FA0FA1" w:rsidRDefault="00BF1AEC" w:rsidP="00BF1AEC">
            <w:pPr>
              <w:spacing w:line="348" w:lineRule="auto"/>
              <w:jc w:val="center"/>
              <w:rPr>
                <w:rFonts w:eastAsia="MS Mincho"/>
                <w:szCs w:val="28"/>
              </w:rPr>
            </w:pPr>
          </w:p>
          <w:p w14:paraId="6A77AC60" w14:textId="77777777" w:rsidR="00BF1AEC" w:rsidRPr="00FA0FA1" w:rsidRDefault="00BF1AEC" w:rsidP="00BF1AEC">
            <w:pPr>
              <w:spacing w:line="348" w:lineRule="auto"/>
              <w:jc w:val="center"/>
              <w:rPr>
                <w:rFonts w:eastAsia="MS Mincho"/>
              </w:rPr>
            </w:pPr>
          </w:p>
        </w:tc>
      </w:tr>
      <w:tr w:rsidR="00525C36" w:rsidRPr="00FA0FA1" w14:paraId="28B2904E" w14:textId="77777777" w:rsidTr="00525C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397" w:type="dxa"/>
          <w:trHeight w:val="2220"/>
        </w:trPr>
        <w:tc>
          <w:tcPr>
            <w:tcW w:w="4536" w:type="dxa"/>
            <w:tcBorders>
              <w:top w:val="nil"/>
              <w:left w:val="nil"/>
              <w:bottom w:val="nil"/>
              <w:right w:val="nil"/>
            </w:tcBorders>
          </w:tcPr>
          <w:p w14:paraId="4ACC3242" w14:textId="77777777" w:rsidR="00525C36" w:rsidRPr="00FA0FA1" w:rsidRDefault="00525C36" w:rsidP="00425F9D">
            <w:pPr>
              <w:jc w:val="center"/>
              <w:rPr>
                <w:rFonts w:eastAsia="Batang"/>
                <w:szCs w:val="28"/>
              </w:rPr>
            </w:pPr>
          </w:p>
        </w:tc>
        <w:tc>
          <w:tcPr>
            <w:tcW w:w="4961" w:type="dxa"/>
            <w:gridSpan w:val="2"/>
            <w:tcBorders>
              <w:top w:val="nil"/>
              <w:left w:val="nil"/>
              <w:bottom w:val="nil"/>
              <w:right w:val="nil"/>
            </w:tcBorders>
          </w:tcPr>
          <w:p w14:paraId="16B0D829" w14:textId="77777777" w:rsidR="00525C36" w:rsidRPr="00FA0FA1" w:rsidRDefault="00525C36" w:rsidP="00525C36">
            <w:pPr>
              <w:spacing w:line="360" w:lineRule="auto"/>
            </w:pPr>
            <w:r w:rsidRPr="00FA0FA1">
              <w:t xml:space="preserve">Начальник отдела разработок </w:t>
            </w:r>
            <w:r w:rsidRPr="00FA0FA1">
              <w:br/>
              <w:t>новых видов продукции ООО «Компания «</w:t>
            </w:r>
            <w:proofErr w:type="spellStart"/>
            <w:r w:rsidRPr="00FA0FA1">
              <w:t>Стальэнерго</w:t>
            </w:r>
            <w:proofErr w:type="spellEnd"/>
            <w:r w:rsidRPr="00FA0FA1">
              <w:t>»</w:t>
            </w:r>
          </w:p>
          <w:p w14:paraId="196149A1" w14:textId="77777777" w:rsidR="00B4189E" w:rsidRPr="00FA0FA1" w:rsidRDefault="00525C36" w:rsidP="00525C36">
            <w:pPr>
              <w:spacing w:line="360" w:lineRule="auto"/>
            </w:pPr>
            <w:r w:rsidRPr="00FA0FA1">
              <w:t>_____________ И. В. Солодовник</w:t>
            </w:r>
          </w:p>
          <w:p w14:paraId="445269D3" w14:textId="77777777" w:rsidR="00525C36" w:rsidRPr="00FA0FA1" w:rsidRDefault="00525C36" w:rsidP="00525C36">
            <w:pPr>
              <w:spacing w:line="360" w:lineRule="auto"/>
            </w:pPr>
            <w:r w:rsidRPr="00FA0FA1">
              <w:t>«</w:t>
            </w:r>
            <w:r w:rsidRPr="00FA0FA1">
              <w:rPr>
                <w:u w:val="single"/>
              </w:rPr>
              <w:t xml:space="preserve">  </w:t>
            </w:r>
            <w:r w:rsidR="00066668" w:rsidRPr="00FA0FA1">
              <w:rPr>
                <w:u w:val="single"/>
              </w:rPr>
              <w:t xml:space="preserve">     </w:t>
            </w:r>
            <w:r w:rsidRPr="00FA0FA1">
              <w:rPr>
                <w:u w:val="single"/>
              </w:rPr>
              <w:t xml:space="preserve">  </w:t>
            </w:r>
            <w:r w:rsidRPr="00FA0FA1">
              <w:t>» </w:t>
            </w:r>
            <w:r w:rsidRPr="00FA0FA1">
              <w:rPr>
                <w:u w:val="single"/>
              </w:rPr>
              <w:t xml:space="preserve">    </w:t>
            </w:r>
            <w:r w:rsidR="00066668" w:rsidRPr="00FA0FA1">
              <w:rPr>
                <w:u w:val="single"/>
              </w:rPr>
              <w:t xml:space="preserve">                    </w:t>
            </w:r>
            <w:r w:rsidRPr="00FA0FA1">
              <w:rPr>
                <w:u w:val="single"/>
              </w:rPr>
              <w:t>    </w:t>
            </w:r>
            <w:r w:rsidRPr="00FA0FA1">
              <w:t> 20</w:t>
            </w:r>
            <w:r w:rsidR="00F272AF">
              <w:t>20</w:t>
            </w:r>
            <w:r w:rsidRPr="00FA0FA1">
              <w:t> г.</w:t>
            </w:r>
          </w:p>
        </w:tc>
      </w:tr>
    </w:tbl>
    <w:p w14:paraId="6556D334" w14:textId="77777777" w:rsidR="00C96CB2" w:rsidRPr="00FA0FA1" w:rsidRDefault="00C96CB2" w:rsidP="00ED24E8">
      <w:pPr>
        <w:spacing w:after="120"/>
        <w:rPr>
          <w:lang w:eastAsia="en-US"/>
        </w:rPr>
      </w:pPr>
    </w:p>
    <w:p w14:paraId="4EF16E0C" w14:textId="77777777" w:rsidR="00C96CB2" w:rsidRPr="00FA0FA1" w:rsidRDefault="00C96CB2" w:rsidP="00ED24E8">
      <w:pPr>
        <w:spacing w:after="120"/>
        <w:rPr>
          <w:lang w:eastAsia="en-US"/>
        </w:rPr>
      </w:pPr>
    </w:p>
    <w:p w14:paraId="1F179B60" w14:textId="77777777" w:rsidR="00C96CB2" w:rsidRPr="00FA0FA1" w:rsidRDefault="00C96CB2" w:rsidP="00ED24E8">
      <w:pPr>
        <w:spacing w:after="120"/>
        <w:rPr>
          <w:lang w:eastAsia="en-US"/>
        </w:rPr>
      </w:pPr>
    </w:p>
    <w:p w14:paraId="67B0839F" w14:textId="77777777" w:rsidR="00ED24E8" w:rsidRPr="00FA0FA1" w:rsidRDefault="00687AFB" w:rsidP="00ED24E8">
      <w:pPr>
        <w:spacing w:after="120"/>
        <w:rPr>
          <w:b/>
          <w:szCs w:val="28"/>
        </w:rPr>
      </w:pPr>
      <w:r w:rsidRPr="00FA0FA1">
        <w:rPr>
          <w:lang w:eastAsia="en-US"/>
        </w:rPr>
        <w:br w:type="page"/>
      </w:r>
      <w:bookmarkStart w:id="4" w:name="_Hlk510443375"/>
      <w:bookmarkEnd w:id="2"/>
      <w:r w:rsidR="00ED24E8" w:rsidRPr="00FA0FA1">
        <w:rPr>
          <w:b/>
          <w:szCs w:val="28"/>
        </w:rPr>
        <w:lastRenderedPageBreak/>
        <w:t>История изменений</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1298"/>
        <w:gridCol w:w="851"/>
        <w:gridCol w:w="1559"/>
        <w:gridCol w:w="1985"/>
        <w:gridCol w:w="1701"/>
        <w:gridCol w:w="1559"/>
      </w:tblGrid>
      <w:tr w:rsidR="00ED24E8" w:rsidRPr="00FA0FA1" w14:paraId="450FC525" w14:textId="77777777" w:rsidTr="003B0CDE">
        <w:trPr>
          <w:jc w:val="center"/>
        </w:trPr>
        <w:tc>
          <w:tcPr>
            <w:tcW w:w="511" w:type="dxa"/>
            <w:shd w:val="clear" w:color="auto" w:fill="auto"/>
            <w:vAlign w:val="center"/>
          </w:tcPr>
          <w:p w14:paraId="79B64B1E" w14:textId="77777777" w:rsidR="00ED24E8" w:rsidRPr="00FA0FA1" w:rsidRDefault="00ED24E8" w:rsidP="003B0CDE">
            <w:pPr>
              <w:shd w:val="clear" w:color="auto" w:fill="FFFFFF"/>
              <w:ind w:left="-142" w:right="-131"/>
              <w:jc w:val="center"/>
              <w:rPr>
                <w:sz w:val="24"/>
                <w:szCs w:val="24"/>
              </w:rPr>
            </w:pPr>
            <w:r w:rsidRPr="00FA0FA1">
              <w:rPr>
                <w:sz w:val="24"/>
                <w:szCs w:val="24"/>
              </w:rPr>
              <w:t>п/п</w:t>
            </w:r>
          </w:p>
        </w:tc>
        <w:tc>
          <w:tcPr>
            <w:tcW w:w="1298" w:type="dxa"/>
            <w:shd w:val="clear" w:color="auto" w:fill="auto"/>
            <w:vAlign w:val="center"/>
          </w:tcPr>
          <w:p w14:paraId="616CAE5D" w14:textId="77777777" w:rsidR="00ED24E8" w:rsidRPr="00FA0FA1" w:rsidRDefault="00ED24E8" w:rsidP="003B0CDE">
            <w:pPr>
              <w:shd w:val="clear" w:color="auto" w:fill="FFFFFF"/>
              <w:jc w:val="center"/>
              <w:rPr>
                <w:sz w:val="24"/>
                <w:szCs w:val="24"/>
              </w:rPr>
            </w:pPr>
            <w:r w:rsidRPr="00FA0FA1">
              <w:rPr>
                <w:sz w:val="24"/>
                <w:szCs w:val="24"/>
              </w:rPr>
              <w:t>Дата</w:t>
            </w:r>
          </w:p>
        </w:tc>
        <w:tc>
          <w:tcPr>
            <w:tcW w:w="851" w:type="dxa"/>
            <w:shd w:val="clear" w:color="auto" w:fill="auto"/>
            <w:vAlign w:val="center"/>
          </w:tcPr>
          <w:p w14:paraId="216A185A" w14:textId="77777777" w:rsidR="00ED24E8" w:rsidRPr="00FA0FA1" w:rsidRDefault="00ED24E8" w:rsidP="003B0CDE">
            <w:pPr>
              <w:shd w:val="clear" w:color="auto" w:fill="FFFFFF"/>
              <w:ind w:left="-108" w:right="-108"/>
              <w:jc w:val="center"/>
              <w:rPr>
                <w:sz w:val="24"/>
                <w:szCs w:val="24"/>
              </w:rPr>
            </w:pPr>
            <w:r w:rsidRPr="00FA0FA1">
              <w:rPr>
                <w:sz w:val="24"/>
                <w:szCs w:val="24"/>
              </w:rPr>
              <w:t>Номер версии</w:t>
            </w:r>
          </w:p>
        </w:tc>
        <w:tc>
          <w:tcPr>
            <w:tcW w:w="1559" w:type="dxa"/>
            <w:shd w:val="clear" w:color="auto" w:fill="auto"/>
            <w:vAlign w:val="center"/>
          </w:tcPr>
          <w:p w14:paraId="7E35041E" w14:textId="77777777" w:rsidR="00ED24E8" w:rsidRPr="00FA0FA1" w:rsidRDefault="00ED24E8" w:rsidP="003B0CDE">
            <w:pPr>
              <w:shd w:val="clear" w:color="auto" w:fill="FFFFFF"/>
              <w:jc w:val="center"/>
              <w:rPr>
                <w:sz w:val="24"/>
                <w:szCs w:val="24"/>
              </w:rPr>
            </w:pPr>
            <w:r w:rsidRPr="00FA0FA1">
              <w:rPr>
                <w:sz w:val="24"/>
                <w:szCs w:val="24"/>
              </w:rPr>
              <w:t>Статус</w:t>
            </w:r>
          </w:p>
        </w:tc>
        <w:tc>
          <w:tcPr>
            <w:tcW w:w="1985" w:type="dxa"/>
            <w:shd w:val="clear" w:color="auto" w:fill="auto"/>
            <w:vAlign w:val="center"/>
          </w:tcPr>
          <w:p w14:paraId="52EBE16B" w14:textId="77777777" w:rsidR="00ED24E8" w:rsidRPr="00FA0FA1" w:rsidRDefault="00ED24E8" w:rsidP="003B0CDE">
            <w:pPr>
              <w:shd w:val="clear" w:color="auto" w:fill="FFFFFF"/>
              <w:jc w:val="center"/>
              <w:rPr>
                <w:sz w:val="24"/>
                <w:szCs w:val="24"/>
              </w:rPr>
            </w:pPr>
            <w:r w:rsidRPr="00FA0FA1">
              <w:rPr>
                <w:sz w:val="24"/>
                <w:szCs w:val="24"/>
              </w:rPr>
              <w:t>Автор</w:t>
            </w:r>
          </w:p>
        </w:tc>
        <w:tc>
          <w:tcPr>
            <w:tcW w:w="1701" w:type="dxa"/>
            <w:shd w:val="clear" w:color="auto" w:fill="auto"/>
            <w:vAlign w:val="center"/>
          </w:tcPr>
          <w:p w14:paraId="3E339CB7" w14:textId="77777777" w:rsidR="00ED24E8" w:rsidRPr="00FA0FA1" w:rsidRDefault="00ED24E8" w:rsidP="003B0CDE">
            <w:pPr>
              <w:shd w:val="clear" w:color="auto" w:fill="FFFFFF"/>
              <w:jc w:val="center"/>
              <w:rPr>
                <w:sz w:val="24"/>
                <w:szCs w:val="24"/>
              </w:rPr>
            </w:pPr>
            <w:r w:rsidRPr="00FA0FA1">
              <w:rPr>
                <w:sz w:val="24"/>
                <w:szCs w:val="24"/>
              </w:rPr>
              <w:t>Причина изменения, № извещения</w:t>
            </w:r>
          </w:p>
        </w:tc>
        <w:tc>
          <w:tcPr>
            <w:tcW w:w="1559" w:type="dxa"/>
            <w:shd w:val="clear" w:color="auto" w:fill="auto"/>
            <w:vAlign w:val="center"/>
          </w:tcPr>
          <w:p w14:paraId="5D0FDFF6" w14:textId="77777777" w:rsidR="00ED24E8" w:rsidRPr="00FA0FA1" w:rsidRDefault="00ED24E8" w:rsidP="003B0CDE">
            <w:pPr>
              <w:shd w:val="clear" w:color="auto" w:fill="FFFFFF"/>
              <w:ind w:left="-108" w:right="-108"/>
              <w:jc w:val="center"/>
              <w:rPr>
                <w:sz w:val="24"/>
                <w:szCs w:val="24"/>
              </w:rPr>
            </w:pPr>
            <w:r w:rsidRPr="00FA0FA1">
              <w:rPr>
                <w:sz w:val="24"/>
                <w:szCs w:val="24"/>
              </w:rPr>
              <w:t>Комментарии</w:t>
            </w:r>
          </w:p>
        </w:tc>
      </w:tr>
      <w:tr w:rsidR="009A2201" w:rsidRPr="00FA0FA1" w14:paraId="2E73A63E" w14:textId="77777777" w:rsidTr="003B0CDE">
        <w:trPr>
          <w:jc w:val="center"/>
        </w:trPr>
        <w:tc>
          <w:tcPr>
            <w:tcW w:w="511" w:type="dxa"/>
            <w:shd w:val="clear" w:color="auto" w:fill="auto"/>
          </w:tcPr>
          <w:p w14:paraId="090B020C" w14:textId="77777777" w:rsidR="009A2201" w:rsidRPr="00FA0FA1" w:rsidRDefault="009A2201" w:rsidP="009A2201">
            <w:pPr>
              <w:shd w:val="clear" w:color="auto" w:fill="FFFFFF"/>
              <w:spacing w:line="360" w:lineRule="auto"/>
              <w:jc w:val="both"/>
              <w:rPr>
                <w:sz w:val="24"/>
                <w:szCs w:val="24"/>
              </w:rPr>
            </w:pPr>
            <w:r w:rsidRPr="00FA0FA1">
              <w:rPr>
                <w:sz w:val="24"/>
                <w:szCs w:val="24"/>
              </w:rPr>
              <w:t>1</w:t>
            </w:r>
          </w:p>
        </w:tc>
        <w:tc>
          <w:tcPr>
            <w:tcW w:w="1298" w:type="dxa"/>
            <w:shd w:val="clear" w:color="auto" w:fill="auto"/>
          </w:tcPr>
          <w:p w14:paraId="065A4587" w14:textId="77777777" w:rsidR="009A2201" w:rsidRPr="00FA0FA1" w:rsidRDefault="009A2201" w:rsidP="009A2201">
            <w:pPr>
              <w:shd w:val="clear" w:color="auto" w:fill="FFFFFF"/>
              <w:spacing w:line="360" w:lineRule="auto"/>
              <w:jc w:val="both"/>
              <w:rPr>
                <w:sz w:val="24"/>
                <w:szCs w:val="24"/>
              </w:rPr>
            </w:pPr>
          </w:p>
        </w:tc>
        <w:tc>
          <w:tcPr>
            <w:tcW w:w="851" w:type="dxa"/>
            <w:shd w:val="clear" w:color="auto" w:fill="auto"/>
          </w:tcPr>
          <w:p w14:paraId="502A043D" w14:textId="77777777" w:rsidR="009A2201" w:rsidRPr="00FA0FA1" w:rsidRDefault="009A2201" w:rsidP="009A2201">
            <w:pPr>
              <w:shd w:val="clear" w:color="auto" w:fill="FFFFFF"/>
              <w:spacing w:line="360" w:lineRule="auto"/>
              <w:jc w:val="center"/>
              <w:rPr>
                <w:sz w:val="24"/>
                <w:szCs w:val="24"/>
              </w:rPr>
            </w:pPr>
            <w:r w:rsidRPr="00FA0FA1">
              <w:rPr>
                <w:sz w:val="24"/>
                <w:szCs w:val="24"/>
              </w:rPr>
              <w:t>1</w:t>
            </w:r>
            <w:r w:rsidR="00013CCC" w:rsidRPr="00FA0FA1">
              <w:rPr>
                <w:sz w:val="24"/>
                <w:szCs w:val="24"/>
              </w:rPr>
              <w:t>.0</w:t>
            </w:r>
          </w:p>
        </w:tc>
        <w:tc>
          <w:tcPr>
            <w:tcW w:w="1559" w:type="dxa"/>
            <w:shd w:val="clear" w:color="auto" w:fill="auto"/>
          </w:tcPr>
          <w:p w14:paraId="76F17AD6" w14:textId="77777777" w:rsidR="009A2201" w:rsidRPr="00FA0FA1" w:rsidRDefault="009A2201" w:rsidP="009A2201">
            <w:pPr>
              <w:shd w:val="clear" w:color="auto" w:fill="FFFFFF"/>
              <w:spacing w:line="360" w:lineRule="auto"/>
              <w:jc w:val="both"/>
              <w:rPr>
                <w:sz w:val="24"/>
                <w:szCs w:val="24"/>
              </w:rPr>
            </w:pPr>
            <w:r w:rsidRPr="00FA0FA1">
              <w:rPr>
                <w:sz w:val="24"/>
              </w:rPr>
              <w:t>Проект</w:t>
            </w:r>
          </w:p>
        </w:tc>
        <w:tc>
          <w:tcPr>
            <w:tcW w:w="1985" w:type="dxa"/>
            <w:shd w:val="clear" w:color="auto" w:fill="auto"/>
          </w:tcPr>
          <w:p w14:paraId="29026C6A" w14:textId="77777777" w:rsidR="009A2201" w:rsidRPr="00FA0FA1" w:rsidRDefault="009A2201" w:rsidP="009A2201">
            <w:pPr>
              <w:shd w:val="clear" w:color="auto" w:fill="FFFFFF"/>
              <w:spacing w:line="360" w:lineRule="auto"/>
              <w:jc w:val="both"/>
              <w:rPr>
                <w:sz w:val="24"/>
                <w:szCs w:val="24"/>
              </w:rPr>
            </w:pPr>
          </w:p>
        </w:tc>
        <w:tc>
          <w:tcPr>
            <w:tcW w:w="1701" w:type="dxa"/>
            <w:shd w:val="clear" w:color="auto" w:fill="auto"/>
          </w:tcPr>
          <w:p w14:paraId="5D05DDF8" w14:textId="77777777" w:rsidR="009A2201" w:rsidRPr="00FA0FA1" w:rsidRDefault="009A2201" w:rsidP="009A2201">
            <w:pPr>
              <w:shd w:val="clear" w:color="auto" w:fill="FFFFFF"/>
              <w:spacing w:line="360" w:lineRule="auto"/>
              <w:jc w:val="both"/>
              <w:rPr>
                <w:sz w:val="24"/>
                <w:szCs w:val="24"/>
              </w:rPr>
            </w:pPr>
          </w:p>
        </w:tc>
        <w:tc>
          <w:tcPr>
            <w:tcW w:w="1559" w:type="dxa"/>
            <w:shd w:val="clear" w:color="auto" w:fill="auto"/>
          </w:tcPr>
          <w:p w14:paraId="45216D87" w14:textId="77777777" w:rsidR="009A2201" w:rsidRPr="00FA0FA1" w:rsidRDefault="009A2201" w:rsidP="009A2201">
            <w:pPr>
              <w:shd w:val="clear" w:color="auto" w:fill="FFFFFF"/>
              <w:spacing w:line="360" w:lineRule="auto"/>
              <w:jc w:val="both"/>
              <w:rPr>
                <w:sz w:val="24"/>
                <w:szCs w:val="24"/>
              </w:rPr>
            </w:pPr>
            <w:r w:rsidRPr="00FA0FA1">
              <w:rPr>
                <w:sz w:val="24"/>
              </w:rPr>
              <w:t>Создание документа</w:t>
            </w:r>
          </w:p>
        </w:tc>
      </w:tr>
      <w:tr w:rsidR="0035715C" w:rsidRPr="00FA0FA1" w14:paraId="6951EEEA" w14:textId="77777777" w:rsidTr="003B0CDE">
        <w:trPr>
          <w:jc w:val="center"/>
        </w:trPr>
        <w:tc>
          <w:tcPr>
            <w:tcW w:w="511" w:type="dxa"/>
            <w:shd w:val="clear" w:color="auto" w:fill="auto"/>
          </w:tcPr>
          <w:p w14:paraId="25BD55F7" w14:textId="77777777" w:rsidR="0035715C" w:rsidRPr="00FA0FA1" w:rsidRDefault="0035715C" w:rsidP="003B0CDE">
            <w:pPr>
              <w:shd w:val="clear" w:color="auto" w:fill="FFFFFF"/>
              <w:spacing w:line="360" w:lineRule="auto"/>
              <w:jc w:val="both"/>
              <w:rPr>
                <w:sz w:val="24"/>
                <w:szCs w:val="24"/>
              </w:rPr>
            </w:pPr>
          </w:p>
        </w:tc>
        <w:tc>
          <w:tcPr>
            <w:tcW w:w="1298" w:type="dxa"/>
            <w:shd w:val="clear" w:color="auto" w:fill="auto"/>
          </w:tcPr>
          <w:p w14:paraId="6B97BC78" w14:textId="77777777" w:rsidR="0035715C" w:rsidRPr="00FA0FA1" w:rsidRDefault="0035715C" w:rsidP="003B0CDE">
            <w:pPr>
              <w:shd w:val="clear" w:color="auto" w:fill="FFFFFF"/>
              <w:spacing w:line="360" w:lineRule="auto"/>
              <w:jc w:val="both"/>
              <w:rPr>
                <w:sz w:val="24"/>
                <w:szCs w:val="24"/>
              </w:rPr>
            </w:pPr>
          </w:p>
        </w:tc>
        <w:tc>
          <w:tcPr>
            <w:tcW w:w="851" w:type="dxa"/>
            <w:shd w:val="clear" w:color="auto" w:fill="auto"/>
          </w:tcPr>
          <w:p w14:paraId="37263C55" w14:textId="77777777" w:rsidR="0035715C" w:rsidRPr="00FA0FA1" w:rsidRDefault="0035715C" w:rsidP="003B0CDE">
            <w:pPr>
              <w:shd w:val="clear" w:color="auto" w:fill="FFFFFF"/>
              <w:spacing w:line="360" w:lineRule="auto"/>
              <w:jc w:val="center"/>
              <w:rPr>
                <w:sz w:val="24"/>
                <w:szCs w:val="24"/>
              </w:rPr>
            </w:pPr>
          </w:p>
        </w:tc>
        <w:tc>
          <w:tcPr>
            <w:tcW w:w="1559" w:type="dxa"/>
            <w:shd w:val="clear" w:color="auto" w:fill="auto"/>
          </w:tcPr>
          <w:p w14:paraId="50E562B8" w14:textId="77777777" w:rsidR="0035715C" w:rsidRPr="00FA0FA1" w:rsidRDefault="0035715C" w:rsidP="003B0CDE">
            <w:pPr>
              <w:shd w:val="clear" w:color="auto" w:fill="FFFFFF"/>
              <w:spacing w:line="360" w:lineRule="auto"/>
              <w:jc w:val="both"/>
              <w:rPr>
                <w:sz w:val="24"/>
                <w:szCs w:val="24"/>
              </w:rPr>
            </w:pPr>
          </w:p>
        </w:tc>
        <w:tc>
          <w:tcPr>
            <w:tcW w:w="1985" w:type="dxa"/>
            <w:shd w:val="clear" w:color="auto" w:fill="auto"/>
          </w:tcPr>
          <w:p w14:paraId="0B08FE85" w14:textId="77777777" w:rsidR="0035715C" w:rsidRPr="00FA0FA1" w:rsidRDefault="0035715C" w:rsidP="003B0CDE">
            <w:pPr>
              <w:shd w:val="clear" w:color="auto" w:fill="FFFFFF"/>
              <w:spacing w:line="360" w:lineRule="auto"/>
              <w:jc w:val="both"/>
              <w:rPr>
                <w:sz w:val="24"/>
                <w:szCs w:val="24"/>
              </w:rPr>
            </w:pPr>
          </w:p>
        </w:tc>
        <w:tc>
          <w:tcPr>
            <w:tcW w:w="1701" w:type="dxa"/>
            <w:shd w:val="clear" w:color="auto" w:fill="auto"/>
          </w:tcPr>
          <w:p w14:paraId="7318E757" w14:textId="77777777" w:rsidR="0035715C" w:rsidRPr="00FA0FA1" w:rsidRDefault="0035715C" w:rsidP="003B0CDE">
            <w:pPr>
              <w:shd w:val="clear" w:color="auto" w:fill="FFFFFF"/>
              <w:spacing w:line="360" w:lineRule="auto"/>
              <w:jc w:val="both"/>
              <w:rPr>
                <w:sz w:val="24"/>
                <w:szCs w:val="24"/>
              </w:rPr>
            </w:pPr>
          </w:p>
        </w:tc>
        <w:tc>
          <w:tcPr>
            <w:tcW w:w="1559" w:type="dxa"/>
            <w:shd w:val="clear" w:color="auto" w:fill="auto"/>
          </w:tcPr>
          <w:p w14:paraId="1D6FE932" w14:textId="77777777" w:rsidR="0035715C" w:rsidRPr="00FA0FA1" w:rsidRDefault="0035715C" w:rsidP="003B0CDE">
            <w:pPr>
              <w:shd w:val="clear" w:color="auto" w:fill="FFFFFF"/>
              <w:spacing w:line="360" w:lineRule="auto"/>
              <w:jc w:val="both"/>
              <w:rPr>
                <w:sz w:val="24"/>
                <w:szCs w:val="24"/>
              </w:rPr>
            </w:pPr>
          </w:p>
        </w:tc>
      </w:tr>
      <w:bookmarkEnd w:id="4"/>
    </w:tbl>
    <w:p w14:paraId="0747795A" w14:textId="77777777" w:rsidR="00ED24E8" w:rsidRPr="00FA0FA1" w:rsidRDefault="00ED24E8">
      <w:pPr>
        <w:rPr>
          <w:b/>
          <w:szCs w:val="28"/>
          <w:lang w:eastAsia="en-US"/>
        </w:rPr>
      </w:pPr>
      <w:r w:rsidRPr="00FA0FA1">
        <w:rPr>
          <w:b/>
          <w:szCs w:val="28"/>
          <w:lang w:eastAsia="en-US"/>
        </w:rPr>
        <w:br w:type="page"/>
      </w:r>
    </w:p>
    <w:p w14:paraId="5C072C37" w14:textId="77777777" w:rsidR="00687AFB" w:rsidRPr="00FA0FA1" w:rsidRDefault="00687AFB" w:rsidP="00687AFB">
      <w:pPr>
        <w:spacing w:line="360" w:lineRule="auto"/>
        <w:ind w:right="-1"/>
        <w:jc w:val="center"/>
        <w:rPr>
          <w:b/>
          <w:szCs w:val="28"/>
          <w:lang w:eastAsia="en-US"/>
        </w:rPr>
      </w:pPr>
      <w:r w:rsidRPr="00FA0FA1">
        <w:rPr>
          <w:b/>
          <w:szCs w:val="28"/>
          <w:lang w:eastAsia="en-US"/>
        </w:rPr>
        <w:lastRenderedPageBreak/>
        <w:t>Содержание</w:t>
      </w:r>
    </w:p>
    <w:p w14:paraId="1A380E81" w14:textId="77777777" w:rsidR="00422565" w:rsidRDefault="008F170C">
      <w:pPr>
        <w:pStyle w:val="19"/>
        <w:rPr>
          <w:rFonts w:asciiTheme="minorHAnsi" w:eastAsiaTheme="minorEastAsia" w:hAnsiTheme="minorHAnsi" w:cstheme="minorBidi"/>
          <w:bCs w:val="0"/>
          <w:noProof/>
          <w:sz w:val="22"/>
          <w:szCs w:val="22"/>
        </w:rPr>
      </w:pPr>
      <w:r w:rsidRPr="00FA0FA1">
        <w:rPr>
          <w:rFonts w:ascii="Calibri" w:hAnsi="Calibri"/>
          <w:b/>
          <w:i/>
          <w:iCs/>
          <w:sz w:val="20"/>
        </w:rPr>
        <w:fldChar w:fldCharType="begin"/>
      </w:r>
      <w:r w:rsidR="005A79AB" w:rsidRPr="00FA0FA1">
        <w:rPr>
          <w:rFonts w:ascii="Calibri" w:hAnsi="Calibri"/>
          <w:b/>
          <w:i/>
          <w:iCs/>
          <w:sz w:val="20"/>
        </w:rPr>
        <w:instrText xml:space="preserve"> TOC \o "1-3" \h \z \u </w:instrText>
      </w:r>
      <w:r w:rsidRPr="00FA0FA1">
        <w:rPr>
          <w:rFonts w:ascii="Calibri" w:hAnsi="Calibri"/>
          <w:b/>
          <w:i/>
          <w:iCs/>
          <w:sz w:val="20"/>
        </w:rPr>
        <w:fldChar w:fldCharType="separate"/>
      </w:r>
      <w:hyperlink w:anchor="_Toc40688938" w:history="1">
        <w:r w:rsidR="00422565" w:rsidRPr="009A3EFB">
          <w:rPr>
            <w:rStyle w:val="afff1"/>
            <w:noProof/>
          </w:rPr>
          <w:t>1</w:t>
        </w:r>
        <w:r w:rsidR="00422565">
          <w:rPr>
            <w:rFonts w:asciiTheme="minorHAnsi" w:eastAsiaTheme="minorEastAsia" w:hAnsiTheme="minorHAnsi" w:cstheme="minorBidi"/>
            <w:bCs w:val="0"/>
            <w:noProof/>
            <w:sz w:val="22"/>
            <w:szCs w:val="22"/>
          </w:rPr>
          <w:tab/>
        </w:r>
        <w:r w:rsidR="00422565" w:rsidRPr="009A3EFB">
          <w:rPr>
            <w:rStyle w:val="afff1"/>
            <w:noProof/>
          </w:rPr>
          <w:t>Введение</w:t>
        </w:r>
        <w:r w:rsidR="00422565">
          <w:rPr>
            <w:noProof/>
            <w:webHidden/>
          </w:rPr>
          <w:tab/>
        </w:r>
        <w:r>
          <w:rPr>
            <w:noProof/>
            <w:webHidden/>
          </w:rPr>
          <w:fldChar w:fldCharType="begin"/>
        </w:r>
        <w:r w:rsidR="00422565">
          <w:rPr>
            <w:noProof/>
            <w:webHidden/>
          </w:rPr>
          <w:instrText xml:space="preserve"> PAGEREF _Toc40688938 \h </w:instrText>
        </w:r>
        <w:r>
          <w:rPr>
            <w:noProof/>
            <w:webHidden/>
          </w:rPr>
        </w:r>
        <w:r>
          <w:rPr>
            <w:noProof/>
            <w:webHidden/>
          </w:rPr>
          <w:fldChar w:fldCharType="separate"/>
        </w:r>
        <w:r w:rsidR="00422565">
          <w:rPr>
            <w:noProof/>
            <w:webHidden/>
          </w:rPr>
          <w:t>5</w:t>
        </w:r>
        <w:r>
          <w:rPr>
            <w:noProof/>
            <w:webHidden/>
          </w:rPr>
          <w:fldChar w:fldCharType="end"/>
        </w:r>
      </w:hyperlink>
    </w:p>
    <w:p w14:paraId="73911A24" w14:textId="77777777" w:rsidR="00422565" w:rsidRDefault="00226FF9">
      <w:pPr>
        <w:pStyle w:val="2a"/>
        <w:rPr>
          <w:rFonts w:asciiTheme="minorHAnsi" w:eastAsiaTheme="minorEastAsia" w:hAnsiTheme="minorHAnsi" w:cstheme="minorBidi"/>
          <w:iCs w:val="0"/>
          <w:noProof/>
          <w:sz w:val="22"/>
          <w:szCs w:val="22"/>
        </w:rPr>
      </w:pPr>
      <w:hyperlink w:anchor="_Toc40688939" w:history="1">
        <w:r w:rsidR="00422565" w:rsidRPr="009A3EFB">
          <w:rPr>
            <w:rStyle w:val="afff1"/>
            <w:noProof/>
          </w:rPr>
          <w:t>1.1</w:t>
        </w:r>
        <w:r w:rsidR="00422565">
          <w:rPr>
            <w:rFonts w:asciiTheme="minorHAnsi" w:eastAsiaTheme="minorEastAsia" w:hAnsiTheme="minorHAnsi" w:cstheme="minorBidi"/>
            <w:iCs w:val="0"/>
            <w:noProof/>
            <w:sz w:val="22"/>
            <w:szCs w:val="22"/>
          </w:rPr>
          <w:tab/>
        </w:r>
        <w:r w:rsidR="00422565" w:rsidRPr="009A3EFB">
          <w:rPr>
            <w:rStyle w:val="afff1"/>
            <w:noProof/>
          </w:rPr>
          <w:t>Назначение документа</w:t>
        </w:r>
        <w:r w:rsidR="00422565">
          <w:rPr>
            <w:noProof/>
            <w:webHidden/>
          </w:rPr>
          <w:tab/>
        </w:r>
        <w:r w:rsidR="008F170C">
          <w:rPr>
            <w:noProof/>
            <w:webHidden/>
          </w:rPr>
          <w:fldChar w:fldCharType="begin"/>
        </w:r>
        <w:r w:rsidR="00422565">
          <w:rPr>
            <w:noProof/>
            <w:webHidden/>
          </w:rPr>
          <w:instrText xml:space="preserve"> PAGEREF _Toc40688939 \h </w:instrText>
        </w:r>
        <w:r w:rsidR="008F170C">
          <w:rPr>
            <w:noProof/>
            <w:webHidden/>
          </w:rPr>
        </w:r>
        <w:r w:rsidR="008F170C">
          <w:rPr>
            <w:noProof/>
            <w:webHidden/>
          </w:rPr>
          <w:fldChar w:fldCharType="separate"/>
        </w:r>
        <w:r w:rsidR="00422565">
          <w:rPr>
            <w:noProof/>
            <w:webHidden/>
          </w:rPr>
          <w:t>5</w:t>
        </w:r>
        <w:r w:rsidR="008F170C">
          <w:rPr>
            <w:noProof/>
            <w:webHidden/>
          </w:rPr>
          <w:fldChar w:fldCharType="end"/>
        </w:r>
      </w:hyperlink>
    </w:p>
    <w:p w14:paraId="20A4C886" w14:textId="77777777" w:rsidR="00422565" w:rsidRDefault="00226FF9">
      <w:pPr>
        <w:pStyle w:val="2a"/>
        <w:rPr>
          <w:rFonts w:asciiTheme="minorHAnsi" w:eastAsiaTheme="minorEastAsia" w:hAnsiTheme="minorHAnsi" w:cstheme="minorBidi"/>
          <w:iCs w:val="0"/>
          <w:noProof/>
          <w:sz w:val="22"/>
          <w:szCs w:val="22"/>
        </w:rPr>
      </w:pPr>
      <w:hyperlink w:anchor="_Toc40688940" w:history="1">
        <w:r w:rsidR="00422565" w:rsidRPr="009A3EFB">
          <w:rPr>
            <w:rStyle w:val="afff1"/>
            <w:noProof/>
            <w:snapToGrid w:val="0"/>
          </w:rPr>
          <w:t>1.2</w:t>
        </w:r>
        <w:r w:rsidR="00422565">
          <w:rPr>
            <w:rFonts w:asciiTheme="minorHAnsi" w:eastAsiaTheme="minorEastAsia" w:hAnsiTheme="minorHAnsi" w:cstheme="minorBidi"/>
            <w:iCs w:val="0"/>
            <w:noProof/>
            <w:sz w:val="22"/>
            <w:szCs w:val="22"/>
          </w:rPr>
          <w:tab/>
        </w:r>
        <w:r w:rsidR="00422565" w:rsidRPr="009A3EFB">
          <w:rPr>
            <w:rStyle w:val="afff1"/>
            <w:noProof/>
          </w:rPr>
          <w:t>Термины, определения и сокращения</w:t>
        </w:r>
        <w:r w:rsidR="00422565">
          <w:rPr>
            <w:noProof/>
            <w:webHidden/>
          </w:rPr>
          <w:tab/>
        </w:r>
        <w:r w:rsidR="008F170C">
          <w:rPr>
            <w:noProof/>
            <w:webHidden/>
          </w:rPr>
          <w:fldChar w:fldCharType="begin"/>
        </w:r>
        <w:r w:rsidR="00422565">
          <w:rPr>
            <w:noProof/>
            <w:webHidden/>
          </w:rPr>
          <w:instrText xml:space="preserve"> PAGEREF _Toc40688940 \h </w:instrText>
        </w:r>
        <w:r w:rsidR="008F170C">
          <w:rPr>
            <w:noProof/>
            <w:webHidden/>
          </w:rPr>
        </w:r>
        <w:r w:rsidR="008F170C">
          <w:rPr>
            <w:noProof/>
            <w:webHidden/>
          </w:rPr>
          <w:fldChar w:fldCharType="separate"/>
        </w:r>
        <w:r w:rsidR="00422565">
          <w:rPr>
            <w:noProof/>
            <w:webHidden/>
          </w:rPr>
          <w:t>5</w:t>
        </w:r>
        <w:r w:rsidR="008F170C">
          <w:rPr>
            <w:noProof/>
            <w:webHidden/>
          </w:rPr>
          <w:fldChar w:fldCharType="end"/>
        </w:r>
      </w:hyperlink>
    </w:p>
    <w:p w14:paraId="6CAD7074" w14:textId="77777777" w:rsidR="00422565" w:rsidRDefault="00226FF9">
      <w:pPr>
        <w:pStyle w:val="2a"/>
        <w:rPr>
          <w:rFonts w:asciiTheme="minorHAnsi" w:eastAsiaTheme="minorEastAsia" w:hAnsiTheme="minorHAnsi" w:cstheme="minorBidi"/>
          <w:iCs w:val="0"/>
          <w:noProof/>
          <w:sz w:val="22"/>
          <w:szCs w:val="22"/>
        </w:rPr>
      </w:pPr>
      <w:hyperlink w:anchor="_Toc40688941" w:history="1">
        <w:r w:rsidR="00422565" w:rsidRPr="009A3EFB">
          <w:rPr>
            <w:rStyle w:val="afff1"/>
            <w:noProof/>
          </w:rPr>
          <w:t>1.3</w:t>
        </w:r>
        <w:r w:rsidR="00422565">
          <w:rPr>
            <w:rFonts w:asciiTheme="minorHAnsi" w:eastAsiaTheme="minorEastAsia" w:hAnsiTheme="minorHAnsi" w:cstheme="minorBidi"/>
            <w:iCs w:val="0"/>
            <w:noProof/>
            <w:sz w:val="22"/>
            <w:szCs w:val="22"/>
          </w:rPr>
          <w:tab/>
        </w:r>
        <w:r w:rsidR="00422565" w:rsidRPr="009A3EFB">
          <w:rPr>
            <w:rStyle w:val="afff1"/>
            <w:noProof/>
          </w:rPr>
          <w:t>Рекомендации к ознакомлению</w:t>
        </w:r>
        <w:r w:rsidR="00422565">
          <w:rPr>
            <w:noProof/>
            <w:webHidden/>
          </w:rPr>
          <w:tab/>
        </w:r>
        <w:r w:rsidR="008F170C">
          <w:rPr>
            <w:noProof/>
            <w:webHidden/>
          </w:rPr>
          <w:fldChar w:fldCharType="begin"/>
        </w:r>
        <w:r w:rsidR="00422565">
          <w:rPr>
            <w:noProof/>
            <w:webHidden/>
          </w:rPr>
          <w:instrText xml:space="preserve"> PAGEREF _Toc40688941 \h </w:instrText>
        </w:r>
        <w:r w:rsidR="008F170C">
          <w:rPr>
            <w:noProof/>
            <w:webHidden/>
          </w:rPr>
        </w:r>
        <w:r w:rsidR="008F170C">
          <w:rPr>
            <w:noProof/>
            <w:webHidden/>
          </w:rPr>
          <w:fldChar w:fldCharType="separate"/>
        </w:r>
        <w:r w:rsidR="00422565">
          <w:rPr>
            <w:noProof/>
            <w:webHidden/>
          </w:rPr>
          <w:t>5</w:t>
        </w:r>
        <w:r w:rsidR="008F170C">
          <w:rPr>
            <w:noProof/>
            <w:webHidden/>
          </w:rPr>
          <w:fldChar w:fldCharType="end"/>
        </w:r>
      </w:hyperlink>
    </w:p>
    <w:p w14:paraId="54BFFFAF" w14:textId="77777777" w:rsidR="00422565" w:rsidRDefault="00226FF9">
      <w:pPr>
        <w:pStyle w:val="2a"/>
        <w:rPr>
          <w:rFonts w:asciiTheme="minorHAnsi" w:eastAsiaTheme="minorEastAsia" w:hAnsiTheme="minorHAnsi" w:cstheme="minorBidi"/>
          <w:iCs w:val="0"/>
          <w:noProof/>
          <w:sz w:val="22"/>
          <w:szCs w:val="22"/>
        </w:rPr>
      </w:pPr>
      <w:hyperlink w:anchor="_Toc40688942" w:history="1">
        <w:r w:rsidR="00422565" w:rsidRPr="009A3EFB">
          <w:rPr>
            <w:rStyle w:val="afff1"/>
            <w:noProof/>
          </w:rPr>
          <w:t>1.4</w:t>
        </w:r>
        <w:r w:rsidR="00422565">
          <w:rPr>
            <w:rFonts w:asciiTheme="minorHAnsi" w:eastAsiaTheme="minorEastAsia" w:hAnsiTheme="minorHAnsi" w:cstheme="minorBidi"/>
            <w:iCs w:val="0"/>
            <w:noProof/>
            <w:sz w:val="22"/>
            <w:szCs w:val="22"/>
          </w:rPr>
          <w:tab/>
        </w:r>
        <w:r w:rsidR="00422565" w:rsidRPr="009A3EFB">
          <w:rPr>
            <w:rStyle w:val="afff1"/>
            <w:noProof/>
          </w:rPr>
          <w:t>Ссылки</w:t>
        </w:r>
        <w:r w:rsidR="00422565">
          <w:rPr>
            <w:noProof/>
            <w:webHidden/>
          </w:rPr>
          <w:tab/>
        </w:r>
        <w:r w:rsidR="008F170C">
          <w:rPr>
            <w:noProof/>
            <w:webHidden/>
          </w:rPr>
          <w:fldChar w:fldCharType="begin"/>
        </w:r>
        <w:r w:rsidR="00422565">
          <w:rPr>
            <w:noProof/>
            <w:webHidden/>
          </w:rPr>
          <w:instrText xml:space="preserve"> PAGEREF _Toc40688942 \h </w:instrText>
        </w:r>
        <w:r w:rsidR="008F170C">
          <w:rPr>
            <w:noProof/>
            <w:webHidden/>
          </w:rPr>
        </w:r>
        <w:r w:rsidR="008F170C">
          <w:rPr>
            <w:noProof/>
            <w:webHidden/>
          </w:rPr>
          <w:fldChar w:fldCharType="separate"/>
        </w:r>
        <w:r w:rsidR="00422565">
          <w:rPr>
            <w:noProof/>
            <w:webHidden/>
          </w:rPr>
          <w:t>6</w:t>
        </w:r>
        <w:r w:rsidR="008F170C">
          <w:rPr>
            <w:noProof/>
            <w:webHidden/>
          </w:rPr>
          <w:fldChar w:fldCharType="end"/>
        </w:r>
      </w:hyperlink>
    </w:p>
    <w:p w14:paraId="64C0CBFE" w14:textId="77777777" w:rsidR="00422565" w:rsidRDefault="00226FF9">
      <w:pPr>
        <w:pStyle w:val="19"/>
        <w:rPr>
          <w:rFonts w:asciiTheme="minorHAnsi" w:eastAsiaTheme="minorEastAsia" w:hAnsiTheme="minorHAnsi" w:cstheme="minorBidi"/>
          <w:bCs w:val="0"/>
          <w:noProof/>
          <w:sz w:val="22"/>
          <w:szCs w:val="22"/>
        </w:rPr>
      </w:pPr>
      <w:hyperlink w:anchor="_Toc40688943" w:history="1">
        <w:r w:rsidR="00422565" w:rsidRPr="009A3EFB">
          <w:rPr>
            <w:rStyle w:val="afff1"/>
            <w:noProof/>
          </w:rPr>
          <w:t>2</w:t>
        </w:r>
        <w:r w:rsidR="00422565">
          <w:rPr>
            <w:rFonts w:asciiTheme="minorHAnsi" w:eastAsiaTheme="minorEastAsia" w:hAnsiTheme="minorHAnsi" w:cstheme="minorBidi"/>
            <w:bCs w:val="0"/>
            <w:noProof/>
            <w:sz w:val="22"/>
            <w:szCs w:val="22"/>
          </w:rPr>
          <w:tab/>
        </w:r>
        <w:r w:rsidR="00422565" w:rsidRPr="009A3EFB">
          <w:rPr>
            <w:rStyle w:val="afff1"/>
            <w:noProof/>
          </w:rPr>
          <w:t>Аппаратные средства</w:t>
        </w:r>
        <w:r w:rsidR="00422565">
          <w:rPr>
            <w:noProof/>
            <w:webHidden/>
          </w:rPr>
          <w:tab/>
        </w:r>
        <w:r w:rsidR="008F170C">
          <w:rPr>
            <w:noProof/>
            <w:webHidden/>
          </w:rPr>
          <w:fldChar w:fldCharType="begin"/>
        </w:r>
        <w:r w:rsidR="00422565">
          <w:rPr>
            <w:noProof/>
            <w:webHidden/>
          </w:rPr>
          <w:instrText xml:space="preserve"> PAGEREF _Toc40688943 \h </w:instrText>
        </w:r>
        <w:r w:rsidR="008F170C">
          <w:rPr>
            <w:noProof/>
            <w:webHidden/>
          </w:rPr>
        </w:r>
        <w:r w:rsidR="008F170C">
          <w:rPr>
            <w:noProof/>
            <w:webHidden/>
          </w:rPr>
          <w:fldChar w:fldCharType="separate"/>
        </w:r>
        <w:r w:rsidR="00422565">
          <w:rPr>
            <w:noProof/>
            <w:webHidden/>
          </w:rPr>
          <w:t>7</w:t>
        </w:r>
        <w:r w:rsidR="008F170C">
          <w:rPr>
            <w:noProof/>
            <w:webHidden/>
          </w:rPr>
          <w:fldChar w:fldCharType="end"/>
        </w:r>
      </w:hyperlink>
    </w:p>
    <w:p w14:paraId="535EACEF" w14:textId="77777777" w:rsidR="00422565" w:rsidRDefault="00226FF9">
      <w:pPr>
        <w:pStyle w:val="19"/>
        <w:rPr>
          <w:rFonts w:asciiTheme="minorHAnsi" w:eastAsiaTheme="minorEastAsia" w:hAnsiTheme="minorHAnsi" w:cstheme="minorBidi"/>
          <w:bCs w:val="0"/>
          <w:noProof/>
          <w:sz w:val="22"/>
          <w:szCs w:val="22"/>
        </w:rPr>
      </w:pPr>
      <w:hyperlink w:anchor="_Toc40688944" w:history="1">
        <w:r w:rsidR="00422565" w:rsidRPr="009A3EFB">
          <w:rPr>
            <w:rStyle w:val="afff1"/>
            <w:noProof/>
          </w:rPr>
          <w:t>3</w:t>
        </w:r>
        <w:r w:rsidR="00422565">
          <w:rPr>
            <w:rFonts w:asciiTheme="minorHAnsi" w:eastAsiaTheme="minorEastAsia" w:hAnsiTheme="minorHAnsi" w:cstheme="minorBidi"/>
            <w:bCs w:val="0"/>
            <w:noProof/>
            <w:sz w:val="22"/>
            <w:szCs w:val="22"/>
          </w:rPr>
          <w:tab/>
        </w:r>
        <w:r w:rsidR="00422565" w:rsidRPr="009A3EFB">
          <w:rPr>
            <w:rStyle w:val="afff1"/>
            <w:noProof/>
          </w:rPr>
          <w:t>Внешние интерфейсы</w:t>
        </w:r>
        <w:r w:rsidR="00422565">
          <w:rPr>
            <w:noProof/>
            <w:webHidden/>
          </w:rPr>
          <w:tab/>
        </w:r>
        <w:r w:rsidR="008F170C">
          <w:rPr>
            <w:noProof/>
            <w:webHidden/>
          </w:rPr>
          <w:fldChar w:fldCharType="begin"/>
        </w:r>
        <w:r w:rsidR="00422565">
          <w:rPr>
            <w:noProof/>
            <w:webHidden/>
          </w:rPr>
          <w:instrText xml:space="preserve"> PAGEREF _Toc40688944 \h </w:instrText>
        </w:r>
        <w:r w:rsidR="008F170C">
          <w:rPr>
            <w:noProof/>
            <w:webHidden/>
          </w:rPr>
        </w:r>
        <w:r w:rsidR="008F170C">
          <w:rPr>
            <w:noProof/>
            <w:webHidden/>
          </w:rPr>
          <w:fldChar w:fldCharType="separate"/>
        </w:r>
        <w:r w:rsidR="00422565">
          <w:rPr>
            <w:noProof/>
            <w:webHidden/>
          </w:rPr>
          <w:t>8</w:t>
        </w:r>
        <w:r w:rsidR="008F170C">
          <w:rPr>
            <w:noProof/>
            <w:webHidden/>
          </w:rPr>
          <w:fldChar w:fldCharType="end"/>
        </w:r>
      </w:hyperlink>
    </w:p>
    <w:p w14:paraId="721D289C" w14:textId="77777777" w:rsidR="00422565" w:rsidRDefault="00226FF9">
      <w:pPr>
        <w:pStyle w:val="19"/>
        <w:rPr>
          <w:rFonts w:asciiTheme="minorHAnsi" w:eastAsiaTheme="minorEastAsia" w:hAnsiTheme="minorHAnsi" w:cstheme="minorBidi"/>
          <w:bCs w:val="0"/>
          <w:noProof/>
          <w:sz w:val="22"/>
          <w:szCs w:val="22"/>
        </w:rPr>
      </w:pPr>
      <w:hyperlink w:anchor="_Toc40688945" w:history="1">
        <w:r w:rsidR="00422565" w:rsidRPr="009A3EFB">
          <w:rPr>
            <w:rStyle w:val="afff1"/>
            <w:noProof/>
          </w:rPr>
          <w:t>4</w:t>
        </w:r>
        <w:r w:rsidR="00422565">
          <w:rPr>
            <w:rFonts w:asciiTheme="minorHAnsi" w:eastAsiaTheme="minorEastAsia" w:hAnsiTheme="minorHAnsi" w:cstheme="minorBidi"/>
            <w:bCs w:val="0"/>
            <w:noProof/>
            <w:sz w:val="22"/>
            <w:szCs w:val="22"/>
          </w:rPr>
          <w:tab/>
        </w:r>
        <w:r w:rsidR="00422565" w:rsidRPr="009A3EFB">
          <w:rPr>
            <w:rStyle w:val="afff1"/>
            <w:noProof/>
          </w:rPr>
          <w:t>Логическая структура ПО</w:t>
        </w:r>
        <w:r w:rsidR="00422565">
          <w:rPr>
            <w:noProof/>
            <w:webHidden/>
          </w:rPr>
          <w:tab/>
        </w:r>
        <w:r w:rsidR="008F170C">
          <w:rPr>
            <w:noProof/>
            <w:webHidden/>
          </w:rPr>
          <w:fldChar w:fldCharType="begin"/>
        </w:r>
        <w:r w:rsidR="00422565">
          <w:rPr>
            <w:noProof/>
            <w:webHidden/>
          </w:rPr>
          <w:instrText xml:space="preserve"> PAGEREF _Toc40688945 \h </w:instrText>
        </w:r>
        <w:r w:rsidR="008F170C">
          <w:rPr>
            <w:noProof/>
            <w:webHidden/>
          </w:rPr>
        </w:r>
        <w:r w:rsidR="008F170C">
          <w:rPr>
            <w:noProof/>
            <w:webHidden/>
          </w:rPr>
          <w:fldChar w:fldCharType="separate"/>
        </w:r>
        <w:r w:rsidR="00422565">
          <w:rPr>
            <w:noProof/>
            <w:webHidden/>
          </w:rPr>
          <w:t>9</w:t>
        </w:r>
        <w:r w:rsidR="008F170C">
          <w:rPr>
            <w:noProof/>
            <w:webHidden/>
          </w:rPr>
          <w:fldChar w:fldCharType="end"/>
        </w:r>
      </w:hyperlink>
    </w:p>
    <w:p w14:paraId="63ABD611" w14:textId="77777777" w:rsidR="00422565" w:rsidRDefault="00226FF9">
      <w:pPr>
        <w:pStyle w:val="2a"/>
        <w:rPr>
          <w:rFonts w:asciiTheme="minorHAnsi" w:eastAsiaTheme="minorEastAsia" w:hAnsiTheme="minorHAnsi" w:cstheme="minorBidi"/>
          <w:iCs w:val="0"/>
          <w:noProof/>
          <w:sz w:val="22"/>
          <w:szCs w:val="22"/>
        </w:rPr>
      </w:pPr>
      <w:hyperlink w:anchor="_Toc40688946" w:history="1">
        <w:r w:rsidR="00422565" w:rsidRPr="009A3EFB">
          <w:rPr>
            <w:rStyle w:val="afff1"/>
            <w:noProof/>
          </w:rPr>
          <w:t>4.1</w:t>
        </w:r>
        <w:r w:rsidR="00422565">
          <w:rPr>
            <w:rFonts w:asciiTheme="minorHAnsi" w:eastAsiaTheme="minorEastAsia" w:hAnsiTheme="minorHAnsi" w:cstheme="minorBidi"/>
            <w:iCs w:val="0"/>
            <w:noProof/>
            <w:sz w:val="22"/>
            <w:szCs w:val="22"/>
          </w:rPr>
          <w:tab/>
        </w:r>
        <w:r w:rsidR="00422565" w:rsidRPr="009A3EFB">
          <w:rPr>
            <w:rStyle w:val="afff1"/>
            <w:noProof/>
          </w:rPr>
          <w:t>Построение архитектуры</w:t>
        </w:r>
        <w:r w:rsidR="00422565">
          <w:rPr>
            <w:noProof/>
            <w:webHidden/>
          </w:rPr>
          <w:tab/>
        </w:r>
        <w:r w:rsidR="008F170C">
          <w:rPr>
            <w:noProof/>
            <w:webHidden/>
          </w:rPr>
          <w:fldChar w:fldCharType="begin"/>
        </w:r>
        <w:r w:rsidR="00422565">
          <w:rPr>
            <w:noProof/>
            <w:webHidden/>
          </w:rPr>
          <w:instrText xml:space="preserve"> PAGEREF _Toc40688946 \h </w:instrText>
        </w:r>
        <w:r w:rsidR="008F170C">
          <w:rPr>
            <w:noProof/>
            <w:webHidden/>
          </w:rPr>
        </w:r>
        <w:r w:rsidR="008F170C">
          <w:rPr>
            <w:noProof/>
            <w:webHidden/>
          </w:rPr>
          <w:fldChar w:fldCharType="separate"/>
        </w:r>
        <w:r w:rsidR="00422565">
          <w:rPr>
            <w:noProof/>
            <w:webHidden/>
          </w:rPr>
          <w:t>9</w:t>
        </w:r>
        <w:r w:rsidR="008F170C">
          <w:rPr>
            <w:noProof/>
            <w:webHidden/>
          </w:rPr>
          <w:fldChar w:fldCharType="end"/>
        </w:r>
      </w:hyperlink>
    </w:p>
    <w:p w14:paraId="52402B82" w14:textId="77777777" w:rsidR="00422565" w:rsidRDefault="00226FF9">
      <w:pPr>
        <w:pStyle w:val="35"/>
        <w:rPr>
          <w:rFonts w:asciiTheme="minorHAnsi" w:eastAsiaTheme="minorEastAsia" w:hAnsiTheme="minorHAnsi" w:cstheme="minorBidi"/>
          <w:noProof/>
          <w:sz w:val="22"/>
          <w:szCs w:val="22"/>
        </w:rPr>
      </w:pPr>
      <w:hyperlink w:anchor="_Toc40688947" w:history="1">
        <w:r w:rsidR="00422565" w:rsidRPr="009A3EFB">
          <w:rPr>
            <w:rStyle w:val="afff1"/>
            <w:noProof/>
          </w:rPr>
          <w:t>4.1.1</w:t>
        </w:r>
        <w:r w:rsidR="00422565">
          <w:rPr>
            <w:rFonts w:asciiTheme="minorHAnsi" w:eastAsiaTheme="minorEastAsia" w:hAnsiTheme="minorHAnsi" w:cstheme="minorBidi"/>
            <w:noProof/>
            <w:sz w:val="22"/>
            <w:szCs w:val="22"/>
          </w:rPr>
          <w:tab/>
        </w:r>
        <w:r w:rsidR="00422565" w:rsidRPr="009A3EFB">
          <w:rPr>
            <w:rStyle w:val="afff1"/>
            <w:noProof/>
          </w:rPr>
          <w:t>Принципы обеспечения безопасности прибора</w:t>
        </w:r>
        <w:r w:rsidR="00422565">
          <w:rPr>
            <w:noProof/>
            <w:webHidden/>
          </w:rPr>
          <w:tab/>
        </w:r>
        <w:r w:rsidR="008F170C">
          <w:rPr>
            <w:noProof/>
            <w:webHidden/>
          </w:rPr>
          <w:fldChar w:fldCharType="begin"/>
        </w:r>
        <w:r w:rsidR="00422565">
          <w:rPr>
            <w:noProof/>
            <w:webHidden/>
          </w:rPr>
          <w:instrText xml:space="preserve"> PAGEREF _Toc40688947 \h </w:instrText>
        </w:r>
        <w:r w:rsidR="008F170C">
          <w:rPr>
            <w:noProof/>
            <w:webHidden/>
          </w:rPr>
        </w:r>
        <w:r w:rsidR="008F170C">
          <w:rPr>
            <w:noProof/>
            <w:webHidden/>
          </w:rPr>
          <w:fldChar w:fldCharType="separate"/>
        </w:r>
        <w:r w:rsidR="00422565">
          <w:rPr>
            <w:noProof/>
            <w:webHidden/>
          </w:rPr>
          <w:t>9</w:t>
        </w:r>
        <w:r w:rsidR="008F170C">
          <w:rPr>
            <w:noProof/>
            <w:webHidden/>
          </w:rPr>
          <w:fldChar w:fldCharType="end"/>
        </w:r>
      </w:hyperlink>
    </w:p>
    <w:p w14:paraId="02D1F232" w14:textId="77777777" w:rsidR="00422565" w:rsidRDefault="00226FF9">
      <w:pPr>
        <w:pStyle w:val="35"/>
        <w:rPr>
          <w:rFonts w:asciiTheme="minorHAnsi" w:eastAsiaTheme="minorEastAsia" w:hAnsiTheme="minorHAnsi" w:cstheme="minorBidi"/>
          <w:noProof/>
          <w:sz w:val="22"/>
          <w:szCs w:val="22"/>
        </w:rPr>
      </w:pPr>
      <w:hyperlink w:anchor="_Toc40688948" w:history="1">
        <w:r w:rsidR="00422565" w:rsidRPr="009A3EFB">
          <w:rPr>
            <w:rStyle w:val="afff1"/>
            <w:noProof/>
          </w:rPr>
          <w:t>4.1.2</w:t>
        </w:r>
        <w:r w:rsidR="00422565">
          <w:rPr>
            <w:rFonts w:asciiTheme="minorHAnsi" w:eastAsiaTheme="minorEastAsia" w:hAnsiTheme="minorHAnsi" w:cstheme="minorBidi"/>
            <w:noProof/>
            <w:sz w:val="22"/>
            <w:szCs w:val="22"/>
          </w:rPr>
          <w:tab/>
        </w:r>
        <w:r w:rsidR="00422565" w:rsidRPr="009A3EFB">
          <w:rPr>
            <w:rStyle w:val="afff1"/>
            <w:noProof/>
          </w:rPr>
          <w:t>Принципы построения архитектуры</w:t>
        </w:r>
        <w:r w:rsidR="00422565">
          <w:rPr>
            <w:noProof/>
            <w:webHidden/>
          </w:rPr>
          <w:tab/>
        </w:r>
        <w:r w:rsidR="008F170C">
          <w:rPr>
            <w:noProof/>
            <w:webHidden/>
          </w:rPr>
          <w:fldChar w:fldCharType="begin"/>
        </w:r>
        <w:r w:rsidR="00422565">
          <w:rPr>
            <w:noProof/>
            <w:webHidden/>
          </w:rPr>
          <w:instrText xml:space="preserve"> PAGEREF _Toc40688948 \h </w:instrText>
        </w:r>
        <w:r w:rsidR="008F170C">
          <w:rPr>
            <w:noProof/>
            <w:webHidden/>
          </w:rPr>
        </w:r>
        <w:r w:rsidR="008F170C">
          <w:rPr>
            <w:noProof/>
            <w:webHidden/>
          </w:rPr>
          <w:fldChar w:fldCharType="separate"/>
        </w:r>
        <w:r w:rsidR="00422565">
          <w:rPr>
            <w:noProof/>
            <w:webHidden/>
          </w:rPr>
          <w:t>10</w:t>
        </w:r>
        <w:r w:rsidR="008F170C">
          <w:rPr>
            <w:noProof/>
            <w:webHidden/>
          </w:rPr>
          <w:fldChar w:fldCharType="end"/>
        </w:r>
      </w:hyperlink>
    </w:p>
    <w:p w14:paraId="4B452515" w14:textId="77777777" w:rsidR="00422565" w:rsidRDefault="00226FF9">
      <w:pPr>
        <w:pStyle w:val="2a"/>
        <w:rPr>
          <w:rFonts w:asciiTheme="minorHAnsi" w:eastAsiaTheme="minorEastAsia" w:hAnsiTheme="minorHAnsi" w:cstheme="minorBidi"/>
          <w:iCs w:val="0"/>
          <w:noProof/>
          <w:sz w:val="22"/>
          <w:szCs w:val="22"/>
        </w:rPr>
      </w:pPr>
      <w:hyperlink w:anchor="_Toc40688949" w:history="1">
        <w:r w:rsidR="00422565" w:rsidRPr="009A3EFB">
          <w:rPr>
            <w:rStyle w:val="afff1"/>
            <w:noProof/>
          </w:rPr>
          <w:t>4.2</w:t>
        </w:r>
        <w:r w:rsidR="00422565">
          <w:rPr>
            <w:rFonts w:asciiTheme="minorHAnsi" w:eastAsiaTheme="minorEastAsia" w:hAnsiTheme="minorHAnsi" w:cstheme="minorBidi"/>
            <w:iCs w:val="0"/>
            <w:noProof/>
            <w:sz w:val="22"/>
            <w:szCs w:val="22"/>
          </w:rPr>
          <w:tab/>
        </w:r>
        <w:r w:rsidR="00422565" w:rsidRPr="009A3EFB">
          <w:rPr>
            <w:rStyle w:val="afff1"/>
            <w:noProof/>
          </w:rPr>
          <w:t>Потоки управления</w:t>
        </w:r>
        <w:r w:rsidR="00422565">
          <w:rPr>
            <w:noProof/>
            <w:webHidden/>
          </w:rPr>
          <w:tab/>
        </w:r>
        <w:r w:rsidR="008F170C">
          <w:rPr>
            <w:noProof/>
            <w:webHidden/>
          </w:rPr>
          <w:fldChar w:fldCharType="begin"/>
        </w:r>
        <w:r w:rsidR="00422565">
          <w:rPr>
            <w:noProof/>
            <w:webHidden/>
          </w:rPr>
          <w:instrText xml:space="preserve"> PAGEREF _Toc40688949 \h </w:instrText>
        </w:r>
        <w:r w:rsidR="008F170C">
          <w:rPr>
            <w:noProof/>
            <w:webHidden/>
          </w:rPr>
        </w:r>
        <w:r w:rsidR="008F170C">
          <w:rPr>
            <w:noProof/>
            <w:webHidden/>
          </w:rPr>
          <w:fldChar w:fldCharType="separate"/>
        </w:r>
        <w:r w:rsidR="00422565">
          <w:rPr>
            <w:noProof/>
            <w:webHidden/>
          </w:rPr>
          <w:t>11</w:t>
        </w:r>
        <w:r w:rsidR="008F170C">
          <w:rPr>
            <w:noProof/>
            <w:webHidden/>
          </w:rPr>
          <w:fldChar w:fldCharType="end"/>
        </w:r>
      </w:hyperlink>
    </w:p>
    <w:p w14:paraId="36AC63F5" w14:textId="77777777" w:rsidR="00422565" w:rsidRDefault="00226FF9">
      <w:pPr>
        <w:pStyle w:val="35"/>
        <w:rPr>
          <w:rFonts w:asciiTheme="minorHAnsi" w:eastAsiaTheme="minorEastAsia" w:hAnsiTheme="minorHAnsi" w:cstheme="minorBidi"/>
          <w:noProof/>
          <w:sz w:val="22"/>
          <w:szCs w:val="22"/>
        </w:rPr>
      </w:pPr>
      <w:hyperlink w:anchor="_Toc40688950" w:history="1">
        <w:r w:rsidR="00422565" w:rsidRPr="009A3EFB">
          <w:rPr>
            <w:rStyle w:val="afff1"/>
            <w:noProof/>
          </w:rPr>
          <w:t>4.2.1</w:t>
        </w:r>
        <w:r w:rsidR="00422565">
          <w:rPr>
            <w:rFonts w:asciiTheme="minorHAnsi" w:eastAsiaTheme="minorEastAsia" w:hAnsiTheme="minorHAnsi" w:cstheme="minorBidi"/>
            <w:noProof/>
            <w:sz w:val="22"/>
            <w:szCs w:val="22"/>
          </w:rPr>
          <w:tab/>
        </w:r>
        <w:r w:rsidR="00422565" w:rsidRPr="009A3EFB">
          <w:rPr>
            <w:rStyle w:val="afff1"/>
            <w:noProof/>
          </w:rPr>
          <w:t>Главный поток</w:t>
        </w:r>
        <w:r w:rsidR="00422565">
          <w:rPr>
            <w:noProof/>
            <w:webHidden/>
          </w:rPr>
          <w:tab/>
        </w:r>
        <w:r w:rsidR="008F170C">
          <w:rPr>
            <w:noProof/>
            <w:webHidden/>
          </w:rPr>
          <w:fldChar w:fldCharType="begin"/>
        </w:r>
        <w:r w:rsidR="00422565">
          <w:rPr>
            <w:noProof/>
            <w:webHidden/>
          </w:rPr>
          <w:instrText xml:space="preserve"> PAGEREF _Toc40688950 \h </w:instrText>
        </w:r>
        <w:r w:rsidR="008F170C">
          <w:rPr>
            <w:noProof/>
            <w:webHidden/>
          </w:rPr>
        </w:r>
        <w:r w:rsidR="008F170C">
          <w:rPr>
            <w:noProof/>
            <w:webHidden/>
          </w:rPr>
          <w:fldChar w:fldCharType="separate"/>
        </w:r>
        <w:r w:rsidR="00422565">
          <w:rPr>
            <w:noProof/>
            <w:webHidden/>
          </w:rPr>
          <w:t>12</w:t>
        </w:r>
        <w:r w:rsidR="008F170C">
          <w:rPr>
            <w:noProof/>
            <w:webHidden/>
          </w:rPr>
          <w:fldChar w:fldCharType="end"/>
        </w:r>
      </w:hyperlink>
    </w:p>
    <w:p w14:paraId="0E8389DF" w14:textId="77777777" w:rsidR="00422565" w:rsidRDefault="00226FF9">
      <w:pPr>
        <w:pStyle w:val="35"/>
        <w:rPr>
          <w:rFonts w:asciiTheme="minorHAnsi" w:eastAsiaTheme="minorEastAsia" w:hAnsiTheme="minorHAnsi" w:cstheme="minorBidi"/>
          <w:noProof/>
          <w:sz w:val="22"/>
          <w:szCs w:val="22"/>
        </w:rPr>
      </w:pPr>
      <w:hyperlink w:anchor="_Toc40688951" w:history="1">
        <w:r w:rsidR="00422565" w:rsidRPr="009A3EFB">
          <w:rPr>
            <w:rStyle w:val="afff1"/>
            <w:noProof/>
          </w:rPr>
          <w:t>4.2.2</w:t>
        </w:r>
        <w:r w:rsidR="00422565">
          <w:rPr>
            <w:rFonts w:asciiTheme="minorHAnsi" w:eastAsiaTheme="minorEastAsia" w:hAnsiTheme="minorHAnsi" w:cstheme="minorBidi"/>
            <w:noProof/>
            <w:sz w:val="22"/>
            <w:szCs w:val="22"/>
          </w:rPr>
          <w:tab/>
        </w:r>
        <w:r w:rsidR="00422565" w:rsidRPr="009A3EFB">
          <w:rPr>
            <w:rStyle w:val="afff1"/>
            <w:noProof/>
          </w:rPr>
          <w:t>Поток временно́й синхронизации</w:t>
        </w:r>
        <w:r w:rsidR="00422565">
          <w:rPr>
            <w:noProof/>
            <w:webHidden/>
          </w:rPr>
          <w:tab/>
        </w:r>
        <w:r w:rsidR="008F170C">
          <w:rPr>
            <w:noProof/>
            <w:webHidden/>
          </w:rPr>
          <w:fldChar w:fldCharType="begin"/>
        </w:r>
        <w:r w:rsidR="00422565">
          <w:rPr>
            <w:noProof/>
            <w:webHidden/>
          </w:rPr>
          <w:instrText xml:space="preserve"> PAGEREF _Toc40688951 \h </w:instrText>
        </w:r>
        <w:r w:rsidR="008F170C">
          <w:rPr>
            <w:noProof/>
            <w:webHidden/>
          </w:rPr>
        </w:r>
        <w:r w:rsidR="008F170C">
          <w:rPr>
            <w:noProof/>
            <w:webHidden/>
          </w:rPr>
          <w:fldChar w:fldCharType="separate"/>
        </w:r>
        <w:r w:rsidR="00422565">
          <w:rPr>
            <w:noProof/>
            <w:webHidden/>
          </w:rPr>
          <w:t>14</w:t>
        </w:r>
        <w:r w:rsidR="008F170C">
          <w:rPr>
            <w:noProof/>
            <w:webHidden/>
          </w:rPr>
          <w:fldChar w:fldCharType="end"/>
        </w:r>
      </w:hyperlink>
    </w:p>
    <w:p w14:paraId="674CD7A6" w14:textId="77777777" w:rsidR="00422565" w:rsidRDefault="00226FF9">
      <w:pPr>
        <w:pStyle w:val="35"/>
        <w:rPr>
          <w:rFonts w:asciiTheme="minorHAnsi" w:eastAsiaTheme="minorEastAsia" w:hAnsiTheme="minorHAnsi" w:cstheme="minorBidi"/>
          <w:noProof/>
          <w:sz w:val="22"/>
          <w:szCs w:val="22"/>
        </w:rPr>
      </w:pPr>
      <w:hyperlink w:anchor="_Toc40688952" w:history="1">
        <w:r w:rsidR="00422565" w:rsidRPr="009A3EFB">
          <w:rPr>
            <w:rStyle w:val="afff1"/>
            <w:noProof/>
          </w:rPr>
          <w:t>4.2.3</w:t>
        </w:r>
        <w:r w:rsidR="00422565">
          <w:rPr>
            <w:rFonts w:asciiTheme="minorHAnsi" w:eastAsiaTheme="minorEastAsia" w:hAnsiTheme="minorHAnsi" w:cstheme="minorBidi"/>
            <w:noProof/>
            <w:sz w:val="22"/>
            <w:szCs w:val="22"/>
          </w:rPr>
          <w:tab/>
        </w:r>
        <w:r w:rsidR="00422565" w:rsidRPr="009A3EFB">
          <w:rPr>
            <w:rStyle w:val="afff1"/>
            <w:noProof/>
          </w:rPr>
          <w:t>Поток синхронизации данных</w:t>
        </w:r>
        <w:r w:rsidR="00422565">
          <w:rPr>
            <w:noProof/>
            <w:webHidden/>
          </w:rPr>
          <w:tab/>
        </w:r>
        <w:r w:rsidR="008F170C">
          <w:rPr>
            <w:noProof/>
            <w:webHidden/>
          </w:rPr>
          <w:fldChar w:fldCharType="begin"/>
        </w:r>
        <w:r w:rsidR="00422565">
          <w:rPr>
            <w:noProof/>
            <w:webHidden/>
          </w:rPr>
          <w:instrText xml:space="preserve"> PAGEREF _Toc40688952 \h </w:instrText>
        </w:r>
        <w:r w:rsidR="008F170C">
          <w:rPr>
            <w:noProof/>
            <w:webHidden/>
          </w:rPr>
        </w:r>
        <w:r w:rsidR="008F170C">
          <w:rPr>
            <w:noProof/>
            <w:webHidden/>
          </w:rPr>
          <w:fldChar w:fldCharType="separate"/>
        </w:r>
        <w:r w:rsidR="00422565">
          <w:rPr>
            <w:noProof/>
            <w:webHidden/>
          </w:rPr>
          <w:t>15</w:t>
        </w:r>
        <w:r w:rsidR="008F170C">
          <w:rPr>
            <w:noProof/>
            <w:webHidden/>
          </w:rPr>
          <w:fldChar w:fldCharType="end"/>
        </w:r>
      </w:hyperlink>
    </w:p>
    <w:p w14:paraId="09F9D885" w14:textId="77777777" w:rsidR="00422565" w:rsidRDefault="00226FF9">
      <w:pPr>
        <w:pStyle w:val="35"/>
        <w:rPr>
          <w:rFonts w:asciiTheme="minorHAnsi" w:eastAsiaTheme="minorEastAsia" w:hAnsiTheme="minorHAnsi" w:cstheme="minorBidi"/>
          <w:noProof/>
          <w:sz w:val="22"/>
          <w:szCs w:val="22"/>
        </w:rPr>
      </w:pPr>
      <w:hyperlink w:anchor="_Toc40688953" w:history="1">
        <w:r w:rsidR="00422565" w:rsidRPr="009A3EFB">
          <w:rPr>
            <w:rStyle w:val="afff1"/>
            <w:noProof/>
          </w:rPr>
          <w:t>4.2.4</w:t>
        </w:r>
        <w:r w:rsidR="00422565">
          <w:rPr>
            <w:rFonts w:asciiTheme="minorHAnsi" w:eastAsiaTheme="minorEastAsia" w:hAnsiTheme="minorHAnsi" w:cstheme="minorBidi"/>
            <w:noProof/>
            <w:sz w:val="22"/>
            <w:szCs w:val="22"/>
          </w:rPr>
          <w:tab/>
        </w:r>
        <w:r w:rsidR="00422565" w:rsidRPr="009A3EFB">
          <w:rPr>
            <w:rStyle w:val="afff1"/>
            <w:noProof/>
          </w:rPr>
          <w:t>Поток обработки неиспользуемых прерываний</w:t>
        </w:r>
        <w:r w:rsidR="00422565">
          <w:rPr>
            <w:noProof/>
            <w:webHidden/>
          </w:rPr>
          <w:tab/>
        </w:r>
        <w:r w:rsidR="008F170C">
          <w:rPr>
            <w:noProof/>
            <w:webHidden/>
          </w:rPr>
          <w:fldChar w:fldCharType="begin"/>
        </w:r>
        <w:r w:rsidR="00422565">
          <w:rPr>
            <w:noProof/>
            <w:webHidden/>
          </w:rPr>
          <w:instrText xml:space="preserve"> PAGEREF _Toc40688953 \h </w:instrText>
        </w:r>
        <w:r w:rsidR="008F170C">
          <w:rPr>
            <w:noProof/>
            <w:webHidden/>
          </w:rPr>
        </w:r>
        <w:r w:rsidR="008F170C">
          <w:rPr>
            <w:noProof/>
            <w:webHidden/>
          </w:rPr>
          <w:fldChar w:fldCharType="separate"/>
        </w:r>
        <w:r w:rsidR="00422565">
          <w:rPr>
            <w:noProof/>
            <w:webHidden/>
          </w:rPr>
          <w:t>16</w:t>
        </w:r>
        <w:r w:rsidR="008F170C">
          <w:rPr>
            <w:noProof/>
            <w:webHidden/>
          </w:rPr>
          <w:fldChar w:fldCharType="end"/>
        </w:r>
      </w:hyperlink>
    </w:p>
    <w:p w14:paraId="50F4184B" w14:textId="77777777" w:rsidR="00422565" w:rsidRDefault="00226FF9">
      <w:pPr>
        <w:pStyle w:val="2a"/>
        <w:rPr>
          <w:rFonts w:asciiTheme="minorHAnsi" w:eastAsiaTheme="minorEastAsia" w:hAnsiTheme="minorHAnsi" w:cstheme="minorBidi"/>
          <w:iCs w:val="0"/>
          <w:noProof/>
          <w:sz w:val="22"/>
          <w:szCs w:val="22"/>
        </w:rPr>
      </w:pPr>
      <w:hyperlink w:anchor="_Toc40688954" w:history="1">
        <w:r w:rsidR="00422565" w:rsidRPr="009A3EFB">
          <w:rPr>
            <w:rStyle w:val="afff1"/>
            <w:noProof/>
          </w:rPr>
          <w:t>4.3</w:t>
        </w:r>
        <w:r w:rsidR="00422565">
          <w:rPr>
            <w:rFonts w:asciiTheme="minorHAnsi" w:eastAsiaTheme="minorEastAsia" w:hAnsiTheme="minorHAnsi" w:cstheme="minorBidi"/>
            <w:iCs w:val="0"/>
            <w:noProof/>
            <w:sz w:val="22"/>
            <w:szCs w:val="22"/>
          </w:rPr>
          <w:tab/>
        </w:r>
        <w:r w:rsidR="00422565" w:rsidRPr="009A3EFB">
          <w:rPr>
            <w:rStyle w:val="afff1"/>
            <w:noProof/>
          </w:rPr>
          <w:t>Обмен данными между потоками</w:t>
        </w:r>
        <w:r w:rsidR="00422565">
          <w:rPr>
            <w:noProof/>
            <w:webHidden/>
          </w:rPr>
          <w:tab/>
        </w:r>
        <w:r w:rsidR="008F170C">
          <w:rPr>
            <w:noProof/>
            <w:webHidden/>
          </w:rPr>
          <w:fldChar w:fldCharType="begin"/>
        </w:r>
        <w:r w:rsidR="00422565">
          <w:rPr>
            <w:noProof/>
            <w:webHidden/>
          </w:rPr>
          <w:instrText xml:space="preserve"> PAGEREF _Toc40688954 \h </w:instrText>
        </w:r>
        <w:r w:rsidR="008F170C">
          <w:rPr>
            <w:noProof/>
            <w:webHidden/>
          </w:rPr>
        </w:r>
        <w:r w:rsidR="008F170C">
          <w:rPr>
            <w:noProof/>
            <w:webHidden/>
          </w:rPr>
          <w:fldChar w:fldCharType="separate"/>
        </w:r>
        <w:r w:rsidR="00422565">
          <w:rPr>
            <w:noProof/>
            <w:webHidden/>
          </w:rPr>
          <w:t>16</w:t>
        </w:r>
        <w:r w:rsidR="008F170C">
          <w:rPr>
            <w:noProof/>
            <w:webHidden/>
          </w:rPr>
          <w:fldChar w:fldCharType="end"/>
        </w:r>
      </w:hyperlink>
    </w:p>
    <w:p w14:paraId="3F54D501" w14:textId="77777777" w:rsidR="00422565" w:rsidRDefault="00226FF9">
      <w:pPr>
        <w:pStyle w:val="2a"/>
        <w:rPr>
          <w:rFonts w:asciiTheme="minorHAnsi" w:eastAsiaTheme="minorEastAsia" w:hAnsiTheme="minorHAnsi" w:cstheme="minorBidi"/>
          <w:iCs w:val="0"/>
          <w:noProof/>
          <w:sz w:val="22"/>
          <w:szCs w:val="22"/>
        </w:rPr>
      </w:pPr>
      <w:hyperlink w:anchor="_Toc40688955" w:history="1">
        <w:r w:rsidR="00422565" w:rsidRPr="009A3EFB">
          <w:rPr>
            <w:rStyle w:val="afff1"/>
            <w:noProof/>
          </w:rPr>
          <w:t>4.4</w:t>
        </w:r>
        <w:r w:rsidR="00422565">
          <w:rPr>
            <w:rFonts w:asciiTheme="minorHAnsi" w:eastAsiaTheme="minorEastAsia" w:hAnsiTheme="minorHAnsi" w:cstheme="minorBidi"/>
            <w:iCs w:val="0"/>
            <w:noProof/>
            <w:sz w:val="22"/>
            <w:szCs w:val="22"/>
          </w:rPr>
          <w:tab/>
        </w:r>
        <w:r w:rsidR="00422565" w:rsidRPr="009A3EFB">
          <w:rPr>
            <w:rStyle w:val="afff1"/>
            <w:noProof/>
          </w:rPr>
          <w:t>Синхронизация данных между процессорами</w:t>
        </w:r>
        <w:r w:rsidR="00422565">
          <w:rPr>
            <w:noProof/>
            <w:webHidden/>
          </w:rPr>
          <w:tab/>
        </w:r>
        <w:r w:rsidR="008F170C">
          <w:rPr>
            <w:noProof/>
            <w:webHidden/>
          </w:rPr>
          <w:fldChar w:fldCharType="begin"/>
        </w:r>
        <w:r w:rsidR="00422565">
          <w:rPr>
            <w:noProof/>
            <w:webHidden/>
          </w:rPr>
          <w:instrText xml:space="preserve"> PAGEREF _Toc40688955 \h </w:instrText>
        </w:r>
        <w:r w:rsidR="008F170C">
          <w:rPr>
            <w:noProof/>
            <w:webHidden/>
          </w:rPr>
        </w:r>
        <w:r w:rsidR="008F170C">
          <w:rPr>
            <w:noProof/>
            <w:webHidden/>
          </w:rPr>
          <w:fldChar w:fldCharType="separate"/>
        </w:r>
        <w:r w:rsidR="00422565">
          <w:rPr>
            <w:noProof/>
            <w:webHidden/>
          </w:rPr>
          <w:t>19</w:t>
        </w:r>
        <w:r w:rsidR="008F170C">
          <w:rPr>
            <w:noProof/>
            <w:webHidden/>
          </w:rPr>
          <w:fldChar w:fldCharType="end"/>
        </w:r>
      </w:hyperlink>
    </w:p>
    <w:p w14:paraId="347C6673" w14:textId="77777777" w:rsidR="00422565" w:rsidRDefault="00226FF9">
      <w:pPr>
        <w:pStyle w:val="35"/>
        <w:rPr>
          <w:rFonts w:asciiTheme="minorHAnsi" w:eastAsiaTheme="minorEastAsia" w:hAnsiTheme="minorHAnsi" w:cstheme="minorBidi"/>
          <w:noProof/>
          <w:sz w:val="22"/>
          <w:szCs w:val="22"/>
        </w:rPr>
      </w:pPr>
      <w:hyperlink w:anchor="_Toc40688956" w:history="1">
        <w:r w:rsidR="00422565" w:rsidRPr="009A3EFB">
          <w:rPr>
            <w:rStyle w:val="afff1"/>
            <w:noProof/>
          </w:rPr>
          <w:t>4.4.1</w:t>
        </w:r>
        <w:r w:rsidR="00422565">
          <w:rPr>
            <w:rFonts w:asciiTheme="minorHAnsi" w:eastAsiaTheme="minorEastAsia" w:hAnsiTheme="minorHAnsi" w:cstheme="minorBidi"/>
            <w:noProof/>
            <w:sz w:val="22"/>
            <w:szCs w:val="22"/>
          </w:rPr>
          <w:tab/>
        </w:r>
        <w:r w:rsidR="00422565" w:rsidRPr="009A3EFB">
          <w:rPr>
            <w:rStyle w:val="afff1"/>
            <w:noProof/>
          </w:rPr>
          <w:t>Синхронизация данных</w:t>
        </w:r>
        <w:r w:rsidR="00422565">
          <w:rPr>
            <w:noProof/>
            <w:webHidden/>
          </w:rPr>
          <w:tab/>
        </w:r>
        <w:r w:rsidR="008F170C">
          <w:rPr>
            <w:noProof/>
            <w:webHidden/>
          </w:rPr>
          <w:fldChar w:fldCharType="begin"/>
        </w:r>
        <w:r w:rsidR="00422565">
          <w:rPr>
            <w:noProof/>
            <w:webHidden/>
          </w:rPr>
          <w:instrText xml:space="preserve"> PAGEREF _Toc40688956 \h </w:instrText>
        </w:r>
        <w:r w:rsidR="008F170C">
          <w:rPr>
            <w:noProof/>
            <w:webHidden/>
          </w:rPr>
        </w:r>
        <w:r w:rsidR="008F170C">
          <w:rPr>
            <w:noProof/>
            <w:webHidden/>
          </w:rPr>
          <w:fldChar w:fldCharType="separate"/>
        </w:r>
        <w:r w:rsidR="00422565">
          <w:rPr>
            <w:noProof/>
            <w:webHidden/>
          </w:rPr>
          <w:t>19</w:t>
        </w:r>
        <w:r w:rsidR="008F170C">
          <w:rPr>
            <w:noProof/>
            <w:webHidden/>
          </w:rPr>
          <w:fldChar w:fldCharType="end"/>
        </w:r>
      </w:hyperlink>
    </w:p>
    <w:p w14:paraId="23731083" w14:textId="77777777" w:rsidR="00422565" w:rsidRDefault="00226FF9">
      <w:pPr>
        <w:pStyle w:val="35"/>
        <w:rPr>
          <w:rFonts w:asciiTheme="minorHAnsi" w:eastAsiaTheme="minorEastAsia" w:hAnsiTheme="minorHAnsi" w:cstheme="minorBidi"/>
          <w:noProof/>
          <w:sz w:val="22"/>
          <w:szCs w:val="22"/>
        </w:rPr>
      </w:pPr>
      <w:hyperlink w:anchor="_Toc40688957" w:history="1">
        <w:r w:rsidR="00422565" w:rsidRPr="009A3EFB">
          <w:rPr>
            <w:rStyle w:val="afff1"/>
            <w:noProof/>
          </w:rPr>
          <w:t>4.4.2</w:t>
        </w:r>
        <w:r w:rsidR="00422565">
          <w:rPr>
            <w:rFonts w:asciiTheme="minorHAnsi" w:eastAsiaTheme="minorEastAsia" w:hAnsiTheme="minorHAnsi" w:cstheme="minorBidi"/>
            <w:noProof/>
            <w:sz w:val="22"/>
            <w:szCs w:val="22"/>
          </w:rPr>
          <w:tab/>
        </w:r>
        <w:r w:rsidR="00422565" w:rsidRPr="009A3EFB">
          <w:rPr>
            <w:rStyle w:val="afff1"/>
            <w:noProof/>
          </w:rPr>
          <w:t>Синхронизируемые параметры</w:t>
        </w:r>
        <w:r w:rsidR="00422565">
          <w:rPr>
            <w:noProof/>
            <w:webHidden/>
          </w:rPr>
          <w:tab/>
        </w:r>
        <w:r w:rsidR="008F170C">
          <w:rPr>
            <w:noProof/>
            <w:webHidden/>
          </w:rPr>
          <w:fldChar w:fldCharType="begin"/>
        </w:r>
        <w:r w:rsidR="00422565">
          <w:rPr>
            <w:noProof/>
            <w:webHidden/>
          </w:rPr>
          <w:instrText xml:space="preserve"> PAGEREF _Toc40688957 \h </w:instrText>
        </w:r>
        <w:r w:rsidR="008F170C">
          <w:rPr>
            <w:noProof/>
            <w:webHidden/>
          </w:rPr>
        </w:r>
        <w:r w:rsidR="008F170C">
          <w:rPr>
            <w:noProof/>
            <w:webHidden/>
          </w:rPr>
          <w:fldChar w:fldCharType="separate"/>
        </w:r>
        <w:r w:rsidR="00422565">
          <w:rPr>
            <w:noProof/>
            <w:webHidden/>
          </w:rPr>
          <w:t>19</w:t>
        </w:r>
        <w:r w:rsidR="008F170C">
          <w:rPr>
            <w:noProof/>
            <w:webHidden/>
          </w:rPr>
          <w:fldChar w:fldCharType="end"/>
        </w:r>
      </w:hyperlink>
    </w:p>
    <w:p w14:paraId="104D370D" w14:textId="77777777" w:rsidR="00422565" w:rsidRDefault="00226FF9">
      <w:pPr>
        <w:pStyle w:val="35"/>
        <w:rPr>
          <w:rFonts w:asciiTheme="minorHAnsi" w:eastAsiaTheme="minorEastAsia" w:hAnsiTheme="minorHAnsi" w:cstheme="minorBidi"/>
          <w:noProof/>
          <w:sz w:val="22"/>
          <w:szCs w:val="22"/>
        </w:rPr>
      </w:pPr>
      <w:hyperlink w:anchor="_Toc40688958" w:history="1">
        <w:r w:rsidR="00422565" w:rsidRPr="009A3EFB">
          <w:rPr>
            <w:rStyle w:val="afff1"/>
            <w:noProof/>
          </w:rPr>
          <w:t>4.4.3</w:t>
        </w:r>
        <w:r w:rsidR="00422565">
          <w:rPr>
            <w:rFonts w:asciiTheme="minorHAnsi" w:eastAsiaTheme="minorEastAsia" w:hAnsiTheme="minorHAnsi" w:cstheme="minorBidi"/>
            <w:noProof/>
            <w:sz w:val="22"/>
            <w:szCs w:val="22"/>
          </w:rPr>
          <w:tab/>
        </w:r>
        <w:r w:rsidR="00422565" w:rsidRPr="009A3EFB">
          <w:rPr>
            <w:rStyle w:val="afff1"/>
            <w:noProof/>
          </w:rPr>
          <w:t>Идентификатор синхронизируемого параметра</w:t>
        </w:r>
        <w:r w:rsidR="00422565">
          <w:rPr>
            <w:noProof/>
            <w:webHidden/>
          </w:rPr>
          <w:tab/>
        </w:r>
        <w:r w:rsidR="008F170C">
          <w:rPr>
            <w:noProof/>
            <w:webHidden/>
          </w:rPr>
          <w:fldChar w:fldCharType="begin"/>
        </w:r>
        <w:r w:rsidR="00422565">
          <w:rPr>
            <w:noProof/>
            <w:webHidden/>
          </w:rPr>
          <w:instrText xml:space="preserve"> PAGEREF _Toc40688958 \h </w:instrText>
        </w:r>
        <w:r w:rsidR="008F170C">
          <w:rPr>
            <w:noProof/>
            <w:webHidden/>
          </w:rPr>
        </w:r>
        <w:r w:rsidR="008F170C">
          <w:rPr>
            <w:noProof/>
            <w:webHidden/>
          </w:rPr>
          <w:fldChar w:fldCharType="separate"/>
        </w:r>
        <w:r w:rsidR="00422565">
          <w:rPr>
            <w:noProof/>
            <w:webHidden/>
          </w:rPr>
          <w:t>20</w:t>
        </w:r>
        <w:r w:rsidR="008F170C">
          <w:rPr>
            <w:noProof/>
            <w:webHidden/>
          </w:rPr>
          <w:fldChar w:fldCharType="end"/>
        </w:r>
      </w:hyperlink>
    </w:p>
    <w:p w14:paraId="7D45AFCE" w14:textId="77777777" w:rsidR="00422565" w:rsidRDefault="00226FF9">
      <w:pPr>
        <w:pStyle w:val="35"/>
        <w:rPr>
          <w:rFonts w:asciiTheme="minorHAnsi" w:eastAsiaTheme="minorEastAsia" w:hAnsiTheme="minorHAnsi" w:cstheme="minorBidi"/>
          <w:noProof/>
          <w:sz w:val="22"/>
          <w:szCs w:val="22"/>
        </w:rPr>
      </w:pPr>
      <w:hyperlink w:anchor="_Toc40688959" w:history="1">
        <w:r w:rsidR="00422565" w:rsidRPr="009A3EFB">
          <w:rPr>
            <w:rStyle w:val="afff1"/>
            <w:noProof/>
          </w:rPr>
          <w:t>4.4.4</w:t>
        </w:r>
        <w:r w:rsidR="00422565">
          <w:rPr>
            <w:rFonts w:asciiTheme="minorHAnsi" w:eastAsiaTheme="minorEastAsia" w:hAnsiTheme="minorHAnsi" w:cstheme="minorBidi"/>
            <w:noProof/>
            <w:sz w:val="22"/>
            <w:szCs w:val="22"/>
          </w:rPr>
          <w:tab/>
        </w:r>
        <w:r w:rsidR="00422565" w:rsidRPr="009A3EFB">
          <w:rPr>
            <w:rStyle w:val="afff1"/>
            <w:noProof/>
          </w:rPr>
          <w:t>Сценарии синхронизации</w:t>
        </w:r>
        <w:r w:rsidR="00422565">
          <w:rPr>
            <w:noProof/>
            <w:webHidden/>
          </w:rPr>
          <w:tab/>
        </w:r>
        <w:r w:rsidR="008F170C">
          <w:rPr>
            <w:noProof/>
            <w:webHidden/>
          </w:rPr>
          <w:fldChar w:fldCharType="begin"/>
        </w:r>
        <w:r w:rsidR="00422565">
          <w:rPr>
            <w:noProof/>
            <w:webHidden/>
          </w:rPr>
          <w:instrText xml:space="preserve"> PAGEREF _Toc40688959 \h </w:instrText>
        </w:r>
        <w:r w:rsidR="008F170C">
          <w:rPr>
            <w:noProof/>
            <w:webHidden/>
          </w:rPr>
        </w:r>
        <w:r w:rsidR="008F170C">
          <w:rPr>
            <w:noProof/>
            <w:webHidden/>
          </w:rPr>
          <w:fldChar w:fldCharType="separate"/>
        </w:r>
        <w:r w:rsidR="00422565">
          <w:rPr>
            <w:noProof/>
            <w:webHidden/>
          </w:rPr>
          <w:t>20</w:t>
        </w:r>
        <w:r w:rsidR="008F170C">
          <w:rPr>
            <w:noProof/>
            <w:webHidden/>
          </w:rPr>
          <w:fldChar w:fldCharType="end"/>
        </w:r>
      </w:hyperlink>
    </w:p>
    <w:p w14:paraId="757679FA" w14:textId="77777777" w:rsidR="00422565" w:rsidRDefault="00226FF9">
      <w:pPr>
        <w:pStyle w:val="35"/>
        <w:rPr>
          <w:rFonts w:asciiTheme="minorHAnsi" w:eastAsiaTheme="minorEastAsia" w:hAnsiTheme="minorHAnsi" w:cstheme="minorBidi"/>
          <w:noProof/>
          <w:sz w:val="22"/>
          <w:szCs w:val="22"/>
        </w:rPr>
      </w:pPr>
      <w:hyperlink w:anchor="_Toc40688960" w:history="1">
        <w:r w:rsidR="00422565" w:rsidRPr="009A3EFB">
          <w:rPr>
            <w:rStyle w:val="afff1"/>
            <w:noProof/>
          </w:rPr>
          <w:t>4.4.5</w:t>
        </w:r>
        <w:r w:rsidR="00422565">
          <w:rPr>
            <w:rFonts w:asciiTheme="minorHAnsi" w:eastAsiaTheme="minorEastAsia" w:hAnsiTheme="minorHAnsi" w:cstheme="minorBidi"/>
            <w:noProof/>
            <w:sz w:val="22"/>
            <w:szCs w:val="22"/>
          </w:rPr>
          <w:tab/>
        </w:r>
        <w:r w:rsidR="00422565" w:rsidRPr="009A3EFB">
          <w:rPr>
            <w:rStyle w:val="afff1"/>
            <w:noProof/>
          </w:rPr>
          <w:t>Контроль расхождения значений передаваемых данных</w:t>
        </w:r>
        <w:r w:rsidR="00422565">
          <w:rPr>
            <w:noProof/>
            <w:webHidden/>
          </w:rPr>
          <w:tab/>
        </w:r>
        <w:r w:rsidR="008F170C">
          <w:rPr>
            <w:noProof/>
            <w:webHidden/>
          </w:rPr>
          <w:fldChar w:fldCharType="begin"/>
        </w:r>
        <w:r w:rsidR="00422565">
          <w:rPr>
            <w:noProof/>
            <w:webHidden/>
          </w:rPr>
          <w:instrText xml:space="preserve"> PAGEREF _Toc40688960 \h </w:instrText>
        </w:r>
        <w:r w:rsidR="008F170C">
          <w:rPr>
            <w:noProof/>
            <w:webHidden/>
          </w:rPr>
        </w:r>
        <w:r w:rsidR="008F170C">
          <w:rPr>
            <w:noProof/>
            <w:webHidden/>
          </w:rPr>
          <w:fldChar w:fldCharType="separate"/>
        </w:r>
        <w:r w:rsidR="00422565">
          <w:rPr>
            <w:noProof/>
            <w:webHidden/>
          </w:rPr>
          <w:t>24</w:t>
        </w:r>
        <w:r w:rsidR="008F170C">
          <w:rPr>
            <w:noProof/>
            <w:webHidden/>
          </w:rPr>
          <w:fldChar w:fldCharType="end"/>
        </w:r>
      </w:hyperlink>
    </w:p>
    <w:p w14:paraId="5D326DAB" w14:textId="77777777" w:rsidR="00422565" w:rsidRDefault="00226FF9">
      <w:pPr>
        <w:pStyle w:val="35"/>
        <w:rPr>
          <w:rFonts w:asciiTheme="minorHAnsi" w:eastAsiaTheme="minorEastAsia" w:hAnsiTheme="minorHAnsi" w:cstheme="minorBidi"/>
          <w:noProof/>
          <w:sz w:val="22"/>
          <w:szCs w:val="22"/>
        </w:rPr>
      </w:pPr>
      <w:hyperlink w:anchor="_Toc40688961" w:history="1">
        <w:r w:rsidR="00422565" w:rsidRPr="009A3EFB">
          <w:rPr>
            <w:rStyle w:val="afff1"/>
            <w:noProof/>
          </w:rPr>
          <w:t>4.4.6</w:t>
        </w:r>
        <w:r w:rsidR="00422565">
          <w:rPr>
            <w:rFonts w:asciiTheme="minorHAnsi" w:eastAsiaTheme="minorEastAsia" w:hAnsiTheme="minorHAnsi" w:cstheme="minorBidi"/>
            <w:noProof/>
            <w:sz w:val="22"/>
            <w:szCs w:val="22"/>
          </w:rPr>
          <w:tab/>
        </w:r>
        <w:r w:rsidR="00422565" w:rsidRPr="009A3EFB">
          <w:rPr>
            <w:rStyle w:val="afff1"/>
            <w:noProof/>
          </w:rPr>
          <w:t>Формирование синхронизированного значения параметра</w:t>
        </w:r>
        <w:r w:rsidR="00422565">
          <w:rPr>
            <w:noProof/>
            <w:webHidden/>
          </w:rPr>
          <w:tab/>
        </w:r>
        <w:r w:rsidR="008F170C">
          <w:rPr>
            <w:noProof/>
            <w:webHidden/>
          </w:rPr>
          <w:fldChar w:fldCharType="begin"/>
        </w:r>
        <w:r w:rsidR="00422565">
          <w:rPr>
            <w:noProof/>
            <w:webHidden/>
          </w:rPr>
          <w:instrText xml:space="preserve"> PAGEREF _Toc40688961 \h </w:instrText>
        </w:r>
        <w:r w:rsidR="008F170C">
          <w:rPr>
            <w:noProof/>
            <w:webHidden/>
          </w:rPr>
        </w:r>
        <w:r w:rsidR="008F170C">
          <w:rPr>
            <w:noProof/>
            <w:webHidden/>
          </w:rPr>
          <w:fldChar w:fldCharType="separate"/>
        </w:r>
        <w:r w:rsidR="00422565">
          <w:rPr>
            <w:noProof/>
            <w:webHidden/>
          </w:rPr>
          <w:t>27</w:t>
        </w:r>
        <w:r w:rsidR="008F170C">
          <w:rPr>
            <w:noProof/>
            <w:webHidden/>
          </w:rPr>
          <w:fldChar w:fldCharType="end"/>
        </w:r>
      </w:hyperlink>
    </w:p>
    <w:p w14:paraId="72A63114" w14:textId="77777777" w:rsidR="00422565" w:rsidRDefault="00226FF9">
      <w:pPr>
        <w:pStyle w:val="35"/>
        <w:rPr>
          <w:rFonts w:asciiTheme="minorHAnsi" w:eastAsiaTheme="minorEastAsia" w:hAnsiTheme="minorHAnsi" w:cstheme="minorBidi"/>
          <w:noProof/>
          <w:sz w:val="22"/>
          <w:szCs w:val="22"/>
        </w:rPr>
      </w:pPr>
      <w:hyperlink w:anchor="_Toc40688962" w:history="1">
        <w:r w:rsidR="00422565" w:rsidRPr="009A3EFB">
          <w:rPr>
            <w:rStyle w:val="afff1"/>
            <w:noProof/>
          </w:rPr>
          <w:t>4.4.7</w:t>
        </w:r>
        <w:r w:rsidR="00422565">
          <w:rPr>
            <w:rFonts w:asciiTheme="minorHAnsi" w:eastAsiaTheme="minorEastAsia" w:hAnsiTheme="minorHAnsi" w:cstheme="minorBidi"/>
            <w:noProof/>
            <w:sz w:val="22"/>
            <w:szCs w:val="22"/>
          </w:rPr>
          <w:tab/>
        </w:r>
        <w:r w:rsidR="00422565" w:rsidRPr="009A3EFB">
          <w:rPr>
            <w:rStyle w:val="afff1"/>
            <w:noProof/>
          </w:rPr>
          <w:t>Контроль временных характеристик выполнения процесса синхронизации</w:t>
        </w:r>
        <w:r w:rsidR="00422565">
          <w:rPr>
            <w:noProof/>
            <w:webHidden/>
          </w:rPr>
          <w:tab/>
        </w:r>
        <w:r w:rsidR="008F170C">
          <w:rPr>
            <w:noProof/>
            <w:webHidden/>
          </w:rPr>
          <w:fldChar w:fldCharType="begin"/>
        </w:r>
        <w:r w:rsidR="00422565">
          <w:rPr>
            <w:noProof/>
            <w:webHidden/>
          </w:rPr>
          <w:instrText xml:space="preserve"> PAGEREF _Toc40688962 \h </w:instrText>
        </w:r>
        <w:r w:rsidR="008F170C">
          <w:rPr>
            <w:noProof/>
            <w:webHidden/>
          </w:rPr>
        </w:r>
        <w:r w:rsidR="008F170C">
          <w:rPr>
            <w:noProof/>
            <w:webHidden/>
          </w:rPr>
          <w:fldChar w:fldCharType="separate"/>
        </w:r>
        <w:r w:rsidR="00422565">
          <w:rPr>
            <w:noProof/>
            <w:webHidden/>
          </w:rPr>
          <w:t>30</w:t>
        </w:r>
        <w:r w:rsidR="008F170C">
          <w:rPr>
            <w:noProof/>
            <w:webHidden/>
          </w:rPr>
          <w:fldChar w:fldCharType="end"/>
        </w:r>
      </w:hyperlink>
    </w:p>
    <w:p w14:paraId="6CB5C50C" w14:textId="77777777" w:rsidR="00422565" w:rsidRDefault="00226FF9">
      <w:pPr>
        <w:pStyle w:val="35"/>
        <w:rPr>
          <w:rFonts w:asciiTheme="minorHAnsi" w:eastAsiaTheme="minorEastAsia" w:hAnsiTheme="minorHAnsi" w:cstheme="minorBidi"/>
          <w:noProof/>
          <w:sz w:val="22"/>
          <w:szCs w:val="22"/>
        </w:rPr>
      </w:pPr>
      <w:hyperlink w:anchor="_Toc40688963" w:history="1">
        <w:r w:rsidR="00422565" w:rsidRPr="009A3EFB">
          <w:rPr>
            <w:rStyle w:val="afff1"/>
            <w:noProof/>
          </w:rPr>
          <w:t>4.4.8</w:t>
        </w:r>
        <w:r w:rsidR="00422565">
          <w:rPr>
            <w:rFonts w:asciiTheme="minorHAnsi" w:eastAsiaTheme="minorEastAsia" w:hAnsiTheme="minorHAnsi" w:cstheme="minorBidi"/>
            <w:noProof/>
            <w:sz w:val="22"/>
            <w:szCs w:val="22"/>
          </w:rPr>
          <w:tab/>
        </w:r>
        <w:r w:rsidR="00422565" w:rsidRPr="009A3EFB">
          <w:rPr>
            <w:rStyle w:val="afff1"/>
            <w:noProof/>
          </w:rPr>
          <w:t>Обеспечение формирования синхронизированного значения</w:t>
        </w:r>
        <w:r w:rsidR="00422565">
          <w:rPr>
            <w:noProof/>
            <w:webHidden/>
          </w:rPr>
          <w:tab/>
        </w:r>
        <w:r w:rsidR="008F170C">
          <w:rPr>
            <w:noProof/>
            <w:webHidden/>
          </w:rPr>
          <w:fldChar w:fldCharType="begin"/>
        </w:r>
        <w:r w:rsidR="00422565">
          <w:rPr>
            <w:noProof/>
            <w:webHidden/>
          </w:rPr>
          <w:instrText xml:space="preserve"> PAGEREF _Toc40688963 \h </w:instrText>
        </w:r>
        <w:r w:rsidR="008F170C">
          <w:rPr>
            <w:noProof/>
            <w:webHidden/>
          </w:rPr>
        </w:r>
        <w:r w:rsidR="008F170C">
          <w:rPr>
            <w:noProof/>
            <w:webHidden/>
          </w:rPr>
          <w:fldChar w:fldCharType="separate"/>
        </w:r>
        <w:r w:rsidR="00422565">
          <w:rPr>
            <w:noProof/>
            <w:webHidden/>
          </w:rPr>
          <w:t>32</w:t>
        </w:r>
        <w:r w:rsidR="008F170C">
          <w:rPr>
            <w:noProof/>
            <w:webHidden/>
          </w:rPr>
          <w:fldChar w:fldCharType="end"/>
        </w:r>
      </w:hyperlink>
    </w:p>
    <w:p w14:paraId="14555612" w14:textId="77777777" w:rsidR="00422565" w:rsidRDefault="00226FF9">
      <w:pPr>
        <w:pStyle w:val="35"/>
        <w:rPr>
          <w:rFonts w:asciiTheme="minorHAnsi" w:eastAsiaTheme="minorEastAsia" w:hAnsiTheme="minorHAnsi" w:cstheme="minorBidi"/>
          <w:noProof/>
          <w:sz w:val="22"/>
          <w:szCs w:val="22"/>
        </w:rPr>
      </w:pPr>
      <w:hyperlink w:anchor="_Toc40688964" w:history="1">
        <w:r w:rsidR="00422565" w:rsidRPr="009A3EFB">
          <w:rPr>
            <w:rStyle w:val="afff1"/>
            <w:noProof/>
          </w:rPr>
          <w:t>4.4.9</w:t>
        </w:r>
        <w:r w:rsidR="00422565">
          <w:rPr>
            <w:rFonts w:asciiTheme="minorHAnsi" w:eastAsiaTheme="minorEastAsia" w:hAnsiTheme="minorHAnsi" w:cstheme="minorBidi"/>
            <w:noProof/>
            <w:sz w:val="22"/>
            <w:szCs w:val="22"/>
          </w:rPr>
          <w:tab/>
        </w:r>
        <w:r w:rsidR="00422565" w:rsidRPr="009A3EFB">
          <w:rPr>
            <w:rStyle w:val="afff1"/>
            <w:noProof/>
          </w:rPr>
          <w:t>Порядок использования МКО</w:t>
        </w:r>
        <w:r w:rsidR="00422565">
          <w:rPr>
            <w:noProof/>
            <w:webHidden/>
          </w:rPr>
          <w:tab/>
        </w:r>
        <w:r w:rsidR="008F170C">
          <w:rPr>
            <w:noProof/>
            <w:webHidden/>
          </w:rPr>
          <w:fldChar w:fldCharType="begin"/>
        </w:r>
        <w:r w:rsidR="00422565">
          <w:rPr>
            <w:noProof/>
            <w:webHidden/>
          </w:rPr>
          <w:instrText xml:space="preserve"> PAGEREF _Toc40688964 \h </w:instrText>
        </w:r>
        <w:r w:rsidR="008F170C">
          <w:rPr>
            <w:noProof/>
            <w:webHidden/>
          </w:rPr>
        </w:r>
        <w:r w:rsidR="008F170C">
          <w:rPr>
            <w:noProof/>
            <w:webHidden/>
          </w:rPr>
          <w:fldChar w:fldCharType="separate"/>
        </w:r>
        <w:r w:rsidR="00422565">
          <w:rPr>
            <w:noProof/>
            <w:webHidden/>
          </w:rPr>
          <w:t>33</w:t>
        </w:r>
        <w:r w:rsidR="008F170C">
          <w:rPr>
            <w:noProof/>
            <w:webHidden/>
          </w:rPr>
          <w:fldChar w:fldCharType="end"/>
        </w:r>
      </w:hyperlink>
    </w:p>
    <w:p w14:paraId="28D3BBFE" w14:textId="77777777" w:rsidR="00422565" w:rsidRDefault="00226FF9">
      <w:pPr>
        <w:pStyle w:val="2a"/>
        <w:rPr>
          <w:rFonts w:asciiTheme="minorHAnsi" w:eastAsiaTheme="minorEastAsia" w:hAnsiTheme="minorHAnsi" w:cstheme="minorBidi"/>
          <w:iCs w:val="0"/>
          <w:noProof/>
          <w:sz w:val="22"/>
          <w:szCs w:val="22"/>
        </w:rPr>
      </w:pPr>
      <w:hyperlink w:anchor="_Toc40688965" w:history="1">
        <w:r w:rsidR="00422565" w:rsidRPr="009A3EFB">
          <w:rPr>
            <w:rStyle w:val="afff1"/>
            <w:noProof/>
          </w:rPr>
          <w:t>4.5</w:t>
        </w:r>
        <w:r w:rsidR="00422565">
          <w:rPr>
            <w:rFonts w:asciiTheme="minorHAnsi" w:eastAsiaTheme="minorEastAsia" w:hAnsiTheme="minorHAnsi" w:cstheme="minorBidi"/>
            <w:iCs w:val="0"/>
            <w:noProof/>
            <w:sz w:val="22"/>
            <w:szCs w:val="22"/>
          </w:rPr>
          <w:tab/>
        </w:r>
        <w:r w:rsidR="00422565" w:rsidRPr="009A3EFB">
          <w:rPr>
            <w:rStyle w:val="afff1"/>
            <w:noProof/>
            <w:lang w:bidi="hi-IN"/>
          </w:rPr>
          <w:t>Статическая модель</w:t>
        </w:r>
        <w:r w:rsidR="00422565">
          <w:rPr>
            <w:noProof/>
            <w:webHidden/>
          </w:rPr>
          <w:tab/>
        </w:r>
        <w:r w:rsidR="008F170C">
          <w:rPr>
            <w:noProof/>
            <w:webHidden/>
          </w:rPr>
          <w:fldChar w:fldCharType="begin"/>
        </w:r>
        <w:r w:rsidR="00422565">
          <w:rPr>
            <w:noProof/>
            <w:webHidden/>
          </w:rPr>
          <w:instrText xml:space="preserve"> PAGEREF _Toc40688965 \h </w:instrText>
        </w:r>
        <w:r w:rsidR="008F170C">
          <w:rPr>
            <w:noProof/>
            <w:webHidden/>
          </w:rPr>
        </w:r>
        <w:r w:rsidR="008F170C">
          <w:rPr>
            <w:noProof/>
            <w:webHidden/>
          </w:rPr>
          <w:fldChar w:fldCharType="separate"/>
        </w:r>
        <w:r w:rsidR="00422565">
          <w:rPr>
            <w:noProof/>
            <w:webHidden/>
          </w:rPr>
          <w:t>36</w:t>
        </w:r>
        <w:r w:rsidR="008F170C">
          <w:rPr>
            <w:noProof/>
            <w:webHidden/>
          </w:rPr>
          <w:fldChar w:fldCharType="end"/>
        </w:r>
      </w:hyperlink>
    </w:p>
    <w:p w14:paraId="5DDFD5BD" w14:textId="77777777" w:rsidR="00422565" w:rsidRDefault="00226FF9">
      <w:pPr>
        <w:pStyle w:val="35"/>
        <w:rPr>
          <w:rFonts w:asciiTheme="minorHAnsi" w:eastAsiaTheme="minorEastAsia" w:hAnsiTheme="minorHAnsi" w:cstheme="minorBidi"/>
          <w:noProof/>
          <w:sz w:val="22"/>
          <w:szCs w:val="22"/>
        </w:rPr>
      </w:pPr>
      <w:hyperlink w:anchor="_Toc40688966" w:history="1">
        <w:r w:rsidR="00422565" w:rsidRPr="009A3EFB">
          <w:rPr>
            <w:rStyle w:val="afff1"/>
            <w:noProof/>
          </w:rPr>
          <w:t>4.5.1</w:t>
        </w:r>
        <w:r w:rsidR="00422565">
          <w:rPr>
            <w:rFonts w:asciiTheme="minorHAnsi" w:eastAsiaTheme="minorEastAsia" w:hAnsiTheme="minorHAnsi" w:cstheme="minorBidi"/>
            <w:noProof/>
            <w:sz w:val="22"/>
            <w:szCs w:val="22"/>
          </w:rPr>
          <w:tab/>
        </w:r>
        <w:r w:rsidR="00422565" w:rsidRPr="009A3EFB">
          <w:rPr>
            <w:rStyle w:val="afff1"/>
            <w:noProof/>
            <w:lang w:bidi="hi-IN"/>
          </w:rPr>
          <w:t>Статическая модель ПО</w:t>
        </w:r>
        <w:r w:rsidR="00422565">
          <w:rPr>
            <w:noProof/>
            <w:webHidden/>
          </w:rPr>
          <w:tab/>
        </w:r>
        <w:r w:rsidR="008F170C">
          <w:rPr>
            <w:noProof/>
            <w:webHidden/>
          </w:rPr>
          <w:fldChar w:fldCharType="begin"/>
        </w:r>
        <w:r w:rsidR="00422565">
          <w:rPr>
            <w:noProof/>
            <w:webHidden/>
          </w:rPr>
          <w:instrText xml:space="preserve"> PAGEREF _Toc40688966 \h </w:instrText>
        </w:r>
        <w:r w:rsidR="008F170C">
          <w:rPr>
            <w:noProof/>
            <w:webHidden/>
          </w:rPr>
        </w:r>
        <w:r w:rsidR="008F170C">
          <w:rPr>
            <w:noProof/>
            <w:webHidden/>
          </w:rPr>
          <w:fldChar w:fldCharType="separate"/>
        </w:r>
        <w:r w:rsidR="00422565">
          <w:rPr>
            <w:noProof/>
            <w:webHidden/>
          </w:rPr>
          <w:t>36</w:t>
        </w:r>
        <w:r w:rsidR="008F170C">
          <w:rPr>
            <w:noProof/>
            <w:webHidden/>
          </w:rPr>
          <w:fldChar w:fldCharType="end"/>
        </w:r>
      </w:hyperlink>
    </w:p>
    <w:p w14:paraId="6F17A506" w14:textId="77777777" w:rsidR="00422565" w:rsidRDefault="00226FF9">
      <w:pPr>
        <w:pStyle w:val="35"/>
        <w:rPr>
          <w:rFonts w:asciiTheme="minorHAnsi" w:eastAsiaTheme="minorEastAsia" w:hAnsiTheme="minorHAnsi" w:cstheme="minorBidi"/>
          <w:noProof/>
          <w:sz w:val="22"/>
          <w:szCs w:val="22"/>
        </w:rPr>
      </w:pPr>
      <w:hyperlink w:anchor="_Toc40688967" w:history="1">
        <w:r w:rsidR="00422565" w:rsidRPr="009A3EFB">
          <w:rPr>
            <w:rStyle w:val="afff1"/>
            <w:noProof/>
          </w:rPr>
          <w:t>4.5.2</w:t>
        </w:r>
        <w:r w:rsidR="00422565">
          <w:rPr>
            <w:rFonts w:asciiTheme="minorHAnsi" w:eastAsiaTheme="minorEastAsia" w:hAnsiTheme="minorHAnsi" w:cstheme="minorBidi"/>
            <w:noProof/>
            <w:sz w:val="22"/>
            <w:szCs w:val="22"/>
          </w:rPr>
          <w:tab/>
        </w:r>
        <w:r w:rsidR="00422565" w:rsidRPr="009A3EFB">
          <w:rPr>
            <w:rStyle w:val="afff1"/>
            <w:noProof/>
          </w:rPr>
          <w:t>Статическая модель компонентов</w:t>
        </w:r>
        <w:r w:rsidR="00422565">
          <w:rPr>
            <w:noProof/>
            <w:webHidden/>
          </w:rPr>
          <w:tab/>
        </w:r>
        <w:r w:rsidR="008F170C">
          <w:rPr>
            <w:noProof/>
            <w:webHidden/>
          </w:rPr>
          <w:fldChar w:fldCharType="begin"/>
        </w:r>
        <w:r w:rsidR="00422565">
          <w:rPr>
            <w:noProof/>
            <w:webHidden/>
          </w:rPr>
          <w:instrText xml:space="preserve"> PAGEREF _Toc40688967 \h </w:instrText>
        </w:r>
        <w:r w:rsidR="008F170C">
          <w:rPr>
            <w:noProof/>
            <w:webHidden/>
          </w:rPr>
        </w:r>
        <w:r w:rsidR="008F170C">
          <w:rPr>
            <w:noProof/>
            <w:webHidden/>
          </w:rPr>
          <w:fldChar w:fldCharType="separate"/>
        </w:r>
        <w:r w:rsidR="00422565">
          <w:rPr>
            <w:noProof/>
            <w:webHidden/>
          </w:rPr>
          <w:t>38</w:t>
        </w:r>
        <w:r w:rsidR="008F170C">
          <w:rPr>
            <w:noProof/>
            <w:webHidden/>
          </w:rPr>
          <w:fldChar w:fldCharType="end"/>
        </w:r>
      </w:hyperlink>
    </w:p>
    <w:p w14:paraId="7922D08F" w14:textId="77777777" w:rsidR="00422565" w:rsidRDefault="00226FF9">
      <w:pPr>
        <w:pStyle w:val="2a"/>
        <w:rPr>
          <w:rFonts w:asciiTheme="minorHAnsi" w:eastAsiaTheme="minorEastAsia" w:hAnsiTheme="minorHAnsi" w:cstheme="minorBidi"/>
          <w:iCs w:val="0"/>
          <w:noProof/>
          <w:sz w:val="22"/>
          <w:szCs w:val="22"/>
        </w:rPr>
      </w:pPr>
      <w:hyperlink w:anchor="_Toc40688968" w:history="1">
        <w:r w:rsidR="00422565" w:rsidRPr="009A3EFB">
          <w:rPr>
            <w:rStyle w:val="afff1"/>
            <w:noProof/>
          </w:rPr>
          <w:t>4.6</w:t>
        </w:r>
        <w:r w:rsidR="00422565">
          <w:rPr>
            <w:rFonts w:asciiTheme="minorHAnsi" w:eastAsiaTheme="minorEastAsia" w:hAnsiTheme="minorHAnsi" w:cstheme="minorBidi"/>
            <w:iCs w:val="0"/>
            <w:noProof/>
            <w:sz w:val="22"/>
            <w:szCs w:val="22"/>
          </w:rPr>
          <w:tab/>
        </w:r>
        <w:r w:rsidR="00422565" w:rsidRPr="009A3EFB">
          <w:rPr>
            <w:rStyle w:val="afff1"/>
            <w:noProof/>
          </w:rPr>
          <w:t>Динамическая модель</w:t>
        </w:r>
        <w:r w:rsidR="00422565">
          <w:rPr>
            <w:noProof/>
            <w:webHidden/>
          </w:rPr>
          <w:tab/>
        </w:r>
        <w:r w:rsidR="008F170C">
          <w:rPr>
            <w:noProof/>
            <w:webHidden/>
          </w:rPr>
          <w:fldChar w:fldCharType="begin"/>
        </w:r>
        <w:r w:rsidR="00422565">
          <w:rPr>
            <w:noProof/>
            <w:webHidden/>
          </w:rPr>
          <w:instrText xml:space="preserve"> PAGEREF _Toc40688968 \h </w:instrText>
        </w:r>
        <w:r w:rsidR="008F170C">
          <w:rPr>
            <w:noProof/>
            <w:webHidden/>
          </w:rPr>
        </w:r>
        <w:r w:rsidR="008F170C">
          <w:rPr>
            <w:noProof/>
            <w:webHidden/>
          </w:rPr>
          <w:fldChar w:fldCharType="separate"/>
        </w:r>
        <w:r w:rsidR="00422565">
          <w:rPr>
            <w:noProof/>
            <w:webHidden/>
          </w:rPr>
          <w:t>42</w:t>
        </w:r>
        <w:r w:rsidR="008F170C">
          <w:rPr>
            <w:noProof/>
            <w:webHidden/>
          </w:rPr>
          <w:fldChar w:fldCharType="end"/>
        </w:r>
      </w:hyperlink>
    </w:p>
    <w:p w14:paraId="47A8080B" w14:textId="77777777" w:rsidR="00422565" w:rsidRDefault="00226FF9">
      <w:pPr>
        <w:pStyle w:val="35"/>
        <w:rPr>
          <w:rFonts w:asciiTheme="minorHAnsi" w:eastAsiaTheme="minorEastAsia" w:hAnsiTheme="minorHAnsi" w:cstheme="minorBidi"/>
          <w:noProof/>
          <w:sz w:val="22"/>
          <w:szCs w:val="22"/>
        </w:rPr>
      </w:pPr>
      <w:hyperlink w:anchor="_Toc40688969" w:history="1">
        <w:r w:rsidR="00422565" w:rsidRPr="009A3EFB">
          <w:rPr>
            <w:rStyle w:val="afff1"/>
            <w:noProof/>
          </w:rPr>
          <w:t>4.6.1</w:t>
        </w:r>
        <w:r w:rsidR="00422565">
          <w:rPr>
            <w:rFonts w:asciiTheme="minorHAnsi" w:eastAsiaTheme="minorEastAsia" w:hAnsiTheme="minorHAnsi" w:cstheme="minorBidi"/>
            <w:noProof/>
            <w:sz w:val="22"/>
            <w:szCs w:val="22"/>
          </w:rPr>
          <w:tab/>
        </w:r>
        <w:r w:rsidR="00422565" w:rsidRPr="009A3EFB">
          <w:rPr>
            <w:rStyle w:val="afff1"/>
            <w:noProof/>
          </w:rPr>
          <w:t>Взаимодействие потоков</w:t>
        </w:r>
        <w:r w:rsidR="00422565">
          <w:rPr>
            <w:noProof/>
            <w:webHidden/>
          </w:rPr>
          <w:tab/>
        </w:r>
        <w:r w:rsidR="008F170C">
          <w:rPr>
            <w:noProof/>
            <w:webHidden/>
          </w:rPr>
          <w:fldChar w:fldCharType="begin"/>
        </w:r>
        <w:r w:rsidR="00422565">
          <w:rPr>
            <w:noProof/>
            <w:webHidden/>
          </w:rPr>
          <w:instrText xml:space="preserve"> PAGEREF _Toc40688969 \h </w:instrText>
        </w:r>
        <w:r w:rsidR="008F170C">
          <w:rPr>
            <w:noProof/>
            <w:webHidden/>
          </w:rPr>
        </w:r>
        <w:r w:rsidR="008F170C">
          <w:rPr>
            <w:noProof/>
            <w:webHidden/>
          </w:rPr>
          <w:fldChar w:fldCharType="separate"/>
        </w:r>
        <w:r w:rsidR="00422565">
          <w:rPr>
            <w:noProof/>
            <w:webHidden/>
          </w:rPr>
          <w:t>42</w:t>
        </w:r>
        <w:r w:rsidR="008F170C">
          <w:rPr>
            <w:noProof/>
            <w:webHidden/>
          </w:rPr>
          <w:fldChar w:fldCharType="end"/>
        </w:r>
      </w:hyperlink>
    </w:p>
    <w:p w14:paraId="14495ED9" w14:textId="77777777" w:rsidR="00422565" w:rsidRDefault="00226FF9">
      <w:pPr>
        <w:pStyle w:val="35"/>
        <w:rPr>
          <w:rFonts w:asciiTheme="minorHAnsi" w:eastAsiaTheme="minorEastAsia" w:hAnsiTheme="minorHAnsi" w:cstheme="minorBidi"/>
          <w:noProof/>
          <w:sz w:val="22"/>
          <w:szCs w:val="22"/>
        </w:rPr>
      </w:pPr>
      <w:hyperlink w:anchor="_Toc40688970" w:history="1">
        <w:r w:rsidR="00422565" w:rsidRPr="009A3EFB">
          <w:rPr>
            <w:rStyle w:val="afff1"/>
            <w:noProof/>
          </w:rPr>
          <w:t>4.6.2</w:t>
        </w:r>
        <w:r w:rsidR="00422565">
          <w:rPr>
            <w:rFonts w:asciiTheme="minorHAnsi" w:eastAsiaTheme="minorEastAsia" w:hAnsiTheme="minorHAnsi" w:cstheme="minorBidi"/>
            <w:noProof/>
            <w:sz w:val="22"/>
            <w:szCs w:val="22"/>
          </w:rPr>
          <w:tab/>
        </w:r>
        <w:r w:rsidR="00422565" w:rsidRPr="009A3EFB">
          <w:rPr>
            <w:rStyle w:val="afff1"/>
            <w:noProof/>
          </w:rPr>
          <w:t>Взаимодействие режимов</w:t>
        </w:r>
        <w:r w:rsidR="00422565">
          <w:rPr>
            <w:noProof/>
            <w:webHidden/>
          </w:rPr>
          <w:tab/>
        </w:r>
        <w:r w:rsidR="008F170C">
          <w:rPr>
            <w:noProof/>
            <w:webHidden/>
          </w:rPr>
          <w:fldChar w:fldCharType="begin"/>
        </w:r>
        <w:r w:rsidR="00422565">
          <w:rPr>
            <w:noProof/>
            <w:webHidden/>
          </w:rPr>
          <w:instrText xml:space="preserve"> PAGEREF _Toc40688970 \h </w:instrText>
        </w:r>
        <w:r w:rsidR="008F170C">
          <w:rPr>
            <w:noProof/>
            <w:webHidden/>
          </w:rPr>
        </w:r>
        <w:r w:rsidR="008F170C">
          <w:rPr>
            <w:noProof/>
            <w:webHidden/>
          </w:rPr>
          <w:fldChar w:fldCharType="separate"/>
        </w:r>
        <w:r w:rsidR="00422565">
          <w:rPr>
            <w:noProof/>
            <w:webHidden/>
          </w:rPr>
          <w:t>43</w:t>
        </w:r>
        <w:r w:rsidR="008F170C">
          <w:rPr>
            <w:noProof/>
            <w:webHidden/>
          </w:rPr>
          <w:fldChar w:fldCharType="end"/>
        </w:r>
      </w:hyperlink>
    </w:p>
    <w:p w14:paraId="5DC85DEE" w14:textId="77777777" w:rsidR="00422565" w:rsidRDefault="00226FF9">
      <w:pPr>
        <w:pStyle w:val="35"/>
        <w:rPr>
          <w:rFonts w:asciiTheme="minorHAnsi" w:eastAsiaTheme="minorEastAsia" w:hAnsiTheme="minorHAnsi" w:cstheme="minorBidi"/>
          <w:noProof/>
          <w:sz w:val="22"/>
          <w:szCs w:val="22"/>
        </w:rPr>
      </w:pPr>
      <w:hyperlink w:anchor="_Toc40688971" w:history="1">
        <w:r w:rsidR="00422565" w:rsidRPr="009A3EFB">
          <w:rPr>
            <w:rStyle w:val="afff1"/>
            <w:noProof/>
          </w:rPr>
          <w:t>4.6.3</w:t>
        </w:r>
        <w:r w:rsidR="00422565">
          <w:rPr>
            <w:rFonts w:asciiTheme="minorHAnsi" w:eastAsiaTheme="minorEastAsia" w:hAnsiTheme="minorHAnsi" w:cstheme="minorBidi"/>
            <w:noProof/>
            <w:sz w:val="22"/>
            <w:szCs w:val="22"/>
          </w:rPr>
          <w:tab/>
        </w:r>
        <w:r w:rsidR="00422565" w:rsidRPr="009A3EFB">
          <w:rPr>
            <w:rStyle w:val="afff1"/>
            <w:noProof/>
          </w:rPr>
          <w:t>Взаимодействие компонентов</w:t>
        </w:r>
        <w:r w:rsidR="00422565">
          <w:rPr>
            <w:noProof/>
            <w:webHidden/>
          </w:rPr>
          <w:tab/>
        </w:r>
        <w:r w:rsidR="008F170C">
          <w:rPr>
            <w:noProof/>
            <w:webHidden/>
          </w:rPr>
          <w:fldChar w:fldCharType="begin"/>
        </w:r>
        <w:r w:rsidR="00422565">
          <w:rPr>
            <w:noProof/>
            <w:webHidden/>
          </w:rPr>
          <w:instrText xml:space="preserve"> PAGEREF _Toc40688971 \h </w:instrText>
        </w:r>
        <w:r w:rsidR="008F170C">
          <w:rPr>
            <w:noProof/>
            <w:webHidden/>
          </w:rPr>
        </w:r>
        <w:r w:rsidR="008F170C">
          <w:rPr>
            <w:noProof/>
            <w:webHidden/>
          </w:rPr>
          <w:fldChar w:fldCharType="separate"/>
        </w:r>
        <w:r w:rsidR="00422565">
          <w:rPr>
            <w:noProof/>
            <w:webHidden/>
          </w:rPr>
          <w:t>47</w:t>
        </w:r>
        <w:r w:rsidR="008F170C">
          <w:rPr>
            <w:noProof/>
            <w:webHidden/>
          </w:rPr>
          <w:fldChar w:fldCharType="end"/>
        </w:r>
      </w:hyperlink>
    </w:p>
    <w:p w14:paraId="6AC86F04" w14:textId="77777777" w:rsidR="00422565" w:rsidRDefault="00226FF9">
      <w:pPr>
        <w:pStyle w:val="2a"/>
        <w:rPr>
          <w:rFonts w:asciiTheme="minorHAnsi" w:eastAsiaTheme="minorEastAsia" w:hAnsiTheme="minorHAnsi" w:cstheme="minorBidi"/>
          <w:iCs w:val="0"/>
          <w:noProof/>
          <w:sz w:val="22"/>
          <w:szCs w:val="22"/>
        </w:rPr>
      </w:pPr>
      <w:hyperlink w:anchor="_Toc40688972" w:history="1">
        <w:r w:rsidR="00422565" w:rsidRPr="009A3EFB">
          <w:rPr>
            <w:rStyle w:val="afff1"/>
            <w:noProof/>
          </w:rPr>
          <w:t>4.7</w:t>
        </w:r>
        <w:r w:rsidR="00422565">
          <w:rPr>
            <w:rFonts w:asciiTheme="minorHAnsi" w:eastAsiaTheme="minorEastAsia" w:hAnsiTheme="minorHAnsi" w:cstheme="minorBidi"/>
            <w:iCs w:val="0"/>
            <w:noProof/>
            <w:sz w:val="22"/>
            <w:szCs w:val="22"/>
          </w:rPr>
          <w:tab/>
        </w:r>
        <w:r w:rsidR="00422565" w:rsidRPr="009A3EFB">
          <w:rPr>
            <w:rStyle w:val="afff1"/>
            <w:noProof/>
          </w:rPr>
          <w:t>Интерфейсы взаимодействия</w:t>
        </w:r>
        <w:r w:rsidR="00422565">
          <w:rPr>
            <w:noProof/>
            <w:webHidden/>
          </w:rPr>
          <w:tab/>
        </w:r>
        <w:r w:rsidR="008F170C">
          <w:rPr>
            <w:noProof/>
            <w:webHidden/>
          </w:rPr>
          <w:fldChar w:fldCharType="begin"/>
        </w:r>
        <w:r w:rsidR="00422565">
          <w:rPr>
            <w:noProof/>
            <w:webHidden/>
          </w:rPr>
          <w:instrText xml:space="preserve"> PAGEREF _Toc40688972 \h </w:instrText>
        </w:r>
        <w:r w:rsidR="008F170C">
          <w:rPr>
            <w:noProof/>
            <w:webHidden/>
          </w:rPr>
        </w:r>
        <w:r w:rsidR="008F170C">
          <w:rPr>
            <w:noProof/>
            <w:webHidden/>
          </w:rPr>
          <w:fldChar w:fldCharType="separate"/>
        </w:r>
        <w:r w:rsidR="00422565">
          <w:rPr>
            <w:noProof/>
            <w:webHidden/>
          </w:rPr>
          <w:t>52</w:t>
        </w:r>
        <w:r w:rsidR="008F170C">
          <w:rPr>
            <w:noProof/>
            <w:webHidden/>
          </w:rPr>
          <w:fldChar w:fldCharType="end"/>
        </w:r>
      </w:hyperlink>
    </w:p>
    <w:p w14:paraId="2657DA73" w14:textId="77777777" w:rsidR="00422565" w:rsidRDefault="00226FF9">
      <w:pPr>
        <w:pStyle w:val="35"/>
        <w:rPr>
          <w:rFonts w:asciiTheme="minorHAnsi" w:eastAsiaTheme="minorEastAsia" w:hAnsiTheme="minorHAnsi" w:cstheme="minorBidi"/>
          <w:noProof/>
          <w:sz w:val="22"/>
          <w:szCs w:val="22"/>
        </w:rPr>
      </w:pPr>
      <w:hyperlink w:anchor="_Toc40688973" w:history="1">
        <w:r w:rsidR="00422565" w:rsidRPr="009A3EFB">
          <w:rPr>
            <w:rStyle w:val="afff1"/>
            <w:noProof/>
          </w:rPr>
          <w:t>4.7.1</w:t>
        </w:r>
        <w:r w:rsidR="00422565">
          <w:rPr>
            <w:rFonts w:asciiTheme="minorHAnsi" w:eastAsiaTheme="minorEastAsia" w:hAnsiTheme="minorHAnsi" w:cstheme="minorBidi"/>
            <w:noProof/>
            <w:sz w:val="22"/>
            <w:szCs w:val="22"/>
          </w:rPr>
          <w:tab/>
        </w:r>
        <w:r w:rsidR="00422565" w:rsidRPr="009A3EFB">
          <w:rPr>
            <w:rStyle w:val="afff1"/>
            <w:noProof/>
          </w:rPr>
          <w:t>Компоненты</w:t>
        </w:r>
        <w:r w:rsidR="00422565">
          <w:rPr>
            <w:noProof/>
            <w:webHidden/>
          </w:rPr>
          <w:tab/>
        </w:r>
        <w:r w:rsidR="008F170C">
          <w:rPr>
            <w:noProof/>
            <w:webHidden/>
          </w:rPr>
          <w:fldChar w:fldCharType="begin"/>
        </w:r>
        <w:r w:rsidR="00422565">
          <w:rPr>
            <w:noProof/>
            <w:webHidden/>
          </w:rPr>
          <w:instrText xml:space="preserve"> PAGEREF _Toc40688973 \h </w:instrText>
        </w:r>
        <w:r w:rsidR="008F170C">
          <w:rPr>
            <w:noProof/>
            <w:webHidden/>
          </w:rPr>
        </w:r>
        <w:r w:rsidR="008F170C">
          <w:rPr>
            <w:noProof/>
            <w:webHidden/>
          </w:rPr>
          <w:fldChar w:fldCharType="separate"/>
        </w:r>
        <w:r w:rsidR="00422565">
          <w:rPr>
            <w:noProof/>
            <w:webHidden/>
          </w:rPr>
          <w:t>52</w:t>
        </w:r>
        <w:r w:rsidR="008F170C">
          <w:rPr>
            <w:noProof/>
            <w:webHidden/>
          </w:rPr>
          <w:fldChar w:fldCharType="end"/>
        </w:r>
      </w:hyperlink>
    </w:p>
    <w:p w14:paraId="13643A22" w14:textId="77777777" w:rsidR="00422565" w:rsidRDefault="00226FF9">
      <w:pPr>
        <w:pStyle w:val="35"/>
        <w:rPr>
          <w:rFonts w:asciiTheme="minorHAnsi" w:eastAsiaTheme="minorEastAsia" w:hAnsiTheme="minorHAnsi" w:cstheme="minorBidi"/>
          <w:noProof/>
          <w:sz w:val="22"/>
          <w:szCs w:val="22"/>
        </w:rPr>
      </w:pPr>
      <w:hyperlink w:anchor="_Toc40688974" w:history="1">
        <w:r w:rsidR="00422565" w:rsidRPr="009A3EFB">
          <w:rPr>
            <w:rStyle w:val="afff1"/>
            <w:noProof/>
          </w:rPr>
          <w:t>4.7.2</w:t>
        </w:r>
        <w:r w:rsidR="00422565">
          <w:rPr>
            <w:rFonts w:asciiTheme="minorHAnsi" w:eastAsiaTheme="minorEastAsia" w:hAnsiTheme="minorHAnsi" w:cstheme="minorBidi"/>
            <w:noProof/>
            <w:sz w:val="22"/>
            <w:szCs w:val="22"/>
          </w:rPr>
          <w:tab/>
        </w:r>
        <w:r w:rsidR="00422565" w:rsidRPr="009A3EFB">
          <w:rPr>
            <w:rStyle w:val="afff1"/>
            <w:noProof/>
          </w:rPr>
          <w:t>Системные каталоги</w:t>
        </w:r>
        <w:r w:rsidR="00422565">
          <w:rPr>
            <w:noProof/>
            <w:webHidden/>
          </w:rPr>
          <w:tab/>
        </w:r>
        <w:r w:rsidR="008F170C">
          <w:rPr>
            <w:noProof/>
            <w:webHidden/>
          </w:rPr>
          <w:fldChar w:fldCharType="begin"/>
        </w:r>
        <w:r w:rsidR="00422565">
          <w:rPr>
            <w:noProof/>
            <w:webHidden/>
          </w:rPr>
          <w:instrText xml:space="preserve"> PAGEREF _Toc40688974 \h </w:instrText>
        </w:r>
        <w:r w:rsidR="008F170C">
          <w:rPr>
            <w:noProof/>
            <w:webHidden/>
          </w:rPr>
        </w:r>
        <w:r w:rsidR="008F170C">
          <w:rPr>
            <w:noProof/>
            <w:webHidden/>
          </w:rPr>
          <w:fldChar w:fldCharType="separate"/>
        </w:r>
        <w:r w:rsidR="00422565">
          <w:rPr>
            <w:noProof/>
            <w:webHidden/>
          </w:rPr>
          <w:t>79</w:t>
        </w:r>
        <w:r w:rsidR="008F170C">
          <w:rPr>
            <w:noProof/>
            <w:webHidden/>
          </w:rPr>
          <w:fldChar w:fldCharType="end"/>
        </w:r>
      </w:hyperlink>
    </w:p>
    <w:p w14:paraId="0716E15A" w14:textId="77777777" w:rsidR="00422565" w:rsidRDefault="00226FF9">
      <w:pPr>
        <w:pStyle w:val="19"/>
        <w:rPr>
          <w:rFonts w:asciiTheme="minorHAnsi" w:eastAsiaTheme="minorEastAsia" w:hAnsiTheme="minorHAnsi" w:cstheme="minorBidi"/>
          <w:bCs w:val="0"/>
          <w:noProof/>
          <w:sz w:val="22"/>
          <w:szCs w:val="22"/>
        </w:rPr>
      </w:pPr>
      <w:hyperlink w:anchor="_Toc40688975" w:history="1">
        <w:r w:rsidR="00422565" w:rsidRPr="009A3EFB">
          <w:rPr>
            <w:rStyle w:val="afff1"/>
            <w:noProof/>
          </w:rPr>
          <w:t>5</w:t>
        </w:r>
        <w:r w:rsidR="00422565">
          <w:rPr>
            <w:rFonts w:asciiTheme="minorHAnsi" w:eastAsiaTheme="minorEastAsia" w:hAnsiTheme="minorHAnsi" w:cstheme="minorBidi"/>
            <w:bCs w:val="0"/>
            <w:noProof/>
            <w:sz w:val="22"/>
            <w:szCs w:val="22"/>
          </w:rPr>
          <w:tab/>
        </w:r>
        <w:r w:rsidR="00422565" w:rsidRPr="009A3EFB">
          <w:rPr>
            <w:rStyle w:val="afff1"/>
            <w:noProof/>
          </w:rPr>
          <w:t>Обеспечение безопасности в ПО</w:t>
        </w:r>
        <w:r w:rsidR="00422565">
          <w:rPr>
            <w:noProof/>
            <w:webHidden/>
          </w:rPr>
          <w:tab/>
        </w:r>
        <w:r w:rsidR="008F170C">
          <w:rPr>
            <w:noProof/>
            <w:webHidden/>
          </w:rPr>
          <w:fldChar w:fldCharType="begin"/>
        </w:r>
        <w:r w:rsidR="00422565">
          <w:rPr>
            <w:noProof/>
            <w:webHidden/>
          </w:rPr>
          <w:instrText xml:space="preserve"> PAGEREF _Toc40688975 \h </w:instrText>
        </w:r>
        <w:r w:rsidR="008F170C">
          <w:rPr>
            <w:noProof/>
            <w:webHidden/>
          </w:rPr>
        </w:r>
        <w:r w:rsidR="008F170C">
          <w:rPr>
            <w:noProof/>
            <w:webHidden/>
          </w:rPr>
          <w:fldChar w:fldCharType="separate"/>
        </w:r>
        <w:r w:rsidR="00422565">
          <w:rPr>
            <w:noProof/>
            <w:webHidden/>
          </w:rPr>
          <w:t>82</w:t>
        </w:r>
        <w:r w:rsidR="008F170C">
          <w:rPr>
            <w:noProof/>
            <w:webHidden/>
          </w:rPr>
          <w:fldChar w:fldCharType="end"/>
        </w:r>
      </w:hyperlink>
    </w:p>
    <w:p w14:paraId="13CFF99D" w14:textId="77777777" w:rsidR="00422565" w:rsidRDefault="00226FF9">
      <w:pPr>
        <w:pStyle w:val="19"/>
        <w:rPr>
          <w:rFonts w:asciiTheme="minorHAnsi" w:eastAsiaTheme="minorEastAsia" w:hAnsiTheme="minorHAnsi" w:cstheme="minorBidi"/>
          <w:bCs w:val="0"/>
          <w:noProof/>
          <w:sz w:val="22"/>
          <w:szCs w:val="22"/>
        </w:rPr>
      </w:pPr>
      <w:hyperlink w:anchor="_Toc40688976" w:history="1">
        <w:r w:rsidR="00422565" w:rsidRPr="009A3EFB">
          <w:rPr>
            <w:rStyle w:val="afff1"/>
            <w:noProof/>
          </w:rPr>
          <w:t>6</w:t>
        </w:r>
        <w:r w:rsidR="00422565">
          <w:rPr>
            <w:rFonts w:asciiTheme="minorHAnsi" w:eastAsiaTheme="minorEastAsia" w:hAnsiTheme="minorHAnsi" w:cstheme="minorBidi"/>
            <w:bCs w:val="0"/>
            <w:noProof/>
            <w:sz w:val="22"/>
            <w:szCs w:val="22"/>
          </w:rPr>
          <w:tab/>
        </w:r>
        <w:r w:rsidR="00422565" w:rsidRPr="009A3EFB">
          <w:rPr>
            <w:rStyle w:val="afff1"/>
            <w:noProof/>
          </w:rPr>
          <w:t>Исключения</w:t>
        </w:r>
        <w:r w:rsidR="00422565">
          <w:rPr>
            <w:noProof/>
            <w:webHidden/>
          </w:rPr>
          <w:tab/>
        </w:r>
        <w:r w:rsidR="008F170C">
          <w:rPr>
            <w:noProof/>
            <w:webHidden/>
          </w:rPr>
          <w:fldChar w:fldCharType="begin"/>
        </w:r>
        <w:r w:rsidR="00422565">
          <w:rPr>
            <w:noProof/>
            <w:webHidden/>
          </w:rPr>
          <w:instrText xml:space="preserve"> PAGEREF _Toc40688976 \h </w:instrText>
        </w:r>
        <w:r w:rsidR="008F170C">
          <w:rPr>
            <w:noProof/>
            <w:webHidden/>
          </w:rPr>
        </w:r>
        <w:r w:rsidR="008F170C">
          <w:rPr>
            <w:noProof/>
            <w:webHidden/>
          </w:rPr>
          <w:fldChar w:fldCharType="separate"/>
        </w:r>
        <w:r w:rsidR="00422565">
          <w:rPr>
            <w:noProof/>
            <w:webHidden/>
          </w:rPr>
          <w:t>91</w:t>
        </w:r>
        <w:r w:rsidR="008F170C">
          <w:rPr>
            <w:noProof/>
            <w:webHidden/>
          </w:rPr>
          <w:fldChar w:fldCharType="end"/>
        </w:r>
      </w:hyperlink>
    </w:p>
    <w:p w14:paraId="2CA7AD31" w14:textId="77777777" w:rsidR="00422565" w:rsidRDefault="00226FF9">
      <w:pPr>
        <w:pStyle w:val="2a"/>
        <w:rPr>
          <w:rFonts w:asciiTheme="minorHAnsi" w:eastAsiaTheme="minorEastAsia" w:hAnsiTheme="minorHAnsi" w:cstheme="minorBidi"/>
          <w:iCs w:val="0"/>
          <w:noProof/>
          <w:sz w:val="22"/>
          <w:szCs w:val="22"/>
        </w:rPr>
      </w:pPr>
      <w:hyperlink w:anchor="_Toc40688977" w:history="1">
        <w:r w:rsidR="00422565" w:rsidRPr="009A3EFB">
          <w:rPr>
            <w:rStyle w:val="afff1"/>
            <w:noProof/>
          </w:rPr>
          <w:t>6.1</w:t>
        </w:r>
        <w:r w:rsidR="00422565">
          <w:rPr>
            <w:rFonts w:asciiTheme="minorHAnsi" w:eastAsiaTheme="minorEastAsia" w:hAnsiTheme="minorHAnsi" w:cstheme="minorBidi"/>
            <w:iCs w:val="0"/>
            <w:noProof/>
            <w:sz w:val="22"/>
            <w:szCs w:val="22"/>
          </w:rPr>
          <w:tab/>
        </w:r>
        <w:r w:rsidR="00422565" w:rsidRPr="009A3EFB">
          <w:rPr>
            <w:rStyle w:val="afff1"/>
            <w:noProof/>
          </w:rPr>
          <w:t>Обработка исключений</w:t>
        </w:r>
        <w:r w:rsidR="00422565">
          <w:rPr>
            <w:noProof/>
            <w:webHidden/>
          </w:rPr>
          <w:tab/>
        </w:r>
        <w:r w:rsidR="008F170C">
          <w:rPr>
            <w:noProof/>
            <w:webHidden/>
          </w:rPr>
          <w:fldChar w:fldCharType="begin"/>
        </w:r>
        <w:r w:rsidR="00422565">
          <w:rPr>
            <w:noProof/>
            <w:webHidden/>
          </w:rPr>
          <w:instrText xml:space="preserve"> PAGEREF _Toc40688977 \h </w:instrText>
        </w:r>
        <w:r w:rsidR="008F170C">
          <w:rPr>
            <w:noProof/>
            <w:webHidden/>
          </w:rPr>
        </w:r>
        <w:r w:rsidR="008F170C">
          <w:rPr>
            <w:noProof/>
            <w:webHidden/>
          </w:rPr>
          <w:fldChar w:fldCharType="separate"/>
        </w:r>
        <w:r w:rsidR="00422565">
          <w:rPr>
            <w:noProof/>
            <w:webHidden/>
          </w:rPr>
          <w:t>91</w:t>
        </w:r>
        <w:r w:rsidR="008F170C">
          <w:rPr>
            <w:noProof/>
            <w:webHidden/>
          </w:rPr>
          <w:fldChar w:fldCharType="end"/>
        </w:r>
      </w:hyperlink>
    </w:p>
    <w:p w14:paraId="37ABEA46" w14:textId="77777777" w:rsidR="00422565" w:rsidRDefault="00226FF9">
      <w:pPr>
        <w:pStyle w:val="35"/>
        <w:rPr>
          <w:rFonts w:asciiTheme="minorHAnsi" w:eastAsiaTheme="minorEastAsia" w:hAnsiTheme="minorHAnsi" w:cstheme="minorBidi"/>
          <w:noProof/>
          <w:sz w:val="22"/>
          <w:szCs w:val="22"/>
        </w:rPr>
      </w:pPr>
      <w:hyperlink w:anchor="_Toc40688978" w:history="1">
        <w:r w:rsidR="00422565" w:rsidRPr="009A3EFB">
          <w:rPr>
            <w:rStyle w:val="afff1"/>
            <w:noProof/>
          </w:rPr>
          <w:t>6.1.1</w:t>
        </w:r>
        <w:r w:rsidR="00422565">
          <w:rPr>
            <w:rFonts w:asciiTheme="minorHAnsi" w:eastAsiaTheme="minorEastAsia" w:hAnsiTheme="minorHAnsi" w:cstheme="minorBidi"/>
            <w:noProof/>
            <w:sz w:val="22"/>
            <w:szCs w:val="22"/>
          </w:rPr>
          <w:tab/>
        </w:r>
        <w:r w:rsidR="00422565" w:rsidRPr="009A3EFB">
          <w:rPr>
            <w:rStyle w:val="afff1"/>
            <w:noProof/>
          </w:rPr>
          <w:t>Обработка отладочных исключений</w:t>
        </w:r>
        <w:r w:rsidR="00422565">
          <w:rPr>
            <w:noProof/>
            <w:webHidden/>
          </w:rPr>
          <w:tab/>
        </w:r>
        <w:r w:rsidR="008F170C">
          <w:rPr>
            <w:noProof/>
            <w:webHidden/>
          </w:rPr>
          <w:fldChar w:fldCharType="begin"/>
        </w:r>
        <w:r w:rsidR="00422565">
          <w:rPr>
            <w:noProof/>
            <w:webHidden/>
          </w:rPr>
          <w:instrText xml:space="preserve"> PAGEREF _Toc40688978 \h </w:instrText>
        </w:r>
        <w:r w:rsidR="008F170C">
          <w:rPr>
            <w:noProof/>
            <w:webHidden/>
          </w:rPr>
        </w:r>
        <w:r w:rsidR="008F170C">
          <w:rPr>
            <w:noProof/>
            <w:webHidden/>
          </w:rPr>
          <w:fldChar w:fldCharType="separate"/>
        </w:r>
        <w:r w:rsidR="00422565">
          <w:rPr>
            <w:noProof/>
            <w:webHidden/>
          </w:rPr>
          <w:t>93</w:t>
        </w:r>
        <w:r w:rsidR="008F170C">
          <w:rPr>
            <w:noProof/>
            <w:webHidden/>
          </w:rPr>
          <w:fldChar w:fldCharType="end"/>
        </w:r>
      </w:hyperlink>
    </w:p>
    <w:p w14:paraId="59473F1E" w14:textId="77777777" w:rsidR="00422565" w:rsidRDefault="00226FF9">
      <w:pPr>
        <w:pStyle w:val="35"/>
        <w:rPr>
          <w:rFonts w:asciiTheme="minorHAnsi" w:eastAsiaTheme="minorEastAsia" w:hAnsiTheme="minorHAnsi" w:cstheme="minorBidi"/>
          <w:noProof/>
          <w:sz w:val="22"/>
          <w:szCs w:val="22"/>
        </w:rPr>
      </w:pPr>
      <w:hyperlink w:anchor="_Toc40688979" w:history="1">
        <w:r w:rsidR="00422565" w:rsidRPr="009A3EFB">
          <w:rPr>
            <w:rStyle w:val="afff1"/>
            <w:noProof/>
          </w:rPr>
          <w:t>6.1.2</w:t>
        </w:r>
        <w:r w:rsidR="00422565">
          <w:rPr>
            <w:rFonts w:asciiTheme="minorHAnsi" w:eastAsiaTheme="minorEastAsia" w:hAnsiTheme="minorHAnsi" w:cstheme="minorBidi"/>
            <w:noProof/>
            <w:sz w:val="22"/>
            <w:szCs w:val="22"/>
          </w:rPr>
          <w:tab/>
        </w:r>
        <w:r w:rsidR="00422565" w:rsidRPr="009A3EFB">
          <w:rPr>
            <w:rStyle w:val="afff1"/>
            <w:noProof/>
          </w:rPr>
          <w:t>Отключение обработки исключений</w:t>
        </w:r>
        <w:r w:rsidR="00422565">
          <w:rPr>
            <w:noProof/>
            <w:webHidden/>
          </w:rPr>
          <w:tab/>
        </w:r>
        <w:r w:rsidR="008F170C">
          <w:rPr>
            <w:noProof/>
            <w:webHidden/>
          </w:rPr>
          <w:fldChar w:fldCharType="begin"/>
        </w:r>
        <w:r w:rsidR="00422565">
          <w:rPr>
            <w:noProof/>
            <w:webHidden/>
          </w:rPr>
          <w:instrText xml:space="preserve"> PAGEREF _Toc40688979 \h </w:instrText>
        </w:r>
        <w:r w:rsidR="008F170C">
          <w:rPr>
            <w:noProof/>
            <w:webHidden/>
          </w:rPr>
        </w:r>
        <w:r w:rsidR="008F170C">
          <w:rPr>
            <w:noProof/>
            <w:webHidden/>
          </w:rPr>
          <w:fldChar w:fldCharType="separate"/>
        </w:r>
        <w:r w:rsidR="00422565">
          <w:rPr>
            <w:noProof/>
            <w:webHidden/>
          </w:rPr>
          <w:t>93</w:t>
        </w:r>
        <w:r w:rsidR="008F170C">
          <w:rPr>
            <w:noProof/>
            <w:webHidden/>
          </w:rPr>
          <w:fldChar w:fldCharType="end"/>
        </w:r>
      </w:hyperlink>
    </w:p>
    <w:p w14:paraId="1D4D4AE0" w14:textId="77777777" w:rsidR="00422565" w:rsidRDefault="00226FF9">
      <w:pPr>
        <w:pStyle w:val="35"/>
        <w:rPr>
          <w:rFonts w:asciiTheme="minorHAnsi" w:eastAsiaTheme="minorEastAsia" w:hAnsiTheme="minorHAnsi" w:cstheme="minorBidi"/>
          <w:noProof/>
          <w:sz w:val="22"/>
          <w:szCs w:val="22"/>
        </w:rPr>
      </w:pPr>
      <w:hyperlink w:anchor="_Toc40688980" w:history="1">
        <w:r w:rsidR="00422565" w:rsidRPr="009A3EFB">
          <w:rPr>
            <w:rStyle w:val="afff1"/>
            <w:noProof/>
          </w:rPr>
          <w:t>6.1.3</w:t>
        </w:r>
        <w:r w:rsidR="00422565">
          <w:rPr>
            <w:rFonts w:asciiTheme="minorHAnsi" w:eastAsiaTheme="minorEastAsia" w:hAnsiTheme="minorHAnsi" w:cstheme="minorBidi"/>
            <w:noProof/>
            <w:sz w:val="22"/>
            <w:szCs w:val="22"/>
          </w:rPr>
          <w:tab/>
        </w:r>
        <w:r w:rsidR="00422565" w:rsidRPr="009A3EFB">
          <w:rPr>
            <w:rStyle w:val="afff1"/>
            <w:noProof/>
          </w:rPr>
          <w:t>Отладочный режим функции sysAssertException</w:t>
        </w:r>
        <w:r w:rsidR="00422565">
          <w:rPr>
            <w:noProof/>
            <w:webHidden/>
          </w:rPr>
          <w:tab/>
        </w:r>
        <w:r w:rsidR="008F170C">
          <w:rPr>
            <w:noProof/>
            <w:webHidden/>
          </w:rPr>
          <w:fldChar w:fldCharType="begin"/>
        </w:r>
        <w:r w:rsidR="00422565">
          <w:rPr>
            <w:noProof/>
            <w:webHidden/>
          </w:rPr>
          <w:instrText xml:space="preserve"> PAGEREF _Toc40688980 \h </w:instrText>
        </w:r>
        <w:r w:rsidR="008F170C">
          <w:rPr>
            <w:noProof/>
            <w:webHidden/>
          </w:rPr>
        </w:r>
        <w:r w:rsidR="008F170C">
          <w:rPr>
            <w:noProof/>
            <w:webHidden/>
          </w:rPr>
          <w:fldChar w:fldCharType="separate"/>
        </w:r>
        <w:r w:rsidR="00422565">
          <w:rPr>
            <w:noProof/>
            <w:webHidden/>
          </w:rPr>
          <w:t>94</w:t>
        </w:r>
        <w:r w:rsidR="008F170C">
          <w:rPr>
            <w:noProof/>
            <w:webHidden/>
          </w:rPr>
          <w:fldChar w:fldCharType="end"/>
        </w:r>
      </w:hyperlink>
    </w:p>
    <w:p w14:paraId="393E3935" w14:textId="77777777" w:rsidR="00687AFB" w:rsidRPr="00FA0FA1" w:rsidRDefault="008F170C" w:rsidP="00550037">
      <w:pPr>
        <w:spacing w:line="336" w:lineRule="auto"/>
      </w:pPr>
      <w:r w:rsidRPr="00FA0FA1">
        <w:rPr>
          <w:rFonts w:ascii="Calibri" w:hAnsi="Calibri" w:cs="Calibri"/>
          <w:b/>
          <w:bCs/>
          <w:i/>
          <w:iCs/>
          <w:sz w:val="20"/>
        </w:rPr>
        <w:fldChar w:fldCharType="end"/>
      </w:r>
      <w:r w:rsidR="00687AFB" w:rsidRPr="00FA0FA1">
        <w:br w:type="page"/>
      </w:r>
      <w:bookmarkStart w:id="5" w:name="Введение"/>
    </w:p>
    <w:p w14:paraId="23258B2F" w14:textId="77777777" w:rsidR="00687AFB" w:rsidRPr="00FA0FA1" w:rsidRDefault="00D17300" w:rsidP="00A447E0">
      <w:pPr>
        <w:pStyle w:val="1"/>
      </w:pPr>
      <w:bookmarkStart w:id="6" w:name="_Toc499296442"/>
      <w:bookmarkStart w:id="7" w:name="_Toc40688938"/>
      <w:bookmarkEnd w:id="5"/>
      <w:r w:rsidRPr="00FA0FA1">
        <w:lastRenderedPageBreak/>
        <w:t>Введение</w:t>
      </w:r>
      <w:bookmarkEnd w:id="6"/>
      <w:bookmarkEnd w:id="7"/>
    </w:p>
    <w:p w14:paraId="7259573F" w14:textId="77777777" w:rsidR="00E66B61" w:rsidRPr="00FA0FA1" w:rsidRDefault="00475729" w:rsidP="00A447E0">
      <w:pPr>
        <w:pStyle w:val="2"/>
      </w:pPr>
      <w:bookmarkStart w:id="8" w:name="_Toc499296443"/>
      <w:bookmarkStart w:id="9" w:name="_Toc40688939"/>
      <w:r w:rsidRPr="00FA0FA1">
        <w:t xml:space="preserve">Назначение </w:t>
      </w:r>
      <w:bookmarkEnd w:id="8"/>
      <w:r w:rsidR="006C4A1E" w:rsidRPr="00FA0FA1">
        <w:t>документа</w:t>
      </w:r>
      <w:bookmarkEnd w:id="9"/>
    </w:p>
    <w:p w14:paraId="68750F89" w14:textId="77777777" w:rsidR="00DD36C7" w:rsidRDefault="00DD36C7" w:rsidP="00DD36C7">
      <w:pPr>
        <w:pStyle w:val="a5"/>
      </w:pPr>
      <w:bookmarkStart w:id="10" w:name="_Hlk499292463"/>
      <w:r>
        <w:t xml:space="preserve">Этот документ описывает архитектуру разрабатываемого ПО и принципы ее построения. Документ предоставляет информацию для разработки требований к реализации ПО </w:t>
      </w:r>
      <w:r w:rsidRPr="00A24257">
        <w:t>«</w:t>
      </w:r>
      <w:r>
        <w:t>Объектный контроллер привода стрелки</w:t>
      </w:r>
      <w:r w:rsidRPr="00A24257">
        <w:t xml:space="preserve">. </w:t>
      </w:r>
      <w:proofErr w:type="spellStart"/>
      <w:r>
        <w:t>ОКПС</w:t>
      </w:r>
      <w:proofErr w:type="spellEnd"/>
      <w:r>
        <w:t xml:space="preserve">-Е-К. </w:t>
      </w:r>
      <w:proofErr w:type="spellStart"/>
      <w:proofErr w:type="gramStart"/>
      <w:r w:rsidRPr="002603F1">
        <w:t>ЕИУС.</w:t>
      </w:r>
      <w:r>
        <w:rPr>
          <w:rFonts w:eastAsia="MS Mincho"/>
        </w:rPr>
        <w:t>хххххх</w:t>
      </w:r>
      <w:r w:rsidRPr="002603F1">
        <w:rPr>
          <w:rFonts w:eastAsia="MS Mincho"/>
        </w:rPr>
        <w:t>.</w:t>
      </w:r>
      <w:r>
        <w:rPr>
          <w:rFonts w:eastAsia="MS Mincho"/>
        </w:rPr>
        <w:t>ххх</w:t>
      </w:r>
      <w:proofErr w:type="spellEnd"/>
      <w:proofErr w:type="gramEnd"/>
      <w:r>
        <w:t xml:space="preserve"> 01 92 </w:t>
      </w:r>
      <w:r w:rsidRPr="002603F1">
        <w:t>01</w:t>
      </w:r>
      <w:r>
        <w:t xml:space="preserve"> 01</w:t>
      </w:r>
      <w:r w:rsidRPr="002603F1">
        <w:t>»</w:t>
      </w:r>
      <w:r>
        <w:t>.</w:t>
      </w:r>
    </w:p>
    <w:p w14:paraId="6DE1DA27" w14:textId="77777777" w:rsidR="00475729" w:rsidRPr="00FA0FA1" w:rsidRDefault="00DD36C7" w:rsidP="00DD36C7">
      <w:pPr>
        <w:pStyle w:val="a5"/>
      </w:pPr>
      <w:r>
        <w:t>Д</w:t>
      </w:r>
      <w:r w:rsidRPr="00AF6973">
        <w:t>окумент распространяется</w:t>
      </w:r>
      <w:r>
        <w:t xml:space="preserve"> на</w:t>
      </w:r>
      <w:r w:rsidRPr="00AF6973">
        <w:t xml:space="preserve"> </w:t>
      </w:r>
      <w:r>
        <w:t xml:space="preserve">объектный контроллер привода стрелки </w:t>
      </w:r>
      <w:proofErr w:type="spellStart"/>
      <w:r>
        <w:t>ОКПС</w:t>
      </w:r>
      <w:proofErr w:type="spellEnd"/>
      <w:r>
        <w:t xml:space="preserve">-Е-К (далее по тексту – прибор) </w:t>
      </w:r>
      <w:r w:rsidRPr="00AF6973">
        <w:rPr>
          <w:kern w:val="36"/>
        </w:rPr>
        <w:t xml:space="preserve">для </w:t>
      </w:r>
      <w:r>
        <w:rPr>
          <w:kern w:val="36"/>
        </w:rPr>
        <w:t xml:space="preserve">обеспечения </w:t>
      </w:r>
      <w:r w:rsidRPr="006652E2">
        <w:rPr>
          <w:kern w:val="36"/>
        </w:rPr>
        <w:t>безопасного управления стрелочным</w:t>
      </w:r>
      <w:r>
        <w:rPr>
          <w:kern w:val="36"/>
        </w:rPr>
        <w:t xml:space="preserve"> </w:t>
      </w:r>
      <w:r w:rsidRPr="006652E2">
        <w:rPr>
          <w:kern w:val="36"/>
        </w:rPr>
        <w:t>приводом путем формирования трехфазного напряжения для питания</w:t>
      </w:r>
      <w:r>
        <w:rPr>
          <w:kern w:val="36"/>
        </w:rPr>
        <w:t xml:space="preserve"> </w:t>
      </w:r>
      <w:r w:rsidRPr="006652E2">
        <w:rPr>
          <w:kern w:val="36"/>
        </w:rPr>
        <w:t>электродвигателей переменного тока в 9-</w:t>
      </w:r>
      <w:proofErr w:type="spellStart"/>
      <w:r w:rsidRPr="006652E2">
        <w:rPr>
          <w:kern w:val="36"/>
        </w:rPr>
        <w:t>ти</w:t>
      </w:r>
      <w:proofErr w:type="spellEnd"/>
      <w:r w:rsidRPr="006652E2">
        <w:rPr>
          <w:kern w:val="36"/>
        </w:rPr>
        <w:t xml:space="preserve"> проводных схемах</w:t>
      </w:r>
      <w:r>
        <w:rPr>
          <w:kern w:val="36"/>
        </w:rPr>
        <w:t xml:space="preserve"> </w:t>
      </w:r>
      <w:r w:rsidRPr="006652E2">
        <w:rPr>
          <w:kern w:val="36"/>
        </w:rPr>
        <w:t>управления</w:t>
      </w:r>
      <w:r>
        <w:t>.</w:t>
      </w:r>
    </w:p>
    <w:p w14:paraId="0C7AECC7" w14:textId="77777777" w:rsidR="00F22E26" w:rsidRPr="00FA0FA1" w:rsidRDefault="00F22E26" w:rsidP="00A447E0">
      <w:pPr>
        <w:pStyle w:val="2"/>
        <w:rPr>
          <w:snapToGrid w:val="0"/>
        </w:rPr>
      </w:pPr>
      <w:bookmarkStart w:id="11" w:name="_Toc493079482"/>
      <w:bookmarkStart w:id="12" w:name="_Toc498608481"/>
      <w:bookmarkStart w:id="13" w:name="_Toc499296445"/>
      <w:bookmarkStart w:id="14" w:name="_Toc885388"/>
      <w:bookmarkStart w:id="15" w:name="_Toc40688940"/>
      <w:bookmarkStart w:id="16" w:name="_Toc493678739"/>
      <w:bookmarkStart w:id="17" w:name="_Toc519081707"/>
      <w:bookmarkEnd w:id="10"/>
      <w:r w:rsidRPr="00FA0FA1">
        <w:t>Термины, определения и сокращения</w:t>
      </w:r>
      <w:bookmarkEnd w:id="11"/>
      <w:bookmarkEnd w:id="12"/>
      <w:bookmarkEnd w:id="13"/>
      <w:bookmarkEnd w:id="14"/>
      <w:bookmarkEnd w:id="15"/>
    </w:p>
    <w:bookmarkEnd w:id="16"/>
    <w:bookmarkEnd w:id="17"/>
    <w:p w14:paraId="62DA4344" w14:textId="77777777" w:rsidR="000B25DD" w:rsidRPr="00FA0FA1" w:rsidRDefault="00DD36C7" w:rsidP="000525CF">
      <w:pPr>
        <w:pStyle w:val="a5"/>
      </w:pPr>
      <w:r w:rsidRPr="00DD36C7">
        <w:rPr>
          <w:rFonts w:eastAsia="Times New Roman"/>
          <w:noProof/>
          <w:szCs w:val="20"/>
          <w:lang w:eastAsia="ru-RU"/>
        </w:rPr>
        <w:t>Для применения данного документа имеют значение термины, определения и сокращения «Объектный контроллер привода стрелки. ОКПС-Е-К. ЕИУС.</w:t>
      </w:r>
      <w:r w:rsidRPr="00DD36C7">
        <w:rPr>
          <w:rFonts w:eastAsia="MS Mincho"/>
          <w:noProof/>
          <w:szCs w:val="20"/>
          <w:lang w:eastAsia="ru-RU"/>
        </w:rPr>
        <w:t>хххххх.ххх</w:t>
      </w:r>
      <w:r w:rsidRPr="00DD36C7">
        <w:rPr>
          <w:rFonts w:eastAsia="Times New Roman"/>
          <w:noProof/>
          <w:szCs w:val="20"/>
          <w:lang w:eastAsia="ru-RU"/>
        </w:rPr>
        <w:t> 96.01».</w:t>
      </w:r>
    </w:p>
    <w:p w14:paraId="6A5371A6" w14:textId="77777777" w:rsidR="00923566" w:rsidRPr="00FA0FA1" w:rsidRDefault="008A15CA" w:rsidP="00A447E0">
      <w:pPr>
        <w:pStyle w:val="2"/>
      </w:pPr>
      <w:bookmarkStart w:id="18" w:name="_Toc500514040"/>
      <w:bookmarkStart w:id="19" w:name="_Toc885391"/>
      <w:bookmarkStart w:id="20" w:name="_Toc40688941"/>
      <w:r w:rsidRPr="00FA0FA1">
        <w:t>Рекомендации к ознакомлению</w:t>
      </w:r>
      <w:bookmarkEnd w:id="18"/>
      <w:bookmarkEnd w:id="19"/>
      <w:bookmarkEnd w:id="20"/>
    </w:p>
    <w:p w14:paraId="1E3BE75E" w14:textId="77777777" w:rsidR="00DD36C7" w:rsidRPr="00566B0E" w:rsidRDefault="00DD36C7" w:rsidP="00DD36C7">
      <w:pPr>
        <w:pStyle w:val="a5"/>
      </w:pPr>
      <w:r w:rsidRPr="00566B0E">
        <w:t>Этот документ:</w:t>
      </w:r>
    </w:p>
    <w:p w14:paraId="7B27B080" w14:textId="77777777" w:rsidR="00DD36C7" w:rsidRDefault="00DD36C7" w:rsidP="00F42F9B">
      <w:pPr>
        <w:pStyle w:val="a"/>
        <w:numPr>
          <w:ilvl w:val="0"/>
          <w:numId w:val="21"/>
        </w:numPr>
        <w:ind w:left="0" w:firstLine="709"/>
      </w:pPr>
      <w:r>
        <w:t>о</w:t>
      </w:r>
      <w:r w:rsidRPr="00566B0E">
        <w:t>пределяет архитектур</w:t>
      </w:r>
      <w:r>
        <w:t>у</w:t>
      </w:r>
      <w:r w:rsidRPr="00566B0E">
        <w:t xml:space="preserve"> ПО </w:t>
      </w:r>
      <w:r>
        <w:t>прибора на уровне компонентов</w:t>
      </w:r>
      <w:r w:rsidRPr="00566B0E">
        <w:t>;</w:t>
      </w:r>
    </w:p>
    <w:p w14:paraId="3CAB16E9" w14:textId="77777777" w:rsidR="00DD36C7" w:rsidRPr="00566B0E" w:rsidRDefault="00DD36C7" w:rsidP="00F42F9B">
      <w:pPr>
        <w:pStyle w:val="a"/>
        <w:numPr>
          <w:ilvl w:val="0"/>
          <w:numId w:val="21"/>
        </w:numPr>
        <w:ind w:left="0" w:firstLine="709"/>
      </w:pPr>
      <w:r>
        <w:t>н</w:t>
      </w:r>
      <w:r w:rsidRPr="00566B0E">
        <w:t xml:space="preserve">е предназначен для разработки поддерживающего ПО (ПО стендов регулировки, </w:t>
      </w:r>
      <w:r>
        <w:t xml:space="preserve">ПО стендов </w:t>
      </w:r>
      <w:r w:rsidRPr="00566B0E">
        <w:t xml:space="preserve">проверки, </w:t>
      </w:r>
      <w:r>
        <w:t xml:space="preserve">ПО </w:t>
      </w:r>
      <w:r w:rsidRPr="00566B0E">
        <w:t>средств отладки);</w:t>
      </w:r>
    </w:p>
    <w:p w14:paraId="0A9ABE97" w14:textId="77777777" w:rsidR="00DD36C7" w:rsidRDefault="00DD36C7" w:rsidP="00F42F9B">
      <w:pPr>
        <w:pStyle w:val="a"/>
        <w:numPr>
          <w:ilvl w:val="0"/>
          <w:numId w:val="21"/>
        </w:numPr>
        <w:ind w:left="0" w:firstLine="709"/>
      </w:pPr>
      <w:r>
        <w:t>н</w:t>
      </w:r>
      <w:r w:rsidRPr="00566B0E">
        <w:t>е предназначен для рассмотрения коммерческих вопросов</w:t>
      </w:r>
      <w:r>
        <w:t>;</w:t>
      </w:r>
    </w:p>
    <w:p w14:paraId="6D8E6771" w14:textId="77777777" w:rsidR="00DD36C7" w:rsidRDefault="00DD36C7" w:rsidP="00DD36C7">
      <w:pPr>
        <w:pStyle w:val="a5"/>
      </w:pPr>
      <w:r w:rsidRPr="0056799B">
        <w:t xml:space="preserve">Перед чтением данного документа следует ознакомиться с </w:t>
      </w:r>
      <w:r w:rsidRPr="00A24257">
        <w:t>функциональны</w:t>
      </w:r>
      <w:r>
        <w:t>ми</w:t>
      </w:r>
      <w:r w:rsidRPr="00A24257">
        <w:t xml:space="preserve"> требованиями к ПО «</w:t>
      </w:r>
      <w:r>
        <w:t xml:space="preserve">Объектный контроллер привода стрелки </w:t>
      </w:r>
      <w:proofErr w:type="spellStart"/>
      <w:r>
        <w:t>ОКПС</w:t>
      </w:r>
      <w:proofErr w:type="spellEnd"/>
      <w:r>
        <w:t xml:space="preserve">-Е-К. </w:t>
      </w:r>
      <w:proofErr w:type="spellStart"/>
      <w:proofErr w:type="gramStart"/>
      <w:r>
        <w:t>ЕИУС.хххххх.ххх</w:t>
      </w:r>
      <w:proofErr w:type="spellEnd"/>
      <w:proofErr w:type="gramEnd"/>
      <w:r>
        <w:t xml:space="preserve"> 01 90 01 01</w:t>
      </w:r>
      <w:r w:rsidRPr="00A24257">
        <w:t>»</w:t>
      </w:r>
      <w:r w:rsidRPr="0056799B">
        <w:t>.</w:t>
      </w:r>
    </w:p>
    <w:p w14:paraId="0B2349EC" w14:textId="77777777" w:rsidR="00923566" w:rsidRPr="00FA0FA1" w:rsidRDefault="00DD36C7" w:rsidP="00DD36C7">
      <w:pPr>
        <w:pStyle w:val="a5"/>
      </w:pPr>
      <w:r>
        <w:t>Программные интерфейсы компонентов описаны в разделе </w:t>
      </w:r>
      <w:r w:rsidR="008F170C">
        <w:fldChar w:fldCharType="begin"/>
      </w:r>
      <w:r>
        <w:instrText xml:space="preserve"> REF _Ref505758542 \w \h </w:instrText>
      </w:r>
      <w:r w:rsidR="008F170C">
        <w:fldChar w:fldCharType="separate"/>
      </w:r>
      <w:r w:rsidR="00377779">
        <w:t>4.7</w:t>
      </w:r>
      <w:r w:rsidR="008F170C">
        <w:fldChar w:fldCharType="end"/>
      </w:r>
      <w:r>
        <w:t xml:space="preserve"> («Интерфейсы взаимодействия») данного документа.</w:t>
      </w:r>
    </w:p>
    <w:p w14:paraId="63D79D8D" w14:textId="77777777" w:rsidR="00923566" w:rsidRPr="00FA0FA1" w:rsidRDefault="0039659A" w:rsidP="00A447E0">
      <w:pPr>
        <w:pStyle w:val="2"/>
      </w:pPr>
      <w:bookmarkStart w:id="21" w:name="_Toc500514041"/>
      <w:bookmarkStart w:id="22" w:name="_Toc40688942"/>
      <w:commentRangeStart w:id="23"/>
      <w:commentRangeStart w:id="24"/>
      <w:r w:rsidRPr="00FA0FA1">
        <w:lastRenderedPageBreak/>
        <w:t>Ссылки</w:t>
      </w:r>
      <w:bookmarkEnd w:id="21"/>
      <w:commentRangeEnd w:id="23"/>
      <w:r w:rsidR="002D080C">
        <w:rPr>
          <w:rStyle w:val="affa"/>
          <w:b w:val="0"/>
        </w:rPr>
        <w:commentReference w:id="23"/>
      </w:r>
      <w:bookmarkEnd w:id="22"/>
      <w:commentRangeEnd w:id="24"/>
      <w:r w:rsidR="005B52EF">
        <w:rPr>
          <w:rStyle w:val="affa"/>
          <w:b w:val="0"/>
        </w:rPr>
        <w:commentReference w:id="24"/>
      </w:r>
    </w:p>
    <w:p w14:paraId="61C41A9D" w14:textId="77777777" w:rsidR="00DD36C7" w:rsidRPr="00AD51EF" w:rsidRDefault="00AD51EF" w:rsidP="00AD51EF">
      <w:pPr>
        <w:pStyle w:val="ListBulletStd"/>
        <w:numPr>
          <w:ilvl w:val="0"/>
          <w:numId w:val="11"/>
        </w:numPr>
        <w:tabs>
          <w:tab w:val="left" w:pos="1134"/>
        </w:tabs>
        <w:spacing w:after="0" w:line="360" w:lineRule="auto"/>
        <w:ind w:left="0" w:firstLine="709"/>
        <w:rPr>
          <w:sz w:val="28"/>
          <w:szCs w:val="28"/>
        </w:rPr>
      </w:pPr>
      <w:r>
        <w:rPr>
          <w:sz w:val="28"/>
          <w:szCs w:val="28"/>
        </w:rPr>
        <w:t>Т</w:t>
      </w:r>
      <w:commentRangeStart w:id="25"/>
      <w:r w:rsidRPr="00AD51EF">
        <w:rPr>
          <w:sz w:val="28"/>
          <w:szCs w:val="28"/>
        </w:rPr>
        <w:t>ехническое задание на разработку «Аппаратуры управления и контроля стрелок»;</w:t>
      </w:r>
      <w:commentRangeEnd w:id="25"/>
      <w:r>
        <w:rPr>
          <w:rStyle w:val="affa"/>
          <w:noProof/>
        </w:rPr>
        <w:commentReference w:id="25"/>
      </w:r>
    </w:p>
    <w:p w14:paraId="3B3DE48F" w14:textId="77777777" w:rsidR="00DD36C7" w:rsidRDefault="00DD36C7" w:rsidP="00DD36C7">
      <w:pPr>
        <w:pStyle w:val="ListBulletStd"/>
        <w:numPr>
          <w:ilvl w:val="0"/>
          <w:numId w:val="11"/>
        </w:numPr>
        <w:tabs>
          <w:tab w:val="left" w:pos="709"/>
          <w:tab w:val="left" w:pos="1134"/>
        </w:tabs>
        <w:spacing w:after="0" w:line="360" w:lineRule="auto"/>
        <w:ind w:left="0" w:firstLine="709"/>
        <w:rPr>
          <w:sz w:val="28"/>
          <w:szCs w:val="28"/>
        </w:rPr>
      </w:pPr>
      <w:r w:rsidRPr="00C25A05">
        <w:rPr>
          <w:sz w:val="28"/>
          <w:szCs w:val="28"/>
        </w:rPr>
        <w:t xml:space="preserve"> «Об</w:t>
      </w:r>
      <w:r>
        <w:rPr>
          <w:sz w:val="28"/>
          <w:szCs w:val="28"/>
        </w:rPr>
        <w:t>ъ</w:t>
      </w:r>
      <w:r w:rsidRPr="00C25A05">
        <w:rPr>
          <w:sz w:val="28"/>
          <w:szCs w:val="28"/>
        </w:rPr>
        <w:t xml:space="preserve">ектный контроллер привода стрелки. </w:t>
      </w:r>
      <w:proofErr w:type="spellStart"/>
      <w:r w:rsidRPr="00C25A05">
        <w:rPr>
          <w:sz w:val="28"/>
          <w:szCs w:val="28"/>
        </w:rPr>
        <w:t>ОКПС</w:t>
      </w:r>
      <w:proofErr w:type="spellEnd"/>
      <w:r w:rsidRPr="00C25A05">
        <w:rPr>
          <w:sz w:val="28"/>
          <w:szCs w:val="28"/>
        </w:rPr>
        <w:t xml:space="preserve">-Е-К. </w:t>
      </w:r>
      <w:r>
        <w:rPr>
          <w:sz w:val="28"/>
          <w:szCs w:val="28"/>
        </w:rPr>
        <w:t>Ф</w:t>
      </w:r>
      <w:r w:rsidRPr="00C25A05">
        <w:rPr>
          <w:sz w:val="28"/>
          <w:szCs w:val="28"/>
        </w:rPr>
        <w:t xml:space="preserve">ункциональные требования </w:t>
      </w:r>
      <w:r>
        <w:rPr>
          <w:sz w:val="28"/>
          <w:szCs w:val="28"/>
        </w:rPr>
        <w:t xml:space="preserve">к </w:t>
      </w:r>
      <w:r w:rsidRPr="00C25A05">
        <w:rPr>
          <w:sz w:val="28"/>
          <w:szCs w:val="28"/>
        </w:rPr>
        <w:t xml:space="preserve">ПО </w:t>
      </w:r>
      <w:proofErr w:type="spellStart"/>
      <w:proofErr w:type="gramStart"/>
      <w:r w:rsidRPr="00C25A05">
        <w:rPr>
          <w:sz w:val="28"/>
          <w:szCs w:val="28"/>
        </w:rPr>
        <w:t>ЕИУС.хххххх.ххх</w:t>
      </w:r>
      <w:proofErr w:type="spellEnd"/>
      <w:proofErr w:type="gramEnd"/>
      <w:r w:rsidRPr="00C25A05">
        <w:rPr>
          <w:sz w:val="28"/>
          <w:szCs w:val="28"/>
        </w:rPr>
        <w:t xml:space="preserve"> </w:t>
      </w:r>
      <w:r>
        <w:rPr>
          <w:sz w:val="28"/>
          <w:szCs w:val="28"/>
        </w:rPr>
        <w:t xml:space="preserve">01 </w:t>
      </w:r>
      <w:r w:rsidRPr="00C25A05">
        <w:rPr>
          <w:sz w:val="28"/>
          <w:szCs w:val="28"/>
        </w:rPr>
        <w:t>9</w:t>
      </w:r>
      <w:r>
        <w:rPr>
          <w:sz w:val="28"/>
          <w:szCs w:val="28"/>
        </w:rPr>
        <w:t xml:space="preserve">0 </w:t>
      </w:r>
      <w:r w:rsidRPr="00C25A05">
        <w:rPr>
          <w:sz w:val="28"/>
          <w:szCs w:val="28"/>
        </w:rPr>
        <w:t>01</w:t>
      </w:r>
      <w:r>
        <w:rPr>
          <w:sz w:val="28"/>
          <w:szCs w:val="28"/>
        </w:rPr>
        <w:t xml:space="preserve"> 01</w:t>
      </w:r>
      <w:r w:rsidRPr="00C25A05">
        <w:rPr>
          <w:sz w:val="28"/>
          <w:szCs w:val="28"/>
        </w:rPr>
        <w:t>»</w:t>
      </w:r>
      <w:r w:rsidRPr="00E4532A">
        <w:rPr>
          <w:sz w:val="28"/>
          <w:szCs w:val="28"/>
        </w:rPr>
        <w:t>;</w:t>
      </w:r>
    </w:p>
    <w:p w14:paraId="50760E86" w14:textId="77777777" w:rsidR="00F15D96" w:rsidRPr="00D4061E" w:rsidRDefault="00DD36C7" w:rsidP="00DD36C7">
      <w:pPr>
        <w:pStyle w:val="ListBulletStd"/>
        <w:numPr>
          <w:ilvl w:val="0"/>
          <w:numId w:val="11"/>
        </w:numPr>
        <w:tabs>
          <w:tab w:val="left" w:pos="1134"/>
        </w:tabs>
        <w:spacing w:after="0" w:line="360" w:lineRule="auto"/>
        <w:ind w:left="0" w:firstLine="709"/>
        <w:rPr>
          <w:sz w:val="28"/>
          <w:szCs w:val="28"/>
          <w:lang w:val="en-US"/>
        </w:rPr>
      </w:pPr>
      <w:bookmarkStart w:id="26" w:name="_Hlk510423663"/>
      <w:r w:rsidRPr="00F15D96">
        <w:rPr>
          <w:sz w:val="28"/>
          <w:szCs w:val="28"/>
          <w:lang w:val="en-US"/>
        </w:rPr>
        <w:t xml:space="preserve">Unified Modeling Language </w:t>
      </w:r>
      <w:r>
        <w:rPr>
          <w:sz w:val="28"/>
          <w:szCs w:val="28"/>
          <w:lang w:val="en-US"/>
        </w:rPr>
        <w:t xml:space="preserve">Specification </w:t>
      </w:r>
      <w:r w:rsidRPr="00F15D96">
        <w:rPr>
          <w:sz w:val="28"/>
          <w:szCs w:val="28"/>
          <w:lang w:val="en-US"/>
        </w:rPr>
        <w:t>Version 2.5</w:t>
      </w:r>
      <w:r>
        <w:rPr>
          <w:sz w:val="28"/>
          <w:szCs w:val="28"/>
          <w:lang w:val="en-US"/>
        </w:rPr>
        <w:t>.</w:t>
      </w:r>
      <w:bookmarkEnd w:id="26"/>
    </w:p>
    <w:p w14:paraId="5C181CF2" w14:textId="77777777" w:rsidR="007F5333" w:rsidRDefault="00DD36C7" w:rsidP="00A447E0">
      <w:pPr>
        <w:pStyle w:val="1"/>
      </w:pPr>
      <w:bookmarkStart w:id="27" w:name="_Toc526515284"/>
      <w:bookmarkStart w:id="28" w:name="_Toc40688943"/>
      <w:r w:rsidRPr="00EF7F93">
        <w:lastRenderedPageBreak/>
        <w:t>Аппаратные средства</w:t>
      </w:r>
      <w:bookmarkEnd w:id="27"/>
      <w:bookmarkEnd w:id="28"/>
    </w:p>
    <w:p w14:paraId="241B49D4" w14:textId="77777777" w:rsidR="00DD36C7" w:rsidRDefault="00DD36C7" w:rsidP="00DD36C7">
      <w:pPr>
        <w:pStyle w:val="a5"/>
      </w:pPr>
      <w:r w:rsidRPr="00DD36C7">
        <w:rPr>
          <w:rFonts w:eastAsia="Times New Roman"/>
          <w:noProof/>
          <w:szCs w:val="20"/>
          <w:lang w:eastAsia="ru-RU"/>
        </w:rPr>
        <w:t>Аппаратные средства описаны в разделе 2 «Объектный контроллер привода стрелки. ОКПС-Е-К. Функциональные требования к ПО ЕИУС.</w:t>
      </w:r>
      <w:r w:rsidRPr="00DD36C7">
        <w:rPr>
          <w:rFonts w:eastAsia="MS Mincho"/>
          <w:noProof/>
          <w:szCs w:val="20"/>
          <w:lang w:eastAsia="ru-RU"/>
        </w:rPr>
        <w:t>хххххх.ххх</w:t>
      </w:r>
      <w:r w:rsidRPr="00DD36C7">
        <w:rPr>
          <w:rFonts w:eastAsia="Times New Roman"/>
          <w:noProof/>
          <w:szCs w:val="20"/>
          <w:lang w:eastAsia="ru-RU"/>
        </w:rPr>
        <w:t> 01 90 01 01».</w:t>
      </w:r>
    </w:p>
    <w:p w14:paraId="45EC22A8" w14:textId="77777777" w:rsidR="00DD36C7" w:rsidRDefault="00DD36C7" w:rsidP="00A447E0">
      <w:pPr>
        <w:pStyle w:val="1"/>
      </w:pPr>
      <w:bookmarkStart w:id="29" w:name="_Toc526515285"/>
      <w:bookmarkStart w:id="30" w:name="_Toc40688944"/>
      <w:r>
        <w:lastRenderedPageBreak/>
        <w:t>Внешние интерфейсы</w:t>
      </w:r>
      <w:bookmarkEnd w:id="29"/>
      <w:bookmarkEnd w:id="30"/>
    </w:p>
    <w:p w14:paraId="0EFA5C4E" w14:textId="77777777" w:rsidR="00DD36C7" w:rsidRPr="00DD36C7" w:rsidRDefault="00DD36C7" w:rsidP="00DD36C7">
      <w:pPr>
        <w:pStyle w:val="a5"/>
      </w:pPr>
      <w:r w:rsidRPr="00DD36C7">
        <w:t xml:space="preserve">Внешние интерфейсы описаны в разделе 3 «Объектный контроллер привода стрелки. </w:t>
      </w:r>
      <w:proofErr w:type="spellStart"/>
      <w:r w:rsidRPr="00DD36C7">
        <w:t>ОКПС</w:t>
      </w:r>
      <w:proofErr w:type="spellEnd"/>
      <w:r w:rsidRPr="00DD36C7">
        <w:t xml:space="preserve">-Е-К. Функциональные требования к ПО </w:t>
      </w:r>
      <w:proofErr w:type="spellStart"/>
      <w:proofErr w:type="gramStart"/>
      <w:r w:rsidRPr="00DD36C7">
        <w:t>ЕИУС.хххххх.ххх</w:t>
      </w:r>
      <w:proofErr w:type="spellEnd"/>
      <w:proofErr w:type="gramEnd"/>
      <w:r w:rsidRPr="00DD36C7">
        <w:t> 01 90 01 01».</w:t>
      </w:r>
    </w:p>
    <w:p w14:paraId="35B3C493" w14:textId="77777777" w:rsidR="00D25008" w:rsidRPr="00FA0FA1" w:rsidRDefault="00D25008" w:rsidP="00673D7F">
      <w:pPr>
        <w:pStyle w:val="affd"/>
        <w:numPr>
          <w:ilvl w:val="1"/>
          <w:numId w:val="8"/>
        </w:numPr>
        <w:shd w:val="clear" w:color="auto" w:fill="FFFFFF"/>
        <w:tabs>
          <w:tab w:val="left" w:pos="1418"/>
        </w:tabs>
        <w:spacing w:line="360" w:lineRule="auto"/>
        <w:contextualSpacing w:val="0"/>
        <w:jc w:val="both"/>
        <w:outlineLvl w:val="2"/>
        <w:rPr>
          <w:rFonts w:eastAsia="Calibri"/>
          <w:vanish/>
          <w:color w:val="000000"/>
          <w:sz w:val="2"/>
          <w:szCs w:val="2"/>
        </w:rPr>
      </w:pPr>
      <w:bookmarkStart w:id="31" w:name="_Toc499819310"/>
      <w:bookmarkEnd w:id="31"/>
    </w:p>
    <w:p w14:paraId="4C8903A2" w14:textId="77777777" w:rsidR="00EA1583" w:rsidRPr="00FA0FA1" w:rsidRDefault="003F0FBB" w:rsidP="00DD36C7">
      <w:pPr>
        <w:pStyle w:val="1"/>
      </w:pPr>
      <w:bookmarkStart w:id="32" w:name="_Toc493678745"/>
      <w:bookmarkStart w:id="33" w:name="_Toc500764245"/>
      <w:bookmarkStart w:id="34" w:name="_Toc526515286"/>
      <w:bookmarkStart w:id="35" w:name="_Toc40688945"/>
      <w:bookmarkStart w:id="36" w:name="_Toc307486135"/>
      <w:bookmarkStart w:id="37" w:name="_Toc307554453"/>
      <w:bookmarkStart w:id="38" w:name="_Toc307571352"/>
      <w:bookmarkStart w:id="39" w:name="_Toc307571484"/>
      <w:bookmarkStart w:id="40" w:name="_Toc307824895"/>
      <w:r w:rsidRPr="007D5EAF">
        <w:lastRenderedPageBreak/>
        <w:t>Логическая структура</w:t>
      </w:r>
      <w:bookmarkEnd w:id="32"/>
      <w:r w:rsidRPr="007D5EAF">
        <w:t xml:space="preserve"> </w:t>
      </w:r>
      <w:bookmarkEnd w:id="33"/>
      <w:bookmarkEnd w:id="34"/>
      <w:r>
        <w:t>ПО</w:t>
      </w:r>
      <w:bookmarkEnd w:id="35"/>
    </w:p>
    <w:p w14:paraId="3F5D3B96" w14:textId="77777777" w:rsidR="00CA59D2" w:rsidRPr="00FA0FA1" w:rsidRDefault="003F0FBB" w:rsidP="003F0FBB">
      <w:pPr>
        <w:pStyle w:val="2"/>
      </w:pPr>
      <w:bookmarkStart w:id="41" w:name="_Toc500764246"/>
      <w:bookmarkStart w:id="42" w:name="_Toc526515287"/>
      <w:bookmarkStart w:id="43" w:name="_Toc40688946"/>
      <w:bookmarkEnd w:id="36"/>
      <w:bookmarkEnd w:id="37"/>
      <w:bookmarkEnd w:id="38"/>
      <w:bookmarkEnd w:id="39"/>
      <w:bookmarkEnd w:id="40"/>
      <w:r w:rsidRPr="00EF7F93">
        <w:t>Построение архитектуры</w:t>
      </w:r>
      <w:bookmarkEnd w:id="41"/>
      <w:bookmarkEnd w:id="42"/>
      <w:bookmarkEnd w:id="43"/>
    </w:p>
    <w:p w14:paraId="76C3CC3F" w14:textId="77777777" w:rsidR="00CA59D2" w:rsidRDefault="003F0FBB" w:rsidP="003F0FBB">
      <w:pPr>
        <w:pStyle w:val="3"/>
      </w:pPr>
      <w:bookmarkStart w:id="44" w:name="_Toc500764247"/>
      <w:bookmarkStart w:id="45" w:name="_Toc526515288"/>
      <w:bookmarkStart w:id="46" w:name="_Toc40688947"/>
      <w:proofErr w:type="spellStart"/>
      <w:r w:rsidRPr="00EF7F93">
        <w:t>Принципы</w:t>
      </w:r>
      <w:proofErr w:type="spellEnd"/>
      <w:r w:rsidRPr="00EF7F93">
        <w:t xml:space="preserve"> </w:t>
      </w:r>
      <w:proofErr w:type="spellStart"/>
      <w:r w:rsidRPr="00EF7F93">
        <w:t>обеспечения</w:t>
      </w:r>
      <w:proofErr w:type="spellEnd"/>
      <w:r w:rsidRPr="00EF7F93">
        <w:t xml:space="preserve"> </w:t>
      </w:r>
      <w:proofErr w:type="spellStart"/>
      <w:r w:rsidRPr="00EF7F93">
        <w:t>безопасности</w:t>
      </w:r>
      <w:proofErr w:type="spellEnd"/>
      <w:r w:rsidRPr="00EF7F93">
        <w:t xml:space="preserve"> </w:t>
      </w:r>
      <w:proofErr w:type="spellStart"/>
      <w:r w:rsidRPr="00EF7F93">
        <w:t>прибора</w:t>
      </w:r>
      <w:bookmarkEnd w:id="44"/>
      <w:bookmarkEnd w:id="45"/>
      <w:bookmarkEnd w:id="46"/>
      <w:proofErr w:type="spellEnd"/>
    </w:p>
    <w:p w14:paraId="507F7629" w14:textId="77777777" w:rsidR="003F0FBB" w:rsidRPr="00FA0FA1" w:rsidRDefault="00C50D94" w:rsidP="003F0FBB">
      <w:pPr>
        <w:pStyle w:val="40"/>
      </w:pPr>
      <w:bookmarkStart w:id="47" w:name="_Toc500764248"/>
      <w:bookmarkStart w:id="48" w:name="_Toc526515289"/>
      <w:r w:rsidRPr="00EF7F93">
        <w:t>Дублированная система с умеренными связями</w:t>
      </w:r>
      <w:bookmarkEnd w:id="47"/>
      <w:bookmarkEnd w:id="48"/>
    </w:p>
    <w:p w14:paraId="44E4E4AD" w14:textId="77777777" w:rsidR="00C50D94" w:rsidRPr="00C50D94" w:rsidRDefault="00C50D94" w:rsidP="00C50D94">
      <w:pPr>
        <w:pStyle w:val="a5"/>
      </w:pPr>
      <w:r w:rsidRPr="00C50D94">
        <w:t>Прибор построен как дублированная система с умеренными связями, которая включает в себя два одинаковых вычислительных канала (</w:t>
      </w:r>
      <w:proofErr w:type="spellStart"/>
      <w:r w:rsidRPr="00C50D94">
        <w:t>Master</w:t>
      </w:r>
      <w:proofErr w:type="spellEnd"/>
      <w:r w:rsidRPr="00C50D94">
        <w:t xml:space="preserve"> и </w:t>
      </w:r>
      <w:proofErr w:type="spellStart"/>
      <w:r w:rsidRPr="00C50D94">
        <w:t>Slave</w:t>
      </w:r>
      <w:proofErr w:type="spellEnd"/>
      <w:r w:rsidRPr="00C50D94">
        <w:t>) на базе МК с одинаковыми программами. Работа обоих каналов синхронизирована как по времени выполнения, так и по данным. Синхронизация служит для одновременного считывания входных воздействий и выдачи управляющих воздействий. Для контроля работоспособности прибора каналы снабжены средствами самодиагностики.</w:t>
      </w:r>
    </w:p>
    <w:p w14:paraId="1C259C43" w14:textId="77777777" w:rsidR="00C50D94" w:rsidRPr="00C50D94" w:rsidRDefault="00C50D94" w:rsidP="00C50D94">
      <w:pPr>
        <w:pStyle w:val="a5"/>
      </w:pPr>
      <w:r w:rsidRPr="00C50D94">
        <w:t xml:space="preserve">Между </w:t>
      </w:r>
      <w:proofErr w:type="spellStart"/>
      <w:r w:rsidRPr="00C50D94">
        <w:t>Master</w:t>
      </w:r>
      <w:proofErr w:type="spellEnd"/>
      <w:r w:rsidRPr="00C50D94">
        <w:t xml:space="preserve"> и </w:t>
      </w:r>
      <w:proofErr w:type="spellStart"/>
      <w:r w:rsidRPr="00C50D94">
        <w:t>Slave</w:t>
      </w:r>
      <w:proofErr w:type="spellEnd"/>
      <w:r w:rsidRPr="00C50D94">
        <w:t xml:space="preserve"> реализованы два канала синхронизации: канал синхронизации времени выполнения и канал синхронизации данных. Синхронизация времени выполнения двух МК обеспечивается за счет приостановки потоков управления в более «быстром» МК и запуске их, когда более «медленный» МК достигнет заданной точки </w:t>
      </w:r>
      <w:proofErr w:type="spellStart"/>
      <w:r w:rsidR="00AD51EF" w:rsidRPr="00AD51EF">
        <w:t>временно́й</w:t>
      </w:r>
      <w:proofErr w:type="spellEnd"/>
      <w:r w:rsidR="00AD51EF" w:rsidRPr="00AD51EF">
        <w:t xml:space="preserve"> </w:t>
      </w:r>
      <w:r w:rsidRPr="00C50D94">
        <w:t xml:space="preserve">синхронизации. В точке временной синхронизации потоки управления максимально синхронизированы. По мере выполнения программы вычислители могут расходиться во времени до следующей точки </w:t>
      </w:r>
      <w:proofErr w:type="spellStart"/>
      <w:r w:rsidR="00AD51EF" w:rsidRPr="00AD51EF">
        <w:t>временно́й</w:t>
      </w:r>
      <w:proofErr w:type="spellEnd"/>
      <w:r w:rsidR="00AD51EF" w:rsidRPr="00AD51EF">
        <w:t xml:space="preserve"> </w:t>
      </w:r>
      <w:r w:rsidRPr="00C50D94">
        <w:t>синхронизации.</w:t>
      </w:r>
    </w:p>
    <w:p w14:paraId="69E880E4" w14:textId="77777777" w:rsidR="00CA59D2" w:rsidRPr="00C50D94" w:rsidRDefault="00C50D94" w:rsidP="00C50D94">
      <w:pPr>
        <w:pStyle w:val="a5"/>
      </w:pPr>
      <w:r w:rsidRPr="00C50D94">
        <w:t>Синхронизация данных между МК обеспечивается при помощи обмена данными между ними и обработки этих данных так, чтобы в обоих МК использовалось одинаковое значение для дальнейшей обработки. Также канал синхронизации данных используется средствами самодиагностики для выполнения перекрестного контроля входных данных и основных параметров функционирования.</w:t>
      </w:r>
    </w:p>
    <w:p w14:paraId="17A5A0C5" w14:textId="77777777" w:rsidR="00BE11F6" w:rsidRPr="00C50D94" w:rsidRDefault="00C50D94" w:rsidP="00C50D94">
      <w:pPr>
        <w:pStyle w:val="40"/>
      </w:pPr>
      <w:bookmarkStart w:id="49" w:name="_Toc526515290"/>
      <w:r w:rsidRPr="00C50D94">
        <w:lastRenderedPageBreak/>
        <w:t>Обработка ошибок</w:t>
      </w:r>
      <w:bookmarkEnd w:id="49"/>
    </w:p>
    <w:p w14:paraId="4815554C" w14:textId="77777777" w:rsidR="00C50D94" w:rsidRPr="009D12DF" w:rsidRDefault="00C50D94" w:rsidP="00C50D94">
      <w:pPr>
        <w:pStyle w:val="a5"/>
      </w:pPr>
      <w:bookmarkStart w:id="50" w:name="_Hlk17195891"/>
      <w:r w:rsidRPr="009D12DF">
        <w:t xml:space="preserve">В процессе работы </w:t>
      </w:r>
      <w:r>
        <w:t xml:space="preserve">программы </w:t>
      </w:r>
      <w:r w:rsidRPr="009D12DF">
        <w:t xml:space="preserve">могут возникать </w:t>
      </w:r>
      <w:proofErr w:type="spellStart"/>
      <w:r>
        <w:rPr>
          <w:lang w:val="uk-UA"/>
        </w:rPr>
        <w:t>критические</w:t>
      </w:r>
      <w:proofErr w:type="spellEnd"/>
      <w:r>
        <w:rPr>
          <w:lang w:val="uk-UA"/>
        </w:rPr>
        <w:t xml:space="preserve"> </w:t>
      </w:r>
      <w:proofErr w:type="spellStart"/>
      <w:r>
        <w:rPr>
          <w:lang w:val="uk-UA"/>
        </w:rPr>
        <w:t>ошибки</w:t>
      </w:r>
      <w:proofErr w:type="spellEnd"/>
      <w:r w:rsidRPr="009D12DF">
        <w:t xml:space="preserve"> такие, как неисправность аппаратных средств, </w:t>
      </w:r>
      <w:r>
        <w:t>п</w:t>
      </w:r>
      <w:proofErr w:type="spellStart"/>
      <w:r>
        <w:rPr>
          <w:lang w:val="uk-UA"/>
        </w:rPr>
        <w:t>овреждения</w:t>
      </w:r>
      <w:proofErr w:type="spellEnd"/>
      <w:r>
        <w:rPr>
          <w:lang w:val="uk-UA"/>
        </w:rPr>
        <w:t xml:space="preserve"> </w:t>
      </w:r>
      <w:proofErr w:type="spellStart"/>
      <w:r>
        <w:rPr>
          <w:lang w:val="uk-UA"/>
        </w:rPr>
        <w:t>данн</w:t>
      </w:r>
      <w:r>
        <w:t>ых</w:t>
      </w:r>
      <w:proofErr w:type="spellEnd"/>
      <w:r>
        <w:t xml:space="preserve">, </w:t>
      </w:r>
      <w:r w:rsidRPr="009D12DF">
        <w:t>неисправность МК, сбои в работе алгоритма программы, которые могут привести к опасным отказам прибора.</w:t>
      </w:r>
    </w:p>
    <w:p w14:paraId="75761322" w14:textId="77777777" w:rsidR="00C50D94" w:rsidRPr="009D12DF" w:rsidRDefault="00C50D94" w:rsidP="00C50D94">
      <w:pPr>
        <w:pStyle w:val="a5"/>
      </w:pPr>
      <w:r>
        <w:t xml:space="preserve">Обнаружение </w:t>
      </w:r>
      <w:r w:rsidRPr="0080375F">
        <w:t>ошиб</w:t>
      </w:r>
      <w:r>
        <w:t>ок,</w:t>
      </w:r>
      <w:r w:rsidRPr="0080375F">
        <w:t xml:space="preserve"> котор</w:t>
      </w:r>
      <w:r>
        <w:t>ые</w:t>
      </w:r>
      <w:r w:rsidRPr="0080375F">
        <w:t xml:space="preserve"> могут привести к опасному отказу</w:t>
      </w:r>
      <w:r>
        <w:t>,</w:t>
      </w:r>
      <w:r w:rsidRPr="0080375F">
        <w:t xml:space="preserve"> выполня</w:t>
      </w:r>
      <w:r>
        <w:t>е</w:t>
      </w:r>
      <w:r w:rsidRPr="0080375F">
        <w:t>тся системой самодиагностики в программных компонентах.</w:t>
      </w:r>
    </w:p>
    <w:p w14:paraId="4DC8E6FA" w14:textId="77777777" w:rsidR="003C07F7" w:rsidRPr="00FA0FA1" w:rsidRDefault="00C50D94" w:rsidP="00C50D94">
      <w:pPr>
        <w:pStyle w:val="a5"/>
      </w:pPr>
      <w:r w:rsidRPr="009D12DF">
        <w:t xml:space="preserve">Обработка </w:t>
      </w:r>
      <w:r>
        <w:t>таких ошибок</w:t>
      </w:r>
      <w:r w:rsidRPr="009D12DF">
        <w:t xml:space="preserve"> выполняется при помощи единого механизма </w:t>
      </w:r>
      <w:r>
        <w:t>утверждений</w:t>
      </w:r>
      <w:r w:rsidRPr="009D12DF">
        <w:t xml:space="preserve"> </w:t>
      </w:r>
      <w:r>
        <w:t>(</w:t>
      </w:r>
      <w:proofErr w:type="spellStart"/>
      <w:r w:rsidRPr="009D12DF">
        <w:t>ASSERT</w:t>
      </w:r>
      <w:proofErr w:type="spellEnd"/>
      <w:r>
        <w:t xml:space="preserve">), </w:t>
      </w:r>
      <w:r w:rsidRPr="0080375F">
        <w:t xml:space="preserve">приводящего к переходу прибора в </w:t>
      </w:r>
      <w:proofErr w:type="spellStart"/>
      <w:r>
        <w:t>ЗС</w:t>
      </w:r>
      <w:proofErr w:type="spellEnd"/>
      <w:r w:rsidRPr="0080375F">
        <w:t xml:space="preserve"> с сохранением информации о возникшей ошибке</w:t>
      </w:r>
      <w:r>
        <w:rPr>
          <w:lang w:val="uk-UA"/>
        </w:rPr>
        <w:t xml:space="preserve"> в </w:t>
      </w:r>
      <w:proofErr w:type="spellStart"/>
      <w:r>
        <w:rPr>
          <w:lang w:val="uk-UA"/>
        </w:rPr>
        <w:t>ЭНП</w:t>
      </w:r>
      <w:proofErr w:type="spellEnd"/>
      <w:r w:rsidRPr="00A733E9">
        <w:t>.</w:t>
      </w:r>
      <w:r>
        <w:t xml:space="preserve"> </w:t>
      </w:r>
      <w:r w:rsidRPr="009C0E33">
        <w:t xml:space="preserve">Автоматический возврат прибора из </w:t>
      </w:r>
      <w:proofErr w:type="spellStart"/>
      <w:r w:rsidRPr="009C0E33">
        <w:t>ЗС</w:t>
      </w:r>
      <w:proofErr w:type="spellEnd"/>
      <w:r w:rsidRPr="009C0E33">
        <w:t xml:space="preserve"> в работоспособное состояние невозможен.</w:t>
      </w:r>
    </w:p>
    <w:bookmarkEnd w:id="50"/>
    <w:p w14:paraId="2F51E6C1" w14:textId="77777777" w:rsidR="006D0E2A" w:rsidRDefault="00831585" w:rsidP="00043939">
      <w:pPr>
        <w:pStyle w:val="40"/>
      </w:pPr>
      <w:r w:rsidRPr="00831585">
        <w:rPr>
          <w:noProof/>
        </w:rPr>
        <w:t>Безопасное состояние прибора</w:t>
      </w:r>
    </w:p>
    <w:p w14:paraId="740E3D19" w14:textId="77777777" w:rsidR="00831585" w:rsidRPr="00831585" w:rsidRDefault="00831585" w:rsidP="00831585">
      <w:pPr>
        <w:pStyle w:val="a5"/>
      </w:pPr>
      <w:r w:rsidRPr="00831585">
        <w:t>Прибор переходит в безопасное состояние при возникновении внешних негативных условий, при которых он не может гарантированно обеспечить формирование выходных сигналов управления двигателем стрелочного привода. Автоматический возврат прибора в работоспособное состояние возможен только при отсутствии внешних негативных условий.</w:t>
      </w:r>
    </w:p>
    <w:p w14:paraId="614AD0C1" w14:textId="77777777" w:rsidR="00057333" w:rsidRDefault="00831585" w:rsidP="00831585">
      <w:pPr>
        <w:pStyle w:val="3"/>
      </w:pPr>
      <w:bookmarkStart w:id="51" w:name="_Toc500764251"/>
      <w:bookmarkStart w:id="52" w:name="_Toc526515291"/>
      <w:bookmarkStart w:id="53" w:name="_Toc40688948"/>
      <w:proofErr w:type="spellStart"/>
      <w:r w:rsidRPr="00831585">
        <w:t>Принципы</w:t>
      </w:r>
      <w:proofErr w:type="spellEnd"/>
      <w:r w:rsidRPr="00831585">
        <w:t xml:space="preserve"> </w:t>
      </w:r>
      <w:proofErr w:type="spellStart"/>
      <w:r w:rsidRPr="00831585">
        <w:t>построения</w:t>
      </w:r>
      <w:proofErr w:type="spellEnd"/>
      <w:r w:rsidRPr="00831585">
        <w:t xml:space="preserve"> </w:t>
      </w:r>
      <w:proofErr w:type="spellStart"/>
      <w:r w:rsidRPr="00831585">
        <w:t>архитектуры</w:t>
      </w:r>
      <w:bookmarkEnd w:id="51"/>
      <w:bookmarkEnd w:id="52"/>
      <w:bookmarkEnd w:id="53"/>
      <w:proofErr w:type="spellEnd"/>
    </w:p>
    <w:p w14:paraId="0E3772E1" w14:textId="77777777" w:rsidR="00831585" w:rsidRPr="00831585" w:rsidRDefault="00831585" w:rsidP="00831585">
      <w:pPr>
        <w:pStyle w:val="affffff9"/>
      </w:pPr>
      <w:r w:rsidRPr="00831585">
        <w:t>При построении архитектуры используются следующие положения:</w:t>
      </w:r>
    </w:p>
    <w:p w14:paraId="003ED166" w14:textId="77777777" w:rsidR="00831585" w:rsidRPr="00831585" w:rsidRDefault="00831585" w:rsidP="009C1B83">
      <w:pPr>
        <w:pStyle w:val="a0"/>
      </w:pPr>
      <w:r w:rsidRPr="00831585">
        <w:t>отказ от использования операционных систем;</w:t>
      </w:r>
    </w:p>
    <w:p w14:paraId="04F3D740" w14:textId="77777777" w:rsidR="00831585" w:rsidRPr="00831585" w:rsidRDefault="00831585" w:rsidP="009C1B83">
      <w:pPr>
        <w:pStyle w:val="a0"/>
      </w:pPr>
      <w:r w:rsidRPr="00831585">
        <w:t>использование потоков управления;</w:t>
      </w:r>
    </w:p>
    <w:p w14:paraId="199577A3" w14:textId="77777777" w:rsidR="00831585" w:rsidRPr="00831585" w:rsidRDefault="00831585" w:rsidP="009C1B83">
      <w:pPr>
        <w:pStyle w:val="a0"/>
      </w:pPr>
      <w:r w:rsidRPr="00831585">
        <w:t>инкапсуляция;</w:t>
      </w:r>
    </w:p>
    <w:p w14:paraId="161B71B5" w14:textId="77777777" w:rsidR="00831585" w:rsidRPr="00831585" w:rsidRDefault="00831585" w:rsidP="009C1B83">
      <w:pPr>
        <w:pStyle w:val="a0"/>
      </w:pPr>
      <w:r w:rsidRPr="00831585">
        <w:t>декомпозиция;</w:t>
      </w:r>
    </w:p>
    <w:p w14:paraId="35E5F6F9" w14:textId="77777777" w:rsidR="00831585" w:rsidRPr="00831585" w:rsidRDefault="00831585" w:rsidP="009C1B83">
      <w:pPr>
        <w:pStyle w:val="a0"/>
      </w:pPr>
      <w:r w:rsidRPr="00831585">
        <w:t>модульность;</w:t>
      </w:r>
    </w:p>
    <w:p w14:paraId="524071DB" w14:textId="77777777" w:rsidR="00831585" w:rsidRPr="00831585" w:rsidRDefault="00831585" w:rsidP="009C1B83">
      <w:pPr>
        <w:pStyle w:val="a0"/>
      </w:pPr>
      <w:r w:rsidRPr="00831585">
        <w:t>иерархичность;</w:t>
      </w:r>
    </w:p>
    <w:p w14:paraId="0D5CB3FB" w14:textId="77777777" w:rsidR="00831585" w:rsidRPr="00831585" w:rsidRDefault="00831585" w:rsidP="009C1B83">
      <w:pPr>
        <w:pStyle w:val="a0"/>
      </w:pPr>
      <w:r w:rsidRPr="00831585">
        <w:t>параллелизм;</w:t>
      </w:r>
    </w:p>
    <w:p w14:paraId="38715A5C" w14:textId="77777777" w:rsidR="00831585" w:rsidRPr="00EF29C6" w:rsidRDefault="00831585" w:rsidP="00F42F9B">
      <w:pPr>
        <w:pStyle w:val="a0"/>
        <w:numPr>
          <w:ilvl w:val="0"/>
          <w:numId w:val="22"/>
        </w:numPr>
      </w:pPr>
      <w:r w:rsidRPr="00EF29C6">
        <w:t>централизация функций межканальной синхронизации.</w:t>
      </w:r>
    </w:p>
    <w:p w14:paraId="6FA43B68" w14:textId="77777777" w:rsidR="00831585" w:rsidRPr="00831585" w:rsidRDefault="00831585" w:rsidP="00EF29C6">
      <w:pPr>
        <w:pStyle w:val="affffff9"/>
      </w:pPr>
      <w:r w:rsidRPr="00831585">
        <w:lastRenderedPageBreak/>
        <w:t>Для построения ПО выбраны следующие базовые концепции:</w:t>
      </w:r>
    </w:p>
    <w:p w14:paraId="0A8809A2" w14:textId="77777777" w:rsidR="00831585" w:rsidRPr="00EF29C6" w:rsidRDefault="00831585" w:rsidP="00F42F9B">
      <w:pPr>
        <w:pStyle w:val="a0"/>
        <w:numPr>
          <w:ilvl w:val="0"/>
          <w:numId w:val="23"/>
        </w:numPr>
      </w:pPr>
      <w:r w:rsidRPr="00EF29C6">
        <w:t>квазипараллельные взаимодействующие процессы, выполняемые:</w:t>
      </w:r>
    </w:p>
    <w:p w14:paraId="1FE64147" w14:textId="77777777" w:rsidR="00831585" w:rsidRPr="00831585" w:rsidRDefault="00831585" w:rsidP="00EF29C6">
      <w:pPr>
        <w:pStyle w:val="24"/>
        <w:tabs>
          <w:tab w:val="clear" w:pos="1701"/>
        </w:tabs>
      </w:pPr>
      <w:r w:rsidRPr="00831585">
        <w:t>при обработке прерываний;</w:t>
      </w:r>
    </w:p>
    <w:p w14:paraId="5F6307D3" w14:textId="77777777" w:rsidR="00831585" w:rsidRPr="00831585" w:rsidRDefault="00831585" w:rsidP="00EF29C6">
      <w:pPr>
        <w:pStyle w:val="24"/>
        <w:tabs>
          <w:tab w:val="clear" w:pos="1701"/>
        </w:tabs>
      </w:pPr>
      <w:bookmarkStart w:id="54" w:name="_Hlk494802910"/>
      <w:r w:rsidRPr="00831585">
        <w:t>в компонентах основного цикла.</w:t>
      </w:r>
      <w:bookmarkEnd w:id="54"/>
    </w:p>
    <w:p w14:paraId="75300AFB" w14:textId="77777777" w:rsidR="00831585" w:rsidRPr="00831585" w:rsidRDefault="00831585" w:rsidP="009C1B83">
      <w:pPr>
        <w:pStyle w:val="a0"/>
      </w:pPr>
      <w:r w:rsidRPr="00831585">
        <w:t>уровневая архитектура:</w:t>
      </w:r>
    </w:p>
    <w:p w14:paraId="4F223D83" w14:textId="77777777" w:rsidR="00831585" w:rsidRPr="00831585" w:rsidRDefault="00831585" w:rsidP="00F42F9B">
      <w:pPr>
        <w:pStyle w:val="24"/>
        <w:numPr>
          <w:ilvl w:val="0"/>
          <w:numId w:val="24"/>
        </w:numPr>
        <w:tabs>
          <w:tab w:val="clear" w:pos="1701"/>
        </w:tabs>
        <w:ind w:left="426" w:firstLine="708"/>
      </w:pPr>
      <w:r w:rsidRPr="00831585">
        <w:t>управление потоками;</w:t>
      </w:r>
    </w:p>
    <w:p w14:paraId="6F9EAE04" w14:textId="77777777" w:rsidR="00831585" w:rsidRPr="00831585" w:rsidRDefault="00831585" w:rsidP="00EF29C6">
      <w:pPr>
        <w:pStyle w:val="24"/>
        <w:tabs>
          <w:tab w:val="clear" w:pos="1701"/>
        </w:tabs>
      </w:pPr>
      <w:r w:rsidRPr="00831585">
        <w:t>управление режимами;</w:t>
      </w:r>
    </w:p>
    <w:p w14:paraId="3586D114" w14:textId="77777777" w:rsidR="00831585" w:rsidRPr="00831585" w:rsidRDefault="00831585" w:rsidP="00EF29C6">
      <w:pPr>
        <w:pStyle w:val="24"/>
        <w:tabs>
          <w:tab w:val="clear" w:pos="1701"/>
        </w:tabs>
      </w:pPr>
      <w:r w:rsidRPr="00831585">
        <w:t>управление функциями прибора.</w:t>
      </w:r>
    </w:p>
    <w:p w14:paraId="100FCF66" w14:textId="77777777" w:rsidR="00831585" w:rsidRPr="00831585" w:rsidRDefault="00831585" w:rsidP="009C1B83">
      <w:pPr>
        <w:pStyle w:val="a0"/>
      </w:pPr>
      <w:r w:rsidRPr="00831585">
        <w:t>характеристики проектирования компонент с низкоуровневым интерфейсом:</w:t>
      </w:r>
    </w:p>
    <w:p w14:paraId="49943B72" w14:textId="77777777" w:rsidR="00831585" w:rsidRPr="00831585" w:rsidRDefault="00831585" w:rsidP="00F42F9B">
      <w:pPr>
        <w:pStyle w:val="24"/>
        <w:numPr>
          <w:ilvl w:val="0"/>
          <w:numId w:val="25"/>
        </w:numPr>
        <w:tabs>
          <w:tab w:val="clear" w:pos="1701"/>
        </w:tabs>
        <w:ind w:left="709" w:firstLine="425"/>
      </w:pPr>
      <w:r w:rsidRPr="00831585">
        <w:t>внешний интерфейс компонента определен в одном модуле;</w:t>
      </w:r>
    </w:p>
    <w:p w14:paraId="56B95184" w14:textId="77777777" w:rsidR="00831585" w:rsidRPr="00831585" w:rsidRDefault="00831585" w:rsidP="000665D5">
      <w:pPr>
        <w:pStyle w:val="24"/>
      </w:pPr>
      <w:r w:rsidRPr="00831585">
        <w:t>все остальные модули скрыты.</w:t>
      </w:r>
    </w:p>
    <w:p w14:paraId="1E790B46" w14:textId="77777777" w:rsidR="00831585" w:rsidRPr="00831585" w:rsidRDefault="00831585" w:rsidP="00831585">
      <w:pPr>
        <w:pStyle w:val="a5"/>
      </w:pPr>
      <w:r w:rsidRPr="00831585">
        <w:rPr>
          <w:rFonts w:eastAsia="Times New Roman"/>
          <w:noProof/>
          <w:szCs w:val="20"/>
          <w:lang w:eastAsia="ru-RU"/>
        </w:rPr>
        <w:t>Используется шаблон проектирования «Фасад» (</w:t>
      </w:r>
      <w:r w:rsidRPr="00831585">
        <w:rPr>
          <w:rFonts w:eastAsia="Times New Roman"/>
          <w:noProof/>
          <w:szCs w:val="20"/>
          <w:lang w:val="en-US" w:eastAsia="ru-RU"/>
        </w:rPr>
        <w:t>Facade</w:t>
      </w:r>
      <w:r w:rsidRPr="00831585">
        <w:rPr>
          <w:rFonts w:eastAsia="Times New Roman"/>
          <w:noProof/>
          <w:szCs w:val="20"/>
          <w:lang w:eastAsia="ru-RU"/>
        </w:rPr>
        <w:t>).</w:t>
      </w:r>
    </w:p>
    <w:p w14:paraId="24B23980" w14:textId="77777777" w:rsidR="009C1B83" w:rsidRDefault="009C1B83" w:rsidP="009C1B83">
      <w:pPr>
        <w:pStyle w:val="2"/>
      </w:pPr>
      <w:bookmarkStart w:id="55" w:name="_Toc500764252"/>
      <w:bookmarkStart w:id="56" w:name="_Toc526515292"/>
      <w:bookmarkStart w:id="57" w:name="_Toc40688949"/>
      <w:r w:rsidRPr="009C1B83">
        <w:rPr>
          <w:noProof/>
        </w:rPr>
        <w:t>Потоки управления</w:t>
      </w:r>
      <w:bookmarkEnd w:id="55"/>
      <w:bookmarkEnd w:id="56"/>
      <w:bookmarkEnd w:id="57"/>
    </w:p>
    <w:p w14:paraId="64549866" w14:textId="77777777" w:rsidR="009C1B83" w:rsidRPr="009C1B83" w:rsidRDefault="009C1B83" w:rsidP="009C1B83">
      <w:pPr>
        <w:pStyle w:val="affffff9"/>
        <w:rPr>
          <w:lang w:bidi="hi-IN"/>
        </w:rPr>
      </w:pPr>
      <w:r w:rsidRPr="009C1B83">
        <w:rPr>
          <w:lang w:bidi="hi-IN"/>
        </w:rPr>
        <w:t>В программе реализовано четыре потока управления:</w:t>
      </w:r>
    </w:p>
    <w:p w14:paraId="1C67640A" w14:textId="77777777" w:rsidR="009C1B83" w:rsidRPr="009C1B83" w:rsidRDefault="00C073C1" w:rsidP="00F42F9B">
      <w:pPr>
        <w:pStyle w:val="a0"/>
        <w:numPr>
          <w:ilvl w:val="0"/>
          <w:numId w:val="26"/>
        </w:numPr>
        <w:ind w:left="0" w:firstLine="709"/>
      </w:pPr>
      <w:proofErr w:type="spellStart"/>
      <w:r>
        <w:t>ГП</w:t>
      </w:r>
      <w:proofErr w:type="spellEnd"/>
      <w:r w:rsidR="009C1B83" w:rsidRPr="009C1B83">
        <w:t>;</w:t>
      </w:r>
    </w:p>
    <w:p w14:paraId="45758516" w14:textId="77777777" w:rsidR="009C1B83" w:rsidRPr="009C1B83" w:rsidRDefault="00C073C1" w:rsidP="009C1B83">
      <w:pPr>
        <w:pStyle w:val="a0"/>
      </w:pPr>
      <w:proofErr w:type="spellStart"/>
      <w:r>
        <w:t>ПВС</w:t>
      </w:r>
      <w:proofErr w:type="spellEnd"/>
      <w:r w:rsidR="009C1B83" w:rsidRPr="009C1B83">
        <w:t>;</w:t>
      </w:r>
    </w:p>
    <w:p w14:paraId="487F7256" w14:textId="77777777" w:rsidR="009C1B83" w:rsidRPr="009C1B83" w:rsidRDefault="00C073C1" w:rsidP="009C1B83">
      <w:pPr>
        <w:pStyle w:val="a0"/>
      </w:pPr>
      <w:proofErr w:type="spellStart"/>
      <w:r>
        <w:t>ПСД</w:t>
      </w:r>
      <w:proofErr w:type="spellEnd"/>
      <w:r w:rsidR="009C1B83" w:rsidRPr="009C1B83">
        <w:t>;</w:t>
      </w:r>
    </w:p>
    <w:p w14:paraId="5C5222CF" w14:textId="77777777" w:rsidR="009C1B83" w:rsidRPr="009C1B83" w:rsidRDefault="009C1B83" w:rsidP="009C1B83">
      <w:pPr>
        <w:pStyle w:val="a0"/>
      </w:pPr>
      <w:r w:rsidRPr="009C1B83">
        <w:t>поток обработки неиспользуемых прерываний.</w:t>
      </w:r>
    </w:p>
    <w:p w14:paraId="560E49AC" w14:textId="77777777" w:rsidR="009C1B83" w:rsidRPr="009C1B83" w:rsidRDefault="009C1B83" w:rsidP="009C1B83">
      <w:pPr>
        <w:autoSpaceDN w:val="0"/>
        <w:spacing w:line="360" w:lineRule="auto"/>
        <w:ind w:firstLine="709"/>
        <w:jc w:val="both"/>
        <w:textAlignment w:val="baseline"/>
        <w:rPr>
          <w:szCs w:val="28"/>
          <w:lang w:bidi="hi-IN"/>
        </w:rPr>
      </w:pPr>
      <w:r w:rsidRPr="009C1B83">
        <w:rPr>
          <w:szCs w:val="28"/>
          <w:lang w:bidi="hi-IN"/>
        </w:rPr>
        <w:t>Диаграмма последовательности потоков управления представлена на рисунке </w:t>
      </w:r>
      <w:r w:rsidR="00226FF9">
        <w:fldChar w:fldCharType="begin"/>
      </w:r>
      <w:r w:rsidR="00226FF9">
        <w:instrText xml:space="preserve"> REF _Ref493175545 \h  \* MERGEFORMAT </w:instrText>
      </w:r>
      <w:r w:rsidR="00226FF9">
        <w:fldChar w:fldCharType="separate"/>
      </w:r>
      <w:r w:rsidR="00377779" w:rsidRPr="00377779">
        <w:t>1</w:t>
      </w:r>
      <w:r w:rsidR="00226FF9">
        <w:fldChar w:fldCharType="end"/>
      </w:r>
      <w:r w:rsidRPr="009C1B83">
        <w:rPr>
          <w:szCs w:val="28"/>
          <w:lang w:bidi="hi-IN"/>
        </w:rPr>
        <w:t>.</w:t>
      </w:r>
    </w:p>
    <w:p w14:paraId="7D2D2997" w14:textId="77777777" w:rsidR="009C1B83" w:rsidRPr="009C1B83" w:rsidRDefault="009C1B83" w:rsidP="00B24374">
      <w:pPr>
        <w:pStyle w:val="afff7"/>
        <w:rPr>
          <w:rFonts w:eastAsia="Calibri"/>
          <w:lang w:eastAsia="en-US"/>
        </w:rPr>
      </w:pPr>
      <w:r w:rsidRPr="00B24374">
        <w:rPr>
          <w:rFonts w:eastAsia="Calibri"/>
          <w:noProof/>
          <w:lang w:val="uk-UA" w:eastAsia="uk-UA"/>
        </w:rPr>
        <w:lastRenderedPageBreak/>
        <w:drawing>
          <wp:inline distT="0" distB="0" distL="0" distR="0" wp14:anchorId="113C25D1" wp14:editId="4B838C35">
            <wp:extent cx="5950493" cy="38957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963" cy="3903889"/>
                    </a:xfrm>
                    <a:prstGeom prst="rect">
                      <a:avLst/>
                    </a:prstGeom>
                    <a:noFill/>
                    <a:ln>
                      <a:noFill/>
                    </a:ln>
                  </pic:spPr>
                </pic:pic>
              </a:graphicData>
            </a:graphic>
          </wp:inline>
        </w:drawing>
      </w:r>
    </w:p>
    <w:p w14:paraId="48A18B74" w14:textId="77777777" w:rsidR="009C1B83" w:rsidRDefault="009C1B83" w:rsidP="009C1B83">
      <w:pPr>
        <w:pStyle w:val="affff3"/>
      </w:pPr>
      <w:r w:rsidRPr="009C1B83">
        <w:rPr>
          <w:rFonts w:eastAsia="Calibri"/>
        </w:rPr>
        <w:t xml:space="preserve">Рисунок </w:t>
      </w:r>
      <w:r w:rsidR="008F170C" w:rsidRPr="009C1B83">
        <w:rPr>
          <w:rFonts w:eastAsia="Calibri"/>
          <w:noProof/>
        </w:rPr>
        <w:fldChar w:fldCharType="begin"/>
      </w:r>
      <w:r w:rsidRPr="009C1B83">
        <w:rPr>
          <w:rFonts w:eastAsia="Calibri"/>
          <w:noProof/>
        </w:rPr>
        <w:instrText xml:space="preserve"> SEQ Рисунок \* ARABIC </w:instrText>
      </w:r>
      <w:r w:rsidR="008F170C" w:rsidRPr="009C1B83">
        <w:rPr>
          <w:rFonts w:eastAsia="Calibri"/>
          <w:noProof/>
        </w:rPr>
        <w:fldChar w:fldCharType="separate"/>
      </w:r>
      <w:bookmarkStart w:id="58" w:name="_Ref493175545"/>
      <w:r w:rsidR="00064043">
        <w:rPr>
          <w:rFonts w:eastAsia="Calibri"/>
          <w:noProof/>
        </w:rPr>
        <w:t>1</w:t>
      </w:r>
      <w:bookmarkEnd w:id="58"/>
      <w:r w:rsidR="008F170C" w:rsidRPr="009C1B83">
        <w:rPr>
          <w:rFonts w:eastAsia="Calibri"/>
          <w:noProof/>
        </w:rPr>
        <w:fldChar w:fldCharType="end"/>
      </w:r>
      <w:r w:rsidRPr="009C1B83">
        <w:rPr>
          <w:rFonts w:eastAsia="Calibri"/>
        </w:rPr>
        <w:t xml:space="preserve"> – Диаграмма последовательности потоков управления</w:t>
      </w:r>
    </w:p>
    <w:p w14:paraId="786FB5E2" w14:textId="77777777" w:rsidR="009C1B83" w:rsidRDefault="00BD1FF2" w:rsidP="009C1B83">
      <w:pPr>
        <w:pStyle w:val="3"/>
      </w:pPr>
      <w:bookmarkStart w:id="59" w:name="_Toc514685348"/>
      <w:bookmarkStart w:id="60" w:name="_Toc526515293"/>
      <w:bookmarkStart w:id="61" w:name="_Toc40688950"/>
      <w:proofErr w:type="spellStart"/>
      <w:r w:rsidRPr="003233E8">
        <w:t>Главный</w:t>
      </w:r>
      <w:proofErr w:type="spellEnd"/>
      <w:r w:rsidRPr="003233E8">
        <w:t xml:space="preserve"> </w:t>
      </w:r>
      <w:proofErr w:type="spellStart"/>
      <w:r w:rsidRPr="003233E8">
        <w:t>поток</w:t>
      </w:r>
      <w:bookmarkEnd w:id="59"/>
      <w:bookmarkEnd w:id="60"/>
      <w:bookmarkEnd w:id="61"/>
      <w:proofErr w:type="spellEnd"/>
    </w:p>
    <w:p w14:paraId="70A189A6" w14:textId="77777777" w:rsidR="00BD1FF2" w:rsidRPr="003233E8" w:rsidRDefault="00B24374" w:rsidP="00BD1FF2">
      <w:pPr>
        <w:pStyle w:val="a5"/>
        <w:rPr>
          <w:lang w:bidi="hi-IN"/>
        </w:rPr>
      </w:pPr>
      <w:proofErr w:type="spellStart"/>
      <w:r>
        <w:rPr>
          <w:lang w:bidi="hi-IN"/>
        </w:rPr>
        <w:t>ГП</w:t>
      </w:r>
      <w:proofErr w:type="spellEnd"/>
      <w:r w:rsidR="00BD1FF2" w:rsidRPr="003233E8">
        <w:rPr>
          <w:lang w:bidi="hi-IN"/>
        </w:rPr>
        <w:t xml:space="preserve"> получает управление после сброса МК, инициализирует компоненты ПО и периферийные устройства, запускает поток временной синхронизации и выполняет процессы основного цикла </w:t>
      </w:r>
      <w:r w:rsidR="00BD1FF2" w:rsidRPr="003233E8">
        <w:rPr>
          <w:i/>
          <w:lang w:val="en-US" w:bidi="hi-IN"/>
        </w:rPr>
        <w:t>main</w:t>
      </w:r>
      <w:r w:rsidR="00BD1FF2" w:rsidRPr="003233E8">
        <w:rPr>
          <w:lang w:bidi="hi-IN"/>
        </w:rPr>
        <w:t xml:space="preserve"> с определенным периодом (квантом главного потока).</w:t>
      </w:r>
    </w:p>
    <w:p w14:paraId="002A8A89" w14:textId="77777777" w:rsidR="00BD1FF2" w:rsidRPr="003233E8" w:rsidRDefault="00B24374" w:rsidP="00BD1FF2">
      <w:pPr>
        <w:pStyle w:val="a5"/>
        <w:rPr>
          <w:lang w:bidi="hi-IN"/>
        </w:rPr>
      </w:pPr>
      <w:r>
        <w:t xml:space="preserve">Квант </w:t>
      </w:r>
      <w:proofErr w:type="spellStart"/>
      <w:r>
        <w:t>ГП</w:t>
      </w:r>
      <w:proofErr w:type="spellEnd"/>
      <w:r>
        <w:t xml:space="preserve"> определяется конкретным количеством квантов синхронизации. Если все функции </w:t>
      </w:r>
      <w:proofErr w:type="spellStart"/>
      <w:r>
        <w:t>ГП</w:t>
      </w:r>
      <w:proofErr w:type="spellEnd"/>
      <w:r>
        <w:t xml:space="preserve"> выполняются до достижения заданного количества квантов синхронизации, </w:t>
      </w:r>
      <w:proofErr w:type="spellStart"/>
      <w:r>
        <w:t>ГП</w:t>
      </w:r>
      <w:proofErr w:type="spellEnd"/>
      <w:r>
        <w:t xml:space="preserve"> приостанавливается. Если </w:t>
      </w:r>
      <w:proofErr w:type="spellStart"/>
      <w:r>
        <w:t>ГП</w:t>
      </w:r>
      <w:proofErr w:type="spellEnd"/>
      <w:r>
        <w:t xml:space="preserve"> проработал дольше определенного периода, прибор переводится в </w:t>
      </w:r>
      <w:proofErr w:type="spellStart"/>
      <w:r>
        <w:t>ЗС</w:t>
      </w:r>
      <w:proofErr w:type="spellEnd"/>
      <w:r>
        <w:t xml:space="preserve">. Выполнение компонентов основного потока является псевдопараллельным – компоненты последовательно вызываются в кванте </w:t>
      </w:r>
      <w:proofErr w:type="spellStart"/>
      <w:r>
        <w:t>ГП</w:t>
      </w:r>
      <w:proofErr w:type="spellEnd"/>
      <w:r>
        <w:t>.</w:t>
      </w:r>
    </w:p>
    <w:p w14:paraId="7B116C87" w14:textId="77777777" w:rsidR="00BD1FF2" w:rsidRPr="003233E8" w:rsidRDefault="00BD1FF2" w:rsidP="00BD1FF2">
      <w:pPr>
        <w:pStyle w:val="a5"/>
        <w:rPr>
          <w:lang w:bidi="hi-IN"/>
        </w:rPr>
      </w:pPr>
      <w:r w:rsidRPr="003233E8">
        <w:rPr>
          <w:lang w:bidi="hi-IN"/>
        </w:rPr>
        <w:t>Для главного потока используется уровневая организация архитектуры. Структура представлена на рисунке </w:t>
      </w:r>
      <w:r w:rsidR="00226FF9">
        <w:fldChar w:fldCharType="begin"/>
      </w:r>
      <w:r w:rsidR="00226FF9">
        <w:instrText xml:space="preserve"> REF _Ref493175678 \h  \* MERGEFORMAT </w:instrText>
      </w:r>
      <w:r w:rsidR="00226FF9">
        <w:fldChar w:fldCharType="separate"/>
      </w:r>
      <w:r w:rsidR="00377779" w:rsidRPr="00377779">
        <w:t>2</w:t>
      </w:r>
      <w:r w:rsidR="00226FF9">
        <w:fldChar w:fldCharType="end"/>
      </w:r>
      <w:r w:rsidRPr="003233E8">
        <w:rPr>
          <w:lang w:bidi="hi-IN"/>
        </w:rPr>
        <w:t>.</w:t>
      </w:r>
    </w:p>
    <w:p w14:paraId="667D712D" w14:textId="77777777" w:rsidR="00BD1FF2" w:rsidRPr="003233E8" w:rsidRDefault="00BD1FF2" w:rsidP="00BD1FF2">
      <w:pPr>
        <w:pStyle w:val="a5"/>
        <w:rPr>
          <w:lang w:bidi="hi-IN"/>
        </w:rPr>
      </w:pPr>
      <w:r w:rsidRPr="003233E8">
        <w:rPr>
          <w:lang w:bidi="hi-IN"/>
        </w:rPr>
        <w:t>Один и тот же компонент может использоваться в нескольких режимах.</w:t>
      </w:r>
    </w:p>
    <w:p w14:paraId="756BB66B" w14:textId="77777777" w:rsidR="00BD1FF2" w:rsidRPr="003233E8" w:rsidRDefault="00BD1FF2" w:rsidP="00BD1FF2">
      <w:pPr>
        <w:pStyle w:val="afff7"/>
        <w:rPr>
          <w:rFonts w:eastAsia="Calibri"/>
          <w:lang w:eastAsia="en-US"/>
        </w:rPr>
      </w:pPr>
      <w:r w:rsidRPr="003233E8">
        <w:rPr>
          <w:rFonts w:eastAsia="Calibri"/>
          <w:noProof/>
          <w:lang w:val="uk-UA" w:eastAsia="uk-UA"/>
        </w:rPr>
        <w:lastRenderedPageBreak/>
        <w:drawing>
          <wp:inline distT="0" distB="0" distL="0" distR="0" wp14:anchorId="10A69976" wp14:editId="6259ECED">
            <wp:extent cx="3907155" cy="3550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7155" cy="3550920"/>
                    </a:xfrm>
                    <a:prstGeom prst="rect">
                      <a:avLst/>
                    </a:prstGeom>
                    <a:noFill/>
                    <a:ln>
                      <a:noFill/>
                    </a:ln>
                  </pic:spPr>
                </pic:pic>
              </a:graphicData>
            </a:graphic>
          </wp:inline>
        </w:drawing>
      </w:r>
    </w:p>
    <w:p w14:paraId="4042165D" w14:textId="77777777" w:rsidR="00BD1FF2" w:rsidRPr="003233E8" w:rsidRDefault="00BD1FF2" w:rsidP="00BD1FF2">
      <w:pPr>
        <w:pStyle w:val="affff3"/>
        <w:rPr>
          <w:rFonts w:eastAsia="Calibri"/>
          <w:lang w:eastAsia="en-US"/>
        </w:rPr>
      </w:pPr>
      <w:r w:rsidRPr="003233E8">
        <w:rPr>
          <w:rFonts w:eastAsia="Calibri"/>
          <w:lang w:eastAsia="en-US"/>
        </w:rPr>
        <w:t xml:space="preserve">Рисунок </w:t>
      </w:r>
      <w:r w:rsidR="008F170C" w:rsidRPr="003233E8">
        <w:rPr>
          <w:rFonts w:eastAsia="Calibri"/>
          <w:lang w:eastAsia="en-US"/>
        </w:rPr>
        <w:fldChar w:fldCharType="begin"/>
      </w:r>
      <w:r w:rsidRPr="003233E8">
        <w:rPr>
          <w:rFonts w:eastAsia="Calibri"/>
          <w:lang w:eastAsia="en-US"/>
        </w:rPr>
        <w:instrText xml:space="preserve"> SEQ Рисунок \* ARABIC </w:instrText>
      </w:r>
      <w:r w:rsidR="008F170C" w:rsidRPr="003233E8">
        <w:rPr>
          <w:rFonts w:eastAsia="Calibri"/>
          <w:lang w:eastAsia="en-US"/>
        </w:rPr>
        <w:fldChar w:fldCharType="separate"/>
      </w:r>
      <w:bookmarkStart w:id="62" w:name="_Ref493175678"/>
      <w:r w:rsidR="00064043">
        <w:rPr>
          <w:rFonts w:eastAsia="Calibri"/>
          <w:noProof/>
          <w:lang w:eastAsia="en-US"/>
        </w:rPr>
        <w:t>2</w:t>
      </w:r>
      <w:bookmarkEnd w:id="62"/>
      <w:r w:rsidR="008F170C" w:rsidRPr="003233E8">
        <w:rPr>
          <w:rFonts w:eastAsia="Calibri"/>
          <w:lang w:eastAsia="en-US"/>
        </w:rPr>
        <w:fldChar w:fldCharType="end"/>
      </w:r>
      <w:r w:rsidRPr="003233E8">
        <w:rPr>
          <w:rFonts w:eastAsia="Calibri"/>
          <w:lang w:eastAsia="en-US"/>
        </w:rPr>
        <w:t xml:space="preserve"> – Структура главного потока</w:t>
      </w:r>
    </w:p>
    <w:p w14:paraId="4260D26A" w14:textId="77777777" w:rsidR="00B24374" w:rsidRDefault="00B24374" w:rsidP="00B24374">
      <w:pPr>
        <w:pStyle w:val="a5"/>
      </w:pPr>
      <w:r>
        <w:t>Компонент предназначен для реализации функции прибора (ВИ) или для реализации сервиса, используемого другими компонентами (</w:t>
      </w:r>
      <w:proofErr w:type="spellStart"/>
      <w:r>
        <w:t>ПВИ</w:t>
      </w:r>
      <w:proofErr w:type="spellEnd"/>
      <w:r>
        <w:t>). Компонент состоит из одного и более модулей. Модуль не может использоваться для нескольких компонентов.</w:t>
      </w:r>
      <w:r w:rsidRPr="00046EA4">
        <w:t xml:space="preserve"> </w:t>
      </w:r>
      <w:r>
        <w:t>Модуль, имеющий тоже имя, что и компонент, содержит интерфейс для взаимодействия с другими компонентами.</w:t>
      </w:r>
    </w:p>
    <w:p w14:paraId="1775042D" w14:textId="77777777" w:rsidR="00B24374" w:rsidRDefault="00B24374" w:rsidP="00B24374">
      <w:pPr>
        <w:pStyle w:val="affffff9"/>
      </w:pPr>
      <w:r>
        <w:t xml:space="preserve">В задачи компонента </w:t>
      </w:r>
      <w:proofErr w:type="spellStart"/>
      <w:r w:rsidRPr="00EF6B5A">
        <w:rPr>
          <w:rStyle w:val="affffff7"/>
        </w:rPr>
        <w:t>main</w:t>
      </w:r>
      <w:proofErr w:type="spellEnd"/>
      <w:r>
        <w:t xml:space="preserve"> входит:</w:t>
      </w:r>
    </w:p>
    <w:p w14:paraId="7F2DF9C0" w14:textId="77777777" w:rsidR="00B24374" w:rsidRDefault="00B24374" w:rsidP="00F42F9B">
      <w:pPr>
        <w:pStyle w:val="a5"/>
        <w:numPr>
          <w:ilvl w:val="0"/>
          <w:numId w:val="27"/>
        </w:numPr>
        <w:tabs>
          <w:tab w:val="left" w:pos="1134"/>
        </w:tabs>
        <w:autoSpaceDN w:val="0"/>
        <w:ind w:left="0" w:firstLine="709"/>
        <w:contextualSpacing w:val="0"/>
        <w:textAlignment w:val="baseline"/>
      </w:pPr>
      <w:r>
        <w:t>управление потоками;</w:t>
      </w:r>
    </w:p>
    <w:p w14:paraId="21D33EED" w14:textId="77777777" w:rsidR="00B24374" w:rsidRDefault="00B24374" w:rsidP="00F42F9B">
      <w:pPr>
        <w:pStyle w:val="a5"/>
        <w:numPr>
          <w:ilvl w:val="0"/>
          <w:numId w:val="27"/>
        </w:numPr>
        <w:tabs>
          <w:tab w:val="left" w:pos="1134"/>
        </w:tabs>
        <w:autoSpaceDN w:val="0"/>
        <w:ind w:left="0" w:firstLine="709"/>
        <w:contextualSpacing w:val="0"/>
        <w:textAlignment w:val="baseline"/>
      </w:pPr>
      <w:r>
        <w:t xml:space="preserve">синхронизация </w:t>
      </w:r>
      <w:proofErr w:type="spellStart"/>
      <w:r>
        <w:t>ГП</w:t>
      </w:r>
      <w:proofErr w:type="spellEnd"/>
      <w:r>
        <w:t xml:space="preserve"> с </w:t>
      </w:r>
      <w:proofErr w:type="spellStart"/>
      <w:r>
        <w:t>ПВС</w:t>
      </w:r>
      <w:proofErr w:type="spellEnd"/>
      <w:r>
        <w:t>;</w:t>
      </w:r>
    </w:p>
    <w:p w14:paraId="4021CD75" w14:textId="77777777" w:rsidR="00B24374" w:rsidRDefault="00B24374" w:rsidP="00F42F9B">
      <w:pPr>
        <w:pStyle w:val="a5"/>
        <w:numPr>
          <w:ilvl w:val="0"/>
          <w:numId w:val="27"/>
        </w:numPr>
        <w:tabs>
          <w:tab w:val="left" w:pos="1134"/>
        </w:tabs>
        <w:autoSpaceDN w:val="0"/>
        <w:ind w:left="0" w:firstLine="709"/>
        <w:contextualSpacing w:val="0"/>
        <w:textAlignment w:val="baseline"/>
      </w:pPr>
      <w:r>
        <w:t>вызов на выполнение диспетчера режимов;</w:t>
      </w:r>
    </w:p>
    <w:p w14:paraId="6BD3E6A8" w14:textId="77777777" w:rsidR="00B24374" w:rsidRDefault="00B24374" w:rsidP="00F42F9B">
      <w:pPr>
        <w:pStyle w:val="a5"/>
        <w:numPr>
          <w:ilvl w:val="0"/>
          <w:numId w:val="27"/>
        </w:numPr>
        <w:tabs>
          <w:tab w:val="left" w:pos="1134"/>
        </w:tabs>
        <w:autoSpaceDN w:val="0"/>
        <w:ind w:left="0" w:firstLine="709"/>
        <w:contextualSpacing w:val="0"/>
        <w:textAlignment w:val="baseline"/>
      </w:pPr>
      <w:r>
        <w:t xml:space="preserve">контроль, что время работы кванта </w:t>
      </w:r>
      <w:proofErr w:type="spellStart"/>
      <w:r>
        <w:t>ГП</w:t>
      </w:r>
      <w:proofErr w:type="spellEnd"/>
      <w:r>
        <w:t xml:space="preserve"> не выходит за пределы допустимого.</w:t>
      </w:r>
    </w:p>
    <w:p w14:paraId="3B449D1D" w14:textId="77777777" w:rsidR="00BD1FF2" w:rsidRDefault="00B24374" w:rsidP="00B24374">
      <w:pPr>
        <w:pStyle w:val="a5"/>
        <w:rPr>
          <w:lang w:bidi="hi-IN"/>
        </w:rPr>
      </w:pPr>
      <w:r>
        <w:t>Диспетчер режимов представляет собой автомат состояний для вызова функций текущего режима. Режим является состоянием автомата и предназначен для вызова функций режима.</w:t>
      </w:r>
    </w:p>
    <w:p w14:paraId="524C3288" w14:textId="77777777" w:rsidR="00391426" w:rsidRDefault="00391426" w:rsidP="00391426">
      <w:pPr>
        <w:pStyle w:val="3"/>
      </w:pPr>
      <w:bookmarkStart w:id="63" w:name="_Toc514685349"/>
      <w:bookmarkStart w:id="64" w:name="_Toc526515294"/>
      <w:bookmarkStart w:id="65" w:name="_Toc40688951"/>
      <w:proofErr w:type="spellStart"/>
      <w:r w:rsidRPr="00BD779E">
        <w:lastRenderedPageBreak/>
        <w:t>Поток</w:t>
      </w:r>
      <w:proofErr w:type="spellEnd"/>
      <w:r w:rsidRPr="00BD779E">
        <w:t xml:space="preserve"> </w:t>
      </w:r>
      <w:proofErr w:type="spellStart"/>
      <w:r w:rsidR="00DE5632" w:rsidRPr="00DE5632">
        <w:t>временно́й</w:t>
      </w:r>
      <w:proofErr w:type="spellEnd"/>
      <w:r w:rsidR="00DE5632" w:rsidRPr="00DE5632">
        <w:t xml:space="preserve"> </w:t>
      </w:r>
      <w:proofErr w:type="spellStart"/>
      <w:r w:rsidRPr="00BD779E">
        <w:t>синхронизации</w:t>
      </w:r>
      <w:bookmarkEnd w:id="63"/>
      <w:bookmarkEnd w:id="64"/>
      <w:bookmarkEnd w:id="65"/>
      <w:proofErr w:type="spellEnd"/>
    </w:p>
    <w:p w14:paraId="503B72CE" w14:textId="77777777" w:rsidR="00B24374" w:rsidRPr="00B24374" w:rsidRDefault="00B24374" w:rsidP="00B24374">
      <w:pPr>
        <w:pStyle w:val="a5"/>
      </w:pPr>
      <w:proofErr w:type="spellStart"/>
      <w:r w:rsidRPr="00B24374">
        <w:t>ПВС</w:t>
      </w:r>
      <w:proofErr w:type="spellEnd"/>
      <w:r w:rsidRPr="00B24374">
        <w:t xml:space="preserve"> получает управление при достижении обоими МК точки синхронизации. Формирование точки синхронизации обеспечивается при помощи системы прерываний от таймера и по изменению уровня на входе МК. В данном потоке работают счетчик квантов синхронизации и функции, требующие высокой частоты вызова или высокой точности </w:t>
      </w:r>
      <w:proofErr w:type="spellStart"/>
      <w:r w:rsidR="00643E39" w:rsidRPr="00643E39">
        <w:t>временно́й</w:t>
      </w:r>
      <w:proofErr w:type="spellEnd"/>
      <w:r w:rsidR="00643E39" w:rsidRPr="00643E39">
        <w:t xml:space="preserve"> </w:t>
      </w:r>
      <w:r w:rsidRPr="00B24374">
        <w:t xml:space="preserve">синхронизации. </w:t>
      </w:r>
      <w:proofErr w:type="spellStart"/>
      <w:r w:rsidRPr="00B24374">
        <w:t>ПВС</w:t>
      </w:r>
      <w:proofErr w:type="spellEnd"/>
      <w:r w:rsidRPr="00B24374">
        <w:t xml:space="preserve"> приостанавливает </w:t>
      </w:r>
      <w:proofErr w:type="spellStart"/>
      <w:r w:rsidRPr="00B24374">
        <w:t>ГП</w:t>
      </w:r>
      <w:proofErr w:type="spellEnd"/>
      <w:r w:rsidRPr="00B24374">
        <w:t xml:space="preserve"> на время своего выполнения. Поэтому функции, работающие в этом потоке, должны выполняться минимально возможное время, чтобы давать возможность работать остальным потокам. Данные должны подготавливаться в </w:t>
      </w:r>
      <w:proofErr w:type="spellStart"/>
      <w:r w:rsidRPr="00B24374">
        <w:t>ГП</w:t>
      </w:r>
      <w:proofErr w:type="spellEnd"/>
      <w:r w:rsidRPr="00B24374">
        <w:t>, а в этом потоке должны приниматься синхронные решения и формироваться управляющие воздействия.</w:t>
      </w:r>
    </w:p>
    <w:p w14:paraId="13B03C27" w14:textId="77777777" w:rsidR="00391426" w:rsidRPr="003233E8" w:rsidRDefault="00B24374" w:rsidP="00B24374">
      <w:pPr>
        <w:pStyle w:val="a5"/>
        <w:rPr>
          <w:lang w:bidi="hi-IN"/>
        </w:rPr>
      </w:pPr>
      <w:r w:rsidRPr="00B24374">
        <w:t xml:space="preserve">Поскольку место, в котором </w:t>
      </w:r>
      <w:proofErr w:type="spellStart"/>
      <w:r w:rsidRPr="00B24374">
        <w:t>ГП</w:t>
      </w:r>
      <w:proofErr w:type="spellEnd"/>
      <w:r w:rsidRPr="00B24374">
        <w:t xml:space="preserve"> прерывается </w:t>
      </w:r>
      <w:proofErr w:type="spellStart"/>
      <w:r w:rsidRPr="00B24374">
        <w:t>ПВС</w:t>
      </w:r>
      <w:proofErr w:type="spellEnd"/>
      <w:r w:rsidRPr="00B24374">
        <w:t xml:space="preserve">, не определено, работа с общими данными в этих двух потоках разрешена только для данных, операции с которыми являются атомарными, или при помощи </w:t>
      </w:r>
      <w:proofErr w:type="spellStart"/>
      <w:r w:rsidRPr="00B24374">
        <w:t>ПСД</w:t>
      </w:r>
      <w:proofErr w:type="spellEnd"/>
      <w:r w:rsidRPr="00B24374">
        <w:t xml:space="preserve">. Блокировка работы </w:t>
      </w:r>
      <w:proofErr w:type="spellStart"/>
      <w:r w:rsidRPr="00B24374">
        <w:t>ПВС</w:t>
      </w:r>
      <w:proofErr w:type="spellEnd"/>
      <w:r w:rsidRPr="00B24374">
        <w:t xml:space="preserve"> запрещена.</w:t>
      </w:r>
    </w:p>
    <w:p w14:paraId="6B006C8C" w14:textId="77777777" w:rsidR="00391426" w:rsidRPr="003233E8" w:rsidRDefault="00391426" w:rsidP="00391426">
      <w:pPr>
        <w:pStyle w:val="a5"/>
        <w:rPr>
          <w:lang w:bidi="hi-IN"/>
        </w:rPr>
      </w:pPr>
      <w:r w:rsidRPr="003233E8">
        <w:rPr>
          <w:lang w:bidi="hi-IN"/>
        </w:rPr>
        <w:t>Принцип синхронизации по времени выполнения показан на рисунке </w:t>
      </w:r>
      <w:r w:rsidR="00226FF9">
        <w:fldChar w:fldCharType="begin"/>
      </w:r>
      <w:r w:rsidR="00226FF9">
        <w:instrText xml:space="preserve"> REF _Ref493175836 \h  \* MERGEFORMAT </w:instrText>
      </w:r>
      <w:r w:rsidR="00226FF9">
        <w:fldChar w:fldCharType="separate"/>
      </w:r>
      <w:r w:rsidR="00377779" w:rsidRPr="00377779">
        <w:t>3</w:t>
      </w:r>
      <w:r w:rsidR="00226FF9">
        <w:fldChar w:fldCharType="end"/>
      </w:r>
      <w:r w:rsidRPr="003233E8">
        <w:rPr>
          <w:lang w:bidi="hi-IN"/>
        </w:rPr>
        <w:t>.</w:t>
      </w:r>
    </w:p>
    <w:p w14:paraId="0A512289" w14:textId="77777777" w:rsidR="00391426" w:rsidRPr="003233E8" w:rsidRDefault="00391426" w:rsidP="00391426">
      <w:pPr>
        <w:pStyle w:val="afff7"/>
        <w:rPr>
          <w:rFonts w:eastAsia="Calibri"/>
          <w:lang w:eastAsia="en-US"/>
        </w:rPr>
      </w:pPr>
      <w:r w:rsidRPr="003233E8">
        <w:rPr>
          <w:rFonts w:eastAsia="Calibri"/>
          <w:noProof/>
          <w:lang w:val="uk-UA" w:eastAsia="uk-UA"/>
        </w:rPr>
        <w:drawing>
          <wp:inline distT="0" distB="0" distL="0" distR="0" wp14:anchorId="2EE32E9E" wp14:editId="5C803A2A">
            <wp:extent cx="5915025" cy="2277585"/>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011" cy="2286821"/>
                    </a:xfrm>
                    <a:prstGeom prst="rect">
                      <a:avLst/>
                    </a:prstGeom>
                    <a:noFill/>
                    <a:ln>
                      <a:noFill/>
                    </a:ln>
                  </pic:spPr>
                </pic:pic>
              </a:graphicData>
            </a:graphic>
          </wp:inline>
        </w:drawing>
      </w:r>
      <w:r w:rsidRPr="00391426">
        <w:rPr>
          <w:rStyle w:val="affffffa"/>
        </w:rPr>
        <w:t xml:space="preserve">Рисунок </w:t>
      </w:r>
      <w:r w:rsidR="008F170C" w:rsidRPr="00391426">
        <w:rPr>
          <w:rStyle w:val="affffffa"/>
        </w:rPr>
        <w:fldChar w:fldCharType="begin"/>
      </w:r>
      <w:r w:rsidRPr="00391426">
        <w:rPr>
          <w:rStyle w:val="affffffa"/>
        </w:rPr>
        <w:instrText xml:space="preserve"> SEQ Рисунок \* ARABIC </w:instrText>
      </w:r>
      <w:r w:rsidR="008F170C" w:rsidRPr="00391426">
        <w:rPr>
          <w:rStyle w:val="affffffa"/>
        </w:rPr>
        <w:fldChar w:fldCharType="separate"/>
      </w:r>
      <w:bookmarkStart w:id="66" w:name="_Ref493175836"/>
      <w:r w:rsidR="00064043">
        <w:rPr>
          <w:rStyle w:val="affffffa"/>
          <w:noProof/>
        </w:rPr>
        <w:t>3</w:t>
      </w:r>
      <w:bookmarkEnd w:id="66"/>
      <w:r w:rsidR="008F170C" w:rsidRPr="00391426">
        <w:rPr>
          <w:rStyle w:val="affffffa"/>
        </w:rPr>
        <w:fldChar w:fldCharType="end"/>
      </w:r>
      <w:r w:rsidRPr="00391426">
        <w:rPr>
          <w:rStyle w:val="affffffa"/>
        </w:rPr>
        <w:t xml:space="preserve"> – Принцип синхронизации по времени выполнения</w:t>
      </w:r>
    </w:p>
    <w:p w14:paraId="65A695FE" w14:textId="77777777" w:rsidR="00391426" w:rsidRPr="003233E8" w:rsidRDefault="00391426" w:rsidP="00391426">
      <w:pPr>
        <w:pStyle w:val="affffff9"/>
        <w:rPr>
          <w:lang w:bidi="hi-IN"/>
        </w:rPr>
      </w:pPr>
      <w:r w:rsidRPr="003233E8">
        <w:rPr>
          <w:lang w:bidi="hi-IN"/>
        </w:rPr>
        <w:t>Обработка прерывания по изменению уровня выполняется по двум условиям:</w:t>
      </w:r>
    </w:p>
    <w:p w14:paraId="42D52244" w14:textId="77777777" w:rsidR="00391426" w:rsidRPr="003233E8" w:rsidRDefault="00391426" w:rsidP="00F42F9B">
      <w:pPr>
        <w:pStyle w:val="a"/>
        <w:numPr>
          <w:ilvl w:val="0"/>
          <w:numId w:val="21"/>
        </w:numPr>
        <w:ind w:left="0" w:firstLine="709"/>
        <w:rPr>
          <w:rFonts w:eastAsia="Calibri"/>
          <w:lang w:eastAsia="en-US"/>
        </w:rPr>
      </w:pPr>
      <w:r w:rsidRPr="003233E8">
        <w:rPr>
          <w:rFonts w:eastAsia="Calibri"/>
          <w:lang w:eastAsia="en-US"/>
        </w:rPr>
        <w:t>это прерывание разрешено;</w:t>
      </w:r>
    </w:p>
    <w:p w14:paraId="05906140" w14:textId="77777777" w:rsidR="00391426" w:rsidRPr="003233E8" w:rsidRDefault="00391426" w:rsidP="00F42F9B">
      <w:pPr>
        <w:pStyle w:val="a"/>
        <w:numPr>
          <w:ilvl w:val="0"/>
          <w:numId w:val="21"/>
        </w:numPr>
        <w:ind w:left="0" w:firstLine="709"/>
        <w:rPr>
          <w:rFonts w:eastAsia="Calibri"/>
          <w:lang w:eastAsia="en-US"/>
        </w:rPr>
      </w:pPr>
      <w:r w:rsidRPr="003233E8">
        <w:rPr>
          <w:rFonts w:eastAsia="Calibri"/>
          <w:lang w:eastAsia="en-US"/>
        </w:rPr>
        <w:lastRenderedPageBreak/>
        <w:t>есть изменение уровня синхросигнала.</w:t>
      </w:r>
    </w:p>
    <w:p w14:paraId="0EEF7FDD" w14:textId="77777777" w:rsidR="00391426" w:rsidRDefault="00391426" w:rsidP="00391426">
      <w:pPr>
        <w:pStyle w:val="a5"/>
      </w:pPr>
      <w:r w:rsidRPr="003233E8">
        <w:rPr>
          <w:lang w:bidi="hi-IN"/>
        </w:rPr>
        <w:t xml:space="preserve">Период синхронизации, в дальнейшем – квант синхронизации, отсчитывается системным таймером. На каждом кванте синхронизации меняются уровни на линиях синхронизации. Имеется две фазы синхронизации: по фронту сигнала и по спаду. При обработке прерывания по изменению уровня контролируется фаза синхронизации, если она не совпадает с ожидаемой, то происходит переход программы в </w:t>
      </w:r>
      <w:proofErr w:type="spellStart"/>
      <w:r w:rsidRPr="003233E8">
        <w:rPr>
          <w:lang w:bidi="hi-IN"/>
        </w:rPr>
        <w:t>ЗС</w:t>
      </w:r>
      <w:proofErr w:type="spellEnd"/>
      <w:r w:rsidRPr="003233E8">
        <w:rPr>
          <w:lang w:bidi="hi-IN"/>
        </w:rPr>
        <w:t>. Также при обработке прерывания по изменению уровня в регистр системного таймера записывается константное значение равное времени кванта. Таким образом, проводится межканальная синхронизация системного таймера.</w:t>
      </w:r>
    </w:p>
    <w:p w14:paraId="1508E9D3" w14:textId="77777777" w:rsidR="00391426" w:rsidRDefault="00391426" w:rsidP="00391426">
      <w:pPr>
        <w:pStyle w:val="3"/>
      </w:pPr>
      <w:bookmarkStart w:id="67" w:name="_Toc514685350"/>
      <w:bookmarkStart w:id="68" w:name="_Toc526515295"/>
      <w:bookmarkStart w:id="69" w:name="_Toc40688952"/>
      <w:proofErr w:type="spellStart"/>
      <w:r w:rsidRPr="003233E8">
        <w:t>Поток</w:t>
      </w:r>
      <w:proofErr w:type="spellEnd"/>
      <w:r w:rsidRPr="003233E8">
        <w:t xml:space="preserve"> </w:t>
      </w:r>
      <w:proofErr w:type="spellStart"/>
      <w:r w:rsidRPr="003233E8">
        <w:t>синхронизации</w:t>
      </w:r>
      <w:proofErr w:type="spellEnd"/>
      <w:r w:rsidRPr="003233E8">
        <w:t xml:space="preserve"> </w:t>
      </w:r>
      <w:proofErr w:type="spellStart"/>
      <w:r w:rsidRPr="003233E8">
        <w:t>данных</w:t>
      </w:r>
      <w:bookmarkEnd w:id="67"/>
      <w:bookmarkEnd w:id="68"/>
      <w:bookmarkEnd w:id="69"/>
      <w:proofErr w:type="spellEnd"/>
    </w:p>
    <w:p w14:paraId="11FF0165" w14:textId="77777777" w:rsidR="009B5B0A" w:rsidRDefault="009B5B0A" w:rsidP="009B5B0A">
      <w:pPr>
        <w:pStyle w:val="affffff9"/>
      </w:pPr>
      <w:bookmarkStart w:id="70" w:name="_Hlk510424883"/>
      <w:r>
        <w:t>Для обмена данными</w:t>
      </w:r>
      <w:r w:rsidRPr="008F30F3">
        <w:t>, операции с которыми не являются атомарными,</w:t>
      </w:r>
      <w:r>
        <w:t xml:space="preserve"> между </w:t>
      </w:r>
      <w:proofErr w:type="spellStart"/>
      <w:r>
        <w:t>ГП</w:t>
      </w:r>
      <w:proofErr w:type="spellEnd"/>
      <w:r>
        <w:t xml:space="preserve"> и </w:t>
      </w:r>
      <w:proofErr w:type="spellStart"/>
      <w:r>
        <w:t>ПВС</w:t>
      </w:r>
      <w:proofErr w:type="spellEnd"/>
      <w:r>
        <w:t xml:space="preserve"> предусмотрен </w:t>
      </w:r>
      <w:proofErr w:type="spellStart"/>
      <w:r>
        <w:t>ПСД</w:t>
      </w:r>
      <w:proofErr w:type="spellEnd"/>
      <w:r>
        <w:t xml:space="preserve">. Этот поток получает управление после того, как </w:t>
      </w:r>
      <w:proofErr w:type="spellStart"/>
      <w:r>
        <w:t>ПВС</w:t>
      </w:r>
      <w:proofErr w:type="spellEnd"/>
      <w:r>
        <w:t xml:space="preserve"> отработал свой квант и приостановился до достижения следующей точки синхронизации.</w:t>
      </w:r>
      <w:bookmarkEnd w:id="70"/>
      <w:r>
        <w:t xml:space="preserve"> Механизм передачи управления реализован при помощи таймера МК. </w:t>
      </w:r>
      <w:proofErr w:type="spellStart"/>
      <w:r>
        <w:t>ПВС</w:t>
      </w:r>
      <w:proofErr w:type="spellEnd"/>
      <w:r>
        <w:t xml:space="preserve"> инициализирует и запускает таймер, а по прерыванию от этого таймера происходит передача управления. Данный поток всегда получает управление по завершению </w:t>
      </w:r>
      <w:proofErr w:type="spellStart"/>
      <w:r>
        <w:t>ПВС</w:t>
      </w:r>
      <w:proofErr w:type="spellEnd"/>
      <w:r>
        <w:t xml:space="preserve">, поэтому одновременный доступ к общим данным этих потоков невозможен. Блокировка работы данного потока из </w:t>
      </w:r>
      <w:proofErr w:type="spellStart"/>
      <w:r>
        <w:t>ГП</w:t>
      </w:r>
      <w:proofErr w:type="spellEnd"/>
      <w:r>
        <w:t xml:space="preserve"> разрешена при помощи запрета прерываний таймера, передающего управление этому потоку. Обмен данными между </w:t>
      </w:r>
      <w:proofErr w:type="spellStart"/>
      <w:r>
        <w:t>ГП</w:t>
      </w:r>
      <w:proofErr w:type="spellEnd"/>
      <w:r>
        <w:t xml:space="preserve"> и </w:t>
      </w:r>
      <w:proofErr w:type="spellStart"/>
      <w:r>
        <w:t>ПВС</w:t>
      </w:r>
      <w:proofErr w:type="spellEnd"/>
      <w:r>
        <w:t xml:space="preserve"> должен происходить по следующему сценарию:</w:t>
      </w:r>
    </w:p>
    <w:p w14:paraId="7EE54CF0" w14:textId="77777777" w:rsidR="009B5B0A" w:rsidRPr="005F2C85" w:rsidRDefault="009B5B0A" w:rsidP="00F42F9B">
      <w:pPr>
        <w:pStyle w:val="21"/>
        <w:numPr>
          <w:ilvl w:val="0"/>
          <w:numId w:val="28"/>
        </w:numPr>
        <w:tabs>
          <w:tab w:val="clear" w:pos="993"/>
          <w:tab w:val="left" w:pos="1134"/>
        </w:tabs>
        <w:ind w:left="-142" w:firstLine="851"/>
      </w:pPr>
      <w:proofErr w:type="spellStart"/>
      <w:r>
        <w:t>ГП</w:t>
      </w:r>
      <w:proofErr w:type="spellEnd"/>
      <w:r w:rsidRPr="005F2C85">
        <w:t xml:space="preserve"> блокирует работу </w:t>
      </w:r>
      <w:proofErr w:type="spellStart"/>
      <w:r>
        <w:t>ПСД</w:t>
      </w:r>
      <w:proofErr w:type="spellEnd"/>
      <w:r w:rsidRPr="005F2C85">
        <w:t>, модифицирует общие данные и разблокирует его работу;</w:t>
      </w:r>
    </w:p>
    <w:p w14:paraId="3DC59DCE" w14:textId="77777777" w:rsidR="009B5B0A" w:rsidRPr="005F2C85" w:rsidRDefault="009B5B0A" w:rsidP="00F42F9B">
      <w:pPr>
        <w:pStyle w:val="21"/>
        <w:numPr>
          <w:ilvl w:val="0"/>
          <w:numId w:val="28"/>
        </w:numPr>
        <w:tabs>
          <w:tab w:val="clear" w:pos="993"/>
          <w:tab w:val="left" w:pos="1134"/>
        </w:tabs>
        <w:ind w:left="-142" w:firstLine="851"/>
      </w:pPr>
      <w:proofErr w:type="spellStart"/>
      <w:r>
        <w:t>ПСД</w:t>
      </w:r>
      <w:proofErr w:type="spellEnd"/>
      <w:r w:rsidRPr="005F2C85">
        <w:t>, получив управление, копирует измененные данные в буфер, доступный</w:t>
      </w:r>
      <w:r>
        <w:t xml:space="preserve"> </w:t>
      </w:r>
      <w:proofErr w:type="spellStart"/>
      <w:r>
        <w:t>ПВС</w:t>
      </w:r>
      <w:proofErr w:type="spellEnd"/>
      <w:r>
        <w:t xml:space="preserve">, </w:t>
      </w:r>
      <w:r w:rsidRPr="005F2C85">
        <w:t>и завершает свою работу;</w:t>
      </w:r>
    </w:p>
    <w:p w14:paraId="6143C32C" w14:textId="77777777" w:rsidR="009B5B0A" w:rsidRPr="005F2C85" w:rsidRDefault="009B5B0A" w:rsidP="00F42F9B">
      <w:pPr>
        <w:pStyle w:val="21"/>
        <w:numPr>
          <w:ilvl w:val="0"/>
          <w:numId w:val="28"/>
        </w:numPr>
        <w:tabs>
          <w:tab w:val="clear" w:pos="993"/>
          <w:tab w:val="left" w:pos="1134"/>
        </w:tabs>
        <w:ind w:left="-142" w:firstLine="851"/>
      </w:pPr>
      <w:proofErr w:type="spellStart"/>
      <w:r>
        <w:t>ПВС</w:t>
      </w:r>
      <w:proofErr w:type="spellEnd"/>
      <w:r w:rsidRPr="005F2C85">
        <w:t>, получив управление, обрабатывает данные из буфера.</w:t>
      </w:r>
    </w:p>
    <w:p w14:paraId="7FA358EE" w14:textId="77777777" w:rsidR="009B5B0A" w:rsidRDefault="009B5B0A" w:rsidP="009B5B0A">
      <w:pPr>
        <w:pStyle w:val="affffff9"/>
      </w:pPr>
      <w:r>
        <w:lastRenderedPageBreak/>
        <w:t xml:space="preserve">Работа с данными может вестись в обоих направлениях. Для обмена данными между </w:t>
      </w:r>
      <w:proofErr w:type="spellStart"/>
      <w:r>
        <w:t>ПВС</w:t>
      </w:r>
      <w:proofErr w:type="spellEnd"/>
      <w:r>
        <w:t xml:space="preserve"> и </w:t>
      </w:r>
      <w:proofErr w:type="spellStart"/>
      <w:r>
        <w:t>ГП</w:t>
      </w:r>
      <w:proofErr w:type="spellEnd"/>
      <w:r>
        <w:t xml:space="preserve"> должен использоваться следующий сценарий:</w:t>
      </w:r>
    </w:p>
    <w:p w14:paraId="38979C85" w14:textId="77777777" w:rsidR="009B5B0A" w:rsidRDefault="009B5B0A" w:rsidP="00F42F9B">
      <w:pPr>
        <w:pStyle w:val="a5"/>
        <w:numPr>
          <w:ilvl w:val="0"/>
          <w:numId w:val="47"/>
        </w:numPr>
        <w:tabs>
          <w:tab w:val="left" w:pos="1134"/>
        </w:tabs>
        <w:ind w:left="0" w:firstLine="709"/>
      </w:pPr>
      <w:proofErr w:type="spellStart"/>
      <w:r>
        <w:t>ПВС</w:t>
      </w:r>
      <w:proofErr w:type="spellEnd"/>
      <w:r>
        <w:t xml:space="preserve"> помещает данные в буфер </w:t>
      </w:r>
      <w:proofErr w:type="spellStart"/>
      <w:r>
        <w:t>ПСД</w:t>
      </w:r>
      <w:proofErr w:type="spellEnd"/>
      <w:r>
        <w:t>;</w:t>
      </w:r>
    </w:p>
    <w:p w14:paraId="2B5C701C" w14:textId="77777777" w:rsidR="009B5B0A" w:rsidRDefault="009B5B0A" w:rsidP="00F42F9B">
      <w:pPr>
        <w:pStyle w:val="a5"/>
        <w:numPr>
          <w:ilvl w:val="0"/>
          <w:numId w:val="47"/>
        </w:numPr>
        <w:tabs>
          <w:tab w:val="left" w:pos="1134"/>
        </w:tabs>
        <w:ind w:left="0" w:firstLine="709"/>
      </w:pPr>
      <w:proofErr w:type="spellStart"/>
      <w:r>
        <w:t>ПСД</w:t>
      </w:r>
      <w:proofErr w:type="spellEnd"/>
      <w:r>
        <w:t xml:space="preserve"> копирует из буфера данные в область памяти, которая используется в </w:t>
      </w:r>
      <w:proofErr w:type="spellStart"/>
      <w:r>
        <w:t>ГП</w:t>
      </w:r>
      <w:proofErr w:type="spellEnd"/>
      <w:r>
        <w:t>;</w:t>
      </w:r>
    </w:p>
    <w:p w14:paraId="1445BB31" w14:textId="77777777" w:rsidR="009B5B0A" w:rsidRDefault="009B5B0A" w:rsidP="00F42F9B">
      <w:pPr>
        <w:pStyle w:val="a5"/>
        <w:numPr>
          <w:ilvl w:val="0"/>
          <w:numId w:val="47"/>
        </w:numPr>
        <w:tabs>
          <w:tab w:val="left" w:pos="1134"/>
        </w:tabs>
        <w:ind w:left="0" w:firstLine="709"/>
      </w:pPr>
      <w:proofErr w:type="spellStart"/>
      <w:r>
        <w:t>ГП</w:t>
      </w:r>
      <w:proofErr w:type="spellEnd"/>
      <w:r w:rsidRPr="005F2C85">
        <w:t xml:space="preserve"> блокирует работу </w:t>
      </w:r>
      <w:proofErr w:type="spellStart"/>
      <w:r>
        <w:t>ПСД</w:t>
      </w:r>
      <w:proofErr w:type="spellEnd"/>
      <w:r w:rsidRPr="005F2C85">
        <w:t xml:space="preserve">, </w:t>
      </w:r>
      <w:r>
        <w:t>читает</w:t>
      </w:r>
      <w:r w:rsidRPr="005F2C85">
        <w:t xml:space="preserve"> общие данные и разблокирует его</w:t>
      </w:r>
      <w:r>
        <w:t>.</w:t>
      </w:r>
    </w:p>
    <w:p w14:paraId="522AF22F" w14:textId="77777777" w:rsidR="009B5B0A" w:rsidRDefault="009B5B0A" w:rsidP="009B5B0A">
      <w:pPr>
        <w:pStyle w:val="a5"/>
      </w:pPr>
      <w:proofErr w:type="spellStart"/>
      <w:r>
        <w:t>ПСД</w:t>
      </w:r>
      <w:proofErr w:type="spellEnd"/>
      <w:r>
        <w:t xml:space="preserve"> не должен выполнять никаких функций, кроме буферизации данных.</w:t>
      </w:r>
    </w:p>
    <w:p w14:paraId="5499D56E" w14:textId="77777777" w:rsidR="009B5B0A" w:rsidRDefault="009B5B0A" w:rsidP="009B5B0A">
      <w:pPr>
        <w:pStyle w:val="affffff9"/>
      </w:pPr>
      <w:r>
        <w:t xml:space="preserve">Этот механизм работает для синхронизации данных </w:t>
      </w:r>
      <w:proofErr w:type="spellStart"/>
      <w:r>
        <w:t>ГП</w:t>
      </w:r>
      <w:proofErr w:type="spellEnd"/>
      <w:r>
        <w:t xml:space="preserve">. </w:t>
      </w:r>
      <w:r w:rsidRPr="00B32B51">
        <w:rPr>
          <w:rStyle w:val="affffffa"/>
        </w:rPr>
        <w:t xml:space="preserve">Для синхронизации данных, используемых в </w:t>
      </w:r>
      <w:proofErr w:type="spellStart"/>
      <w:r>
        <w:rPr>
          <w:rStyle w:val="affffffa"/>
        </w:rPr>
        <w:t>ПВС</w:t>
      </w:r>
      <w:proofErr w:type="spellEnd"/>
      <w:r w:rsidRPr="00B32B51">
        <w:rPr>
          <w:rStyle w:val="affffffa"/>
        </w:rPr>
        <w:t>, должен использоваться следующий сценарий:</w:t>
      </w:r>
    </w:p>
    <w:p w14:paraId="2C9DCD6E" w14:textId="77777777" w:rsidR="009B5B0A" w:rsidRDefault="009B5B0A" w:rsidP="00F42F9B">
      <w:pPr>
        <w:pStyle w:val="a5"/>
        <w:numPr>
          <w:ilvl w:val="0"/>
          <w:numId w:val="48"/>
        </w:numPr>
        <w:tabs>
          <w:tab w:val="left" w:pos="1134"/>
        </w:tabs>
        <w:autoSpaceDN w:val="0"/>
        <w:ind w:left="0" w:firstLine="709"/>
        <w:contextualSpacing w:val="0"/>
        <w:textAlignment w:val="baseline"/>
      </w:pPr>
      <w:r>
        <w:t>провести синхронизацию локальной переменной (см. выше), результат сохранить во временной переменной;</w:t>
      </w:r>
    </w:p>
    <w:p w14:paraId="3CDEC117" w14:textId="77777777" w:rsidR="009B5B0A" w:rsidRDefault="009B5B0A" w:rsidP="00F42F9B">
      <w:pPr>
        <w:pStyle w:val="a5"/>
        <w:numPr>
          <w:ilvl w:val="0"/>
          <w:numId w:val="48"/>
        </w:numPr>
        <w:tabs>
          <w:tab w:val="left" w:pos="1134"/>
        </w:tabs>
        <w:autoSpaceDN w:val="0"/>
        <w:ind w:left="0" w:firstLine="709"/>
        <w:contextualSpacing w:val="0"/>
        <w:textAlignment w:val="baseline"/>
      </w:pPr>
      <w:r>
        <w:t xml:space="preserve">дать указание </w:t>
      </w:r>
      <w:proofErr w:type="spellStart"/>
      <w:r>
        <w:t>ПВС</w:t>
      </w:r>
      <w:proofErr w:type="spellEnd"/>
      <w:r>
        <w:t xml:space="preserve"> обновить синхронизированную переменную;</w:t>
      </w:r>
    </w:p>
    <w:p w14:paraId="48A257D0" w14:textId="77777777" w:rsidR="00391426" w:rsidRDefault="009B5B0A" w:rsidP="00EF6B5A">
      <w:pPr>
        <w:pStyle w:val="a5"/>
        <w:numPr>
          <w:ilvl w:val="0"/>
          <w:numId w:val="48"/>
        </w:numPr>
        <w:tabs>
          <w:tab w:val="left" w:pos="1134"/>
        </w:tabs>
        <w:autoSpaceDN w:val="0"/>
        <w:ind w:left="0" w:firstLine="709"/>
        <w:contextualSpacing w:val="0"/>
        <w:textAlignment w:val="baseline"/>
      </w:pPr>
      <w:proofErr w:type="spellStart"/>
      <w:r>
        <w:t>ПВС</w:t>
      </w:r>
      <w:proofErr w:type="spellEnd"/>
      <w:r>
        <w:t xml:space="preserve"> записывает данные из временной переменной в синхронизированную переменную.</w:t>
      </w:r>
    </w:p>
    <w:p w14:paraId="170F92D8" w14:textId="77777777" w:rsidR="00391426" w:rsidRDefault="00391426" w:rsidP="00391426">
      <w:pPr>
        <w:pStyle w:val="3"/>
      </w:pPr>
      <w:bookmarkStart w:id="71" w:name="_Toc514685351"/>
      <w:bookmarkStart w:id="72" w:name="_Toc526515296"/>
      <w:bookmarkStart w:id="73" w:name="_Toc40688953"/>
      <w:proofErr w:type="spellStart"/>
      <w:r w:rsidRPr="003233E8">
        <w:t>Поток</w:t>
      </w:r>
      <w:proofErr w:type="spellEnd"/>
      <w:r w:rsidRPr="003233E8">
        <w:t xml:space="preserve"> </w:t>
      </w:r>
      <w:proofErr w:type="spellStart"/>
      <w:r w:rsidRPr="003233E8">
        <w:t>обработки</w:t>
      </w:r>
      <w:proofErr w:type="spellEnd"/>
      <w:r w:rsidRPr="003233E8">
        <w:t xml:space="preserve"> </w:t>
      </w:r>
      <w:proofErr w:type="spellStart"/>
      <w:r w:rsidRPr="003233E8">
        <w:t>неиспользуемых</w:t>
      </w:r>
      <w:proofErr w:type="spellEnd"/>
      <w:r w:rsidRPr="003233E8">
        <w:t xml:space="preserve"> </w:t>
      </w:r>
      <w:proofErr w:type="spellStart"/>
      <w:r w:rsidRPr="003233E8">
        <w:t>прерываний</w:t>
      </w:r>
      <w:bookmarkEnd w:id="71"/>
      <w:bookmarkEnd w:id="72"/>
      <w:bookmarkEnd w:id="73"/>
      <w:proofErr w:type="spellEnd"/>
    </w:p>
    <w:p w14:paraId="4B81187F" w14:textId="77777777" w:rsidR="00391426" w:rsidRPr="00391426" w:rsidRDefault="00391426" w:rsidP="00391426">
      <w:pPr>
        <w:pStyle w:val="a5"/>
      </w:pPr>
      <w:r w:rsidRPr="00391426">
        <w:t xml:space="preserve">Поток обработки неиспользуемых прерываний предназначен для обработки немаскируемых прерываний, которые могут возникать в случае обнаружение сбоев в работе МК. По каждому вектору прерывания, который имеется в МК, определяется обработчик, который переводит прибор в </w:t>
      </w:r>
      <w:proofErr w:type="spellStart"/>
      <w:r w:rsidRPr="00391426">
        <w:t>ЗС</w:t>
      </w:r>
      <w:proofErr w:type="spellEnd"/>
      <w:r w:rsidRPr="00391426">
        <w:t>.</w:t>
      </w:r>
    </w:p>
    <w:p w14:paraId="3295AA89" w14:textId="77777777" w:rsidR="00391426" w:rsidRDefault="00391426" w:rsidP="00391426">
      <w:pPr>
        <w:pStyle w:val="2"/>
      </w:pPr>
      <w:bookmarkStart w:id="74" w:name="_Toc15387915"/>
      <w:bookmarkStart w:id="75" w:name="_Toc40688954"/>
      <w:r w:rsidRPr="003E2B8D">
        <w:t>Обмен данными между потоками</w:t>
      </w:r>
      <w:bookmarkEnd w:id="74"/>
      <w:bookmarkEnd w:id="75"/>
    </w:p>
    <w:p w14:paraId="32BC20EA" w14:textId="77777777" w:rsidR="00391426" w:rsidRPr="00EA70AE" w:rsidRDefault="00391426" w:rsidP="00391426">
      <w:pPr>
        <w:pStyle w:val="affffff9"/>
        <w:rPr>
          <w:lang w:bidi="hi-IN"/>
        </w:rPr>
      </w:pPr>
      <w:r w:rsidRPr="00EA70AE">
        <w:rPr>
          <w:lang w:bidi="hi-IN"/>
        </w:rPr>
        <w:t>В системе предполагается четыре потока управления:</w:t>
      </w:r>
    </w:p>
    <w:p w14:paraId="76476DFF" w14:textId="77777777" w:rsidR="00391426" w:rsidRPr="00391426" w:rsidRDefault="00B864AE" w:rsidP="00391426">
      <w:pPr>
        <w:pStyle w:val="a"/>
      </w:pPr>
      <w:proofErr w:type="spellStart"/>
      <w:r>
        <w:t>ГП</w:t>
      </w:r>
      <w:proofErr w:type="spellEnd"/>
      <w:r w:rsidR="00391426" w:rsidRPr="00391426">
        <w:t>;</w:t>
      </w:r>
    </w:p>
    <w:p w14:paraId="2D53CA4C" w14:textId="77777777" w:rsidR="00391426" w:rsidRPr="00391426" w:rsidRDefault="00B864AE" w:rsidP="00391426">
      <w:pPr>
        <w:pStyle w:val="a"/>
      </w:pPr>
      <w:proofErr w:type="spellStart"/>
      <w:r>
        <w:t>ПВС</w:t>
      </w:r>
      <w:proofErr w:type="spellEnd"/>
      <w:r w:rsidR="00391426" w:rsidRPr="00391426">
        <w:t>;</w:t>
      </w:r>
    </w:p>
    <w:p w14:paraId="0284866D" w14:textId="77777777" w:rsidR="00391426" w:rsidRPr="00391426" w:rsidRDefault="00B864AE" w:rsidP="00391426">
      <w:pPr>
        <w:pStyle w:val="a"/>
      </w:pPr>
      <w:proofErr w:type="spellStart"/>
      <w:r>
        <w:t>ПСД</w:t>
      </w:r>
      <w:proofErr w:type="spellEnd"/>
      <w:r w:rsidR="00391426" w:rsidRPr="00391426">
        <w:t>;</w:t>
      </w:r>
    </w:p>
    <w:p w14:paraId="3125BBA5" w14:textId="77777777" w:rsidR="00391426" w:rsidRPr="00391426" w:rsidRDefault="00391426" w:rsidP="00391426">
      <w:pPr>
        <w:pStyle w:val="a"/>
      </w:pPr>
      <w:r w:rsidRPr="00391426">
        <w:t>поток обработки неиспользуемых прерываний.</w:t>
      </w:r>
    </w:p>
    <w:p w14:paraId="0F9C7DB1" w14:textId="77777777" w:rsidR="00391426" w:rsidRPr="00EA70AE" w:rsidRDefault="00391426" w:rsidP="00391426">
      <w:pPr>
        <w:pStyle w:val="a5"/>
      </w:pPr>
      <w:r w:rsidRPr="00EA70AE">
        <w:lastRenderedPageBreak/>
        <w:t>Поток обработки неиспользуемых прерываний предназначен для выявления сбоев МК и в работе не используется, поэтому организация взаимодействия других потоков с этим потоком не рассматривается.</w:t>
      </w:r>
    </w:p>
    <w:p w14:paraId="018EA421" w14:textId="77777777" w:rsidR="00391426" w:rsidRPr="00EA70AE" w:rsidRDefault="00391426" w:rsidP="00391426">
      <w:pPr>
        <w:pStyle w:val="affffa"/>
        <w:rPr>
          <w:lang w:eastAsia="ru-RU" w:bidi="hi-IN"/>
        </w:rPr>
      </w:pPr>
      <w:r w:rsidRPr="00EA70AE">
        <w:rPr>
          <w:lang w:eastAsia="ru-RU" w:bidi="hi-IN"/>
        </w:rPr>
        <w:t xml:space="preserve">Основная работа ведется в потоке временной синхронизации и в главном потоке. Поскольку блокировка </w:t>
      </w:r>
      <w:proofErr w:type="spellStart"/>
      <w:r w:rsidRPr="00EA70AE">
        <w:rPr>
          <w:lang w:eastAsia="ru-RU" w:bidi="hi-IN"/>
        </w:rPr>
        <w:t>ПВС</w:t>
      </w:r>
      <w:proofErr w:type="spellEnd"/>
      <w:r w:rsidRPr="00EA70AE">
        <w:rPr>
          <w:lang w:eastAsia="ru-RU" w:bidi="hi-IN"/>
        </w:rPr>
        <w:t xml:space="preserve"> запрещена, обмен между </w:t>
      </w:r>
      <w:proofErr w:type="spellStart"/>
      <w:r w:rsidRPr="00EA70AE">
        <w:rPr>
          <w:lang w:eastAsia="ru-RU" w:bidi="hi-IN"/>
        </w:rPr>
        <w:t>ГП</w:t>
      </w:r>
      <w:proofErr w:type="spellEnd"/>
      <w:r w:rsidRPr="00EA70AE">
        <w:rPr>
          <w:lang w:eastAsia="ru-RU" w:bidi="hi-IN"/>
        </w:rPr>
        <w:t xml:space="preserve"> и </w:t>
      </w:r>
      <w:proofErr w:type="spellStart"/>
      <w:r w:rsidRPr="00EA70AE">
        <w:rPr>
          <w:lang w:eastAsia="ru-RU" w:bidi="hi-IN"/>
        </w:rPr>
        <w:t>ПВС</w:t>
      </w:r>
      <w:proofErr w:type="spellEnd"/>
      <w:r w:rsidRPr="00EA70AE">
        <w:rPr>
          <w:lang w:eastAsia="ru-RU" w:bidi="hi-IN"/>
        </w:rPr>
        <w:t xml:space="preserve"> возмож</w:t>
      </w:r>
      <w:r>
        <w:rPr>
          <w:lang w:eastAsia="ru-RU" w:bidi="hi-IN"/>
        </w:rPr>
        <w:t>ен</w:t>
      </w:r>
      <w:r w:rsidRPr="00EA70AE">
        <w:rPr>
          <w:lang w:eastAsia="ru-RU" w:bidi="hi-IN"/>
        </w:rPr>
        <w:t xml:space="preserve"> только данными, работа с которыми ведется атомарными операциями. Работа с более сложными структурами данных между этими потоками является небезопасной. Для безопасного доступа к данным между </w:t>
      </w:r>
      <w:proofErr w:type="spellStart"/>
      <w:r w:rsidRPr="00EA70AE">
        <w:rPr>
          <w:lang w:eastAsia="ru-RU" w:bidi="hi-IN"/>
        </w:rPr>
        <w:t>ГП</w:t>
      </w:r>
      <w:proofErr w:type="spellEnd"/>
      <w:r w:rsidRPr="00EA70AE">
        <w:rPr>
          <w:lang w:eastAsia="ru-RU" w:bidi="hi-IN"/>
        </w:rPr>
        <w:t xml:space="preserve"> и </w:t>
      </w:r>
      <w:proofErr w:type="spellStart"/>
      <w:r w:rsidRPr="00EA70AE">
        <w:rPr>
          <w:lang w:eastAsia="ru-RU" w:bidi="hi-IN"/>
        </w:rPr>
        <w:t>ПВС</w:t>
      </w:r>
      <w:proofErr w:type="spellEnd"/>
      <w:r w:rsidRPr="00EA70AE">
        <w:rPr>
          <w:lang w:eastAsia="ru-RU" w:bidi="hi-IN"/>
        </w:rPr>
        <w:t xml:space="preserve"> введен отдельный поток</w:t>
      </w:r>
      <w:r>
        <w:rPr>
          <w:lang w:eastAsia="ru-RU" w:bidi="hi-IN"/>
        </w:rPr>
        <w:t>-</w:t>
      </w:r>
      <w:r w:rsidRPr="00EA70AE">
        <w:rPr>
          <w:lang w:eastAsia="ru-RU" w:bidi="hi-IN"/>
        </w:rPr>
        <w:t xml:space="preserve">«посредник» </w:t>
      </w:r>
      <w:proofErr w:type="spellStart"/>
      <w:r w:rsidRPr="00EA70AE">
        <w:rPr>
          <w:lang w:eastAsia="ru-RU" w:bidi="hi-IN"/>
        </w:rPr>
        <w:t>ПСД</w:t>
      </w:r>
      <w:proofErr w:type="spellEnd"/>
      <w:r w:rsidRPr="00EA70AE">
        <w:rPr>
          <w:lang w:eastAsia="ru-RU" w:bidi="hi-IN"/>
        </w:rPr>
        <w:t>. Для безопасного обмена данными использу</w:t>
      </w:r>
      <w:r>
        <w:rPr>
          <w:lang w:eastAsia="ru-RU" w:bidi="hi-IN"/>
        </w:rPr>
        <w:t>ю</w:t>
      </w:r>
      <w:r w:rsidRPr="00EA70AE">
        <w:rPr>
          <w:lang w:eastAsia="ru-RU" w:bidi="hi-IN"/>
        </w:rPr>
        <w:t>тся следующие два механизма управлениями потоками:</w:t>
      </w:r>
    </w:p>
    <w:p w14:paraId="583B3BA3" w14:textId="77777777" w:rsidR="00391426" w:rsidRPr="00EA70AE" w:rsidRDefault="00391426" w:rsidP="00F42F9B">
      <w:pPr>
        <w:pStyle w:val="a"/>
        <w:numPr>
          <w:ilvl w:val="0"/>
          <w:numId w:val="21"/>
        </w:numPr>
        <w:ind w:left="0" w:firstLine="709"/>
        <w:rPr>
          <w:lang w:bidi="hi-IN"/>
        </w:rPr>
      </w:pPr>
      <w:r w:rsidRPr="00EA70AE">
        <w:rPr>
          <w:lang w:bidi="hi-IN"/>
        </w:rPr>
        <w:t xml:space="preserve">синхронная работа </w:t>
      </w:r>
      <w:proofErr w:type="spellStart"/>
      <w:r w:rsidRPr="00EA70AE">
        <w:rPr>
          <w:lang w:bidi="hi-IN"/>
        </w:rPr>
        <w:t>ПВС</w:t>
      </w:r>
      <w:proofErr w:type="spellEnd"/>
      <w:r w:rsidRPr="00EA70AE">
        <w:rPr>
          <w:lang w:bidi="hi-IN"/>
        </w:rPr>
        <w:t xml:space="preserve"> и </w:t>
      </w:r>
      <w:proofErr w:type="spellStart"/>
      <w:r w:rsidRPr="00EA70AE">
        <w:rPr>
          <w:lang w:bidi="hi-IN"/>
        </w:rPr>
        <w:t>ПСД</w:t>
      </w:r>
      <w:proofErr w:type="spellEnd"/>
      <w:r w:rsidRPr="00EA70AE">
        <w:rPr>
          <w:lang w:bidi="hi-IN"/>
        </w:rPr>
        <w:t>;</w:t>
      </w:r>
    </w:p>
    <w:p w14:paraId="736BB826" w14:textId="77777777" w:rsidR="00391426" w:rsidRPr="00EA70AE" w:rsidRDefault="00391426" w:rsidP="00F42F9B">
      <w:pPr>
        <w:pStyle w:val="a"/>
        <w:numPr>
          <w:ilvl w:val="0"/>
          <w:numId w:val="21"/>
        </w:numPr>
        <w:ind w:left="0" w:firstLine="709"/>
        <w:rPr>
          <w:lang w:bidi="hi-IN"/>
        </w:rPr>
      </w:pPr>
      <w:r w:rsidRPr="00EA70AE">
        <w:rPr>
          <w:lang w:bidi="hi-IN"/>
        </w:rPr>
        <w:t xml:space="preserve">блокировка </w:t>
      </w:r>
      <w:proofErr w:type="spellStart"/>
      <w:r w:rsidRPr="00EA70AE">
        <w:rPr>
          <w:lang w:bidi="hi-IN"/>
        </w:rPr>
        <w:t>ГП</w:t>
      </w:r>
      <w:proofErr w:type="spellEnd"/>
      <w:r w:rsidRPr="00EA70AE">
        <w:rPr>
          <w:lang w:bidi="hi-IN"/>
        </w:rPr>
        <w:t xml:space="preserve"> получения управления </w:t>
      </w:r>
      <w:proofErr w:type="spellStart"/>
      <w:r w:rsidRPr="00EA70AE">
        <w:rPr>
          <w:lang w:bidi="hi-IN"/>
        </w:rPr>
        <w:t>ПСД</w:t>
      </w:r>
      <w:proofErr w:type="spellEnd"/>
      <w:r w:rsidRPr="00EA70AE">
        <w:rPr>
          <w:lang w:bidi="hi-IN"/>
        </w:rPr>
        <w:t>.</w:t>
      </w:r>
    </w:p>
    <w:p w14:paraId="0684909B" w14:textId="77777777" w:rsidR="00391426" w:rsidRPr="00EA70AE" w:rsidRDefault="00391426" w:rsidP="00391426">
      <w:pPr>
        <w:pStyle w:val="a5"/>
      </w:pPr>
      <w:r w:rsidRPr="00EA70AE">
        <w:t xml:space="preserve">Синхронная работа </w:t>
      </w:r>
      <w:proofErr w:type="spellStart"/>
      <w:r w:rsidRPr="00EA70AE">
        <w:t>ПВС</w:t>
      </w:r>
      <w:proofErr w:type="spellEnd"/>
      <w:r w:rsidRPr="00EA70AE">
        <w:t xml:space="preserve"> и </w:t>
      </w:r>
      <w:proofErr w:type="spellStart"/>
      <w:r w:rsidRPr="00EA70AE">
        <w:t>ПСД</w:t>
      </w:r>
      <w:proofErr w:type="spellEnd"/>
      <w:r w:rsidRPr="00EA70AE">
        <w:t xml:space="preserve"> достигается за счет последовательной передачи управления потокам. </w:t>
      </w:r>
      <w:proofErr w:type="spellStart"/>
      <w:r w:rsidRPr="00EA70AE">
        <w:t>ПВС</w:t>
      </w:r>
      <w:proofErr w:type="spellEnd"/>
      <w:r w:rsidRPr="00EA70AE">
        <w:t xml:space="preserve"> получает управление на каждом кванте синхронизации и после завершения работы запускает таймер, который передает управление </w:t>
      </w:r>
      <w:proofErr w:type="spellStart"/>
      <w:r w:rsidRPr="00EA70AE">
        <w:t>ПСД</w:t>
      </w:r>
      <w:proofErr w:type="spellEnd"/>
      <w:r w:rsidRPr="00EA70AE">
        <w:t xml:space="preserve">. </w:t>
      </w:r>
      <w:proofErr w:type="spellStart"/>
      <w:r w:rsidRPr="00EA70AE">
        <w:t>ПСД</w:t>
      </w:r>
      <w:proofErr w:type="spellEnd"/>
      <w:r>
        <w:t>,</w:t>
      </w:r>
      <w:r w:rsidRPr="00EA70AE">
        <w:t xml:space="preserve"> выполнив свои функции</w:t>
      </w:r>
      <w:r>
        <w:t>,</w:t>
      </w:r>
      <w:r w:rsidRPr="00EA70AE">
        <w:t xml:space="preserve"> останавливается пока </w:t>
      </w:r>
      <w:proofErr w:type="spellStart"/>
      <w:r w:rsidRPr="00EA70AE">
        <w:t>ПВС</w:t>
      </w:r>
      <w:proofErr w:type="spellEnd"/>
      <w:r w:rsidRPr="00EA70AE">
        <w:t xml:space="preserve"> снова не передаст ему управление. Таким образом, потоки выполняются строго друг за другом и никогда не пересекаются во времени.</w:t>
      </w:r>
    </w:p>
    <w:p w14:paraId="26AC3518" w14:textId="77777777" w:rsidR="00391426" w:rsidRPr="00EA70AE" w:rsidRDefault="00391426" w:rsidP="00391426">
      <w:pPr>
        <w:pStyle w:val="a5"/>
      </w:pPr>
      <w:r w:rsidRPr="00EA70AE">
        <w:t xml:space="preserve">Блокировка </w:t>
      </w:r>
      <w:proofErr w:type="spellStart"/>
      <w:r w:rsidRPr="00EA70AE">
        <w:t>ГП</w:t>
      </w:r>
      <w:proofErr w:type="spellEnd"/>
      <w:r w:rsidRPr="00EA70AE">
        <w:t xml:space="preserve"> получения управления </w:t>
      </w:r>
      <w:proofErr w:type="spellStart"/>
      <w:r w:rsidRPr="00EA70AE">
        <w:t>ПСД</w:t>
      </w:r>
      <w:proofErr w:type="spellEnd"/>
      <w:r w:rsidRPr="00EA70AE">
        <w:t xml:space="preserve"> осуществляется при помощи запрета прерывания </w:t>
      </w:r>
      <w:proofErr w:type="gramStart"/>
      <w:r w:rsidRPr="00EA70AE">
        <w:t>от таймера</w:t>
      </w:r>
      <w:proofErr w:type="gramEnd"/>
      <w:r w:rsidRPr="00EA70AE">
        <w:t xml:space="preserve"> при помощи которого </w:t>
      </w:r>
      <w:proofErr w:type="spellStart"/>
      <w:r w:rsidRPr="00EA70AE">
        <w:t>ПСД</w:t>
      </w:r>
      <w:proofErr w:type="spellEnd"/>
      <w:r w:rsidRPr="00EA70AE">
        <w:t xml:space="preserve"> получает управление. Снятие блокировки осуществляется при помощи разрешения запрещенного прерывания. Когда </w:t>
      </w:r>
      <w:proofErr w:type="spellStart"/>
      <w:r w:rsidRPr="00EA70AE">
        <w:t>ГП</w:t>
      </w:r>
      <w:proofErr w:type="spellEnd"/>
      <w:r w:rsidRPr="00EA70AE">
        <w:t xml:space="preserve"> обращается к общим данным, он блокирует </w:t>
      </w:r>
      <w:proofErr w:type="spellStart"/>
      <w:r w:rsidRPr="00EA70AE">
        <w:t>ПСД</w:t>
      </w:r>
      <w:proofErr w:type="spellEnd"/>
      <w:r w:rsidRPr="00EA70AE">
        <w:t xml:space="preserve">, и тот в это время не может получить управление, следовательно, не может обратиться к общим данным. После завершения работы с общими данными </w:t>
      </w:r>
      <w:proofErr w:type="spellStart"/>
      <w:r w:rsidRPr="00EA70AE">
        <w:t>ГП</w:t>
      </w:r>
      <w:proofErr w:type="spellEnd"/>
      <w:r w:rsidRPr="00EA70AE">
        <w:t xml:space="preserve"> снимает блокировку и </w:t>
      </w:r>
      <w:proofErr w:type="spellStart"/>
      <w:r w:rsidRPr="00EA70AE">
        <w:t>ПСД</w:t>
      </w:r>
      <w:proofErr w:type="spellEnd"/>
      <w:r w:rsidRPr="00EA70AE">
        <w:t xml:space="preserve"> получает доступ к данным.</w:t>
      </w:r>
    </w:p>
    <w:p w14:paraId="377DA8B2" w14:textId="77777777" w:rsidR="00391426" w:rsidRPr="00EA70AE" w:rsidRDefault="00391426" w:rsidP="00391426">
      <w:pPr>
        <w:pStyle w:val="a5"/>
      </w:pPr>
      <w:r w:rsidRPr="00EA70AE">
        <w:lastRenderedPageBreak/>
        <w:t xml:space="preserve">Циклограмма работы потоков без блокировки </w:t>
      </w:r>
      <w:r w:rsidRPr="0075457A">
        <w:t>приведена на рисунке </w:t>
      </w:r>
      <w:r w:rsidR="00226FF9">
        <w:fldChar w:fldCharType="begin"/>
      </w:r>
      <w:r w:rsidR="00226FF9">
        <w:instrText xml:space="preserve"> REF _Ref15288598 \h  \* MERGEFORMAT </w:instrText>
      </w:r>
      <w:r w:rsidR="00226FF9">
        <w:fldChar w:fldCharType="separate"/>
      </w:r>
      <w:r w:rsidR="00377779">
        <w:t>4</w:t>
      </w:r>
      <w:r w:rsidR="00226FF9">
        <w:fldChar w:fldCharType="end"/>
      </w:r>
      <w:r w:rsidRPr="0075457A">
        <w:t>. Циклограмма работы потоков во время блокировки приведена на рисунке </w:t>
      </w:r>
      <w:r w:rsidR="00226FF9">
        <w:fldChar w:fldCharType="begin"/>
      </w:r>
      <w:r w:rsidR="00226FF9">
        <w:instrText xml:space="preserve"> REF _Ref15288605 \h  \* MERGEFORMAT </w:instrText>
      </w:r>
      <w:r w:rsidR="00226FF9">
        <w:fldChar w:fldCharType="separate"/>
      </w:r>
      <w:r w:rsidR="00377779">
        <w:t>5</w:t>
      </w:r>
      <w:r w:rsidR="00226FF9">
        <w:fldChar w:fldCharType="end"/>
      </w:r>
      <w:r w:rsidRPr="0075457A">
        <w:t>.</w:t>
      </w:r>
    </w:p>
    <w:p w14:paraId="6ABD795F" w14:textId="77777777" w:rsidR="00391426" w:rsidRDefault="00391426" w:rsidP="00194C0F">
      <w:pPr>
        <w:pStyle w:val="afff7"/>
      </w:pPr>
      <w:r w:rsidRPr="00194C0F">
        <w:object w:dxaOrig="9465" w:dyaOrig="4230" w14:anchorId="3E444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01.75pt" o:ole="">
            <v:imagedata r:id="rId14" o:title=""/>
          </v:shape>
          <o:OLEObject Type="Embed" ProgID="Visio.Drawing.15" ShapeID="_x0000_i1025" DrawAspect="Content" ObjectID="_1652009141" r:id="rId15"/>
        </w:object>
      </w:r>
    </w:p>
    <w:p w14:paraId="01E62102" w14:textId="77777777" w:rsidR="00391426" w:rsidRPr="00EA70AE" w:rsidRDefault="00391426" w:rsidP="00194C0F">
      <w:pPr>
        <w:pStyle w:val="affff3"/>
        <w:rPr>
          <w:lang w:bidi="hi-IN"/>
        </w:rPr>
      </w:pPr>
      <w:r>
        <w:t xml:space="preserve">Рисунок </w:t>
      </w:r>
      <w:r w:rsidR="008F170C">
        <w:rPr>
          <w:lang w:bidi="hi-IN"/>
        </w:rPr>
        <w:fldChar w:fldCharType="begin"/>
      </w:r>
      <w:r>
        <w:rPr>
          <w:lang w:bidi="hi-IN"/>
        </w:rPr>
        <w:instrText xml:space="preserve"> SEQ Рисунок \* ARABIC </w:instrText>
      </w:r>
      <w:r w:rsidR="008F170C">
        <w:rPr>
          <w:lang w:bidi="hi-IN"/>
        </w:rPr>
        <w:fldChar w:fldCharType="separate"/>
      </w:r>
      <w:bookmarkStart w:id="76" w:name="_Ref15288598"/>
      <w:r w:rsidR="00064043">
        <w:rPr>
          <w:noProof/>
          <w:lang w:bidi="hi-IN"/>
        </w:rPr>
        <w:t>4</w:t>
      </w:r>
      <w:bookmarkEnd w:id="76"/>
      <w:r w:rsidR="008F170C">
        <w:rPr>
          <w:lang w:bidi="hi-IN"/>
        </w:rPr>
        <w:fldChar w:fldCharType="end"/>
      </w:r>
      <w:r>
        <w:rPr>
          <w:lang w:bidi="hi-IN"/>
        </w:rPr>
        <w:t xml:space="preserve"> – </w:t>
      </w:r>
      <w:r w:rsidRPr="00EA70AE">
        <w:t>Циклограмма работы потоков без блокировки</w:t>
      </w:r>
    </w:p>
    <w:p w14:paraId="748D07FD" w14:textId="77777777" w:rsidR="00391426" w:rsidRDefault="00391426" w:rsidP="00194C0F">
      <w:pPr>
        <w:pStyle w:val="afff7"/>
      </w:pPr>
      <w:r>
        <w:object w:dxaOrig="10575" w:dyaOrig="4395" w14:anchorId="5BF6B540">
          <v:shape id="_x0000_i1026" type="#_x0000_t75" style="width:464.65pt;height:194.25pt" o:ole="">
            <v:imagedata r:id="rId16" o:title=""/>
          </v:shape>
          <o:OLEObject Type="Embed" ProgID="Visio.Drawing.15" ShapeID="_x0000_i1026" DrawAspect="Content" ObjectID="_1652009142" r:id="rId17"/>
        </w:object>
      </w:r>
    </w:p>
    <w:p w14:paraId="617872F1" w14:textId="77777777" w:rsidR="00391426" w:rsidRPr="00A865F3" w:rsidRDefault="00391426" w:rsidP="00194C0F">
      <w:pPr>
        <w:pStyle w:val="affff3"/>
        <w:rPr>
          <w:lang w:bidi="hi-IN"/>
        </w:rPr>
      </w:pPr>
      <w:r>
        <w:t xml:space="preserve">Рисунок </w:t>
      </w:r>
      <w:fldSimple w:instr=" SEQ Рисунок \* ARABIC ">
        <w:bookmarkStart w:id="77" w:name="_Ref15288605"/>
        <w:r w:rsidR="00064043">
          <w:rPr>
            <w:noProof/>
          </w:rPr>
          <w:t>5</w:t>
        </w:r>
        <w:bookmarkEnd w:id="77"/>
      </w:fldSimple>
      <w:r>
        <w:t xml:space="preserve"> – </w:t>
      </w:r>
      <w:r w:rsidRPr="00EA70AE">
        <w:t>Циклограмма работы потоков во время блокировки</w:t>
      </w:r>
    </w:p>
    <w:p w14:paraId="64DE6609" w14:textId="77777777" w:rsidR="00391426" w:rsidRDefault="00391426" w:rsidP="00391426">
      <w:pPr>
        <w:pStyle w:val="a5"/>
      </w:pPr>
      <w:r w:rsidRPr="00EA70AE">
        <w:t xml:space="preserve">Из рисунка видно, </w:t>
      </w:r>
      <w:r>
        <w:t>ч</w:t>
      </w:r>
      <w:r w:rsidRPr="00EA70AE">
        <w:t xml:space="preserve">то </w:t>
      </w:r>
      <w:proofErr w:type="spellStart"/>
      <w:r w:rsidRPr="00EA70AE">
        <w:t>ПСД</w:t>
      </w:r>
      <w:proofErr w:type="spellEnd"/>
      <w:r w:rsidRPr="00EA70AE">
        <w:t xml:space="preserve"> в двух МК может получать управление асинхронно, в зависимости от того, в какой момент времени и насколько </w:t>
      </w:r>
      <w:proofErr w:type="spellStart"/>
      <w:r w:rsidRPr="00EA70AE">
        <w:t>ГП</w:t>
      </w:r>
      <w:proofErr w:type="spellEnd"/>
      <w:r w:rsidRPr="00EA70AE">
        <w:t xml:space="preserve"> заблокировал его работу. Однако</w:t>
      </w:r>
      <w:r>
        <w:t>,</w:t>
      </w:r>
      <w:r w:rsidRPr="00EA70AE">
        <w:t xml:space="preserve"> он должен получить управление и завершить свою работу до того как </w:t>
      </w:r>
      <w:proofErr w:type="spellStart"/>
      <w:r w:rsidRPr="00EA70AE">
        <w:t>ПВС</w:t>
      </w:r>
      <w:proofErr w:type="spellEnd"/>
      <w:r w:rsidRPr="00EA70AE">
        <w:t xml:space="preserve"> получит управление на следующем кванте временной синхронизации.</w:t>
      </w:r>
    </w:p>
    <w:p w14:paraId="42FD42FB" w14:textId="77777777" w:rsidR="00194C0F" w:rsidRDefault="00194C0F" w:rsidP="00194C0F">
      <w:pPr>
        <w:pStyle w:val="2"/>
      </w:pPr>
      <w:bookmarkStart w:id="78" w:name="_Toc15387916"/>
      <w:bookmarkStart w:id="79" w:name="_Toc40688955"/>
      <w:r w:rsidRPr="003E2B8D">
        <w:lastRenderedPageBreak/>
        <w:t>Синхронизация данных между процессорами</w:t>
      </w:r>
      <w:bookmarkEnd w:id="78"/>
      <w:bookmarkEnd w:id="79"/>
    </w:p>
    <w:p w14:paraId="08FF7D9D" w14:textId="77777777" w:rsidR="00194C0F" w:rsidRDefault="00194C0F" w:rsidP="00194C0F">
      <w:pPr>
        <w:pStyle w:val="3"/>
      </w:pPr>
      <w:r w:rsidRPr="00194C0F">
        <w:tab/>
      </w:r>
      <w:bookmarkStart w:id="80" w:name="_Toc40688956"/>
      <w:proofErr w:type="spellStart"/>
      <w:r w:rsidRPr="00194C0F">
        <w:t>Синхронизация</w:t>
      </w:r>
      <w:proofErr w:type="spellEnd"/>
      <w:r w:rsidRPr="00194C0F">
        <w:t xml:space="preserve"> </w:t>
      </w:r>
      <w:proofErr w:type="spellStart"/>
      <w:r w:rsidRPr="00194C0F">
        <w:t>данных</w:t>
      </w:r>
      <w:bookmarkEnd w:id="80"/>
      <w:proofErr w:type="spellEnd"/>
    </w:p>
    <w:p w14:paraId="4C82AF20" w14:textId="77777777" w:rsidR="00194C0F" w:rsidRPr="00EA70AE" w:rsidRDefault="00194C0F" w:rsidP="00194C0F">
      <w:pPr>
        <w:pStyle w:val="a5"/>
      </w:pPr>
      <w:r w:rsidRPr="00EA70AE">
        <w:t xml:space="preserve">Синхронизация данных </w:t>
      </w:r>
      <w:r>
        <w:t>–</w:t>
      </w:r>
      <w:r w:rsidRPr="00EA70AE">
        <w:t xml:space="preserve"> это процесс ликвидации различий между двумя копиями данных в двух МК, выполняющих одинаковую программу. Предполагается, что два МК, выполняющие одинаковую программу, могут считывать данные от внешних систем, которые могут изменять свои значения независимо друг</w:t>
      </w:r>
      <w:r>
        <w:t xml:space="preserve"> от</w:t>
      </w:r>
      <w:r w:rsidRPr="00EA70AE">
        <w:t xml:space="preserve"> друга. Кроме того, различия значений входных данных в двух МК могут быть обусловлены тем, что считывание этих значений может происходить в различный момент времени из-за разницы в тактовой частоте, а также из-за возможности выполнения отдельных функций, специфических только </w:t>
      </w:r>
      <w:r>
        <w:t xml:space="preserve">для </w:t>
      </w:r>
      <w:r w:rsidRPr="00EA70AE">
        <w:t>одно</w:t>
      </w:r>
      <w:r>
        <w:t>го</w:t>
      </w:r>
      <w:r w:rsidRPr="00EA70AE">
        <w:t xml:space="preserve"> из МК.</w:t>
      </w:r>
    </w:p>
    <w:p w14:paraId="4C853637" w14:textId="77777777" w:rsidR="00194C0F" w:rsidRPr="00EA70AE" w:rsidRDefault="00194C0F" w:rsidP="00194C0F">
      <w:pPr>
        <w:pStyle w:val="a5"/>
      </w:pPr>
      <w:r w:rsidRPr="00EA70AE">
        <w:t>Изменения значений внешних данных рассматриваются как события, на которые должно отреагировать ПО. Из-за того, что изменения значений данных разные МК могут зафиксировать в разные моменты времени, они отреагируют на эти события асинхронно. Для принятия одинаковых решений обоими МК, а также для синхронизации реакции на внешние события</w:t>
      </w:r>
      <w:r>
        <w:t>,</w:t>
      </w:r>
      <w:r w:rsidRPr="00EA70AE">
        <w:t xml:space="preserve"> необходимо синхронизировать данные и использовать в дальнейшей обработке результат синхронизации.</w:t>
      </w:r>
    </w:p>
    <w:p w14:paraId="2D7DC2C9" w14:textId="77777777" w:rsidR="00194C0F" w:rsidRPr="00EA70AE" w:rsidRDefault="00194C0F" w:rsidP="00194C0F">
      <w:pPr>
        <w:pStyle w:val="a5"/>
      </w:pPr>
      <w:r w:rsidRPr="00EA70AE">
        <w:t xml:space="preserve">Для синхронизации событий в обоих МК к процедуре синхронизации данных </w:t>
      </w:r>
      <w:r>
        <w:t>выдвиг</w:t>
      </w:r>
      <w:r w:rsidRPr="00EA70AE">
        <w:t>а</w:t>
      </w:r>
      <w:r>
        <w:t>е</w:t>
      </w:r>
      <w:r w:rsidRPr="00EA70AE">
        <w:t xml:space="preserve">тся дополнительное требование – обновление синхронизируемых данных в обоих МК должно происходить одновременно в начале нового цикла </w:t>
      </w:r>
      <w:proofErr w:type="spellStart"/>
      <w:r w:rsidRPr="00EA70AE">
        <w:t>ГП</w:t>
      </w:r>
      <w:proofErr w:type="spellEnd"/>
      <w:r w:rsidRPr="00EA70AE">
        <w:t xml:space="preserve">. Тогда реакция пользовательского ПО на события будет происходить с точностью до одного цикла </w:t>
      </w:r>
      <w:proofErr w:type="spellStart"/>
      <w:r w:rsidRPr="00EA70AE">
        <w:t>ГП</w:t>
      </w:r>
      <w:proofErr w:type="spellEnd"/>
      <w:r w:rsidRPr="00EA70AE">
        <w:t>.</w:t>
      </w:r>
    </w:p>
    <w:p w14:paraId="4CA65496" w14:textId="77777777" w:rsidR="00194C0F" w:rsidRDefault="00194C0F" w:rsidP="00194C0F">
      <w:pPr>
        <w:pStyle w:val="a5"/>
      </w:pPr>
      <w:r w:rsidRPr="00EA70AE">
        <w:t>Синхронизация данных между МК должна осуществляется при помощи компонента «Модуль межканального обмена» (</w:t>
      </w:r>
      <w:proofErr w:type="spellStart"/>
      <w:r w:rsidRPr="00EA70AE">
        <w:t>МКО</w:t>
      </w:r>
      <w:proofErr w:type="spellEnd"/>
      <w:r w:rsidRPr="00EA70AE">
        <w:t xml:space="preserve">) – </w:t>
      </w:r>
      <w:proofErr w:type="spellStart"/>
      <w:r w:rsidRPr="0037025F">
        <w:rPr>
          <w:rStyle w:val="affffff7"/>
        </w:rPr>
        <w:t>InterChannel</w:t>
      </w:r>
      <w:proofErr w:type="spellEnd"/>
      <w:r w:rsidRPr="00EA70AE">
        <w:t>.</w:t>
      </w:r>
    </w:p>
    <w:p w14:paraId="2407E7D8" w14:textId="77777777" w:rsidR="00194C0F" w:rsidRDefault="00194C0F" w:rsidP="00194C0F">
      <w:pPr>
        <w:pStyle w:val="3"/>
      </w:pPr>
      <w:bookmarkStart w:id="81" w:name="_Toc15387918"/>
      <w:bookmarkStart w:id="82" w:name="_Toc40688957"/>
      <w:proofErr w:type="spellStart"/>
      <w:r w:rsidRPr="00EA70AE">
        <w:t>Синхронизируемые</w:t>
      </w:r>
      <w:proofErr w:type="spellEnd"/>
      <w:r w:rsidRPr="00EA70AE">
        <w:t xml:space="preserve"> </w:t>
      </w:r>
      <w:proofErr w:type="spellStart"/>
      <w:r w:rsidRPr="00EA70AE">
        <w:t>параметры</w:t>
      </w:r>
      <w:bookmarkEnd w:id="81"/>
      <w:bookmarkEnd w:id="82"/>
      <w:proofErr w:type="spellEnd"/>
    </w:p>
    <w:p w14:paraId="5E560BC7" w14:textId="77777777" w:rsidR="0052086F" w:rsidRDefault="0052086F" w:rsidP="0052086F">
      <w:pPr>
        <w:pStyle w:val="a5"/>
      </w:pPr>
      <w:r w:rsidRPr="00EA70AE">
        <w:t xml:space="preserve">Данные, которые синхронизируются при помощи </w:t>
      </w:r>
      <w:proofErr w:type="spellStart"/>
      <w:r w:rsidRPr="00EA70AE">
        <w:t>МКО</w:t>
      </w:r>
      <w:proofErr w:type="spellEnd"/>
      <w:r w:rsidRPr="00EA70AE">
        <w:t xml:space="preserve">, называются параметрами. При помощи </w:t>
      </w:r>
      <w:proofErr w:type="spellStart"/>
      <w:r w:rsidRPr="00EA70AE">
        <w:t>МКО</w:t>
      </w:r>
      <w:proofErr w:type="spellEnd"/>
      <w:r w:rsidRPr="00EA70AE">
        <w:t xml:space="preserve"> могут синхронизироваться данные только </w:t>
      </w:r>
      <w:r w:rsidRPr="00EA70AE">
        <w:lastRenderedPageBreak/>
        <w:t xml:space="preserve">тех типов, которые могут быть приведены к типу </w:t>
      </w:r>
      <w:proofErr w:type="spellStart"/>
      <w:r w:rsidRPr="00EA70AE">
        <w:t>param_t</w:t>
      </w:r>
      <w:proofErr w:type="spellEnd"/>
      <w:r w:rsidRPr="00EA70AE">
        <w:t xml:space="preserve">, который определен в интерфейсном модуле компонента </w:t>
      </w:r>
      <w:proofErr w:type="spellStart"/>
      <w:r w:rsidRPr="00B864AE">
        <w:rPr>
          <w:rStyle w:val="affffff7"/>
        </w:rPr>
        <w:t>InterChannel</w:t>
      </w:r>
      <w:proofErr w:type="spellEnd"/>
      <w:r w:rsidRPr="00EA70AE">
        <w:t>, как беззнаковое целое разрядностью 16</w:t>
      </w:r>
      <w:r>
        <w:t> </w:t>
      </w:r>
      <w:r w:rsidRPr="00EA70AE">
        <w:t>бит.</w:t>
      </w:r>
    </w:p>
    <w:p w14:paraId="260EC7FB" w14:textId="77777777" w:rsidR="0052086F" w:rsidRDefault="0052086F" w:rsidP="0052086F">
      <w:pPr>
        <w:pStyle w:val="3"/>
      </w:pPr>
      <w:bookmarkStart w:id="83" w:name="_Ref15294604"/>
      <w:bookmarkStart w:id="84" w:name="_Toc15387919"/>
      <w:bookmarkStart w:id="85" w:name="_Toc40688958"/>
      <w:proofErr w:type="spellStart"/>
      <w:r w:rsidRPr="00EA70AE">
        <w:t>Идентификатор</w:t>
      </w:r>
      <w:proofErr w:type="spellEnd"/>
      <w:r w:rsidRPr="00EA70AE">
        <w:t xml:space="preserve"> </w:t>
      </w:r>
      <w:proofErr w:type="spellStart"/>
      <w:r w:rsidRPr="00EA70AE">
        <w:t>синхронизируемого</w:t>
      </w:r>
      <w:proofErr w:type="spellEnd"/>
      <w:r w:rsidRPr="00EA70AE">
        <w:t xml:space="preserve"> параметра</w:t>
      </w:r>
      <w:bookmarkEnd w:id="83"/>
      <w:bookmarkEnd w:id="84"/>
      <w:bookmarkEnd w:id="85"/>
    </w:p>
    <w:p w14:paraId="201AB73C" w14:textId="77777777" w:rsidR="0052086F" w:rsidRPr="00EA70AE" w:rsidRDefault="0052086F" w:rsidP="0052086F">
      <w:pPr>
        <w:pStyle w:val="a5"/>
      </w:pPr>
      <w:r w:rsidRPr="00EA70AE">
        <w:t xml:space="preserve">Каждому параметру должен соответствовать свой уникальный идентификатор, который определен в интерфейсном системном модуле </w:t>
      </w:r>
      <w:proofErr w:type="spellStart"/>
      <w:r w:rsidRPr="0052086F">
        <w:rPr>
          <w:rStyle w:val="affffff7"/>
        </w:rPr>
        <w:t>InterChannelId</w:t>
      </w:r>
      <w:proofErr w:type="spellEnd"/>
      <w:r w:rsidRPr="00EA70AE">
        <w:t xml:space="preserve"> как часть перечисл</w:t>
      </w:r>
      <w:r>
        <w:t>и</w:t>
      </w:r>
      <w:r w:rsidRPr="00EA70AE">
        <w:t xml:space="preserve">мого типа </w:t>
      </w:r>
      <w:proofErr w:type="spellStart"/>
      <w:r w:rsidRPr="0052086F">
        <w:rPr>
          <w:i/>
          <w:iCs/>
        </w:rPr>
        <w:t>InterChannelId</w:t>
      </w:r>
      <w:proofErr w:type="spellEnd"/>
      <w:r w:rsidRPr="00EA70AE">
        <w:t xml:space="preserve"> и должен быть расположен между значениями </w:t>
      </w:r>
      <w:proofErr w:type="spellStart"/>
      <w:r w:rsidRPr="0052086F">
        <w:rPr>
          <w:i/>
          <w:iCs/>
        </w:rPr>
        <w:t>eInterChannelIdBegin</w:t>
      </w:r>
      <w:proofErr w:type="spellEnd"/>
      <w:r w:rsidRPr="00EA70AE">
        <w:t xml:space="preserve"> и </w:t>
      </w:r>
      <w:proofErr w:type="spellStart"/>
      <w:r w:rsidRPr="0052086F">
        <w:rPr>
          <w:i/>
          <w:iCs/>
        </w:rPr>
        <w:t>eInterChannelIdCount</w:t>
      </w:r>
      <w:proofErr w:type="spellEnd"/>
      <w:r w:rsidRPr="00EA70AE">
        <w:t xml:space="preserve">. Значение </w:t>
      </w:r>
      <w:proofErr w:type="spellStart"/>
      <w:r w:rsidRPr="0052086F">
        <w:rPr>
          <w:i/>
          <w:iCs/>
        </w:rPr>
        <w:t>eInterChannelIdCount</w:t>
      </w:r>
      <w:proofErr w:type="spellEnd"/>
      <w:r w:rsidRPr="00EA70AE">
        <w:t xml:space="preserve"> определяет общее количество синхронизируемых параметров.</w:t>
      </w:r>
    </w:p>
    <w:p w14:paraId="3BF4447A" w14:textId="77777777" w:rsidR="0052086F" w:rsidRDefault="0052086F" w:rsidP="0052086F">
      <w:pPr>
        <w:pStyle w:val="afffffa"/>
      </w:pPr>
      <w:r w:rsidRPr="00EA70AE">
        <w:t>Примечание</w:t>
      </w:r>
    </w:p>
    <w:p w14:paraId="24F3C155" w14:textId="77777777" w:rsidR="0052086F" w:rsidRDefault="0052086F" w:rsidP="0052086F">
      <w:pPr>
        <w:pStyle w:val="a5"/>
      </w:pPr>
      <w:r>
        <w:t>Н</w:t>
      </w:r>
      <w:r w:rsidRPr="00EA70AE">
        <w:t>е допускается существование двух идентификаторов с одинаковыми значениями.</w:t>
      </w:r>
    </w:p>
    <w:p w14:paraId="364C9885" w14:textId="77777777" w:rsidR="00F87931" w:rsidRDefault="00F87931" w:rsidP="00F87931">
      <w:pPr>
        <w:pStyle w:val="3"/>
      </w:pPr>
      <w:bookmarkStart w:id="86" w:name="_Toc15387920"/>
      <w:bookmarkStart w:id="87" w:name="_Toc40688959"/>
      <w:proofErr w:type="spellStart"/>
      <w:r w:rsidRPr="00EA70AE">
        <w:t>Сценарии</w:t>
      </w:r>
      <w:proofErr w:type="spellEnd"/>
      <w:r w:rsidRPr="00EA70AE">
        <w:t xml:space="preserve"> </w:t>
      </w:r>
      <w:proofErr w:type="spellStart"/>
      <w:r w:rsidRPr="00EA70AE">
        <w:t>синхронизации</w:t>
      </w:r>
      <w:bookmarkEnd w:id="86"/>
      <w:bookmarkEnd w:id="87"/>
      <w:proofErr w:type="spellEnd"/>
    </w:p>
    <w:p w14:paraId="3383FA76" w14:textId="77777777" w:rsidR="00F87931" w:rsidRPr="00EA70AE" w:rsidRDefault="00F87931" w:rsidP="00F87931">
      <w:pPr>
        <w:pStyle w:val="a5"/>
      </w:pPr>
      <w:r w:rsidRPr="00EA70AE">
        <w:t>Синхронизация параметров может осуществляться по нескольким сценариям (алгоритмам). Сценарий синхронизации – это группа последовательных операций над значениями параметров, сформированными в разных МК и имеющими общий идентификатор</w:t>
      </w:r>
      <w:r>
        <w:t>. Группа</w:t>
      </w:r>
      <w:r w:rsidRPr="00EA70AE">
        <w:t xml:space="preserve"> представляет собой логическую единицу работы с данными. Сценарий синхронизации может быть выполнен либо целиком и успешно, соблюдая целостность данных и независимо от параллельно идущих других сценариев для параметров с другими идентификаторами, либо не выполнен вообще и тогда он не долж</w:t>
      </w:r>
      <w:r>
        <w:t>ен</w:t>
      </w:r>
      <w:r w:rsidRPr="00EA70AE">
        <w:t xml:space="preserve"> произвести никакого эффекта.</w:t>
      </w:r>
    </w:p>
    <w:p w14:paraId="692C5A08" w14:textId="77777777" w:rsidR="00F87931" w:rsidRPr="00EA70AE" w:rsidRDefault="00F87931" w:rsidP="00F87931">
      <w:pPr>
        <w:pStyle w:val="affffa"/>
      </w:pPr>
      <w:r w:rsidRPr="00EA70AE">
        <w:t xml:space="preserve">Доступные сценарии синхронизации должны быть определены в интерфейсном модуле компонента </w:t>
      </w:r>
      <w:proofErr w:type="spellStart"/>
      <w:r w:rsidRPr="0037025F">
        <w:rPr>
          <w:rStyle w:val="affffff7"/>
        </w:rPr>
        <w:t>InterChannel</w:t>
      </w:r>
      <w:proofErr w:type="spellEnd"/>
      <w:r w:rsidRPr="00EA70AE">
        <w:t xml:space="preserve"> как перечисляемый тип </w:t>
      </w:r>
      <w:proofErr w:type="spellStart"/>
      <w:r w:rsidRPr="00EA70AE">
        <w:t>InterChannelScript</w:t>
      </w:r>
      <w:proofErr w:type="spellEnd"/>
      <w:r w:rsidRPr="00EA70AE">
        <w:t>, который должен содержать следующие значения:</w:t>
      </w:r>
    </w:p>
    <w:p w14:paraId="6586C496" w14:textId="77777777" w:rsidR="00F87931" w:rsidRPr="000011AD" w:rsidRDefault="00F87931" w:rsidP="00F42F9B">
      <w:pPr>
        <w:pStyle w:val="a"/>
        <w:numPr>
          <w:ilvl w:val="0"/>
          <w:numId w:val="21"/>
        </w:numPr>
        <w:ind w:left="0" w:firstLine="709"/>
      </w:pPr>
      <w:proofErr w:type="spellStart"/>
      <w:r w:rsidRPr="00EA70AE">
        <w:rPr>
          <w:i/>
        </w:rPr>
        <w:t>eScriptNi</w:t>
      </w:r>
      <w:r w:rsidRPr="000011AD">
        <w:rPr>
          <w:i/>
        </w:rPr>
        <w:t>l</w:t>
      </w:r>
      <w:proofErr w:type="spellEnd"/>
      <w:r w:rsidRPr="000011AD">
        <w:t xml:space="preserve"> − сценарий не определен;</w:t>
      </w:r>
    </w:p>
    <w:p w14:paraId="7E30ACF8" w14:textId="77777777" w:rsidR="00F87931" w:rsidRPr="00EA70AE" w:rsidRDefault="00F87931" w:rsidP="00F42F9B">
      <w:pPr>
        <w:pStyle w:val="a"/>
        <w:numPr>
          <w:ilvl w:val="0"/>
          <w:numId w:val="21"/>
        </w:numPr>
        <w:ind w:left="0" w:firstLine="709"/>
      </w:pPr>
      <w:proofErr w:type="spellStart"/>
      <w:r w:rsidRPr="00EA70AE">
        <w:rPr>
          <w:i/>
        </w:rPr>
        <w:t>eScriptSync</w:t>
      </w:r>
      <w:proofErr w:type="spellEnd"/>
      <w:r w:rsidRPr="00EA70AE">
        <w:t xml:space="preserve"> − синхронизация параметра;</w:t>
      </w:r>
    </w:p>
    <w:p w14:paraId="2C689750" w14:textId="77777777" w:rsidR="00F87931" w:rsidRPr="00EA70AE" w:rsidRDefault="00F87931" w:rsidP="00F42F9B">
      <w:pPr>
        <w:pStyle w:val="a"/>
        <w:numPr>
          <w:ilvl w:val="0"/>
          <w:numId w:val="21"/>
        </w:numPr>
        <w:ind w:left="0" w:firstLine="709"/>
      </w:pPr>
      <w:proofErr w:type="spellStart"/>
      <w:r w:rsidRPr="00EA70AE">
        <w:rPr>
          <w:i/>
        </w:rPr>
        <w:lastRenderedPageBreak/>
        <w:t>eScriptTransmit</w:t>
      </w:r>
      <w:proofErr w:type="spellEnd"/>
      <w:r w:rsidRPr="00EA70AE">
        <w:t xml:space="preserve"> − передача параметра;</w:t>
      </w:r>
    </w:p>
    <w:p w14:paraId="43819D39" w14:textId="77777777" w:rsidR="00F87931" w:rsidRPr="00EA70AE" w:rsidRDefault="00F87931" w:rsidP="00F42F9B">
      <w:pPr>
        <w:pStyle w:val="a"/>
        <w:numPr>
          <w:ilvl w:val="0"/>
          <w:numId w:val="21"/>
        </w:numPr>
        <w:ind w:left="0" w:firstLine="709"/>
      </w:pPr>
      <w:proofErr w:type="spellStart"/>
      <w:r w:rsidRPr="00EA70AE">
        <w:rPr>
          <w:i/>
        </w:rPr>
        <w:t>eScriptLocal</w:t>
      </w:r>
      <w:proofErr w:type="spellEnd"/>
      <w:r w:rsidRPr="00EA70AE">
        <w:t xml:space="preserve"> – </w:t>
      </w:r>
      <w:r w:rsidRPr="006C0EBA">
        <w:t>опубликовать</w:t>
      </w:r>
      <w:r w:rsidRPr="00EA70AE">
        <w:t xml:space="preserve"> параметр без отправки в соседний канал;</w:t>
      </w:r>
    </w:p>
    <w:p w14:paraId="5E796048" w14:textId="77777777" w:rsidR="00F87931" w:rsidRPr="00EA70AE" w:rsidRDefault="00F87931" w:rsidP="00F42F9B">
      <w:pPr>
        <w:pStyle w:val="a"/>
        <w:numPr>
          <w:ilvl w:val="0"/>
          <w:numId w:val="21"/>
        </w:numPr>
        <w:ind w:left="0" w:firstLine="709"/>
      </w:pPr>
      <w:proofErr w:type="spellStart"/>
      <w:r w:rsidRPr="00EA70AE">
        <w:rPr>
          <w:i/>
        </w:rPr>
        <w:t>eScriptDebug</w:t>
      </w:r>
      <w:proofErr w:type="spellEnd"/>
      <w:r w:rsidRPr="00EA70AE">
        <w:t xml:space="preserve"> − передача параметра без контроля и синхронизации;</w:t>
      </w:r>
    </w:p>
    <w:p w14:paraId="716F9C6B" w14:textId="77777777" w:rsidR="00F87931" w:rsidRPr="00EA70AE" w:rsidRDefault="00F87931" w:rsidP="00F42F9B">
      <w:pPr>
        <w:pStyle w:val="a"/>
        <w:numPr>
          <w:ilvl w:val="0"/>
          <w:numId w:val="21"/>
        </w:numPr>
        <w:ind w:left="0" w:firstLine="709"/>
      </w:pPr>
      <w:proofErr w:type="spellStart"/>
      <w:r w:rsidRPr="00EA70AE">
        <w:rPr>
          <w:i/>
        </w:rPr>
        <w:t>eScriptChVal</w:t>
      </w:r>
      <w:proofErr w:type="spellEnd"/>
      <w:r w:rsidRPr="00EA70AE">
        <w:t xml:space="preserve"> </w:t>
      </w:r>
      <w:r>
        <w:t>–</w:t>
      </w:r>
      <w:r w:rsidRPr="00EA70AE">
        <w:t xml:space="preserve"> </w:t>
      </w:r>
      <w:r w:rsidRPr="006C0EBA">
        <w:t>процедура синхронизации</w:t>
      </w:r>
      <w:r w:rsidRPr="00EA70AE">
        <w:t xml:space="preserve"> по изменению значения;</w:t>
      </w:r>
    </w:p>
    <w:p w14:paraId="61D0B526" w14:textId="77777777" w:rsidR="00F87931" w:rsidRDefault="00F87931" w:rsidP="00F87931">
      <w:pPr>
        <w:pStyle w:val="a"/>
      </w:pPr>
      <w:proofErr w:type="spellStart"/>
      <w:r w:rsidRPr="00EA70AE">
        <w:rPr>
          <w:i/>
        </w:rPr>
        <w:t>eScriptCount</w:t>
      </w:r>
      <w:proofErr w:type="spellEnd"/>
      <w:r w:rsidRPr="00EA70AE">
        <w:t xml:space="preserve"> − количество сценариев синхронизации.</w:t>
      </w:r>
    </w:p>
    <w:p w14:paraId="1EC24B72" w14:textId="77777777" w:rsidR="00F87931" w:rsidRPr="00F87931" w:rsidRDefault="00F87931" w:rsidP="002B21FE">
      <w:pPr>
        <w:pStyle w:val="40"/>
      </w:pPr>
      <w:r w:rsidRPr="00F87931">
        <w:rPr>
          <w:noProof/>
        </w:rPr>
        <w:t>Сценарий синхронизации «Сценарий не определен»</w:t>
      </w:r>
    </w:p>
    <w:p w14:paraId="1ED529AF" w14:textId="77777777" w:rsidR="00F87931" w:rsidRDefault="00F87931" w:rsidP="00F87931">
      <w:pPr>
        <w:pStyle w:val="a5"/>
      </w:pPr>
      <w:r w:rsidRPr="00EA70AE">
        <w:t xml:space="preserve">Данный сценарий должен быть задан при создании компонента </w:t>
      </w:r>
      <w:proofErr w:type="spellStart"/>
      <w:r w:rsidRPr="00EA70AE">
        <w:t>МКО</w:t>
      </w:r>
      <w:proofErr w:type="spellEnd"/>
      <w:r w:rsidRPr="00EA70AE">
        <w:t xml:space="preserve">. При попытке синхронизации параметра с таким сценарием прибор должен быть переведен в </w:t>
      </w:r>
      <w:proofErr w:type="spellStart"/>
      <w:r w:rsidRPr="00EA70AE">
        <w:t>ЗС</w:t>
      </w:r>
      <w:proofErr w:type="spellEnd"/>
      <w:r w:rsidRPr="00EA70AE">
        <w:t>.</w:t>
      </w:r>
    </w:p>
    <w:p w14:paraId="72ACED2C" w14:textId="77777777" w:rsidR="00F87931" w:rsidRDefault="00F87931" w:rsidP="00F87931">
      <w:pPr>
        <w:pStyle w:val="40"/>
      </w:pPr>
      <w:r w:rsidRPr="00F87931">
        <w:t>Сценарий синхронизации «Синхронизация параметра»</w:t>
      </w:r>
    </w:p>
    <w:p w14:paraId="6F139F93" w14:textId="77777777" w:rsidR="00F87931" w:rsidRPr="00EA70AE" w:rsidRDefault="00F87931" w:rsidP="00F87931">
      <w:pPr>
        <w:pStyle w:val="affffa"/>
      </w:pPr>
      <w:proofErr w:type="spellStart"/>
      <w:r w:rsidRPr="00EA70AE">
        <w:t>Сценари</w:t>
      </w:r>
      <w:proofErr w:type="spellEnd"/>
      <w:r>
        <w:rPr>
          <w:lang w:val="uk-UA"/>
        </w:rPr>
        <w:t>й</w:t>
      </w:r>
      <w:r w:rsidRPr="00EA70AE">
        <w:t xml:space="preserve"> синхронизации «Синхронизация параметра» позволяет синхронизировать события и данные в двух МК. Данный сценарий считается завершенным только тогда, когда выполнены следующие операции:</w:t>
      </w:r>
    </w:p>
    <w:p w14:paraId="5EDDCE80" w14:textId="77777777" w:rsidR="00F87931" w:rsidRPr="00EA70AE" w:rsidRDefault="00F87931" w:rsidP="00F42F9B">
      <w:pPr>
        <w:pStyle w:val="a"/>
        <w:numPr>
          <w:ilvl w:val="0"/>
          <w:numId w:val="21"/>
        </w:numPr>
        <w:ind w:left="0" w:firstLine="709"/>
      </w:pPr>
      <w:r w:rsidRPr="00EA70AE">
        <w:t xml:space="preserve">оба МК обратились к </w:t>
      </w:r>
      <w:proofErr w:type="spellStart"/>
      <w:r w:rsidRPr="00EA70AE">
        <w:t>МКО</w:t>
      </w:r>
      <w:proofErr w:type="spellEnd"/>
      <w:r w:rsidRPr="00EA70AE">
        <w:t xml:space="preserve"> с запросом на синхронизацию параметра;</w:t>
      </w:r>
    </w:p>
    <w:p w14:paraId="7E47E754" w14:textId="77777777" w:rsidR="00F87931" w:rsidRPr="00EA70AE" w:rsidRDefault="00F87931" w:rsidP="00F42F9B">
      <w:pPr>
        <w:pStyle w:val="a"/>
        <w:numPr>
          <w:ilvl w:val="0"/>
          <w:numId w:val="21"/>
        </w:numPr>
        <w:ind w:left="0" w:firstLine="709"/>
      </w:pPr>
      <w:r w:rsidRPr="00EA70AE">
        <w:t>оба МК обменялись значениями параметров и получили подтверждение о приеме данных соседом;</w:t>
      </w:r>
    </w:p>
    <w:p w14:paraId="278271C3" w14:textId="77777777" w:rsidR="00F87931" w:rsidRPr="00EA70AE" w:rsidRDefault="00F87931" w:rsidP="00F42F9B">
      <w:pPr>
        <w:pStyle w:val="a"/>
        <w:numPr>
          <w:ilvl w:val="0"/>
          <w:numId w:val="21"/>
        </w:numPr>
        <w:ind w:left="0" w:firstLine="709"/>
      </w:pPr>
      <w:r w:rsidRPr="00EA70AE">
        <w:t>выполнен контроль расхождения значений передаваемых данных;</w:t>
      </w:r>
    </w:p>
    <w:p w14:paraId="5252FD36" w14:textId="77777777" w:rsidR="00F87931" w:rsidRPr="00EA70AE" w:rsidRDefault="00F87931" w:rsidP="00F42F9B">
      <w:pPr>
        <w:pStyle w:val="a"/>
        <w:numPr>
          <w:ilvl w:val="0"/>
          <w:numId w:val="21"/>
        </w:numPr>
        <w:ind w:left="0" w:firstLine="709"/>
      </w:pPr>
      <w:r w:rsidRPr="00EA70AE">
        <w:t>сформировано синхронизированное значение параметра;</w:t>
      </w:r>
    </w:p>
    <w:p w14:paraId="54C8E35F" w14:textId="77777777" w:rsidR="00F87931" w:rsidRPr="00EA70AE" w:rsidRDefault="00F87931" w:rsidP="00F42F9B">
      <w:pPr>
        <w:pStyle w:val="a"/>
        <w:numPr>
          <w:ilvl w:val="0"/>
          <w:numId w:val="21"/>
        </w:numPr>
        <w:ind w:left="0" w:firstLine="709"/>
      </w:pPr>
      <w:r w:rsidRPr="00EA70AE">
        <w:t>установлен признак завершения синхронизации.</w:t>
      </w:r>
    </w:p>
    <w:p w14:paraId="39C79CC9" w14:textId="77777777" w:rsidR="00F87931" w:rsidRPr="00EA70AE" w:rsidRDefault="00F87931" w:rsidP="00F87931">
      <w:pPr>
        <w:pStyle w:val="a5"/>
      </w:pPr>
      <w:r w:rsidRPr="00EA70AE">
        <w:t>Сценарий требует того, что на каждый запрос синхронизации в одном МК должен сформироваться запрос в другом МК. Допускается расхождение формирования запросов по времени, которое должно контролироваться. Не допускается формирование двух и более событий по одному параметру в одном МК, пока на первое не возникло соответствующее событие в другом МК.</w:t>
      </w:r>
    </w:p>
    <w:p w14:paraId="39D6ACBA" w14:textId="77777777" w:rsidR="00F87931" w:rsidRPr="00EA70AE" w:rsidRDefault="00F87931" w:rsidP="00F87931">
      <w:pPr>
        <w:pStyle w:val="a5"/>
      </w:pPr>
      <w:r w:rsidRPr="00EA70AE">
        <w:t xml:space="preserve">Если при контроле расхождений было установлено что расхождение превышает допустимое, сценарий считается завершенным, но синхронизация </w:t>
      </w:r>
      <w:r w:rsidRPr="00EA70AE">
        <w:lastRenderedPageBreak/>
        <w:t xml:space="preserve">не выполненной </w:t>
      </w:r>
      <w:r>
        <w:t>(с</w:t>
      </w:r>
      <w:r w:rsidRPr="00EA70AE">
        <w:t>инхронизированное значение не обновляется и признак завершения синхронизации не формируется</w:t>
      </w:r>
      <w:r>
        <w:t>)</w:t>
      </w:r>
      <w:r w:rsidRPr="00EA70AE">
        <w:t>.</w:t>
      </w:r>
    </w:p>
    <w:p w14:paraId="7BAD3003" w14:textId="77777777" w:rsidR="00F87931" w:rsidRPr="00EA70AE" w:rsidRDefault="00F87931" w:rsidP="00F87931">
      <w:pPr>
        <w:pStyle w:val="a5"/>
      </w:pPr>
      <w:r w:rsidRPr="00EA70AE">
        <w:t xml:space="preserve">Если событие возникло только в одном МК или в одном МК возникло большее число событий, чем в другом, </w:t>
      </w:r>
      <w:r>
        <w:t xml:space="preserve">прибор должен быть переведен в </w:t>
      </w:r>
      <w:proofErr w:type="spellStart"/>
      <w:r>
        <w:t>ЗС</w:t>
      </w:r>
      <w:proofErr w:type="spellEnd"/>
      <w:r>
        <w:t xml:space="preserve"> </w:t>
      </w:r>
      <w:r w:rsidRPr="00EA70AE">
        <w:t xml:space="preserve">по причине того, что </w:t>
      </w:r>
      <w:r>
        <w:t xml:space="preserve">сценарий </w:t>
      </w:r>
      <w:r w:rsidRPr="00EA70AE">
        <w:t xml:space="preserve">не может быть завершен. Время перевода прибора в </w:t>
      </w:r>
      <w:proofErr w:type="spellStart"/>
      <w:r w:rsidRPr="00EA70AE">
        <w:t>ЗС</w:t>
      </w:r>
      <w:proofErr w:type="spellEnd"/>
      <w:r w:rsidRPr="00EA70AE">
        <w:t xml:space="preserve"> определяется пользовательским ПО</w:t>
      </w:r>
      <w:r>
        <w:t>,</w:t>
      </w:r>
      <w:r w:rsidRPr="00EA70AE">
        <w:t xml:space="preserve"> </w:t>
      </w:r>
      <w:r>
        <w:t>у</w:t>
      </w:r>
      <w:r w:rsidRPr="00EA70AE">
        <w:t>чет его ведется с момент</w:t>
      </w:r>
      <w:r>
        <w:t>а</w:t>
      </w:r>
      <w:r w:rsidRPr="00EA70AE">
        <w:t xml:space="preserve"> возникновения нового события в одном из МК.</w:t>
      </w:r>
    </w:p>
    <w:p w14:paraId="3E17D821" w14:textId="77777777" w:rsidR="00F87931" w:rsidRPr="00F87931" w:rsidRDefault="00F87931" w:rsidP="00F87931">
      <w:pPr>
        <w:pStyle w:val="a5"/>
      </w:pPr>
      <w:r w:rsidRPr="00EA70AE">
        <w:t>Если не было получено подтверждени</w:t>
      </w:r>
      <w:r>
        <w:t>е</w:t>
      </w:r>
      <w:r w:rsidRPr="00EA70AE">
        <w:t xml:space="preserve"> о приеме данных, данный сценарий должен перевести прибор в </w:t>
      </w:r>
      <w:proofErr w:type="spellStart"/>
      <w:r w:rsidRPr="00EA70AE">
        <w:t>ЗС</w:t>
      </w:r>
      <w:proofErr w:type="spellEnd"/>
      <w:r w:rsidRPr="00EA70AE">
        <w:t>, выполнив определенное количество попыток передать данные.</w:t>
      </w:r>
    </w:p>
    <w:p w14:paraId="33CB3957" w14:textId="77777777" w:rsidR="00F87931" w:rsidRDefault="00F87931" w:rsidP="002B21FE">
      <w:pPr>
        <w:pStyle w:val="40"/>
      </w:pPr>
      <w:r w:rsidRPr="00F87931">
        <w:rPr>
          <w:noProof/>
        </w:rPr>
        <w:t>Сценарий синхронизации «Передача параметра»</w:t>
      </w:r>
    </w:p>
    <w:p w14:paraId="16637FCC" w14:textId="77777777" w:rsidR="00F87931" w:rsidRPr="00EA70AE" w:rsidRDefault="00F87931" w:rsidP="00F87931">
      <w:pPr>
        <w:pStyle w:val="a5"/>
      </w:pPr>
      <w:proofErr w:type="spellStart"/>
      <w:r w:rsidRPr="00EA70AE">
        <w:t>Сценари</w:t>
      </w:r>
      <w:proofErr w:type="spellEnd"/>
      <w:r>
        <w:rPr>
          <w:lang w:val="uk-UA"/>
        </w:rPr>
        <w:t>й</w:t>
      </w:r>
      <w:r w:rsidRPr="00EA70AE">
        <w:t xml:space="preserve"> синхронизации «Передача параметра» позволяет синхронизировать события и данные в двух МК</w:t>
      </w:r>
      <w:r>
        <w:t>,</w:t>
      </w:r>
      <w:r w:rsidRPr="00EA70AE">
        <w:t xml:space="preserve"> если источник этих данных подключен только к одному МК.</w:t>
      </w:r>
    </w:p>
    <w:p w14:paraId="022A69A3" w14:textId="77777777" w:rsidR="00F87931" w:rsidRPr="00EA70AE" w:rsidRDefault="00F87931" w:rsidP="00F87931">
      <w:pPr>
        <w:pStyle w:val="affffa"/>
      </w:pPr>
      <w:r w:rsidRPr="00EA70AE">
        <w:t>Данный сценарий считается завершенным только тогда, когда выполнены следующие операции:</w:t>
      </w:r>
    </w:p>
    <w:p w14:paraId="3023525B" w14:textId="77777777" w:rsidR="00F87931" w:rsidRPr="00EA70AE" w:rsidRDefault="00F87931" w:rsidP="00F42F9B">
      <w:pPr>
        <w:pStyle w:val="a"/>
        <w:numPr>
          <w:ilvl w:val="0"/>
          <w:numId w:val="21"/>
        </w:numPr>
        <w:ind w:left="0" w:firstLine="709"/>
      </w:pPr>
      <w:r w:rsidRPr="00EA70AE">
        <w:t>один из МК обратилс</w:t>
      </w:r>
      <w:r>
        <w:t>я</w:t>
      </w:r>
      <w:r w:rsidRPr="00EA70AE">
        <w:t xml:space="preserve"> к </w:t>
      </w:r>
      <w:proofErr w:type="spellStart"/>
      <w:r w:rsidRPr="00EA70AE">
        <w:t>МКО</w:t>
      </w:r>
      <w:proofErr w:type="spellEnd"/>
      <w:r w:rsidRPr="00EA70AE">
        <w:t xml:space="preserve"> с запросом на синхронизацию параметра;</w:t>
      </w:r>
    </w:p>
    <w:p w14:paraId="561B331E" w14:textId="77777777" w:rsidR="00F87931" w:rsidRPr="00EA70AE" w:rsidRDefault="00F87931" w:rsidP="00F42F9B">
      <w:pPr>
        <w:pStyle w:val="a"/>
        <w:numPr>
          <w:ilvl w:val="0"/>
          <w:numId w:val="21"/>
        </w:numPr>
        <w:ind w:left="0" w:firstLine="709"/>
      </w:pPr>
      <w:r w:rsidRPr="00EA70AE">
        <w:t>значение параметра было передано в соседний МК и получено подтверждение о приеме;</w:t>
      </w:r>
    </w:p>
    <w:p w14:paraId="6C84F05F" w14:textId="77777777" w:rsidR="00F87931" w:rsidRPr="00EA70AE" w:rsidRDefault="00F87931" w:rsidP="00F42F9B">
      <w:pPr>
        <w:pStyle w:val="a"/>
        <w:numPr>
          <w:ilvl w:val="0"/>
          <w:numId w:val="21"/>
        </w:numPr>
        <w:ind w:left="0" w:firstLine="709"/>
      </w:pPr>
      <w:r w:rsidRPr="00EA70AE">
        <w:t>сформировано синхронизированное значение параметра;</w:t>
      </w:r>
    </w:p>
    <w:p w14:paraId="43064A9F" w14:textId="77777777" w:rsidR="00F87931" w:rsidRPr="00EA70AE" w:rsidRDefault="00F87931" w:rsidP="00F42F9B">
      <w:pPr>
        <w:pStyle w:val="a"/>
        <w:numPr>
          <w:ilvl w:val="0"/>
          <w:numId w:val="21"/>
        </w:numPr>
        <w:ind w:left="0" w:firstLine="709"/>
      </w:pPr>
      <w:r w:rsidRPr="00EA70AE">
        <w:t>установлен признак завершения синхронизации.</w:t>
      </w:r>
    </w:p>
    <w:p w14:paraId="636994FE" w14:textId="77777777" w:rsidR="00F87931" w:rsidRPr="00EA70AE" w:rsidRDefault="00F87931" w:rsidP="00F87931">
      <w:pPr>
        <w:pStyle w:val="a5"/>
      </w:pPr>
      <w:r w:rsidRPr="00EA70AE">
        <w:t>Сценарий обеспечивает одновременное формирование синхронизированного значения параметра в обоих МК. В МК</w:t>
      </w:r>
      <w:r>
        <w:t>-</w:t>
      </w:r>
      <w:r w:rsidRPr="00EA70AE">
        <w:t>источнике</w:t>
      </w:r>
      <w:r>
        <w:t xml:space="preserve"> </w:t>
      </w:r>
      <w:r w:rsidRPr="00EA70AE">
        <w:t>синхронизированное значение должно быть сформировано только тогда, когда МК</w:t>
      </w:r>
      <w:r>
        <w:t>-</w:t>
      </w:r>
      <w:r w:rsidRPr="00EA70AE">
        <w:t xml:space="preserve">получатель подтвердил прием данных, </w:t>
      </w:r>
      <w:r>
        <w:t>а</w:t>
      </w:r>
      <w:r w:rsidRPr="00EA70AE">
        <w:t xml:space="preserve"> в МК</w:t>
      </w:r>
      <w:r>
        <w:t>-</w:t>
      </w:r>
      <w:r w:rsidRPr="00EA70AE">
        <w:t>получателе</w:t>
      </w:r>
      <w:r>
        <w:t xml:space="preserve"> –</w:t>
      </w:r>
      <w:r w:rsidRPr="00EA70AE">
        <w:t xml:space="preserve"> только после того как передал подтверждение</w:t>
      </w:r>
      <w:r>
        <w:t xml:space="preserve"> приема данных</w:t>
      </w:r>
      <w:r w:rsidRPr="00EA70AE">
        <w:t xml:space="preserve">. Обновленное значение в обоих МК должно быть сформировано на одном цикле </w:t>
      </w:r>
      <w:proofErr w:type="spellStart"/>
      <w:r w:rsidRPr="00EA70AE">
        <w:t>ГП</w:t>
      </w:r>
      <w:proofErr w:type="spellEnd"/>
      <w:r w:rsidRPr="00EA70AE">
        <w:t>.</w:t>
      </w:r>
    </w:p>
    <w:p w14:paraId="6485CF4E" w14:textId="77777777" w:rsidR="00F87931" w:rsidRDefault="00F87931" w:rsidP="00F87931">
      <w:pPr>
        <w:pStyle w:val="a5"/>
      </w:pPr>
      <w:r w:rsidRPr="00EA70AE">
        <w:lastRenderedPageBreak/>
        <w:t xml:space="preserve">Если не было получено подтверждения о приеме данных, данный сценарий должен перевести прибор в </w:t>
      </w:r>
      <w:proofErr w:type="spellStart"/>
      <w:r w:rsidRPr="00EA70AE">
        <w:t>ЗС</w:t>
      </w:r>
      <w:proofErr w:type="spellEnd"/>
      <w:r w:rsidRPr="00EA70AE">
        <w:t>, выполнив определенное количество попыток передать данные.</w:t>
      </w:r>
    </w:p>
    <w:p w14:paraId="7C6EC6EA" w14:textId="77777777" w:rsidR="00F87931" w:rsidRDefault="00F87931" w:rsidP="002B21FE">
      <w:pPr>
        <w:pStyle w:val="40"/>
      </w:pPr>
      <w:r w:rsidRPr="00F87931">
        <w:rPr>
          <w:noProof/>
        </w:rPr>
        <w:t>Сценарий синхронизации «Опубликовать параметр без отправки в соседний канал» (Режим заглушки)</w:t>
      </w:r>
    </w:p>
    <w:p w14:paraId="40D1E835" w14:textId="77777777" w:rsidR="00F87931" w:rsidRDefault="00F87931" w:rsidP="00F87931">
      <w:pPr>
        <w:pStyle w:val="a5"/>
      </w:pPr>
      <w:proofErr w:type="spellStart"/>
      <w:r w:rsidRPr="00E21573">
        <w:t>Сценари</w:t>
      </w:r>
      <w:proofErr w:type="spellEnd"/>
      <w:r>
        <w:rPr>
          <w:lang w:val="uk-UA"/>
        </w:rPr>
        <w:t>й</w:t>
      </w:r>
      <w:r w:rsidRPr="00E21573">
        <w:t xml:space="preserve"> синхронизации «Опубликовать параметр</w:t>
      </w:r>
      <w:r w:rsidRPr="00EA70AE">
        <w:t xml:space="preserve"> без отправки в соседний канал» формирует синхронизированное значение сразу после получения запроса, без отправки параметра соседнему МК. В качестве синхронизированного значения используется значение, которое было в запросе на синхронизацию. Данный сценарий может быть использован при отладке ПО в однопроцессорном режиме.</w:t>
      </w:r>
    </w:p>
    <w:p w14:paraId="4FC613FE" w14:textId="77777777" w:rsidR="00F87931" w:rsidRDefault="00F87931" w:rsidP="002B21FE">
      <w:pPr>
        <w:pStyle w:val="40"/>
      </w:pPr>
      <w:r w:rsidRPr="00F87931">
        <w:rPr>
          <w:noProof/>
        </w:rPr>
        <w:t>Сценарий синхронизации «Передача параметра без контроля и синхронизации» (Отладочная передача параметра)</w:t>
      </w:r>
    </w:p>
    <w:p w14:paraId="7CF9CFD6" w14:textId="77777777" w:rsidR="00F87931" w:rsidRPr="00F87931" w:rsidRDefault="00F87931" w:rsidP="00F87931">
      <w:pPr>
        <w:pStyle w:val="a5"/>
      </w:pPr>
      <w:r w:rsidRPr="00F87931">
        <w:t>Сценарий синхронизации «Передача параметра без контроля и синхронизации» формирует синхронизированное значение после того, как параметр был передан соседнему каналу и получено подтверждение. В качестве синхронизированного значения используется значение, которое было в запросе на синхронизацию. При приеме соседний канал просто игнорирует принятые значения. Данный сценарий может быть использован при отладке ПО в двухпроцессорном режиме для вывода данной информации на ПЭВМ, подключенной к шине, по которой выполняется передача параметров между МК.</w:t>
      </w:r>
    </w:p>
    <w:p w14:paraId="16A73969" w14:textId="77777777" w:rsidR="00F87931" w:rsidRDefault="00F87931" w:rsidP="002B21FE">
      <w:pPr>
        <w:pStyle w:val="40"/>
      </w:pPr>
      <w:r w:rsidRPr="00F87931">
        <w:rPr>
          <w:noProof/>
        </w:rPr>
        <w:t>Сценарий синхронизации «Синхронизация по изменению значения»</w:t>
      </w:r>
    </w:p>
    <w:p w14:paraId="28521D94" w14:textId="77777777" w:rsidR="0065478F" w:rsidRPr="00EA70AE" w:rsidRDefault="0065478F" w:rsidP="0065478F">
      <w:pPr>
        <w:pStyle w:val="a5"/>
      </w:pPr>
      <w:r w:rsidRPr="0053603F">
        <w:t>Сценарий синхронизации «Синхронизация по изменению</w:t>
      </w:r>
      <w:r w:rsidRPr="00EA70AE">
        <w:t xml:space="preserve"> значения» предназначен для синхронизации непериодических сигналов. Данный сценарий не выполняет синхронизаци</w:t>
      </w:r>
      <w:r>
        <w:t>ю</w:t>
      </w:r>
      <w:r w:rsidRPr="00EA70AE">
        <w:t xml:space="preserve"> событий, а только ликвидирует различия между значениями параметра в двух МК. После поступления </w:t>
      </w:r>
      <w:r w:rsidRPr="00EA70AE">
        <w:lastRenderedPageBreak/>
        <w:t>запроса на синхронизацию от одного из МК, осуществляется передача нового значения соседнему МК. После подтверждения приема соседним МК выполняется контроль расхождения значений, переданн</w:t>
      </w:r>
      <w:r>
        <w:t>ых</w:t>
      </w:r>
      <w:r w:rsidRPr="00EA70AE">
        <w:t xml:space="preserve"> в соседний канал и ранее присланн</w:t>
      </w:r>
      <w:r>
        <w:t>ых</w:t>
      </w:r>
      <w:r w:rsidRPr="00EA70AE">
        <w:t xml:space="preserve"> соседним канало</w:t>
      </w:r>
      <w:r>
        <w:t>м</w:t>
      </w:r>
      <w:r w:rsidRPr="00EA70AE">
        <w:t>. В свою очередь, соседний МК</w:t>
      </w:r>
      <w:r>
        <w:t>,</w:t>
      </w:r>
      <w:r w:rsidRPr="00EA70AE">
        <w:t xml:space="preserve"> получив данные, передает подтверждение приема и также выполняет контроль расхождения значений, принят</w:t>
      </w:r>
      <w:r>
        <w:t>ых</w:t>
      </w:r>
      <w:r w:rsidRPr="00EA70AE">
        <w:t xml:space="preserve"> от соседнего МК и ранее переданн</w:t>
      </w:r>
      <w:r>
        <w:t>ых</w:t>
      </w:r>
      <w:r w:rsidRPr="00EA70AE">
        <w:t xml:space="preserve"> в соседний МК.</w:t>
      </w:r>
    </w:p>
    <w:p w14:paraId="71458596" w14:textId="77777777" w:rsidR="0065478F" w:rsidRPr="00EA70AE" w:rsidRDefault="0065478F" w:rsidP="0065478F">
      <w:pPr>
        <w:pStyle w:val="a5"/>
      </w:pPr>
      <w:r>
        <w:t>Е</w:t>
      </w:r>
      <w:r w:rsidRPr="00EA70AE">
        <w:t>сли значение не превышает допустимые пределы, на основе проверенных значений формиру</w:t>
      </w:r>
      <w:r>
        <w:t>ю</w:t>
      </w:r>
      <w:r w:rsidRPr="00EA70AE">
        <w:t>тся синхронизированное значение и признак окончания синхронизации</w:t>
      </w:r>
      <w:r>
        <w:t xml:space="preserve"> – с</w:t>
      </w:r>
      <w:r w:rsidRPr="00EA70AE">
        <w:t>ценарий считается завершенным</w:t>
      </w:r>
      <w:r>
        <w:t>.</w:t>
      </w:r>
      <w:r w:rsidRPr="00EA70AE">
        <w:t xml:space="preserve"> Если при контроле расхождений было установлено, что расхождение превышает допустимое, сценарий считается завершенным, но синхронизация не выполненной. Синхронизированное значение не обновляется и признак завершения синхронизации не формируется.</w:t>
      </w:r>
    </w:p>
    <w:p w14:paraId="1322CEFF" w14:textId="77777777" w:rsidR="00F87931" w:rsidRDefault="0065478F" w:rsidP="0065478F">
      <w:pPr>
        <w:pStyle w:val="a5"/>
      </w:pPr>
      <w:r w:rsidRPr="00EA70AE">
        <w:t>Таким образом, оба МК оперируют одинаковыми значениями независимо от количества событий</w:t>
      </w:r>
      <w:r>
        <w:t>,</w:t>
      </w:r>
      <w:r w:rsidRPr="00EA70AE">
        <w:t xml:space="preserve"> зафиксированных одним или другим МК.</w:t>
      </w:r>
    </w:p>
    <w:p w14:paraId="396BB7B9" w14:textId="77777777" w:rsidR="0065478F" w:rsidRDefault="0065478F" w:rsidP="0065478F">
      <w:pPr>
        <w:pStyle w:val="3"/>
      </w:pPr>
      <w:bookmarkStart w:id="88" w:name="_Toc15387921"/>
      <w:bookmarkStart w:id="89" w:name="_Toc40688960"/>
      <w:r w:rsidRPr="00EA70AE">
        <w:t xml:space="preserve">Контроль </w:t>
      </w:r>
      <w:proofErr w:type="spellStart"/>
      <w:r w:rsidRPr="00EA70AE">
        <w:t>расхождения</w:t>
      </w:r>
      <w:proofErr w:type="spellEnd"/>
      <w:r w:rsidRPr="00EA70AE">
        <w:t xml:space="preserve"> значений </w:t>
      </w:r>
      <w:proofErr w:type="spellStart"/>
      <w:r w:rsidRPr="00EA70AE">
        <w:t>передаваемых</w:t>
      </w:r>
      <w:proofErr w:type="spellEnd"/>
      <w:r w:rsidRPr="00EA70AE">
        <w:t xml:space="preserve"> </w:t>
      </w:r>
      <w:proofErr w:type="spellStart"/>
      <w:r w:rsidRPr="00EA70AE">
        <w:t>данных</w:t>
      </w:r>
      <w:bookmarkEnd w:id="88"/>
      <w:bookmarkEnd w:id="89"/>
      <w:proofErr w:type="spellEnd"/>
    </w:p>
    <w:p w14:paraId="7473F8B0" w14:textId="77777777" w:rsidR="0065478F" w:rsidRPr="00EA70AE" w:rsidRDefault="0065478F" w:rsidP="0065478F">
      <w:pPr>
        <w:pStyle w:val="a5"/>
      </w:pPr>
      <w:r w:rsidRPr="00EA70AE">
        <w:t xml:space="preserve">Значения параметра, зафиксированные в разных МК, могут отличаться друг от друга. Прежде чем сформировать синхронизированное значение необходимо оценить насколько эти значения отличаются друг от друга и допустимо ли на их основании формировать его. За оценку значений параметра, зафиксированных в разных МК, отвечает процедура контроля. Процедура контроля </w:t>
      </w:r>
      <w:r>
        <w:t>–</w:t>
      </w:r>
      <w:r w:rsidRPr="00EA70AE">
        <w:t xml:space="preserve"> это набор критериев, </w:t>
      </w:r>
      <w:r>
        <w:rPr>
          <w:lang w:val="uk-UA"/>
        </w:rPr>
        <w:t xml:space="preserve">в </w:t>
      </w:r>
      <w:proofErr w:type="spellStart"/>
      <w:r>
        <w:rPr>
          <w:lang w:val="uk-UA"/>
        </w:rPr>
        <w:t>соответствии</w:t>
      </w:r>
      <w:proofErr w:type="spellEnd"/>
      <w:r w:rsidRPr="00EA70AE">
        <w:t xml:space="preserve"> с которыми проводится оценка значений параметров, в результате которой принимается решение о допустимости формирования синхронизированного значения. Поскольку параметры могут носить разный физический смысл</w:t>
      </w:r>
      <w:r>
        <w:t>,</w:t>
      </w:r>
      <w:r w:rsidRPr="00EA70AE">
        <w:t xml:space="preserve"> в </w:t>
      </w:r>
      <w:proofErr w:type="spellStart"/>
      <w:r w:rsidRPr="00EA70AE">
        <w:t>МКО</w:t>
      </w:r>
      <w:proofErr w:type="spellEnd"/>
      <w:r w:rsidRPr="00EA70AE">
        <w:t xml:space="preserve"> </w:t>
      </w:r>
      <w:r w:rsidRPr="00EA70AE">
        <w:lastRenderedPageBreak/>
        <w:t>должно быть предусмотрено несколько разных процедур контроля, которые для каждого параметра индивидуально выбираются пользовательским ПО.</w:t>
      </w:r>
    </w:p>
    <w:p w14:paraId="201878E4" w14:textId="77777777" w:rsidR="0065478F" w:rsidRPr="00EA70AE" w:rsidRDefault="0065478F" w:rsidP="0065478F">
      <w:pPr>
        <w:pStyle w:val="affffa"/>
      </w:pPr>
      <w:r w:rsidRPr="00EA70AE">
        <w:t xml:space="preserve">Доступные процедуры контроля синхронизации должны быть определены в интерфейсном модуле компонента </w:t>
      </w:r>
      <w:proofErr w:type="spellStart"/>
      <w:r w:rsidRPr="00EA70AE">
        <w:t>InterChannel.h</w:t>
      </w:r>
      <w:proofErr w:type="spellEnd"/>
      <w:r w:rsidRPr="00EA70AE">
        <w:t xml:space="preserve"> как перечисляемый тип </w:t>
      </w:r>
      <w:proofErr w:type="spellStart"/>
      <w:r w:rsidRPr="00EA70AE">
        <w:rPr>
          <w:i/>
        </w:rPr>
        <w:t>InterChannelProcCheck</w:t>
      </w:r>
      <w:proofErr w:type="spellEnd"/>
      <w:r w:rsidRPr="00EA70AE">
        <w:t>, который должен содержать следующие значения:</w:t>
      </w:r>
    </w:p>
    <w:p w14:paraId="65E28D88" w14:textId="77777777" w:rsidR="0065478F" w:rsidRPr="00EA70AE" w:rsidRDefault="0065478F" w:rsidP="00F42F9B">
      <w:pPr>
        <w:pStyle w:val="a"/>
        <w:numPr>
          <w:ilvl w:val="0"/>
          <w:numId w:val="21"/>
        </w:numPr>
        <w:ind w:left="0" w:firstLine="709"/>
      </w:pPr>
      <w:proofErr w:type="spellStart"/>
      <w:r w:rsidRPr="00EA70AE">
        <w:rPr>
          <w:i/>
        </w:rPr>
        <w:t>eProcCheckNil</w:t>
      </w:r>
      <w:proofErr w:type="spellEnd"/>
      <w:r w:rsidRPr="00EA70AE">
        <w:t xml:space="preserve"> − не выполняется никаких действий с параметром;</w:t>
      </w:r>
    </w:p>
    <w:p w14:paraId="3F5C77EB" w14:textId="77777777" w:rsidR="0065478F" w:rsidRPr="00EA70AE" w:rsidRDefault="0065478F" w:rsidP="00F42F9B">
      <w:pPr>
        <w:pStyle w:val="a"/>
        <w:numPr>
          <w:ilvl w:val="0"/>
          <w:numId w:val="21"/>
        </w:numPr>
        <w:ind w:left="0" w:firstLine="709"/>
      </w:pPr>
      <w:proofErr w:type="spellStart"/>
      <w:r w:rsidRPr="00EA70AE">
        <w:rPr>
          <w:i/>
        </w:rPr>
        <w:t>eProcCheckOff</w:t>
      </w:r>
      <w:proofErr w:type="spellEnd"/>
      <w:r w:rsidRPr="00EA70AE">
        <w:t xml:space="preserve"> − нет контроля (применяется при регулировке аппаратуры или передаче параметра);</w:t>
      </w:r>
    </w:p>
    <w:p w14:paraId="59714038" w14:textId="77777777" w:rsidR="0065478F" w:rsidRPr="00EA70AE" w:rsidRDefault="0065478F" w:rsidP="00F42F9B">
      <w:pPr>
        <w:pStyle w:val="a"/>
        <w:numPr>
          <w:ilvl w:val="0"/>
          <w:numId w:val="21"/>
        </w:numPr>
        <w:ind w:left="0" w:firstLine="709"/>
      </w:pPr>
      <w:proofErr w:type="spellStart"/>
      <w:r w:rsidRPr="00EA70AE">
        <w:rPr>
          <w:i/>
        </w:rPr>
        <w:t>eProcCheckEqual</w:t>
      </w:r>
      <w:proofErr w:type="spellEnd"/>
      <w:r w:rsidRPr="00EA70AE">
        <w:t xml:space="preserve"> − абсолютное совпадение данных;</w:t>
      </w:r>
    </w:p>
    <w:p w14:paraId="68B999FB" w14:textId="77777777" w:rsidR="0065478F" w:rsidRPr="00EA70AE" w:rsidRDefault="0065478F" w:rsidP="00F42F9B">
      <w:pPr>
        <w:pStyle w:val="a"/>
        <w:numPr>
          <w:ilvl w:val="0"/>
          <w:numId w:val="21"/>
        </w:numPr>
        <w:ind w:left="0" w:firstLine="709"/>
      </w:pPr>
      <w:proofErr w:type="spellStart"/>
      <w:r w:rsidRPr="00EA70AE">
        <w:rPr>
          <w:i/>
        </w:rPr>
        <w:t>eProcCheckMask</w:t>
      </w:r>
      <w:proofErr w:type="spellEnd"/>
      <w:r w:rsidRPr="00EA70AE">
        <w:t xml:space="preserve"> − совпадение данных по маске;</w:t>
      </w:r>
    </w:p>
    <w:p w14:paraId="335512C4" w14:textId="77777777" w:rsidR="0065478F" w:rsidRPr="00EA70AE" w:rsidRDefault="0065478F" w:rsidP="00F42F9B">
      <w:pPr>
        <w:pStyle w:val="a"/>
        <w:numPr>
          <w:ilvl w:val="0"/>
          <w:numId w:val="21"/>
        </w:numPr>
        <w:ind w:left="0" w:firstLine="709"/>
      </w:pPr>
      <w:proofErr w:type="spellStart"/>
      <w:r w:rsidRPr="00EA70AE">
        <w:rPr>
          <w:i/>
        </w:rPr>
        <w:t>eProcCheckDeltaX</w:t>
      </w:r>
      <w:proofErr w:type="spellEnd"/>
      <w:r w:rsidRPr="00EA70AE">
        <w:t xml:space="preserve"> − абсолютная разность находится в пределах «</w:t>
      </w:r>
      <w:proofErr w:type="spellStart"/>
      <w:r w:rsidRPr="00EA70AE">
        <w:t>deltaХ</w:t>
      </w:r>
      <w:proofErr w:type="spellEnd"/>
      <w:r w:rsidRPr="00EA70AE">
        <w:t>» (значение);</w:t>
      </w:r>
    </w:p>
    <w:p w14:paraId="61BDC836" w14:textId="77777777" w:rsidR="0065478F" w:rsidRDefault="0065478F" w:rsidP="0065478F">
      <w:pPr>
        <w:pStyle w:val="a"/>
      </w:pPr>
      <w:proofErr w:type="spellStart"/>
      <w:r w:rsidRPr="00EA70AE">
        <w:rPr>
          <w:i/>
        </w:rPr>
        <w:t>eProcCheckDeltaP</w:t>
      </w:r>
      <w:proofErr w:type="spellEnd"/>
      <w:r w:rsidRPr="00EA70AE">
        <w:t xml:space="preserve"> − абсолютная разность находится в пределах «</w:t>
      </w:r>
      <w:proofErr w:type="spellStart"/>
      <w:r w:rsidRPr="00EA70AE">
        <w:t>deltaP</w:t>
      </w:r>
      <w:proofErr w:type="spellEnd"/>
      <w:r w:rsidRPr="00EA70AE">
        <w:t>» (процент).</w:t>
      </w:r>
    </w:p>
    <w:p w14:paraId="48B6A5BF" w14:textId="77777777" w:rsidR="0065478F" w:rsidRDefault="0065478F" w:rsidP="002B21FE">
      <w:pPr>
        <w:pStyle w:val="40"/>
      </w:pPr>
      <w:r w:rsidRPr="0065478F">
        <w:rPr>
          <w:noProof/>
        </w:rPr>
        <w:t>Процедура контроля «Не выполняется никаких действий с параметром»</w:t>
      </w:r>
    </w:p>
    <w:p w14:paraId="220159F8" w14:textId="77777777" w:rsidR="0065478F" w:rsidRDefault="0065478F" w:rsidP="0065478F">
      <w:pPr>
        <w:pStyle w:val="a5"/>
      </w:pPr>
      <w:r w:rsidRPr="0065478F">
        <w:rPr>
          <w:rFonts w:eastAsia="Times New Roman"/>
          <w:noProof/>
          <w:szCs w:val="20"/>
          <w:lang w:eastAsia="ru-RU"/>
        </w:rPr>
        <w:t>Данная процедура контроля должна быть задана при создании компонента МКО. При попытке оценки значений параметра с такой процедурой контроля прибор должен быть переведен в ЗС.</w:t>
      </w:r>
    </w:p>
    <w:p w14:paraId="28E540CF" w14:textId="77777777" w:rsidR="0065478F" w:rsidRDefault="0065478F" w:rsidP="002B21FE">
      <w:pPr>
        <w:pStyle w:val="40"/>
      </w:pPr>
      <w:r w:rsidRPr="0065478F">
        <w:rPr>
          <w:noProof/>
        </w:rPr>
        <w:t>Процедура контроля «Нет контроля»</w:t>
      </w:r>
    </w:p>
    <w:p w14:paraId="7DF40423" w14:textId="77777777" w:rsidR="0065478F" w:rsidRDefault="0065478F" w:rsidP="0065478F">
      <w:pPr>
        <w:pStyle w:val="a5"/>
      </w:pPr>
      <w:r w:rsidRPr="00EA70AE">
        <w:t>Данная процедура контроля применяется при регулировке аппаратуры или передаче параметра. При попытке оценки значений параметра с такой процедурой контроля результат такой оценки всегда должен быть положительный.</w:t>
      </w:r>
    </w:p>
    <w:p w14:paraId="154FA2BC" w14:textId="77777777" w:rsidR="0065478F" w:rsidRDefault="0065478F" w:rsidP="002B21FE">
      <w:pPr>
        <w:pStyle w:val="40"/>
      </w:pPr>
      <w:r w:rsidRPr="0065478F">
        <w:rPr>
          <w:noProof/>
        </w:rPr>
        <w:lastRenderedPageBreak/>
        <w:t>Процедура контроля «Абсолютное совпадение данных»</w:t>
      </w:r>
    </w:p>
    <w:p w14:paraId="2B22CF0E" w14:textId="77777777" w:rsidR="0065478F" w:rsidRDefault="0065478F" w:rsidP="0065478F">
      <w:pPr>
        <w:pStyle w:val="a5"/>
      </w:pPr>
      <w:r w:rsidRPr="00EA70AE">
        <w:t>При попытке оценки значений параметра с такой процедурой контроля результат будет положительным, только если значения параметра, зафиксированные в разных МК, равны друг другу.</w:t>
      </w:r>
    </w:p>
    <w:p w14:paraId="716E0DDF" w14:textId="77777777" w:rsidR="0065478F" w:rsidRDefault="0065478F" w:rsidP="002B21FE">
      <w:pPr>
        <w:pStyle w:val="40"/>
      </w:pPr>
      <w:r w:rsidRPr="0065478F">
        <w:rPr>
          <w:noProof/>
        </w:rPr>
        <w:t>Процедура контроля «Совпадение данных по маске»</w:t>
      </w:r>
    </w:p>
    <w:p w14:paraId="26171049" w14:textId="77777777" w:rsidR="0065478F" w:rsidRDefault="0065478F" w:rsidP="0065478F">
      <w:pPr>
        <w:pStyle w:val="a5"/>
      </w:pPr>
      <w:r w:rsidRPr="0065478F">
        <w:rPr>
          <w:rFonts w:eastAsia="Times New Roman"/>
          <w:noProof/>
          <w:szCs w:val="20"/>
          <w:lang w:eastAsia="ru-RU"/>
        </w:rPr>
        <w:t>При попытке оценки значений параметра с такой процедурой контроля результат будет положительным, только если в значениях параметра, зафиксированных в разных МК, совпадают биты, заданные в маске. Маска при помощи логической операции «И» накладывается на оба значения, после чего сравниваются результаты.</w:t>
      </w:r>
    </w:p>
    <w:p w14:paraId="5DD88620" w14:textId="77777777" w:rsidR="0065478F" w:rsidRDefault="0065478F" w:rsidP="002B21FE">
      <w:pPr>
        <w:pStyle w:val="40"/>
      </w:pPr>
      <w:r w:rsidRPr="0065478F">
        <w:rPr>
          <w:noProof/>
        </w:rPr>
        <w:t>Процедура контроля «Абсолютная разность находится в пределах «deltaХ» (значение)»</w:t>
      </w:r>
    </w:p>
    <w:p w14:paraId="569E7003" w14:textId="77777777" w:rsidR="0065478F" w:rsidRDefault="0065478F" w:rsidP="0065478F">
      <w:pPr>
        <w:pStyle w:val="a5"/>
      </w:pPr>
      <w:r w:rsidRPr="0065478F">
        <w:rPr>
          <w:rFonts w:eastAsia="Times New Roman"/>
          <w:noProof/>
          <w:szCs w:val="20"/>
          <w:lang w:eastAsia="ru-RU"/>
        </w:rPr>
        <w:t>При попытке оценки значений параметра с такой процедурой контроля результат будет положительным, только если разница между значениями параметра, зафиксированными в разных МК не превышает заданную.</w:t>
      </w:r>
    </w:p>
    <w:p w14:paraId="173BFCA2" w14:textId="77777777" w:rsidR="0065478F" w:rsidRDefault="0065478F" w:rsidP="002B21FE">
      <w:pPr>
        <w:pStyle w:val="40"/>
      </w:pPr>
      <w:r w:rsidRPr="0065478F">
        <w:rPr>
          <w:noProof/>
        </w:rPr>
        <w:t>Процедура контроля «Абсолютная разность находится в пределах «deltaP» (процент)»</w:t>
      </w:r>
    </w:p>
    <w:p w14:paraId="735788A6" w14:textId="77777777" w:rsidR="0065478F" w:rsidRPr="0065478F" w:rsidRDefault="0065478F" w:rsidP="0065478F">
      <w:pPr>
        <w:pStyle w:val="a5"/>
      </w:pPr>
      <w:r w:rsidRPr="0065478F">
        <w:t>При попытке оценки значений параметра с такой процедурой контроля результат будет положительным, только если разница между значениями параметра, зафиксированными в разных МК, не будет превышать заданную в процентном соотношении.</w:t>
      </w:r>
    </w:p>
    <w:p w14:paraId="0022322F" w14:textId="77777777" w:rsidR="0065478F" w:rsidRPr="0065478F" w:rsidRDefault="0065478F" w:rsidP="0065478F">
      <w:pPr>
        <w:pStyle w:val="a5"/>
      </w:pPr>
      <w:r w:rsidRPr="0065478F">
        <w:t>При оценке разницы значений в процентном соотношении должен применяться подход</w:t>
      </w:r>
      <w:r w:rsidRPr="0065478F">
        <w:rPr>
          <w:lang w:val="uk-UA"/>
        </w:rPr>
        <w:t>,</w:t>
      </w:r>
      <w:r w:rsidRPr="0065478F">
        <w:t xml:space="preserve"> при помощи которого производится оценка относительной погрешности. Относительная погрешность измерения – отношение абсолютной погрешности измерения к опорному значению измеряемой величины</w:t>
      </w:r>
      <w:r w:rsidRPr="0065478F">
        <w:rPr>
          <w:lang w:val="uk-UA"/>
        </w:rPr>
        <w:t>,</w:t>
      </w:r>
      <w:r w:rsidRPr="0065478F">
        <w:t xml:space="preserve"> в качестве которого может выступать, в частности, её истинное или действительное значение.</w:t>
      </w:r>
    </w:p>
    <w:p w14:paraId="3AEBDB83" w14:textId="77777777" w:rsidR="0065478F" w:rsidRDefault="0065478F" w:rsidP="0065478F">
      <w:pPr>
        <w:pStyle w:val="a5"/>
      </w:pPr>
      <w:r w:rsidRPr="0065478F">
        <w:rPr>
          <w:rFonts w:eastAsia="Times New Roman"/>
          <w:noProof/>
          <w:szCs w:val="20"/>
          <w:lang w:eastAsia="ru-RU"/>
        </w:rPr>
        <w:lastRenderedPageBreak/>
        <w:t>В качестве опорного значения принимается одно из действительных значений параметра, зафиксированных в разных МК. Однако, в некоторых случаях, когда действительное значение лежит в начале диапазона измерения, отклонение в 10% может оказаться очень маленькой величиной и тогда любая помеха или шум могут быть восприняты как отказ. Поэтому предусмотрена возможность указать пользовательскому ПО опорное значение, которое будет использоваться</w:t>
      </w:r>
      <w:r w:rsidRPr="0065478F">
        <w:rPr>
          <w:rFonts w:eastAsia="Times New Roman"/>
          <w:noProof/>
          <w:szCs w:val="20"/>
          <w:lang w:val="uk-UA" w:eastAsia="ru-RU"/>
        </w:rPr>
        <w:t>,</w:t>
      </w:r>
      <w:r w:rsidRPr="0065478F">
        <w:rPr>
          <w:rFonts w:eastAsia="Times New Roman"/>
          <w:noProof/>
          <w:szCs w:val="20"/>
          <w:lang w:eastAsia="ru-RU"/>
        </w:rPr>
        <w:t xml:space="preserve"> если значения синхронизируемого параметра окажутся ниже этого значения. Если опорное значение задано н</w:t>
      </w:r>
      <w:r w:rsidRPr="0065478F">
        <w:rPr>
          <w:rFonts w:eastAsia="Times New Roman"/>
          <w:noProof/>
          <w:szCs w:val="20"/>
          <w:lang w:val="uk-UA" w:eastAsia="ru-RU"/>
        </w:rPr>
        <w:t>улём</w:t>
      </w:r>
      <w:r w:rsidRPr="0065478F">
        <w:rPr>
          <w:rFonts w:eastAsia="Times New Roman"/>
          <w:noProof/>
          <w:szCs w:val="20"/>
          <w:lang w:eastAsia="ru-RU"/>
        </w:rPr>
        <w:t>, в качестве опорного всегда будет использоваться действительное значение синхронизируемого параметра.</w:t>
      </w:r>
    </w:p>
    <w:p w14:paraId="05511167" w14:textId="77777777" w:rsidR="0065478F" w:rsidRDefault="0065478F" w:rsidP="0065478F">
      <w:pPr>
        <w:pStyle w:val="3"/>
      </w:pPr>
      <w:bookmarkStart w:id="90" w:name="_Toc15387922"/>
      <w:bookmarkStart w:id="91" w:name="_Toc40688961"/>
      <w:proofErr w:type="spellStart"/>
      <w:r w:rsidRPr="00EA70AE">
        <w:t>Формирование</w:t>
      </w:r>
      <w:proofErr w:type="spellEnd"/>
      <w:r w:rsidRPr="00EA70AE">
        <w:t xml:space="preserve"> </w:t>
      </w:r>
      <w:proofErr w:type="spellStart"/>
      <w:r w:rsidRPr="00EA70AE">
        <w:t>синхронизированного</w:t>
      </w:r>
      <w:proofErr w:type="spellEnd"/>
      <w:r w:rsidRPr="00EA70AE">
        <w:t xml:space="preserve"> </w:t>
      </w:r>
      <w:proofErr w:type="spellStart"/>
      <w:r w:rsidRPr="00EA70AE">
        <w:t>значения</w:t>
      </w:r>
      <w:proofErr w:type="spellEnd"/>
      <w:r w:rsidRPr="00EA70AE">
        <w:t xml:space="preserve"> параметра</w:t>
      </w:r>
      <w:bookmarkEnd w:id="90"/>
      <w:bookmarkEnd w:id="91"/>
    </w:p>
    <w:p w14:paraId="121551FF" w14:textId="77777777" w:rsidR="0065478F" w:rsidRDefault="0065478F" w:rsidP="0065478F">
      <w:pPr>
        <w:pStyle w:val="a5"/>
      </w:pPr>
      <w:r w:rsidRPr="00EA70AE">
        <w:t>После успешного прохождения процедуры контроля на основании двух значений, полученных от разных МК, должно бы</w:t>
      </w:r>
      <w:r>
        <w:t>ть</w:t>
      </w:r>
      <w:r w:rsidRPr="00EA70AE">
        <w:t xml:space="preserve"> сформировано одно значение, которое в обоих каналах будет одинаковым – это значение называется синхронизированным. Процедуру формирования синхронизированного значения далее будем называть процедурой синхронизации. Поскольку параметры могут носить разный физический смысл</w:t>
      </w:r>
      <w:r>
        <w:t>,</w:t>
      </w:r>
      <w:r w:rsidRPr="00EA70AE">
        <w:t xml:space="preserve"> в </w:t>
      </w:r>
      <w:proofErr w:type="spellStart"/>
      <w:r w:rsidRPr="00EA70AE">
        <w:t>МКО</w:t>
      </w:r>
      <w:proofErr w:type="spellEnd"/>
      <w:r w:rsidRPr="00EA70AE">
        <w:t xml:space="preserve"> должно быть предусмотрено несколько разных процедур синхронизации, которые для каждого параметра индивидуально выбираются пользовательским ПО.</w:t>
      </w:r>
    </w:p>
    <w:p w14:paraId="56F7523E" w14:textId="77777777" w:rsidR="0065478F" w:rsidRPr="00EA70AE" w:rsidRDefault="0065478F" w:rsidP="0065478F">
      <w:pPr>
        <w:pStyle w:val="a5"/>
      </w:pPr>
      <w:r>
        <w:t xml:space="preserve">После выполнения процедуры синхронизации, </w:t>
      </w:r>
      <w:proofErr w:type="spellStart"/>
      <w:r>
        <w:t>МКО</w:t>
      </w:r>
      <w:proofErr w:type="spellEnd"/>
      <w:r>
        <w:t xml:space="preserve"> сформирует признак выполнения синхронизации, который будет сброшен при поступлении нового запроса для этого параметра.</w:t>
      </w:r>
    </w:p>
    <w:p w14:paraId="691AED9C" w14:textId="77777777" w:rsidR="0065478F" w:rsidRPr="00EA70AE" w:rsidRDefault="0065478F" w:rsidP="0065478F">
      <w:pPr>
        <w:pStyle w:val="affffa"/>
      </w:pPr>
      <w:r w:rsidRPr="00EA70AE">
        <w:lastRenderedPageBreak/>
        <w:t xml:space="preserve">Доступные процедуры контроля синхронизации должны быть определены в интерфейсном модуле компонента </w:t>
      </w:r>
      <w:proofErr w:type="spellStart"/>
      <w:r w:rsidRPr="00EA70AE">
        <w:t>InterChannel.h</w:t>
      </w:r>
      <w:proofErr w:type="spellEnd"/>
      <w:r w:rsidRPr="00EA70AE">
        <w:t xml:space="preserve"> как перечисляемый тип </w:t>
      </w:r>
      <w:proofErr w:type="spellStart"/>
      <w:r w:rsidRPr="00EA70AE">
        <w:rPr>
          <w:i/>
        </w:rPr>
        <w:t>InterChannelProcSync</w:t>
      </w:r>
      <w:proofErr w:type="spellEnd"/>
      <w:r w:rsidRPr="00EA70AE">
        <w:t>, который должен содержать следующие значения:</w:t>
      </w:r>
    </w:p>
    <w:p w14:paraId="491A78C0" w14:textId="77777777" w:rsidR="0065478F" w:rsidRPr="00EA70AE" w:rsidRDefault="0065478F" w:rsidP="00F42F9B">
      <w:pPr>
        <w:pStyle w:val="a"/>
        <w:numPr>
          <w:ilvl w:val="0"/>
          <w:numId w:val="21"/>
        </w:numPr>
        <w:ind w:left="0" w:firstLine="709"/>
      </w:pPr>
      <w:proofErr w:type="spellStart"/>
      <w:r w:rsidRPr="00EA70AE">
        <w:rPr>
          <w:i/>
        </w:rPr>
        <w:t>eProcSyncNil</w:t>
      </w:r>
      <w:proofErr w:type="spellEnd"/>
      <w:r w:rsidRPr="00EA70AE">
        <w:t xml:space="preserve"> − не выполняется никаких действий с параметром;</w:t>
      </w:r>
    </w:p>
    <w:p w14:paraId="179739FD" w14:textId="77777777" w:rsidR="0065478F" w:rsidRPr="00EA70AE" w:rsidRDefault="0065478F" w:rsidP="00F42F9B">
      <w:pPr>
        <w:pStyle w:val="a"/>
        <w:numPr>
          <w:ilvl w:val="0"/>
          <w:numId w:val="21"/>
        </w:numPr>
        <w:ind w:left="0" w:firstLine="709"/>
      </w:pPr>
      <w:proofErr w:type="spellStart"/>
      <w:r w:rsidRPr="00EA70AE">
        <w:rPr>
          <w:i/>
        </w:rPr>
        <w:t>eProcSyncOff</w:t>
      </w:r>
      <w:proofErr w:type="spellEnd"/>
      <w:r w:rsidRPr="00EA70AE">
        <w:t xml:space="preserve"> − нет синхронизации (в качестве синхронизируемых данных возвращается значение своего канала);</w:t>
      </w:r>
    </w:p>
    <w:p w14:paraId="1F986964" w14:textId="77777777" w:rsidR="0065478F" w:rsidRPr="00EA70AE" w:rsidRDefault="0065478F" w:rsidP="00F42F9B">
      <w:pPr>
        <w:pStyle w:val="a"/>
        <w:numPr>
          <w:ilvl w:val="0"/>
          <w:numId w:val="21"/>
        </w:numPr>
        <w:ind w:left="0" w:firstLine="709"/>
      </w:pPr>
      <w:proofErr w:type="spellStart"/>
      <w:r w:rsidRPr="00EA70AE">
        <w:rPr>
          <w:i/>
        </w:rPr>
        <w:t>eProcSyncHi</w:t>
      </w:r>
      <w:proofErr w:type="spellEnd"/>
      <w:r w:rsidRPr="00EA70AE">
        <w:t xml:space="preserve"> − выбор большего значения;</w:t>
      </w:r>
    </w:p>
    <w:p w14:paraId="350FE9EF" w14:textId="77777777" w:rsidR="0065478F" w:rsidRPr="00EA70AE" w:rsidRDefault="0065478F" w:rsidP="00F42F9B">
      <w:pPr>
        <w:pStyle w:val="a"/>
        <w:numPr>
          <w:ilvl w:val="0"/>
          <w:numId w:val="21"/>
        </w:numPr>
        <w:ind w:left="0" w:firstLine="709"/>
      </w:pPr>
      <w:proofErr w:type="spellStart"/>
      <w:r w:rsidRPr="00EA70AE">
        <w:rPr>
          <w:i/>
        </w:rPr>
        <w:t>eProcSyncLo</w:t>
      </w:r>
      <w:proofErr w:type="spellEnd"/>
      <w:r w:rsidRPr="00EA70AE">
        <w:t xml:space="preserve"> − выбор меньшего значения;</w:t>
      </w:r>
    </w:p>
    <w:p w14:paraId="3E8E500A" w14:textId="77777777" w:rsidR="0065478F" w:rsidRPr="00EA70AE" w:rsidRDefault="0065478F" w:rsidP="00F42F9B">
      <w:pPr>
        <w:pStyle w:val="a"/>
        <w:numPr>
          <w:ilvl w:val="0"/>
          <w:numId w:val="21"/>
        </w:numPr>
        <w:ind w:left="0" w:firstLine="709"/>
      </w:pPr>
      <w:proofErr w:type="spellStart"/>
      <w:r w:rsidRPr="00EA70AE">
        <w:rPr>
          <w:i/>
        </w:rPr>
        <w:t>eProcSyncAverage</w:t>
      </w:r>
      <w:proofErr w:type="spellEnd"/>
      <w:r w:rsidRPr="00EA70AE">
        <w:t xml:space="preserve"> − выбор арифметически среднего значения;</w:t>
      </w:r>
    </w:p>
    <w:p w14:paraId="74A15DC8" w14:textId="77777777" w:rsidR="0065478F" w:rsidRPr="00EA70AE" w:rsidRDefault="0065478F" w:rsidP="00F42F9B">
      <w:pPr>
        <w:pStyle w:val="a"/>
        <w:numPr>
          <w:ilvl w:val="0"/>
          <w:numId w:val="21"/>
        </w:numPr>
        <w:ind w:left="0" w:firstLine="709"/>
      </w:pPr>
      <w:proofErr w:type="spellStart"/>
      <w:r w:rsidRPr="00EA70AE">
        <w:rPr>
          <w:i/>
        </w:rPr>
        <w:t>eProcSyncAND</w:t>
      </w:r>
      <w:proofErr w:type="spellEnd"/>
      <w:r w:rsidRPr="00EA70AE">
        <w:t xml:space="preserve"> − выбор по «</w:t>
      </w:r>
      <w:proofErr w:type="spellStart"/>
      <w:r w:rsidRPr="00EA70AE">
        <w:t>AND</w:t>
      </w:r>
      <w:proofErr w:type="spellEnd"/>
      <w:r w:rsidRPr="00EA70AE">
        <w:t>»;</w:t>
      </w:r>
    </w:p>
    <w:p w14:paraId="6D97ACCD" w14:textId="77777777" w:rsidR="0065478F" w:rsidRPr="00EA70AE" w:rsidRDefault="0065478F" w:rsidP="00F42F9B">
      <w:pPr>
        <w:pStyle w:val="a"/>
        <w:numPr>
          <w:ilvl w:val="0"/>
          <w:numId w:val="21"/>
        </w:numPr>
        <w:ind w:left="0" w:firstLine="709"/>
      </w:pPr>
      <w:proofErr w:type="spellStart"/>
      <w:r w:rsidRPr="00EA70AE">
        <w:rPr>
          <w:i/>
        </w:rPr>
        <w:t>eProcSyncOR</w:t>
      </w:r>
      <w:proofErr w:type="spellEnd"/>
      <w:r w:rsidRPr="00EA70AE">
        <w:t xml:space="preserve"> − выбор по «</w:t>
      </w:r>
      <w:proofErr w:type="spellStart"/>
      <w:r w:rsidRPr="00EA70AE">
        <w:t>OR</w:t>
      </w:r>
      <w:proofErr w:type="spellEnd"/>
      <w:r w:rsidRPr="00EA70AE">
        <w:t>»;</w:t>
      </w:r>
    </w:p>
    <w:p w14:paraId="6ECD2B15" w14:textId="77777777" w:rsidR="0065478F" w:rsidRDefault="0065478F" w:rsidP="0065478F">
      <w:pPr>
        <w:pStyle w:val="a"/>
      </w:pPr>
      <w:proofErr w:type="spellStart"/>
      <w:r w:rsidRPr="00EA70AE">
        <w:rPr>
          <w:i/>
        </w:rPr>
        <w:t>eProcSyncEqual</w:t>
      </w:r>
      <w:proofErr w:type="spellEnd"/>
      <w:r w:rsidRPr="00EA70AE">
        <w:t xml:space="preserve"> – обновление значений параметров, если они совпадают.</w:t>
      </w:r>
    </w:p>
    <w:p w14:paraId="4FFAB326" w14:textId="77777777" w:rsidR="0065478F" w:rsidRDefault="0065478F" w:rsidP="002B21FE">
      <w:pPr>
        <w:pStyle w:val="40"/>
      </w:pPr>
      <w:r w:rsidRPr="0065478F">
        <w:rPr>
          <w:noProof/>
        </w:rPr>
        <w:t>Процедура синхронизации «Не выполняется никаких действий с параметром»</w:t>
      </w:r>
    </w:p>
    <w:p w14:paraId="5FB78FA5" w14:textId="77777777" w:rsidR="0065478F" w:rsidRDefault="0065478F" w:rsidP="0065478F">
      <w:pPr>
        <w:pStyle w:val="a5"/>
      </w:pPr>
      <w:r w:rsidRPr="0065478F">
        <w:rPr>
          <w:rFonts w:eastAsia="Times New Roman"/>
          <w:noProof/>
          <w:szCs w:val="20"/>
          <w:lang w:eastAsia="ru-RU"/>
        </w:rPr>
        <w:t>Данная процедура синхронизации должна быть задана при создании компонента МКО. При попытке формирования синхронизированного значения параметра с такой процедурой, прибор должен быть переведен в ЗС.</w:t>
      </w:r>
    </w:p>
    <w:p w14:paraId="200E9ACA" w14:textId="77777777" w:rsidR="0065478F" w:rsidRDefault="0065478F" w:rsidP="002B21FE">
      <w:pPr>
        <w:pStyle w:val="40"/>
      </w:pPr>
      <w:r w:rsidRPr="0065478F">
        <w:rPr>
          <w:noProof/>
        </w:rPr>
        <w:t>Процедура синхронизации «Нет синхронизации»</w:t>
      </w:r>
    </w:p>
    <w:p w14:paraId="6B54F5CC" w14:textId="77777777" w:rsidR="0065478F" w:rsidRDefault="0065478F" w:rsidP="0065478F">
      <w:pPr>
        <w:pStyle w:val="a5"/>
      </w:pPr>
      <w:r w:rsidRPr="0065478F">
        <w:rPr>
          <w:rFonts w:eastAsia="Times New Roman"/>
          <w:noProof/>
          <w:szCs w:val="20"/>
          <w:lang w:eastAsia="ru-RU"/>
        </w:rPr>
        <w:t>При выполнении этой процедуры всегда в качестве синхронизированного значения используется значение, зафиксированное текущим МК. Данная процедура может использоваться при использовании сценариев синхронизации таких как «Передача параметра без контроля и синхронизации», «Опубликовать параметр без отправки в соседний канал» (Режим заглушки) и т.д.</w:t>
      </w:r>
    </w:p>
    <w:p w14:paraId="356678B7" w14:textId="77777777" w:rsidR="00BC6D93" w:rsidRDefault="00BC6D93" w:rsidP="002B21FE">
      <w:pPr>
        <w:pStyle w:val="40"/>
      </w:pPr>
      <w:r w:rsidRPr="00BC6D93">
        <w:rPr>
          <w:noProof/>
        </w:rPr>
        <w:lastRenderedPageBreak/>
        <w:t>Процедура синхронизации «Выбор большего значения»</w:t>
      </w:r>
    </w:p>
    <w:p w14:paraId="3731C3A5" w14:textId="77777777" w:rsidR="00BC6D93" w:rsidRDefault="00BC6D93" w:rsidP="00BC6D93">
      <w:pPr>
        <w:pStyle w:val="a5"/>
      </w:pPr>
      <w:r w:rsidRPr="00BC6D93">
        <w:rPr>
          <w:rFonts w:eastAsia="Times New Roman"/>
          <w:noProof/>
          <w:szCs w:val="20"/>
          <w:lang w:eastAsia="ru-RU"/>
        </w:rPr>
        <w:t>При выполнении этой процедуры всегда в качестве синхронизированного значения используется большее значение.</w:t>
      </w:r>
    </w:p>
    <w:p w14:paraId="0B2B6F81" w14:textId="77777777" w:rsidR="000F54BC" w:rsidRDefault="000F54BC" w:rsidP="002B21FE">
      <w:pPr>
        <w:pStyle w:val="40"/>
      </w:pPr>
      <w:r w:rsidRPr="000F54BC">
        <w:rPr>
          <w:noProof/>
        </w:rPr>
        <w:t>Процедура синхронизации «Выбор меньшего значения»</w:t>
      </w:r>
    </w:p>
    <w:p w14:paraId="1C61642F" w14:textId="77777777" w:rsidR="000F54BC" w:rsidRDefault="000F54BC" w:rsidP="000F54BC">
      <w:pPr>
        <w:pStyle w:val="a5"/>
      </w:pPr>
      <w:r w:rsidRPr="000F54BC">
        <w:rPr>
          <w:rFonts w:eastAsia="Times New Roman"/>
          <w:noProof/>
          <w:szCs w:val="20"/>
          <w:lang w:eastAsia="ru-RU"/>
        </w:rPr>
        <w:t>При выполнении этой процедуры всегда в качестве синхронизированного значения используется меньшее значение.</w:t>
      </w:r>
    </w:p>
    <w:p w14:paraId="5F4D1B04" w14:textId="77777777" w:rsidR="000F54BC" w:rsidRPr="000F54BC" w:rsidRDefault="000F54BC" w:rsidP="002B21FE">
      <w:pPr>
        <w:pStyle w:val="40"/>
      </w:pPr>
      <w:r w:rsidRPr="000F54BC">
        <w:rPr>
          <w:noProof/>
        </w:rPr>
        <w:t>Процедура синхронизации «Выбор арифметически среднего значения</w:t>
      </w:r>
      <w:r w:rsidRPr="000F54BC">
        <w:rPr>
          <w:b w:val="0"/>
          <w:noProof/>
        </w:rPr>
        <w:t>»</w:t>
      </w:r>
    </w:p>
    <w:p w14:paraId="2C124E48" w14:textId="77777777" w:rsidR="000F54BC" w:rsidRDefault="000F54BC" w:rsidP="000F54BC">
      <w:pPr>
        <w:pStyle w:val="a5"/>
      </w:pPr>
      <w:r>
        <w:t>При выполнении этой процедуры всегда в качестве синхронизированного значения используется среднее арифметическое значений, зафиксированных обоими МК.</w:t>
      </w:r>
    </w:p>
    <w:p w14:paraId="5551F43A" w14:textId="77777777" w:rsidR="000F54BC" w:rsidRDefault="000F54BC" w:rsidP="002B21FE">
      <w:pPr>
        <w:pStyle w:val="40"/>
      </w:pPr>
      <w:r w:rsidRPr="000F54BC">
        <w:rPr>
          <w:noProof/>
        </w:rPr>
        <w:t>Процедура синхронизации «Выбор по «AND»</w:t>
      </w:r>
    </w:p>
    <w:p w14:paraId="44132744" w14:textId="77777777" w:rsidR="000F54BC" w:rsidRDefault="000F54BC" w:rsidP="000F54BC">
      <w:pPr>
        <w:pStyle w:val="a5"/>
      </w:pPr>
      <w:r w:rsidRPr="000F54BC">
        <w:rPr>
          <w:rFonts w:eastAsia="Times New Roman"/>
          <w:noProof/>
          <w:szCs w:val="20"/>
          <w:lang w:eastAsia="ru-RU"/>
        </w:rPr>
        <w:t>При выполнении этой процедуры всегда в качестве синхронизированного значения используется значение, полученное после выполнения логической операции конъюнкции над значениями, зафиксированными обоими МК.</w:t>
      </w:r>
    </w:p>
    <w:p w14:paraId="2DD63F82" w14:textId="77777777" w:rsidR="000F54BC" w:rsidRDefault="000F54BC" w:rsidP="002B21FE">
      <w:pPr>
        <w:pStyle w:val="40"/>
      </w:pPr>
      <w:r w:rsidRPr="000F54BC">
        <w:rPr>
          <w:noProof/>
        </w:rPr>
        <w:t>Процедура синхронизации «Выбор по «</w:t>
      </w:r>
      <w:r w:rsidRPr="000F54BC">
        <w:rPr>
          <w:noProof/>
          <w:lang w:val="en-US"/>
        </w:rPr>
        <w:t>OR</w:t>
      </w:r>
      <w:r w:rsidRPr="000F54BC">
        <w:rPr>
          <w:noProof/>
        </w:rPr>
        <w:t>»</w:t>
      </w:r>
    </w:p>
    <w:p w14:paraId="0F4F35F9" w14:textId="77777777" w:rsidR="000F54BC" w:rsidRDefault="000F54BC" w:rsidP="000F54BC">
      <w:pPr>
        <w:pStyle w:val="a5"/>
      </w:pPr>
      <w:r w:rsidRPr="000F54BC">
        <w:rPr>
          <w:rFonts w:eastAsia="Times New Roman"/>
          <w:noProof/>
          <w:szCs w:val="20"/>
          <w:lang w:eastAsia="ru-RU"/>
        </w:rPr>
        <w:t>При выполнении этой процедуры всегда в качестве синхронизированного значения используется значение, полученное после выполнения логической операции дизъюнкции над значениями, зафиксированными обоими МК.</w:t>
      </w:r>
    </w:p>
    <w:p w14:paraId="6CD63977" w14:textId="77777777" w:rsidR="000F54BC" w:rsidRDefault="000F54BC" w:rsidP="002B21FE">
      <w:pPr>
        <w:pStyle w:val="40"/>
      </w:pPr>
      <w:r w:rsidRPr="000F54BC">
        <w:rPr>
          <w:noProof/>
        </w:rPr>
        <w:t>Процедура синхронизации «Обновление значений параметров, если они совпадают»</w:t>
      </w:r>
    </w:p>
    <w:p w14:paraId="71678A48" w14:textId="77777777" w:rsidR="000F54BC" w:rsidRPr="000F54BC" w:rsidRDefault="000F54BC" w:rsidP="000F54BC">
      <w:pPr>
        <w:tabs>
          <w:tab w:val="left" w:pos="2268"/>
        </w:tabs>
        <w:spacing w:line="360" w:lineRule="auto"/>
        <w:ind w:firstLine="709"/>
        <w:contextualSpacing/>
        <w:jc w:val="both"/>
        <w:rPr>
          <w:rFonts w:eastAsia="Batang"/>
          <w:szCs w:val="28"/>
          <w:lang w:eastAsia="en-US"/>
        </w:rPr>
      </w:pPr>
      <w:r w:rsidRPr="000F54BC">
        <w:rPr>
          <w:rFonts w:eastAsia="Batang"/>
          <w:szCs w:val="28"/>
          <w:lang w:eastAsia="en-US"/>
        </w:rPr>
        <w:t xml:space="preserve">При выполнении этой процедуры всегда в качестве синхронизированного значения может быть выбрано любое из значений </w:t>
      </w:r>
      <w:r w:rsidRPr="000F54BC">
        <w:rPr>
          <w:rFonts w:eastAsia="Batang"/>
          <w:szCs w:val="28"/>
          <w:lang w:eastAsia="en-US"/>
        </w:rPr>
        <w:lastRenderedPageBreak/>
        <w:t>параметра, поскольку данная процедура будет выполнена только при выполнении процедуры контроля «Абсолютное совпадение данных».</w:t>
      </w:r>
    </w:p>
    <w:p w14:paraId="2C30D655" w14:textId="77777777" w:rsidR="000F54BC" w:rsidRDefault="000F54BC" w:rsidP="000F54BC">
      <w:pPr>
        <w:pStyle w:val="a5"/>
      </w:pPr>
      <w:r w:rsidRPr="000F54BC">
        <w:rPr>
          <w:rFonts w:eastAsia="Times New Roman"/>
          <w:noProof/>
          <w:szCs w:val="20"/>
          <w:lang w:eastAsia="ru-RU"/>
        </w:rPr>
        <w:t>Примечание: при выборе пользовательским ПО данной процедуры синхронизации МКО вместе с ней должна быть указана процедура контроля «Абсолютное совпадение данных». Использование данной процедуры синхронизации с другими процедурами контроля запрещено и должно привести к переходу прибора в ЗС.</w:t>
      </w:r>
    </w:p>
    <w:p w14:paraId="689B3D30" w14:textId="77777777" w:rsidR="000F54BC" w:rsidRDefault="000F54BC" w:rsidP="000F54BC">
      <w:pPr>
        <w:pStyle w:val="3"/>
      </w:pPr>
      <w:bookmarkStart w:id="92" w:name="_Toc40688962"/>
      <w:r w:rsidRPr="008D5A1D">
        <w:t xml:space="preserve">Контроль </w:t>
      </w:r>
      <w:proofErr w:type="spellStart"/>
      <w:r w:rsidRPr="008D5A1D">
        <w:t>временных</w:t>
      </w:r>
      <w:proofErr w:type="spellEnd"/>
      <w:r w:rsidRPr="008D5A1D">
        <w:t xml:space="preserve"> характеристик </w:t>
      </w:r>
      <w:proofErr w:type="spellStart"/>
      <w:r w:rsidRPr="008D5A1D">
        <w:t>выполнения</w:t>
      </w:r>
      <w:proofErr w:type="spellEnd"/>
      <w:r w:rsidRPr="008D5A1D">
        <w:t xml:space="preserve"> </w:t>
      </w:r>
      <w:proofErr w:type="spellStart"/>
      <w:r w:rsidRPr="008D5A1D">
        <w:t>процесса</w:t>
      </w:r>
      <w:proofErr w:type="spellEnd"/>
      <w:r w:rsidRPr="008D5A1D">
        <w:t xml:space="preserve"> </w:t>
      </w:r>
      <w:proofErr w:type="spellStart"/>
      <w:r w:rsidRPr="008D5A1D">
        <w:t>синхронизации</w:t>
      </w:r>
      <w:bookmarkEnd w:id="92"/>
      <w:proofErr w:type="spellEnd"/>
    </w:p>
    <w:p w14:paraId="26875120" w14:textId="77777777" w:rsidR="000F54BC" w:rsidRDefault="000F54BC" w:rsidP="000F54BC">
      <w:pPr>
        <w:pStyle w:val="a5"/>
      </w:pPr>
      <w:r>
        <w:t xml:space="preserve">В процессе синхронизации параметра должен выполняться контроль этапов его выполнения по времени. За выполнение контроля должен отвечать </w:t>
      </w:r>
      <w:proofErr w:type="spellStart"/>
      <w:r>
        <w:t>МКО</w:t>
      </w:r>
      <w:proofErr w:type="spellEnd"/>
      <w:r>
        <w:t>. Пользовательское ПО должно иметь возможность настраивать этот контроль для каждого синхронизируемого параметра.</w:t>
      </w:r>
    </w:p>
    <w:p w14:paraId="304007AD" w14:textId="77777777" w:rsidR="000F54BC" w:rsidRDefault="000F54BC" w:rsidP="000F54BC">
      <w:pPr>
        <w:pStyle w:val="affffa"/>
      </w:pPr>
      <w:r>
        <w:t xml:space="preserve">Модуль </w:t>
      </w:r>
      <w:proofErr w:type="spellStart"/>
      <w:r>
        <w:t>МКО</w:t>
      </w:r>
      <w:proofErr w:type="spellEnd"/>
      <w:r>
        <w:t xml:space="preserve"> в процессе синхронизации должен выполнять контроль следующих временных параметров:</w:t>
      </w:r>
    </w:p>
    <w:p w14:paraId="23734387" w14:textId="77777777" w:rsidR="000F54BC" w:rsidRDefault="000F54BC" w:rsidP="00F42F9B">
      <w:pPr>
        <w:pStyle w:val="a"/>
        <w:numPr>
          <w:ilvl w:val="0"/>
          <w:numId w:val="21"/>
        </w:numPr>
        <w:ind w:left="0" w:firstLine="709"/>
      </w:pPr>
      <w:r>
        <w:t>время получения параметра от обоих каналов (</w:t>
      </w:r>
      <w:proofErr w:type="spellStart"/>
      <w:r>
        <w:t>Т1</w:t>
      </w:r>
      <w:proofErr w:type="spellEnd"/>
      <w:r>
        <w:t xml:space="preserve">), </w:t>
      </w:r>
      <w:proofErr w:type="spellStart"/>
      <w:r>
        <w:t>мс</w:t>
      </w:r>
      <w:proofErr w:type="spellEnd"/>
      <w:r>
        <w:t>;</w:t>
      </w:r>
    </w:p>
    <w:p w14:paraId="17F2570E" w14:textId="77777777" w:rsidR="000F54BC" w:rsidRDefault="000F54BC" w:rsidP="00F42F9B">
      <w:pPr>
        <w:pStyle w:val="a"/>
        <w:numPr>
          <w:ilvl w:val="0"/>
          <w:numId w:val="21"/>
        </w:numPr>
        <w:ind w:left="0" w:firstLine="709"/>
      </w:pPr>
      <w:r>
        <w:t>время формирования синхронизированного параметра (</w:t>
      </w:r>
      <w:proofErr w:type="spellStart"/>
      <w:r>
        <w:t>Т2</w:t>
      </w:r>
      <w:proofErr w:type="spellEnd"/>
      <w:r>
        <w:t xml:space="preserve">), </w:t>
      </w:r>
      <w:proofErr w:type="spellStart"/>
      <w:r>
        <w:t>мс</w:t>
      </w:r>
      <w:proofErr w:type="spellEnd"/>
      <w:r>
        <w:t>;</w:t>
      </w:r>
    </w:p>
    <w:p w14:paraId="470272BA" w14:textId="77777777" w:rsidR="000F54BC" w:rsidRDefault="000F54BC" w:rsidP="00F42F9B">
      <w:pPr>
        <w:pStyle w:val="a"/>
        <w:numPr>
          <w:ilvl w:val="0"/>
          <w:numId w:val="21"/>
        </w:numPr>
        <w:ind w:left="0" w:firstLine="709"/>
      </w:pPr>
      <w:r>
        <w:t>период поступления запросов на синхронизацию (</w:t>
      </w:r>
      <w:proofErr w:type="spellStart"/>
      <w:r>
        <w:t>Т3</w:t>
      </w:r>
      <w:proofErr w:type="spellEnd"/>
      <w:r>
        <w:t xml:space="preserve">), </w:t>
      </w:r>
      <w:proofErr w:type="spellStart"/>
      <w:r>
        <w:t>мс</w:t>
      </w:r>
      <w:proofErr w:type="spellEnd"/>
      <w:r>
        <w:t>.</w:t>
      </w:r>
    </w:p>
    <w:p w14:paraId="43F81DB7" w14:textId="77777777" w:rsidR="000F54BC" w:rsidRDefault="000F54BC" w:rsidP="000F54BC">
      <w:pPr>
        <w:pStyle w:val="a5"/>
      </w:pPr>
      <w:r>
        <w:t>Контроль каждого из времен может быть выключен, если установить значение контролируемого времени равным нулю.</w:t>
      </w:r>
    </w:p>
    <w:p w14:paraId="2098CEA6" w14:textId="77777777" w:rsidR="000F54BC" w:rsidRDefault="000F54BC" w:rsidP="000F54BC">
      <w:pPr>
        <w:pStyle w:val="a5"/>
      </w:pPr>
      <w:r>
        <w:t xml:space="preserve">Единица контроля времени соответствует периоду выполнения цикла </w:t>
      </w:r>
      <w:proofErr w:type="spellStart"/>
      <w:r>
        <w:t>ГП</w:t>
      </w:r>
      <w:proofErr w:type="spellEnd"/>
      <w:r>
        <w:t>.</w:t>
      </w:r>
    </w:p>
    <w:p w14:paraId="213C6FA1" w14:textId="77777777" w:rsidR="000F54BC" w:rsidRDefault="000F54BC" w:rsidP="002B21FE">
      <w:pPr>
        <w:pStyle w:val="40"/>
      </w:pPr>
      <w:r w:rsidRPr="000F54BC">
        <w:rPr>
          <w:noProof/>
        </w:rPr>
        <w:t>Время получения параметра от обоих каналов (Т1)</w:t>
      </w:r>
    </w:p>
    <w:p w14:paraId="2693253E" w14:textId="77777777" w:rsidR="000F54BC" w:rsidRDefault="000F54BC" w:rsidP="000F54BC">
      <w:pPr>
        <w:pStyle w:val="a5"/>
      </w:pPr>
      <w:r w:rsidRPr="000F54BC">
        <w:rPr>
          <w:rFonts w:eastAsia="Times New Roman"/>
          <w:noProof/>
          <w:szCs w:val="20"/>
          <w:lang w:eastAsia="ru-RU"/>
        </w:rPr>
        <w:t xml:space="preserve">Время получения параметра от обоих каналов предназначено для контроля выполнения сценария синхронизации «Синхронизация параметра» для контроля расхождения во времени событий, сформировавших запросы синхронизации параметра в разных МК. Отсчет времени начинается с того момента как один из МК обратился с запросом синхронизации параметра к </w:t>
      </w:r>
      <w:r w:rsidRPr="000F54BC">
        <w:rPr>
          <w:rFonts w:eastAsia="Times New Roman"/>
          <w:noProof/>
          <w:szCs w:val="20"/>
          <w:lang w:eastAsia="ru-RU"/>
        </w:rPr>
        <w:lastRenderedPageBreak/>
        <w:t>МКО. Останавливается отсчет времени при поступлении запроса на синхронизацию того же параметра от второго МК, что является критерием для завершения сценария. Если время достигнет значения заданного пользовательским ПО, прибор должен быть переведен в ЗС.</w:t>
      </w:r>
    </w:p>
    <w:p w14:paraId="76088660" w14:textId="77777777" w:rsidR="000F54BC" w:rsidRDefault="000F54BC" w:rsidP="002B21FE">
      <w:pPr>
        <w:pStyle w:val="40"/>
      </w:pPr>
      <w:r w:rsidRPr="000F54BC">
        <w:rPr>
          <w:noProof/>
        </w:rPr>
        <w:t>Время формирования синхронизированного параметра (Т2)</w:t>
      </w:r>
    </w:p>
    <w:p w14:paraId="4017FC53" w14:textId="77777777" w:rsidR="000F54BC" w:rsidRPr="000F54BC" w:rsidRDefault="000F54BC" w:rsidP="000F54BC">
      <w:pPr>
        <w:tabs>
          <w:tab w:val="left" w:pos="2268"/>
        </w:tabs>
        <w:spacing w:line="360" w:lineRule="auto"/>
        <w:ind w:firstLine="709"/>
        <w:contextualSpacing/>
        <w:jc w:val="both"/>
        <w:rPr>
          <w:rFonts w:eastAsia="Batang"/>
          <w:szCs w:val="28"/>
          <w:lang w:eastAsia="en-US"/>
        </w:rPr>
      </w:pPr>
      <w:r w:rsidRPr="000F54BC">
        <w:rPr>
          <w:rFonts w:eastAsia="Batang"/>
          <w:szCs w:val="28"/>
          <w:lang w:eastAsia="en-US"/>
        </w:rPr>
        <w:t xml:space="preserve">Время формирования синхронизированного параметра определяет время, на протяжении которого оба МК могут фиксировать значения параметра, которые не проходят процедуру контроля и </w:t>
      </w:r>
      <w:proofErr w:type="spellStart"/>
      <w:r w:rsidRPr="000F54BC">
        <w:rPr>
          <w:rFonts w:eastAsia="Batang"/>
          <w:szCs w:val="28"/>
          <w:lang w:eastAsia="en-US"/>
        </w:rPr>
        <w:t>МКО</w:t>
      </w:r>
      <w:proofErr w:type="spellEnd"/>
      <w:r w:rsidRPr="000F54BC">
        <w:rPr>
          <w:rFonts w:eastAsia="Batang"/>
          <w:szCs w:val="28"/>
          <w:lang w:eastAsia="en-US"/>
        </w:rPr>
        <w:t xml:space="preserve"> не формирует синхронизированное значение. Отсчет времени начинается с того момента, как процедура контроля выдала отрицательный результат. Останавливается, когда процедура контроля выдала положительный результат. Если время достигнет значения заданного пользовательским ПО, прибор должен быть переведен в </w:t>
      </w:r>
      <w:proofErr w:type="spellStart"/>
      <w:r w:rsidRPr="000F54BC">
        <w:rPr>
          <w:rFonts w:eastAsia="Batang"/>
          <w:szCs w:val="28"/>
          <w:lang w:eastAsia="en-US"/>
        </w:rPr>
        <w:t>ЗС</w:t>
      </w:r>
      <w:proofErr w:type="spellEnd"/>
      <w:r w:rsidRPr="000F54BC">
        <w:rPr>
          <w:rFonts w:eastAsia="Batang"/>
          <w:szCs w:val="28"/>
          <w:lang w:eastAsia="en-US"/>
        </w:rPr>
        <w:t>.</w:t>
      </w:r>
    </w:p>
    <w:p w14:paraId="7337C1E8" w14:textId="77777777" w:rsidR="000F54BC" w:rsidRDefault="000F54BC" w:rsidP="000F54BC">
      <w:pPr>
        <w:pStyle w:val="a5"/>
      </w:pPr>
      <w:r w:rsidRPr="000F54BC">
        <w:rPr>
          <w:rFonts w:eastAsia="Times New Roman"/>
          <w:noProof/>
          <w:szCs w:val="20"/>
          <w:lang w:eastAsia="ru-RU"/>
        </w:rPr>
        <w:t>Время Т2 должно задаваться исходя из тех соображений, что для того, чтобы процедура контроля была вызвана повторно, необходимо, чтобы МК послали очередной запрос синхронизации того параметра, который не прошел эту процедуру в первый раз. То есть, если параметр синхронизируется с фиксированным периодом и, исходя из прикладной задачи, допускается рассогласование значений на протяжении двух периодов, то это время должно быть равным или более двух периодов.</w:t>
      </w:r>
    </w:p>
    <w:p w14:paraId="3D16E59B" w14:textId="77777777" w:rsidR="000F54BC" w:rsidRDefault="000F54BC" w:rsidP="002B21FE">
      <w:pPr>
        <w:pStyle w:val="40"/>
      </w:pPr>
      <w:r w:rsidRPr="000F54BC">
        <w:rPr>
          <w:noProof/>
        </w:rPr>
        <w:t>Период поступления запросов на синхронизацию (Т3)</w:t>
      </w:r>
    </w:p>
    <w:p w14:paraId="32733CC2" w14:textId="77777777" w:rsidR="000F54BC" w:rsidRDefault="000F54BC" w:rsidP="000F54BC">
      <w:pPr>
        <w:pStyle w:val="a5"/>
      </w:pPr>
      <w:r w:rsidRPr="000F54BC">
        <w:rPr>
          <w:rFonts w:eastAsia="Times New Roman"/>
          <w:noProof/>
          <w:szCs w:val="20"/>
          <w:lang w:eastAsia="ru-RU"/>
        </w:rPr>
        <w:t xml:space="preserve">Для параметров, которые должны синхронизировать свои значения с заданным периодом, в МКО должна быть предусмотрена возможность контроля периода поступления запросов на синхронизацию значений параметров. Отсчет времени начинается с того момента как в МКО поступит запрос на синхронизацию параметров. При поступлении очередного запроса </w:t>
      </w:r>
      <w:r w:rsidRPr="000F54BC">
        <w:rPr>
          <w:rFonts w:eastAsia="Times New Roman"/>
          <w:noProof/>
          <w:szCs w:val="20"/>
          <w:lang w:eastAsia="ru-RU"/>
        </w:rPr>
        <w:lastRenderedPageBreak/>
        <w:t>счетчик времени сбрасывается. Если время достигнет значения заданного пользовательским ПО, прибор должен быть переведен в ЗС.</w:t>
      </w:r>
    </w:p>
    <w:p w14:paraId="09EEA2F7" w14:textId="77777777" w:rsidR="000F54BC" w:rsidRDefault="000F54BC" w:rsidP="000F54BC">
      <w:pPr>
        <w:pStyle w:val="3"/>
      </w:pPr>
      <w:bookmarkStart w:id="93" w:name="_Toc15387924"/>
      <w:bookmarkStart w:id="94" w:name="_Toc40688963"/>
      <w:proofErr w:type="spellStart"/>
      <w:r w:rsidRPr="0086167E">
        <w:t>Обеспечение</w:t>
      </w:r>
      <w:proofErr w:type="spellEnd"/>
      <w:r w:rsidRPr="0086167E">
        <w:t xml:space="preserve"> </w:t>
      </w:r>
      <w:proofErr w:type="spellStart"/>
      <w:r w:rsidRPr="0086167E">
        <w:t>формирования</w:t>
      </w:r>
      <w:proofErr w:type="spellEnd"/>
      <w:r w:rsidRPr="0086167E">
        <w:t xml:space="preserve"> </w:t>
      </w:r>
      <w:proofErr w:type="spellStart"/>
      <w:r w:rsidRPr="0086167E">
        <w:t>синхронизированного</w:t>
      </w:r>
      <w:proofErr w:type="spellEnd"/>
      <w:r>
        <w:t xml:space="preserve"> </w:t>
      </w:r>
      <w:proofErr w:type="spellStart"/>
      <w:r>
        <w:t>значения</w:t>
      </w:r>
      <w:bookmarkEnd w:id="93"/>
      <w:bookmarkEnd w:id="94"/>
      <w:proofErr w:type="spellEnd"/>
    </w:p>
    <w:p w14:paraId="22EE91F5" w14:textId="77777777" w:rsidR="000F54BC" w:rsidRPr="0086167E" w:rsidRDefault="000F54BC" w:rsidP="000F54BC">
      <w:pPr>
        <w:pStyle w:val="a5"/>
      </w:pPr>
      <w:r w:rsidRPr="0086167E">
        <w:t xml:space="preserve">Синхронизированное значение должно формироваться одновременно в начале нового цикла </w:t>
      </w:r>
      <w:proofErr w:type="spellStart"/>
      <w:r w:rsidRPr="0086167E">
        <w:t>ГП</w:t>
      </w:r>
      <w:proofErr w:type="spellEnd"/>
      <w:r w:rsidRPr="0086167E">
        <w:t xml:space="preserve"> в обоих МК.</w:t>
      </w:r>
      <w:r>
        <w:t xml:space="preserve"> Опрос периферии МК осуществляется в </w:t>
      </w:r>
      <w:proofErr w:type="spellStart"/>
      <w:r>
        <w:t>ПВС</w:t>
      </w:r>
      <w:proofErr w:type="spellEnd"/>
      <w:r>
        <w:t xml:space="preserve"> и </w:t>
      </w:r>
      <w:proofErr w:type="spellStart"/>
      <w:r>
        <w:t>ПСД</w:t>
      </w:r>
      <w:proofErr w:type="spellEnd"/>
      <w:r>
        <w:t>.</w:t>
      </w:r>
    </w:p>
    <w:p w14:paraId="35622EA2" w14:textId="77777777" w:rsidR="000F54BC" w:rsidRPr="0086167E" w:rsidRDefault="000F54BC" w:rsidP="000F54BC">
      <w:pPr>
        <w:pStyle w:val="a5"/>
      </w:pPr>
      <w:r w:rsidRPr="0086167E">
        <w:t xml:space="preserve">Для обеспечения заданной точности </w:t>
      </w:r>
      <w:proofErr w:type="spellStart"/>
      <w:r w:rsidRPr="0086167E">
        <w:t>МКО</w:t>
      </w:r>
      <w:proofErr w:type="spellEnd"/>
      <w:r w:rsidRPr="0086167E">
        <w:t xml:space="preserve"> должно накапливать информацию, принятую от соседнего канала</w:t>
      </w:r>
      <w:r>
        <w:t>,</w:t>
      </w:r>
      <w:r w:rsidRPr="0086167E">
        <w:t xml:space="preserve"> на протяжении всего цикла </w:t>
      </w:r>
      <w:proofErr w:type="spellStart"/>
      <w:r w:rsidRPr="0086167E">
        <w:t>ГП</w:t>
      </w:r>
      <w:proofErr w:type="spellEnd"/>
      <w:r>
        <w:t>,</w:t>
      </w:r>
      <w:r w:rsidRPr="0086167E">
        <w:t xml:space="preserve"> </w:t>
      </w:r>
      <w:r>
        <w:t>а</w:t>
      </w:r>
      <w:r w:rsidRPr="0086167E">
        <w:t xml:space="preserve"> в начале следующего – обработать накопившуюся информацию (информацию о подтверждении приема и принятые значения параметров от соседнего канала) и завершить сценарии для тех параметров, </w:t>
      </w:r>
      <w:r w:rsidR="00DA71CB">
        <w:t>имеющих все условия для этого</w:t>
      </w:r>
      <w:r w:rsidRPr="0086167E">
        <w:t>.</w:t>
      </w:r>
      <w:r>
        <w:t xml:space="preserve"> </w:t>
      </w:r>
      <w:r w:rsidRPr="0086167E">
        <w:t>Если сценарии завершатся без ошибок</w:t>
      </w:r>
      <w:r>
        <w:t>, необходимо</w:t>
      </w:r>
      <w:r w:rsidRPr="0086167E">
        <w:t xml:space="preserve"> сформировать синхронизированное значение и признак завершения синхронизации.</w:t>
      </w:r>
    </w:p>
    <w:p w14:paraId="12A3D366" w14:textId="77777777" w:rsidR="000F54BC" w:rsidRPr="0086167E" w:rsidRDefault="000F54BC" w:rsidP="000F54BC">
      <w:pPr>
        <w:pStyle w:val="a5"/>
      </w:pPr>
      <w:r w:rsidRPr="0086167E">
        <w:t xml:space="preserve">Поскольку начало цикла </w:t>
      </w:r>
      <w:proofErr w:type="spellStart"/>
      <w:r w:rsidRPr="0086167E">
        <w:t>ГП</w:t>
      </w:r>
      <w:proofErr w:type="spellEnd"/>
      <w:r w:rsidRPr="0086167E">
        <w:t xml:space="preserve"> синхронизируется с циклами </w:t>
      </w:r>
      <w:proofErr w:type="spellStart"/>
      <w:r w:rsidRPr="0086167E">
        <w:t>ПВС</w:t>
      </w:r>
      <w:proofErr w:type="spellEnd"/>
      <w:r>
        <w:t>,</w:t>
      </w:r>
      <w:r w:rsidRPr="0086167E">
        <w:t xml:space="preserve"> оба МК начнут обрабатывать собранную информацию одновременно. Далее пользовательское ПО при обращении к </w:t>
      </w:r>
      <w:proofErr w:type="spellStart"/>
      <w:r w:rsidRPr="0086167E">
        <w:t>МКО</w:t>
      </w:r>
      <w:proofErr w:type="spellEnd"/>
      <w:r w:rsidRPr="0086167E">
        <w:t xml:space="preserve"> сможет определить, для какого параметра завершил</w:t>
      </w:r>
      <w:r>
        <w:t>и</w:t>
      </w:r>
      <w:r w:rsidRPr="0086167E">
        <w:t>с</w:t>
      </w:r>
      <w:r>
        <w:t>ь</w:t>
      </w:r>
      <w:r w:rsidRPr="0086167E">
        <w:t xml:space="preserve"> </w:t>
      </w:r>
      <w:proofErr w:type="gramStart"/>
      <w:r w:rsidRPr="0086167E">
        <w:t>сценарий</w:t>
      </w:r>
      <w:proofErr w:type="gramEnd"/>
      <w:r w:rsidRPr="0086167E">
        <w:t xml:space="preserve"> и синхронизация </w:t>
      </w:r>
      <w:r>
        <w:t>п</w:t>
      </w:r>
      <w:r w:rsidRPr="0086167E">
        <w:t xml:space="preserve">осле чего сможет использовать синхронизированное значение в дальнейшей обработке или, если сценарий завершился с ошибкой, принять меры. Благодаря такому механизму на каждом цикле </w:t>
      </w:r>
      <w:proofErr w:type="spellStart"/>
      <w:r w:rsidRPr="0086167E">
        <w:t>ГП</w:t>
      </w:r>
      <w:proofErr w:type="spellEnd"/>
      <w:r w:rsidRPr="0086167E">
        <w:t xml:space="preserve"> пользовательское ПО в обоих МК будет работать с одинаковыми данным.</w:t>
      </w:r>
    </w:p>
    <w:p w14:paraId="31F19BAA" w14:textId="77777777" w:rsidR="000F54BC" w:rsidRDefault="000F54BC" w:rsidP="000F54BC">
      <w:pPr>
        <w:pStyle w:val="a5"/>
      </w:pPr>
      <w:r w:rsidRPr="0086167E">
        <w:t xml:space="preserve">Узким местом в данной схеме является момент обработки информации </w:t>
      </w:r>
      <w:proofErr w:type="spellStart"/>
      <w:r w:rsidRPr="0086167E">
        <w:t>МКО</w:t>
      </w:r>
      <w:proofErr w:type="spellEnd"/>
      <w:r w:rsidRPr="0086167E">
        <w:t xml:space="preserve"> в </w:t>
      </w:r>
      <w:proofErr w:type="spellStart"/>
      <w:r w:rsidRPr="0086167E">
        <w:t>ГП</w:t>
      </w:r>
      <w:proofErr w:type="spellEnd"/>
      <w:r w:rsidRPr="0086167E">
        <w:t xml:space="preserve">. Время обработки может занимать </w:t>
      </w:r>
      <w:r>
        <w:t xml:space="preserve">времени </w:t>
      </w:r>
      <w:r w:rsidRPr="0086167E">
        <w:t>бол</w:t>
      </w:r>
      <w:r>
        <w:t>ь</w:t>
      </w:r>
      <w:r w:rsidRPr="0086167E">
        <w:t xml:space="preserve">ше, чем период работы </w:t>
      </w:r>
      <w:proofErr w:type="spellStart"/>
      <w:r w:rsidRPr="0086167E">
        <w:t>ПВС</w:t>
      </w:r>
      <w:proofErr w:type="spellEnd"/>
      <w:r w:rsidRPr="0086167E">
        <w:t xml:space="preserve"> и </w:t>
      </w:r>
      <w:proofErr w:type="spellStart"/>
      <w:r w:rsidRPr="0086167E">
        <w:t>ПСД</w:t>
      </w:r>
      <w:proofErr w:type="spellEnd"/>
      <w:r w:rsidRPr="0086167E">
        <w:t xml:space="preserve">. Из-за этого в процессе обработки могут быть </w:t>
      </w:r>
      <w:r>
        <w:t xml:space="preserve">приняты новые данные от соседнего МК или подтверждение приема. Эти данные могут попасть в обработку асинхронно в одном канале уже на текущем цикле </w:t>
      </w:r>
      <w:proofErr w:type="spellStart"/>
      <w:r>
        <w:lastRenderedPageBreak/>
        <w:t>ГП</w:t>
      </w:r>
      <w:proofErr w:type="spellEnd"/>
      <w:r>
        <w:t xml:space="preserve">, а в соседнем только на следующем. Для устранения данной проблемы в </w:t>
      </w:r>
      <w:proofErr w:type="spellStart"/>
      <w:r>
        <w:t>МКО</w:t>
      </w:r>
      <w:proofErr w:type="spellEnd"/>
      <w:r>
        <w:t xml:space="preserve"> должно быть введено ограничение на передачу данных перед началом нового цикла. Ограничение запрещает выдавать данные в </w:t>
      </w:r>
      <w:proofErr w:type="spellStart"/>
      <w:r>
        <w:t>CAN</w:t>
      </w:r>
      <w:proofErr w:type="spellEnd"/>
      <w:r>
        <w:t xml:space="preserve"> шину, если до начала нового цикла осталось времени меньше чем на передачу двух сообщений (одно сообщение с одной стороны, другое – с другой). Данное ограничение обеспечит отсутствие формирования событий приема данных и подтверждения приема, а, значит, в начале главного цикла в обоих каналах будут обработаны одинаковые события и данные.</w:t>
      </w:r>
    </w:p>
    <w:p w14:paraId="1CED97A9" w14:textId="77777777" w:rsidR="000F54BC" w:rsidRDefault="000F54BC" w:rsidP="000F54BC">
      <w:pPr>
        <w:pStyle w:val="a5"/>
      </w:pPr>
      <w:r>
        <w:t xml:space="preserve">Определять достаточно времени до завершения цикла </w:t>
      </w:r>
      <w:proofErr w:type="spellStart"/>
      <w:r>
        <w:t>ГП</w:t>
      </w:r>
      <w:proofErr w:type="spellEnd"/>
      <w:r>
        <w:t xml:space="preserve"> должно пользовательское или системное ПО и передавать в </w:t>
      </w:r>
      <w:proofErr w:type="spellStart"/>
      <w:r>
        <w:t>МКО</w:t>
      </w:r>
      <w:proofErr w:type="spellEnd"/>
      <w:r>
        <w:t xml:space="preserve"> запрет или разрешение на передачу данных.</w:t>
      </w:r>
    </w:p>
    <w:p w14:paraId="61DFEC22" w14:textId="77777777" w:rsidR="00507076" w:rsidRDefault="00507076" w:rsidP="00507076">
      <w:pPr>
        <w:pStyle w:val="3"/>
      </w:pPr>
      <w:bookmarkStart w:id="95" w:name="_Toc40688964"/>
      <w:r w:rsidRPr="00507076">
        <w:t xml:space="preserve">Порядок </w:t>
      </w:r>
      <w:proofErr w:type="spellStart"/>
      <w:r w:rsidRPr="00507076">
        <w:t>использования</w:t>
      </w:r>
      <w:proofErr w:type="spellEnd"/>
      <w:r w:rsidRPr="00507076">
        <w:t xml:space="preserve"> </w:t>
      </w:r>
      <w:proofErr w:type="spellStart"/>
      <w:r w:rsidRPr="00507076">
        <w:t>МКО</w:t>
      </w:r>
      <w:bookmarkEnd w:id="95"/>
      <w:proofErr w:type="spellEnd"/>
    </w:p>
    <w:p w14:paraId="6672C7F7" w14:textId="77777777" w:rsidR="00507076" w:rsidRDefault="00507076" w:rsidP="002B21FE">
      <w:pPr>
        <w:pStyle w:val="40"/>
      </w:pPr>
      <w:r w:rsidRPr="00507076">
        <w:rPr>
          <w:noProof/>
        </w:rPr>
        <w:t>Обеспечение функционирования МКО</w:t>
      </w:r>
    </w:p>
    <w:p w14:paraId="5C6E32FC" w14:textId="77777777" w:rsidR="00507076" w:rsidRPr="00507076" w:rsidRDefault="00507076" w:rsidP="00507076">
      <w:pPr>
        <w:spacing w:line="360" w:lineRule="auto"/>
        <w:ind w:firstLine="709"/>
        <w:contextualSpacing/>
        <w:jc w:val="both"/>
        <w:rPr>
          <w:rFonts w:eastAsia="Batang"/>
          <w:szCs w:val="28"/>
          <w:lang w:eastAsia="en-US"/>
        </w:rPr>
      </w:pPr>
      <w:r w:rsidRPr="00507076">
        <w:rPr>
          <w:rFonts w:eastAsia="Batang"/>
          <w:szCs w:val="28"/>
          <w:lang w:eastAsia="en-US"/>
        </w:rPr>
        <w:t xml:space="preserve">Основная работа </w:t>
      </w:r>
      <w:proofErr w:type="spellStart"/>
      <w:r w:rsidRPr="00507076">
        <w:rPr>
          <w:rFonts w:eastAsia="Batang"/>
          <w:szCs w:val="28"/>
          <w:lang w:eastAsia="en-US"/>
        </w:rPr>
        <w:t>МКО</w:t>
      </w:r>
      <w:proofErr w:type="spellEnd"/>
      <w:r w:rsidRPr="00507076">
        <w:rPr>
          <w:rFonts w:eastAsia="Batang"/>
          <w:szCs w:val="28"/>
          <w:lang w:eastAsia="en-US"/>
        </w:rPr>
        <w:t xml:space="preserve"> осуществляется в </w:t>
      </w:r>
      <w:proofErr w:type="spellStart"/>
      <w:r w:rsidRPr="00507076">
        <w:rPr>
          <w:rFonts w:eastAsia="Batang"/>
          <w:szCs w:val="28"/>
          <w:lang w:eastAsia="en-US"/>
        </w:rPr>
        <w:t>ГП</w:t>
      </w:r>
      <w:proofErr w:type="spellEnd"/>
      <w:r w:rsidRPr="00507076">
        <w:rPr>
          <w:rFonts w:eastAsia="Batang"/>
          <w:szCs w:val="28"/>
          <w:lang w:eastAsia="en-US"/>
        </w:rPr>
        <w:t xml:space="preserve">. Однако, работа с периферией МК при помощи которой осуществляется обмен между МК должна осуществляться в </w:t>
      </w:r>
      <w:proofErr w:type="spellStart"/>
      <w:r w:rsidRPr="00507076">
        <w:rPr>
          <w:rFonts w:eastAsia="Batang"/>
          <w:szCs w:val="28"/>
          <w:lang w:eastAsia="en-US"/>
        </w:rPr>
        <w:t>ПВС</w:t>
      </w:r>
      <w:proofErr w:type="spellEnd"/>
      <w:r w:rsidRPr="00507076">
        <w:rPr>
          <w:rFonts w:eastAsia="Batang"/>
          <w:szCs w:val="28"/>
          <w:lang w:eastAsia="en-US"/>
        </w:rPr>
        <w:t xml:space="preserve"> для синхронной фиксации состояний обмена данными и в </w:t>
      </w:r>
      <w:proofErr w:type="spellStart"/>
      <w:r w:rsidRPr="00507076">
        <w:rPr>
          <w:rFonts w:eastAsia="Batang"/>
          <w:szCs w:val="28"/>
          <w:lang w:eastAsia="en-US"/>
        </w:rPr>
        <w:t>ПСД</w:t>
      </w:r>
      <w:proofErr w:type="spellEnd"/>
      <w:r w:rsidRPr="00507076">
        <w:rPr>
          <w:rFonts w:eastAsia="Batang"/>
          <w:szCs w:val="28"/>
          <w:lang w:eastAsia="en-US"/>
        </w:rPr>
        <w:t xml:space="preserve"> – для безопасного обмена данными с </w:t>
      </w:r>
      <w:proofErr w:type="spellStart"/>
      <w:r w:rsidRPr="00507076">
        <w:rPr>
          <w:rFonts w:eastAsia="Batang"/>
          <w:szCs w:val="28"/>
          <w:lang w:eastAsia="en-US"/>
        </w:rPr>
        <w:t>ГП</w:t>
      </w:r>
      <w:proofErr w:type="spellEnd"/>
      <w:r w:rsidRPr="00507076">
        <w:rPr>
          <w:rFonts w:eastAsia="Batang"/>
          <w:szCs w:val="28"/>
          <w:lang w:eastAsia="en-US"/>
        </w:rPr>
        <w:t xml:space="preserve">. Поскольку </w:t>
      </w:r>
      <w:proofErr w:type="spellStart"/>
      <w:r w:rsidRPr="00507076">
        <w:rPr>
          <w:rFonts w:eastAsia="Batang"/>
          <w:szCs w:val="28"/>
          <w:lang w:eastAsia="en-US"/>
        </w:rPr>
        <w:t>МКО</w:t>
      </w:r>
      <w:proofErr w:type="spellEnd"/>
      <w:r w:rsidRPr="00507076">
        <w:rPr>
          <w:rFonts w:eastAsia="Batang"/>
          <w:szCs w:val="28"/>
          <w:lang w:eastAsia="en-US"/>
        </w:rPr>
        <w:t xml:space="preserve"> должен работать в трех потоках управления, для каждого из них должны быть реализованы отдельные функции, которые будут вызываться на каждом цикле каждого потока обеспечивать функционирование модуля. Для работы в </w:t>
      </w:r>
      <w:proofErr w:type="spellStart"/>
      <w:r w:rsidRPr="00507076">
        <w:rPr>
          <w:rFonts w:eastAsia="Batang"/>
          <w:szCs w:val="28"/>
          <w:lang w:eastAsia="en-US"/>
        </w:rPr>
        <w:t>ГП</w:t>
      </w:r>
      <w:proofErr w:type="spellEnd"/>
      <w:r w:rsidRPr="00507076">
        <w:rPr>
          <w:rFonts w:eastAsia="Batang"/>
          <w:szCs w:val="28"/>
          <w:lang w:eastAsia="en-US"/>
        </w:rPr>
        <w:t xml:space="preserve"> должна быть реализована функция </w:t>
      </w:r>
      <w:proofErr w:type="spellStart"/>
      <w:r w:rsidRPr="00507076">
        <w:rPr>
          <w:rFonts w:eastAsia="Batang"/>
          <w:b/>
          <w:bCs/>
          <w:i/>
          <w:iCs/>
          <w:szCs w:val="28"/>
          <w:lang w:eastAsia="en-US"/>
        </w:rPr>
        <w:t>InterChannel_</w:t>
      </w:r>
      <w:proofErr w:type="gramStart"/>
      <w:r w:rsidRPr="00507076">
        <w:rPr>
          <w:rFonts w:eastAsia="Batang"/>
          <w:b/>
          <w:bCs/>
          <w:i/>
          <w:iCs/>
          <w:szCs w:val="28"/>
          <w:lang w:eastAsia="en-US"/>
        </w:rPr>
        <w:t>run</w:t>
      </w:r>
      <w:proofErr w:type="spellEnd"/>
      <w:r w:rsidR="00865728">
        <w:rPr>
          <w:rFonts w:eastAsia="Batang"/>
          <w:b/>
          <w:bCs/>
          <w:i/>
          <w:iCs/>
          <w:szCs w:val="28"/>
          <w:lang w:eastAsia="en-US"/>
        </w:rPr>
        <w:t>(</w:t>
      </w:r>
      <w:proofErr w:type="gramEnd"/>
      <w:r w:rsidR="00865728">
        <w:rPr>
          <w:rFonts w:eastAsia="Batang"/>
          <w:b/>
          <w:bCs/>
          <w:i/>
          <w:iCs/>
          <w:szCs w:val="28"/>
          <w:lang w:eastAsia="en-US"/>
        </w:rPr>
        <w:t>)</w:t>
      </w:r>
      <w:r w:rsidRPr="00507076">
        <w:rPr>
          <w:rFonts w:eastAsia="Batang"/>
          <w:szCs w:val="28"/>
          <w:lang w:eastAsia="en-US"/>
        </w:rPr>
        <w:t xml:space="preserve">, для работы в потоке </w:t>
      </w:r>
      <w:proofErr w:type="spellStart"/>
      <w:r w:rsidRPr="00507076">
        <w:rPr>
          <w:rFonts w:eastAsia="Batang"/>
          <w:szCs w:val="28"/>
          <w:lang w:eastAsia="en-US"/>
        </w:rPr>
        <w:t>ПВД</w:t>
      </w:r>
      <w:proofErr w:type="spellEnd"/>
      <w:r w:rsidRPr="00507076">
        <w:rPr>
          <w:rFonts w:eastAsia="Batang"/>
          <w:szCs w:val="28"/>
          <w:lang w:eastAsia="en-US"/>
        </w:rPr>
        <w:t xml:space="preserve"> – </w:t>
      </w:r>
      <w:proofErr w:type="spellStart"/>
      <w:r w:rsidRPr="00507076">
        <w:rPr>
          <w:rFonts w:eastAsia="Batang"/>
          <w:b/>
          <w:bCs/>
          <w:i/>
          <w:iCs/>
          <w:szCs w:val="28"/>
          <w:lang w:eastAsia="en-US"/>
        </w:rPr>
        <w:t>InterChannel_runDrv</w:t>
      </w:r>
      <w:proofErr w:type="spellEnd"/>
      <w:r w:rsidR="00865728">
        <w:rPr>
          <w:rFonts w:eastAsia="Batang"/>
          <w:b/>
          <w:bCs/>
          <w:i/>
          <w:iCs/>
          <w:szCs w:val="28"/>
          <w:lang w:eastAsia="en-US"/>
        </w:rPr>
        <w:t>()</w:t>
      </w:r>
      <w:r w:rsidRPr="00507076">
        <w:rPr>
          <w:rFonts w:eastAsia="Batang"/>
          <w:szCs w:val="28"/>
          <w:lang w:eastAsia="en-US"/>
        </w:rPr>
        <w:t xml:space="preserve">, для работы в потоке </w:t>
      </w:r>
      <w:proofErr w:type="spellStart"/>
      <w:r w:rsidRPr="00507076">
        <w:rPr>
          <w:rFonts w:eastAsia="Batang"/>
          <w:szCs w:val="28"/>
          <w:lang w:eastAsia="en-US"/>
        </w:rPr>
        <w:t>ПСД</w:t>
      </w:r>
      <w:proofErr w:type="spellEnd"/>
      <w:r w:rsidRPr="00507076">
        <w:rPr>
          <w:rFonts w:eastAsia="Batang"/>
          <w:szCs w:val="28"/>
          <w:lang w:eastAsia="en-US"/>
        </w:rPr>
        <w:t xml:space="preserve"> – </w:t>
      </w:r>
      <w:proofErr w:type="spellStart"/>
      <w:r w:rsidRPr="00507076">
        <w:rPr>
          <w:rFonts w:eastAsia="Batang"/>
          <w:b/>
          <w:bCs/>
          <w:i/>
          <w:iCs/>
          <w:szCs w:val="28"/>
          <w:lang w:val="en-US" w:eastAsia="en-US"/>
        </w:rPr>
        <w:t>InterChannel</w:t>
      </w:r>
      <w:proofErr w:type="spellEnd"/>
      <w:r w:rsidRPr="00507076">
        <w:rPr>
          <w:rFonts w:eastAsia="Batang"/>
          <w:b/>
          <w:bCs/>
          <w:i/>
          <w:iCs/>
          <w:szCs w:val="28"/>
          <w:lang w:eastAsia="en-US"/>
        </w:rPr>
        <w:t>_</w:t>
      </w:r>
      <w:proofErr w:type="spellStart"/>
      <w:r w:rsidRPr="00507076">
        <w:rPr>
          <w:rFonts w:eastAsia="Batang"/>
          <w:b/>
          <w:bCs/>
          <w:i/>
          <w:iCs/>
          <w:szCs w:val="28"/>
          <w:lang w:val="en-US" w:eastAsia="en-US"/>
        </w:rPr>
        <w:t>runCommunication</w:t>
      </w:r>
      <w:proofErr w:type="spellEnd"/>
      <w:r w:rsidR="00865728">
        <w:rPr>
          <w:rFonts w:eastAsia="Batang"/>
          <w:b/>
          <w:bCs/>
          <w:i/>
          <w:iCs/>
          <w:szCs w:val="28"/>
          <w:lang w:eastAsia="en-US"/>
        </w:rPr>
        <w:t>()</w:t>
      </w:r>
      <w:r w:rsidRPr="00507076">
        <w:rPr>
          <w:rFonts w:eastAsia="Batang"/>
          <w:szCs w:val="28"/>
          <w:lang w:eastAsia="en-US"/>
        </w:rPr>
        <w:t>. Пользовательское ПО в свою очередь должно обеспечить вызов в этих функций на каждом цикле соответствующего потока.</w:t>
      </w:r>
    </w:p>
    <w:p w14:paraId="0AA6C8BD" w14:textId="77777777" w:rsidR="00507076" w:rsidRDefault="00507076" w:rsidP="00507076">
      <w:pPr>
        <w:pStyle w:val="a5"/>
      </w:pPr>
      <w:r w:rsidRPr="00507076">
        <w:rPr>
          <w:rFonts w:eastAsia="Times New Roman"/>
          <w:noProof/>
          <w:szCs w:val="20"/>
          <w:lang w:eastAsia="ru-RU"/>
        </w:rPr>
        <w:t xml:space="preserve">Для того чтобы обеспечить ограничение на передачу данных перед началом нового цикла, пользовательское ПО должно сообщить может ли МКО выдавать данные на шину или нет. Для этого при вызове функции </w:t>
      </w:r>
      <w:r w:rsidRPr="00507076">
        <w:rPr>
          <w:rFonts w:eastAsia="Times New Roman"/>
          <w:b/>
          <w:bCs/>
          <w:i/>
          <w:iCs/>
          <w:noProof/>
          <w:szCs w:val="20"/>
          <w:lang w:val="en-US" w:eastAsia="ru-RU"/>
        </w:rPr>
        <w:lastRenderedPageBreak/>
        <w:t>InterChannel</w:t>
      </w:r>
      <w:r w:rsidRPr="00507076">
        <w:rPr>
          <w:rFonts w:eastAsia="Times New Roman"/>
          <w:b/>
          <w:bCs/>
          <w:i/>
          <w:iCs/>
          <w:noProof/>
          <w:szCs w:val="20"/>
          <w:lang w:eastAsia="ru-RU"/>
        </w:rPr>
        <w:t>_</w:t>
      </w:r>
      <w:r w:rsidRPr="00507076">
        <w:rPr>
          <w:rFonts w:eastAsia="Times New Roman"/>
          <w:b/>
          <w:bCs/>
          <w:i/>
          <w:iCs/>
          <w:noProof/>
          <w:szCs w:val="20"/>
          <w:lang w:val="en-US" w:eastAsia="ru-RU"/>
        </w:rPr>
        <w:t>runCommunication</w:t>
      </w:r>
      <w:r w:rsidR="00865728">
        <w:rPr>
          <w:rFonts w:eastAsia="Times New Roman"/>
          <w:b/>
          <w:bCs/>
          <w:i/>
          <w:iCs/>
          <w:noProof/>
          <w:szCs w:val="20"/>
          <w:lang w:eastAsia="ru-RU"/>
        </w:rPr>
        <w:t>()</w:t>
      </w:r>
      <w:r w:rsidRPr="00507076">
        <w:rPr>
          <w:rFonts w:eastAsia="Times New Roman"/>
          <w:noProof/>
          <w:szCs w:val="20"/>
          <w:lang w:eastAsia="ru-RU"/>
        </w:rPr>
        <w:t xml:space="preserve"> ей в качестве параметра необходимо передать разрешение передачи данных.</w:t>
      </w:r>
    </w:p>
    <w:p w14:paraId="3B6FB04F" w14:textId="77777777" w:rsidR="00507076" w:rsidRDefault="00507076" w:rsidP="002B21FE">
      <w:pPr>
        <w:pStyle w:val="40"/>
      </w:pPr>
      <w:r w:rsidRPr="00507076">
        <w:rPr>
          <w:noProof/>
        </w:rPr>
        <w:t>Подготовка к компиляции МКО</w:t>
      </w:r>
    </w:p>
    <w:p w14:paraId="46CBA2A3" w14:textId="77777777" w:rsidR="00507076" w:rsidRDefault="00507076" w:rsidP="00507076">
      <w:pPr>
        <w:pStyle w:val="a5"/>
      </w:pPr>
      <w:r>
        <w:t xml:space="preserve">Перед сборкой проекта должны быть определены все идентификаторы синхронизируемых параметров проекта. Они должны быть добавлены в структуру </w:t>
      </w:r>
      <w:proofErr w:type="spellStart"/>
      <w:r w:rsidRPr="00204860">
        <w:rPr>
          <w:i/>
        </w:rPr>
        <w:t>InterChannelId</w:t>
      </w:r>
      <w:proofErr w:type="spellEnd"/>
      <w:r>
        <w:rPr>
          <w:i/>
        </w:rPr>
        <w:t xml:space="preserve"> </w:t>
      </w:r>
      <w:r>
        <w:t xml:space="preserve">в модуле </w:t>
      </w:r>
      <w:proofErr w:type="spellStart"/>
      <w:r w:rsidRPr="00865728">
        <w:rPr>
          <w:rStyle w:val="affffff7"/>
        </w:rPr>
        <w:t>InterChannelId</w:t>
      </w:r>
      <w:proofErr w:type="spellEnd"/>
      <w:r w:rsidRPr="005F2ED9">
        <w:t xml:space="preserve"> (см. </w:t>
      </w:r>
      <w:r w:rsidR="00226FF9">
        <w:fldChar w:fldCharType="begin"/>
      </w:r>
      <w:r w:rsidR="00226FF9">
        <w:instrText xml:space="preserve"> REF _Ref15294604 \r \h  \* MERGEFORMAT </w:instrText>
      </w:r>
      <w:r w:rsidR="00226FF9">
        <w:fldChar w:fldCharType="separate"/>
      </w:r>
      <w:r w:rsidR="00377779">
        <w:t>4.4.3</w:t>
      </w:r>
      <w:r w:rsidR="00226FF9">
        <w:fldChar w:fldCharType="end"/>
      </w:r>
      <w:r w:rsidRPr="005F2ED9">
        <w:t>).</w:t>
      </w:r>
    </w:p>
    <w:p w14:paraId="0D2B1C30" w14:textId="77777777" w:rsidR="00507076" w:rsidRDefault="00507076" w:rsidP="00507076">
      <w:pPr>
        <w:pStyle w:val="a5"/>
      </w:pPr>
      <w:r>
        <w:t xml:space="preserve">Взаимодействие с периферийными модулями </w:t>
      </w:r>
      <w:proofErr w:type="gramStart"/>
      <w:r>
        <w:t>МК</w:t>
      </w:r>
      <w:proofErr w:type="gramEnd"/>
      <w:r>
        <w:t xml:space="preserve"> при помощи которых обеспечивается обмен данными для синхронизации параметров, должен осуществляется при помощи драйвера </w:t>
      </w:r>
      <w:proofErr w:type="spellStart"/>
      <w:r w:rsidRPr="00865728">
        <w:rPr>
          <w:rStyle w:val="affffff7"/>
        </w:rPr>
        <w:t>ArrayIoDriver</w:t>
      </w:r>
      <w:proofErr w:type="spellEnd"/>
      <w:r>
        <w:t>.</w:t>
      </w:r>
    </w:p>
    <w:p w14:paraId="49E5102A" w14:textId="77777777" w:rsidR="00507076" w:rsidRDefault="00507076" w:rsidP="00507076">
      <w:pPr>
        <w:pStyle w:val="affffa"/>
      </w:pPr>
      <w:r>
        <w:t xml:space="preserve">Для работы с </w:t>
      </w:r>
      <w:proofErr w:type="spellStart"/>
      <w:r>
        <w:t>ПСД</w:t>
      </w:r>
      <w:proofErr w:type="spellEnd"/>
      <w:r>
        <w:t xml:space="preserve"> (блокировки и разблокировки его работы из </w:t>
      </w:r>
      <w:proofErr w:type="spellStart"/>
      <w:r>
        <w:t>ГП</w:t>
      </w:r>
      <w:proofErr w:type="spellEnd"/>
      <w:r>
        <w:t xml:space="preserve"> при обращении к общим данным) должны быть использованы следующие макроопределения, определенные в модуле </w:t>
      </w:r>
      <w:proofErr w:type="spellStart"/>
      <w:r w:rsidRPr="00865728">
        <w:rPr>
          <w:rStyle w:val="affffff7"/>
        </w:rPr>
        <w:t>MainRegisters</w:t>
      </w:r>
      <w:proofErr w:type="spellEnd"/>
      <w:r>
        <w:t>:</w:t>
      </w:r>
    </w:p>
    <w:p w14:paraId="73A9F3F8" w14:textId="77777777" w:rsidR="00507076" w:rsidRPr="00865728" w:rsidRDefault="00507076" w:rsidP="00F42F9B">
      <w:pPr>
        <w:pStyle w:val="a"/>
        <w:numPr>
          <w:ilvl w:val="0"/>
          <w:numId w:val="21"/>
        </w:numPr>
        <w:ind w:left="0" w:firstLine="709"/>
        <w:rPr>
          <w:iCs/>
          <w:lang w:val="en-US"/>
        </w:rPr>
      </w:pPr>
      <w:proofErr w:type="spellStart"/>
      <w:r w:rsidRPr="00865728">
        <w:rPr>
          <w:iCs/>
          <w:lang w:val="en-US"/>
        </w:rPr>
        <w:t>CAN_TIMER_DISABLE_INTERRUPT</w:t>
      </w:r>
      <w:proofErr w:type="spellEnd"/>
      <w:r w:rsidRPr="00865728">
        <w:rPr>
          <w:iCs/>
          <w:lang w:val="en-US"/>
        </w:rPr>
        <w:t>;</w:t>
      </w:r>
    </w:p>
    <w:p w14:paraId="5A0173B1" w14:textId="77777777" w:rsidR="00507076" w:rsidRPr="00D52396" w:rsidRDefault="00507076" w:rsidP="00F42F9B">
      <w:pPr>
        <w:pStyle w:val="a"/>
        <w:numPr>
          <w:ilvl w:val="0"/>
          <w:numId w:val="21"/>
        </w:numPr>
        <w:ind w:left="0" w:firstLine="709"/>
        <w:rPr>
          <w:lang w:val="en-US"/>
        </w:rPr>
      </w:pPr>
      <w:proofErr w:type="spellStart"/>
      <w:r w:rsidRPr="00865728">
        <w:rPr>
          <w:iCs/>
          <w:lang w:val="en-US"/>
        </w:rPr>
        <w:t>CAN_TIMER_IS_ENABLE_INTERRUPT</w:t>
      </w:r>
      <w:proofErr w:type="spellEnd"/>
      <w:r w:rsidRPr="00D52396">
        <w:rPr>
          <w:lang w:val="en-US"/>
        </w:rPr>
        <w:t>;</w:t>
      </w:r>
    </w:p>
    <w:p w14:paraId="04C03E39" w14:textId="77777777" w:rsidR="00507076" w:rsidRPr="00507076" w:rsidRDefault="00507076" w:rsidP="00507076">
      <w:pPr>
        <w:pStyle w:val="a"/>
        <w:rPr>
          <w:lang w:val="en-US"/>
        </w:rPr>
      </w:pPr>
      <w:proofErr w:type="spellStart"/>
      <w:r w:rsidRPr="00D52396">
        <w:rPr>
          <w:lang w:val="en-US"/>
        </w:rPr>
        <w:t>CAN_TIMER_SET_ENABLE_</w:t>
      </w:r>
      <w:proofErr w:type="gramStart"/>
      <w:r w:rsidRPr="00D52396">
        <w:rPr>
          <w:lang w:val="en-US"/>
        </w:rPr>
        <w:t>INTERRUPT</w:t>
      </w:r>
      <w:proofErr w:type="spellEnd"/>
      <w:r w:rsidRPr="00D52396">
        <w:rPr>
          <w:lang w:val="en-US"/>
        </w:rPr>
        <w:t xml:space="preserve">( </w:t>
      </w:r>
      <w:proofErr w:type="spellStart"/>
      <w:r w:rsidRPr="00D52396">
        <w:rPr>
          <w:lang w:val="en-US"/>
        </w:rPr>
        <w:t>en</w:t>
      </w:r>
      <w:proofErr w:type="spellEnd"/>
      <w:proofErr w:type="gramEnd"/>
      <w:r w:rsidRPr="00D52396">
        <w:rPr>
          <w:lang w:val="en-US"/>
        </w:rPr>
        <w:t xml:space="preserve"> ).</w:t>
      </w:r>
    </w:p>
    <w:p w14:paraId="5E1FB9EB" w14:textId="77777777" w:rsidR="00507076" w:rsidRDefault="00507076" w:rsidP="002B21FE">
      <w:pPr>
        <w:pStyle w:val="40"/>
      </w:pPr>
      <w:r w:rsidRPr="00507076">
        <w:rPr>
          <w:noProof/>
        </w:rPr>
        <w:t>Настройка МКО</w:t>
      </w:r>
    </w:p>
    <w:p w14:paraId="022C4278" w14:textId="7479380E" w:rsidR="00507076" w:rsidRPr="00507076" w:rsidRDefault="00507076" w:rsidP="00507076">
      <w:pPr>
        <w:spacing w:line="360" w:lineRule="auto"/>
        <w:ind w:firstLine="709"/>
        <w:contextualSpacing/>
        <w:jc w:val="both"/>
        <w:rPr>
          <w:rFonts w:eastAsia="Batang"/>
          <w:szCs w:val="28"/>
          <w:lang w:eastAsia="en-US"/>
        </w:rPr>
      </w:pPr>
      <w:r w:rsidRPr="00507076">
        <w:rPr>
          <w:rFonts w:eastAsia="Batang"/>
          <w:szCs w:val="28"/>
          <w:lang w:eastAsia="en-US"/>
        </w:rPr>
        <w:t xml:space="preserve">Перед использованием модуля </w:t>
      </w:r>
      <w:proofErr w:type="spellStart"/>
      <w:r w:rsidRPr="00507076">
        <w:rPr>
          <w:rFonts w:eastAsia="Batang"/>
          <w:szCs w:val="28"/>
          <w:lang w:eastAsia="en-US"/>
        </w:rPr>
        <w:t>МКО</w:t>
      </w:r>
      <w:proofErr w:type="spellEnd"/>
      <w:r w:rsidRPr="00507076">
        <w:rPr>
          <w:rFonts w:eastAsia="Batang"/>
          <w:szCs w:val="28"/>
          <w:lang w:eastAsia="en-US"/>
        </w:rPr>
        <w:t xml:space="preserve">, должен быть проинициализирован драйвер, используемый для обмена данными между МК. В данном проекте это </w:t>
      </w:r>
      <w:proofErr w:type="spellStart"/>
      <w:r w:rsidR="00B86BEE" w:rsidRPr="0024380A">
        <w:rPr>
          <w:rStyle w:val="affffff7"/>
        </w:rPr>
        <w:t>EcanAck_driverPIC33</w:t>
      </w:r>
      <w:proofErr w:type="spellEnd"/>
      <w:r w:rsidRPr="00507076">
        <w:rPr>
          <w:rFonts w:eastAsia="Batang"/>
          <w:szCs w:val="28"/>
          <w:lang w:eastAsia="en-US"/>
        </w:rPr>
        <w:t xml:space="preserve">, а функция инициализации - </w:t>
      </w:r>
      <w:proofErr w:type="spellStart"/>
      <w:r w:rsidR="00B86BEE" w:rsidRPr="00B86BEE">
        <w:rPr>
          <w:rFonts w:eastAsia="Batang"/>
          <w:b/>
          <w:i/>
          <w:szCs w:val="28"/>
          <w:lang w:eastAsia="en-US"/>
        </w:rPr>
        <w:t>EcanAck_</w:t>
      </w:r>
      <w:proofErr w:type="gramStart"/>
      <w:r w:rsidRPr="00507076">
        <w:rPr>
          <w:rFonts w:eastAsia="Batang"/>
          <w:b/>
          <w:bCs/>
          <w:i/>
          <w:iCs/>
          <w:szCs w:val="28"/>
          <w:lang w:eastAsia="en-US"/>
        </w:rPr>
        <w:t>ctor</w:t>
      </w:r>
      <w:proofErr w:type="spellEnd"/>
      <w:r w:rsidR="0024380A">
        <w:rPr>
          <w:rFonts w:eastAsia="Batang"/>
          <w:b/>
          <w:bCs/>
          <w:i/>
          <w:iCs/>
          <w:szCs w:val="28"/>
          <w:lang w:eastAsia="en-US"/>
        </w:rPr>
        <w:t>(</w:t>
      </w:r>
      <w:proofErr w:type="gramEnd"/>
      <w:r w:rsidR="0024380A">
        <w:rPr>
          <w:rFonts w:eastAsia="Batang"/>
          <w:b/>
          <w:bCs/>
          <w:i/>
          <w:iCs/>
          <w:szCs w:val="28"/>
          <w:lang w:eastAsia="en-US"/>
        </w:rPr>
        <w:t>)</w:t>
      </w:r>
      <w:r w:rsidRPr="00507076">
        <w:rPr>
          <w:rFonts w:eastAsia="Batang"/>
          <w:szCs w:val="28"/>
          <w:lang w:eastAsia="en-US"/>
        </w:rPr>
        <w:t xml:space="preserve">. Функция инициализации этого драйвера должна вернуть указатель на структуру типа </w:t>
      </w:r>
      <w:proofErr w:type="spellStart"/>
      <w:r w:rsidRPr="00507076">
        <w:rPr>
          <w:rFonts w:eastAsia="Batang"/>
          <w:szCs w:val="28"/>
          <w:lang w:eastAsia="en-US"/>
        </w:rPr>
        <w:t>ArrayIoDriver</w:t>
      </w:r>
      <w:proofErr w:type="spellEnd"/>
      <w:r w:rsidRPr="00507076">
        <w:rPr>
          <w:rFonts w:eastAsia="Batang"/>
          <w:szCs w:val="28"/>
          <w:lang w:eastAsia="en-US"/>
        </w:rPr>
        <w:t>.</w:t>
      </w:r>
    </w:p>
    <w:p w14:paraId="76FE9DC1" w14:textId="63315F45" w:rsidR="00507076" w:rsidRDefault="00507076" w:rsidP="00507076">
      <w:pPr>
        <w:pStyle w:val="a5"/>
      </w:pPr>
      <w:r w:rsidRPr="00507076">
        <w:rPr>
          <w:rFonts w:eastAsia="Times New Roman"/>
          <w:noProof/>
          <w:szCs w:val="20"/>
          <w:lang w:eastAsia="ru-RU"/>
        </w:rPr>
        <w:t xml:space="preserve">После чего должны быть вызвана функция инициализации </w:t>
      </w:r>
      <w:r w:rsidRPr="00507076">
        <w:rPr>
          <w:rFonts w:eastAsia="Times New Roman"/>
          <w:b/>
          <w:i/>
          <w:noProof/>
          <w:szCs w:val="20"/>
          <w:lang w:eastAsia="ru-RU"/>
        </w:rPr>
        <w:t>InterChannel_ctor</w:t>
      </w:r>
      <w:r w:rsidR="0024380A">
        <w:rPr>
          <w:rFonts w:eastAsia="Times New Roman"/>
          <w:b/>
          <w:i/>
          <w:noProof/>
          <w:szCs w:val="20"/>
          <w:lang w:eastAsia="ru-RU"/>
        </w:rPr>
        <w:t>()</w:t>
      </w:r>
      <w:r w:rsidRPr="00507076">
        <w:rPr>
          <w:rFonts w:eastAsia="Times New Roman"/>
          <w:noProof/>
          <w:szCs w:val="20"/>
          <w:lang w:eastAsia="ru-RU"/>
        </w:rPr>
        <w:t>, которой в качестве параметра должна быть передана структура, которую вернул драйвер. После инициализации МКО должен быть готов работе.</w:t>
      </w:r>
    </w:p>
    <w:p w14:paraId="20F6DCBE" w14:textId="77777777" w:rsidR="00507076" w:rsidRDefault="00507076" w:rsidP="002B21FE">
      <w:pPr>
        <w:pStyle w:val="40"/>
      </w:pPr>
      <w:r w:rsidRPr="00507076">
        <w:rPr>
          <w:noProof/>
        </w:rPr>
        <w:t>Настройка параметров синхронизации</w:t>
      </w:r>
    </w:p>
    <w:p w14:paraId="397F3785" w14:textId="77777777" w:rsidR="00507076" w:rsidRDefault="00507076" w:rsidP="00507076">
      <w:pPr>
        <w:pStyle w:val="a5"/>
        <w:tabs>
          <w:tab w:val="left" w:pos="2268"/>
        </w:tabs>
      </w:pPr>
      <w:r>
        <w:t xml:space="preserve">После инициализации модуля </w:t>
      </w:r>
      <w:proofErr w:type="spellStart"/>
      <w:r>
        <w:t>МКО</w:t>
      </w:r>
      <w:proofErr w:type="spellEnd"/>
      <w:r>
        <w:t xml:space="preserve"> всем параметрам в качестве сценария синхронизации задан сценарий </w:t>
      </w:r>
      <w:r w:rsidRPr="00EA70AE">
        <w:t>«Сценарий не определен»</w:t>
      </w:r>
      <w:r>
        <w:t xml:space="preserve">. При </w:t>
      </w:r>
      <w:r>
        <w:lastRenderedPageBreak/>
        <w:t xml:space="preserve">попытке синхронизации параметра с таким сценарием прибор должен быть переведен в </w:t>
      </w:r>
      <w:proofErr w:type="spellStart"/>
      <w:r>
        <w:t>ЗС</w:t>
      </w:r>
      <w:proofErr w:type="spellEnd"/>
      <w:r>
        <w:t>. Поэтому, прежде чем отправлять запрос на синхронизацию, пользовательское ПО должно настроить параметры синхронизации синхронизируемого параметра.</w:t>
      </w:r>
    </w:p>
    <w:p w14:paraId="6081C2A1" w14:textId="77777777" w:rsidR="00507076" w:rsidRDefault="00507076" w:rsidP="00507076">
      <w:pPr>
        <w:pStyle w:val="affffa"/>
        <w:tabs>
          <w:tab w:val="left" w:pos="2268"/>
        </w:tabs>
      </w:pPr>
      <w:r>
        <w:t xml:space="preserve">Для настройки параметра в </w:t>
      </w:r>
      <w:proofErr w:type="spellStart"/>
      <w:r>
        <w:t>МКО</w:t>
      </w:r>
      <w:proofErr w:type="spellEnd"/>
      <w:r>
        <w:t xml:space="preserve"> должна быть предусмотрена функция </w:t>
      </w:r>
      <w:proofErr w:type="spellStart"/>
      <w:r w:rsidRPr="00BD2E39">
        <w:rPr>
          <w:b/>
          <w:bCs/>
          <w:i/>
          <w:iCs/>
        </w:rPr>
        <w:t>InterChannel_setParamSettings</w:t>
      </w:r>
      <w:proofErr w:type="spellEnd"/>
      <w:r w:rsidR="00094C76" w:rsidRPr="00094C76">
        <w:rPr>
          <w:b/>
          <w:bCs/>
          <w:i/>
          <w:iCs/>
        </w:rPr>
        <w:t>()</w:t>
      </w:r>
      <w:r>
        <w:t>. Данная функция должна вызываться для каждого параметра перед отправкой первого запроса. Функции должны быть переданы следующие настройки:</w:t>
      </w:r>
    </w:p>
    <w:p w14:paraId="6D14881B" w14:textId="77777777" w:rsidR="00507076" w:rsidRDefault="00507076" w:rsidP="00F42F9B">
      <w:pPr>
        <w:pStyle w:val="a"/>
        <w:numPr>
          <w:ilvl w:val="0"/>
          <w:numId w:val="21"/>
        </w:numPr>
        <w:tabs>
          <w:tab w:val="left" w:pos="2268"/>
        </w:tabs>
        <w:ind w:left="0" w:firstLine="709"/>
      </w:pPr>
      <w:r>
        <w:t>сценарий синхронизации, процедура контроля;</w:t>
      </w:r>
    </w:p>
    <w:p w14:paraId="47B66A0C" w14:textId="77777777" w:rsidR="00507076" w:rsidRDefault="00507076" w:rsidP="00F42F9B">
      <w:pPr>
        <w:pStyle w:val="a"/>
        <w:numPr>
          <w:ilvl w:val="0"/>
          <w:numId w:val="21"/>
        </w:numPr>
        <w:tabs>
          <w:tab w:val="left" w:pos="2268"/>
        </w:tabs>
        <w:ind w:left="0" w:firstLine="709"/>
      </w:pPr>
      <w:r>
        <w:t>процедура синхронизации;</w:t>
      </w:r>
    </w:p>
    <w:p w14:paraId="3C0F1A1D" w14:textId="77777777" w:rsidR="00507076" w:rsidRDefault="00507076" w:rsidP="00F42F9B">
      <w:pPr>
        <w:pStyle w:val="a"/>
        <w:numPr>
          <w:ilvl w:val="0"/>
          <w:numId w:val="21"/>
        </w:numPr>
        <w:tabs>
          <w:tab w:val="left" w:pos="2268"/>
        </w:tabs>
        <w:ind w:left="0" w:firstLine="709"/>
      </w:pPr>
      <w:r>
        <w:t>значение допустимого расхождения;</w:t>
      </w:r>
    </w:p>
    <w:p w14:paraId="2A699684" w14:textId="77777777" w:rsidR="00507076" w:rsidRDefault="00507076" w:rsidP="00F42F9B">
      <w:pPr>
        <w:pStyle w:val="a"/>
        <w:numPr>
          <w:ilvl w:val="0"/>
          <w:numId w:val="21"/>
        </w:numPr>
        <w:tabs>
          <w:tab w:val="left" w:pos="2268"/>
        </w:tabs>
        <w:ind w:left="0" w:firstLine="709"/>
      </w:pPr>
      <w:r>
        <w:t>опорное значение, которое будет использоваться при выполнении п</w:t>
      </w:r>
      <w:r w:rsidRPr="00EA70AE">
        <w:t>роцедур</w:t>
      </w:r>
      <w:r>
        <w:t>ы</w:t>
      </w:r>
      <w:r w:rsidRPr="00EA70AE">
        <w:t xml:space="preserve"> контроля «</w:t>
      </w:r>
      <w:r>
        <w:t>А</w:t>
      </w:r>
      <w:r w:rsidRPr="00EA70AE">
        <w:t>бсолютная разность находится в пределах «</w:t>
      </w:r>
      <w:proofErr w:type="spellStart"/>
      <w:r w:rsidRPr="00EA70AE">
        <w:t>deltaP</w:t>
      </w:r>
      <w:proofErr w:type="spellEnd"/>
      <w:r w:rsidRPr="00EA70AE">
        <w:t>» (процент)»</w:t>
      </w:r>
      <w:r>
        <w:t>;</w:t>
      </w:r>
    </w:p>
    <w:p w14:paraId="2FC00079" w14:textId="77777777" w:rsidR="00507076" w:rsidRDefault="00507076" w:rsidP="00F42F9B">
      <w:pPr>
        <w:pStyle w:val="a"/>
        <w:numPr>
          <w:ilvl w:val="0"/>
          <w:numId w:val="21"/>
        </w:numPr>
        <w:tabs>
          <w:tab w:val="left" w:pos="2268"/>
        </w:tabs>
        <w:ind w:left="0" w:firstLine="709"/>
      </w:pPr>
      <w:r>
        <w:t xml:space="preserve">значения контролируемых временных параметров </w:t>
      </w:r>
      <w:proofErr w:type="spellStart"/>
      <w:r>
        <w:t>Т1</w:t>
      </w:r>
      <w:proofErr w:type="spellEnd"/>
      <w:r>
        <w:t xml:space="preserve">, </w:t>
      </w:r>
      <w:proofErr w:type="spellStart"/>
      <w:r>
        <w:t>Т2</w:t>
      </w:r>
      <w:proofErr w:type="spellEnd"/>
      <w:r>
        <w:t xml:space="preserve">, </w:t>
      </w:r>
      <w:proofErr w:type="spellStart"/>
      <w:r>
        <w:t>Т3</w:t>
      </w:r>
      <w:proofErr w:type="spellEnd"/>
      <w:r>
        <w:t>.</w:t>
      </w:r>
    </w:p>
    <w:p w14:paraId="73DEF679" w14:textId="77777777" w:rsidR="00507076" w:rsidRPr="00507076" w:rsidRDefault="00507076" w:rsidP="00507076">
      <w:pPr>
        <w:pStyle w:val="afffffa"/>
      </w:pPr>
      <w:r>
        <w:t>Примечание</w:t>
      </w:r>
    </w:p>
    <w:p w14:paraId="4BA27BF7" w14:textId="77777777" w:rsidR="00507076" w:rsidRDefault="00507076" w:rsidP="00507076">
      <w:pPr>
        <w:pStyle w:val="a5"/>
      </w:pPr>
      <w:r>
        <w:t>Если какой-то из параметров не планируется использовать, он должен быть передан равным нулю.</w:t>
      </w:r>
    </w:p>
    <w:p w14:paraId="337A7DE2" w14:textId="77777777" w:rsidR="00507076" w:rsidRDefault="00507076" w:rsidP="002B21FE">
      <w:pPr>
        <w:pStyle w:val="40"/>
      </w:pPr>
      <w:bookmarkStart w:id="96" w:name="_Hlk39739999"/>
      <w:r w:rsidRPr="00507076">
        <w:rPr>
          <w:noProof/>
        </w:rPr>
        <w:t>Запросы синхронизации</w:t>
      </w:r>
      <w:bookmarkEnd w:id="96"/>
    </w:p>
    <w:p w14:paraId="7D3C280E" w14:textId="77777777" w:rsidR="00507076" w:rsidRPr="00507076" w:rsidRDefault="00507076" w:rsidP="00507076">
      <w:pPr>
        <w:tabs>
          <w:tab w:val="left" w:pos="2268"/>
        </w:tabs>
        <w:spacing w:line="360" w:lineRule="auto"/>
        <w:ind w:firstLine="709"/>
        <w:contextualSpacing/>
        <w:jc w:val="both"/>
        <w:rPr>
          <w:rFonts w:eastAsia="Batang"/>
          <w:szCs w:val="28"/>
          <w:lang w:eastAsia="en-US"/>
        </w:rPr>
      </w:pPr>
      <w:r w:rsidRPr="00507076">
        <w:rPr>
          <w:rFonts w:eastAsia="Batang"/>
          <w:szCs w:val="28"/>
          <w:lang w:eastAsia="en-US"/>
        </w:rPr>
        <w:t xml:space="preserve">Любой сценарий синхронизации начинается с поступления запроса на синхронизацию. Запросы синхронизации формируются при помощи функции </w:t>
      </w:r>
      <w:proofErr w:type="spellStart"/>
      <w:r w:rsidRPr="00507076">
        <w:rPr>
          <w:rFonts w:eastAsia="Batang"/>
          <w:szCs w:val="28"/>
          <w:lang w:eastAsia="en-US"/>
        </w:rPr>
        <w:t>МКО</w:t>
      </w:r>
      <w:proofErr w:type="spellEnd"/>
      <w:r w:rsidRPr="00507076">
        <w:rPr>
          <w:rFonts w:eastAsia="Batang"/>
          <w:szCs w:val="28"/>
          <w:lang w:eastAsia="en-US"/>
        </w:rPr>
        <w:t xml:space="preserve"> </w:t>
      </w:r>
      <w:proofErr w:type="spellStart"/>
      <w:r w:rsidRPr="00507076">
        <w:rPr>
          <w:rFonts w:eastAsia="Batang"/>
          <w:b/>
          <w:bCs/>
          <w:i/>
          <w:iCs/>
          <w:szCs w:val="28"/>
          <w:lang w:eastAsia="en-US"/>
        </w:rPr>
        <w:t>InterChannel_synchronize</w:t>
      </w:r>
      <w:proofErr w:type="spellEnd"/>
      <w:r w:rsidR="00094C76">
        <w:rPr>
          <w:rFonts w:eastAsia="Batang"/>
          <w:b/>
          <w:bCs/>
          <w:i/>
          <w:iCs/>
          <w:szCs w:val="28"/>
          <w:lang w:eastAsia="en-US"/>
        </w:rPr>
        <w:t>()</w:t>
      </w:r>
      <w:r w:rsidRPr="00507076">
        <w:rPr>
          <w:rFonts w:eastAsia="Batang"/>
          <w:szCs w:val="28"/>
          <w:lang w:eastAsia="en-US"/>
        </w:rPr>
        <w:t>, которая принимает идентификатор параметра и его значение, зафиксированное МК.</w:t>
      </w:r>
    </w:p>
    <w:p w14:paraId="07D9A2F1" w14:textId="77777777" w:rsidR="00507076" w:rsidRDefault="00507076" w:rsidP="00507076">
      <w:pPr>
        <w:pStyle w:val="a5"/>
      </w:pPr>
      <w:r w:rsidRPr="00507076">
        <w:rPr>
          <w:rFonts w:eastAsia="Times New Roman"/>
          <w:noProof/>
          <w:szCs w:val="20"/>
          <w:lang w:eastAsia="ru-RU"/>
        </w:rPr>
        <w:t xml:space="preserve">При поступлении запроса синхронизации сбрасывается признак завершения синхронизации </w:t>
      </w:r>
      <w:r w:rsidRPr="00094C76">
        <w:rPr>
          <w:rFonts w:eastAsia="Times New Roman"/>
          <w:i/>
          <w:iCs/>
          <w:noProof/>
          <w:szCs w:val="20"/>
          <w:lang w:eastAsia="ru-RU"/>
        </w:rPr>
        <w:t>InterChannel_isSynchronized</w:t>
      </w:r>
      <w:r w:rsidRPr="00507076">
        <w:rPr>
          <w:rFonts w:eastAsia="Times New Roman"/>
          <w:noProof/>
          <w:szCs w:val="20"/>
          <w:lang w:eastAsia="ru-RU"/>
        </w:rPr>
        <w:t xml:space="preserve"> и </w:t>
      </w:r>
      <w:r w:rsidR="00FC5ED5">
        <w:rPr>
          <w:rFonts w:eastAsia="Times New Roman"/>
          <w:noProof/>
          <w:szCs w:val="20"/>
          <w:lang w:val="uk-UA" w:eastAsia="ru-RU"/>
        </w:rPr>
        <w:t>устанавливается</w:t>
      </w:r>
      <w:r w:rsidRPr="00507076">
        <w:rPr>
          <w:rFonts w:eastAsia="Times New Roman"/>
          <w:noProof/>
          <w:szCs w:val="20"/>
          <w:lang w:eastAsia="ru-RU"/>
        </w:rPr>
        <w:t xml:space="preserve"> признак процесса выполнения синхронизации параметра (далее по тексту – признак выполнения сценария синхронизации) </w:t>
      </w:r>
      <w:r w:rsidRPr="00094C76">
        <w:rPr>
          <w:rFonts w:eastAsia="Times New Roman"/>
          <w:i/>
          <w:iCs/>
          <w:noProof/>
          <w:szCs w:val="20"/>
          <w:lang w:eastAsia="ru-RU"/>
        </w:rPr>
        <w:t>InterChannel_isHandling</w:t>
      </w:r>
      <w:r w:rsidRPr="00507076">
        <w:rPr>
          <w:rFonts w:eastAsia="Times New Roman"/>
          <w:noProof/>
          <w:szCs w:val="20"/>
          <w:lang w:eastAsia="ru-RU"/>
        </w:rPr>
        <w:t>.</w:t>
      </w:r>
    </w:p>
    <w:p w14:paraId="434CA2C9" w14:textId="77777777" w:rsidR="00507076" w:rsidRDefault="00507076" w:rsidP="002B21FE">
      <w:pPr>
        <w:pStyle w:val="40"/>
      </w:pPr>
      <w:r w:rsidRPr="00507076">
        <w:rPr>
          <w:noProof/>
        </w:rPr>
        <w:lastRenderedPageBreak/>
        <w:t>Проверка завершения сценария</w:t>
      </w:r>
    </w:p>
    <w:p w14:paraId="6E0DCB70" w14:textId="77777777" w:rsidR="00507076" w:rsidRDefault="00507076" w:rsidP="00507076">
      <w:pPr>
        <w:pStyle w:val="a5"/>
      </w:pPr>
      <w:r w:rsidRPr="00507076">
        <w:rPr>
          <w:rFonts w:eastAsia="Times New Roman"/>
          <w:noProof/>
          <w:szCs w:val="20"/>
          <w:lang w:eastAsia="ru-RU"/>
        </w:rPr>
        <w:t xml:space="preserve">Сценарий синхронизации может быть завершен как успешно (выполнен контроль расхождений, сформированы синхронизированное значение и признак завершения синхронизации), так и с ошибкой (контроль расхождений сообщил, что нельзя формировать синхронизированное значение на основании синхронизируемых значений). Поэтому для того, чтобы определить что сценарий завершился, в МКО должен быть предусмотрен признак выполнения сценария синхронизации </w:t>
      </w:r>
      <w:r w:rsidRPr="00507076">
        <w:rPr>
          <w:rFonts w:eastAsia="Times New Roman"/>
          <w:b/>
          <w:bCs/>
          <w:i/>
          <w:iCs/>
          <w:noProof/>
          <w:szCs w:val="20"/>
          <w:lang w:eastAsia="ru-RU"/>
        </w:rPr>
        <w:t>InterChannel_isHandling</w:t>
      </w:r>
      <w:r w:rsidRPr="00507076">
        <w:rPr>
          <w:rFonts w:eastAsia="Times New Roman"/>
          <w:noProof/>
          <w:szCs w:val="20"/>
          <w:lang w:eastAsia="ru-RU"/>
        </w:rPr>
        <w:t>, который говорит о том, что сценарий в процессе выполнения.</w:t>
      </w:r>
    </w:p>
    <w:p w14:paraId="22428066" w14:textId="77777777" w:rsidR="00507076" w:rsidRDefault="00507076" w:rsidP="002B21FE">
      <w:pPr>
        <w:pStyle w:val="40"/>
      </w:pPr>
      <w:r w:rsidRPr="00507076">
        <w:rPr>
          <w:noProof/>
        </w:rPr>
        <w:t>Проверка завершения синхронизации</w:t>
      </w:r>
    </w:p>
    <w:p w14:paraId="6C449481" w14:textId="77777777" w:rsidR="00507076" w:rsidRDefault="00507076" w:rsidP="00507076">
      <w:pPr>
        <w:pStyle w:val="a5"/>
      </w:pPr>
      <w:r w:rsidRPr="00507076">
        <w:rPr>
          <w:rFonts w:eastAsia="Times New Roman"/>
          <w:noProof/>
          <w:szCs w:val="20"/>
          <w:lang w:eastAsia="ru-RU"/>
        </w:rPr>
        <w:t xml:space="preserve">Синхронизация считается завершенной тогда, когда в обоих МК сформировано синхронизированное значение. Если сценарий завершен, но значение не сформировано, синхронизация считается невыполненной. Для того чтобы определить выполнена ли синхронизация, в МКО должен быть предусмотрен признак завершения синхронизации </w:t>
      </w:r>
      <w:r w:rsidRPr="00507076">
        <w:rPr>
          <w:rFonts w:eastAsia="Times New Roman"/>
          <w:b/>
          <w:bCs/>
          <w:i/>
          <w:iCs/>
          <w:noProof/>
          <w:szCs w:val="20"/>
          <w:lang w:eastAsia="ru-RU"/>
        </w:rPr>
        <w:t>InterChannel_isSynchronized</w:t>
      </w:r>
      <w:r w:rsidRPr="00507076">
        <w:rPr>
          <w:rFonts w:eastAsia="Times New Roman"/>
          <w:noProof/>
          <w:szCs w:val="20"/>
          <w:lang w:eastAsia="ru-RU"/>
        </w:rPr>
        <w:t>.</w:t>
      </w:r>
    </w:p>
    <w:p w14:paraId="1E0215B2" w14:textId="77777777" w:rsidR="00507076" w:rsidRDefault="00507076" w:rsidP="002B21FE">
      <w:pPr>
        <w:pStyle w:val="40"/>
      </w:pPr>
      <w:r w:rsidRPr="00507076">
        <w:rPr>
          <w:noProof/>
        </w:rPr>
        <w:t>Результат синхронизации</w:t>
      </w:r>
    </w:p>
    <w:p w14:paraId="510718D1" w14:textId="77777777" w:rsidR="00507076" w:rsidRDefault="00507076" w:rsidP="00507076">
      <w:pPr>
        <w:pStyle w:val="a5"/>
      </w:pPr>
      <w:r w:rsidRPr="00507076">
        <w:rPr>
          <w:rFonts w:eastAsia="Times New Roman"/>
          <w:noProof/>
          <w:szCs w:val="20"/>
          <w:lang w:eastAsia="ru-RU"/>
        </w:rPr>
        <w:t xml:space="preserve">В случае успешного выполнения сценария синхронизации формируется синхронизированное значение, которое может быть прочитано функцией МКО </w:t>
      </w:r>
      <w:r w:rsidRPr="00507076">
        <w:rPr>
          <w:rFonts w:eastAsia="Times New Roman"/>
          <w:b/>
          <w:bCs/>
          <w:i/>
          <w:iCs/>
          <w:noProof/>
          <w:szCs w:val="20"/>
          <w:lang w:eastAsia="ru-RU"/>
        </w:rPr>
        <w:t>InterChannel_getData</w:t>
      </w:r>
      <w:r w:rsidRPr="00507076">
        <w:rPr>
          <w:rFonts w:eastAsia="Times New Roman"/>
          <w:noProof/>
          <w:szCs w:val="20"/>
          <w:lang w:eastAsia="ru-RU"/>
        </w:rPr>
        <w:t xml:space="preserve">. Если сценарий завершился с ошибкой, тогда синхронизированное значение не изменяется и функция </w:t>
      </w:r>
      <w:r w:rsidRPr="00507076">
        <w:rPr>
          <w:rFonts w:eastAsia="Times New Roman"/>
          <w:b/>
          <w:bCs/>
          <w:i/>
          <w:iCs/>
          <w:noProof/>
          <w:szCs w:val="20"/>
          <w:lang w:eastAsia="ru-RU"/>
        </w:rPr>
        <w:t>InterChannel_getData</w:t>
      </w:r>
      <w:r w:rsidRPr="00507076">
        <w:rPr>
          <w:rFonts w:eastAsia="Times New Roman"/>
          <w:noProof/>
          <w:szCs w:val="20"/>
          <w:lang w:eastAsia="ru-RU"/>
        </w:rPr>
        <w:t xml:space="preserve"> должны возвращать прежнее синхронизированное значение.</w:t>
      </w:r>
    </w:p>
    <w:p w14:paraId="184FEAE3" w14:textId="77777777" w:rsidR="00507076" w:rsidRDefault="00873356" w:rsidP="00507076">
      <w:pPr>
        <w:pStyle w:val="2"/>
      </w:pPr>
      <w:bookmarkStart w:id="97" w:name="_Toc40688965"/>
      <w:r w:rsidRPr="00C84367">
        <w:rPr>
          <w:lang w:bidi="hi-IN"/>
        </w:rPr>
        <w:t>Статическая модель</w:t>
      </w:r>
      <w:bookmarkEnd w:id="97"/>
    </w:p>
    <w:p w14:paraId="4CF2BB97" w14:textId="77777777" w:rsidR="00873356" w:rsidRDefault="00873356" w:rsidP="00873356">
      <w:pPr>
        <w:pStyle w:val="3"/>
      </w:pPr>
      <w:bookmarkStart w:id="98" w:name="_Toc22564648"/>
      <w:bookmarkStart w:id="99" w:name="_Toc40688966"/>
      <w:proofErr w:type="spellStart"/>
      <w:r w:rsidRPr="00C84367">
        <w:rPr>
          <w:lang w:bidi="hi-IN"/>
        </w:rPr>
        <w:t>Статическая</w:t>
      </w:r>
      <w:proofErr w:type="spellEnd"/>
      <w:r w:rsidRPr="00C84367">
        <w:rPr>
          <w:lang w:bidi="hi-IN"/>
        </w:rPr>
        <w:t xml:space="preserve"> модель ПО</w:t>
      </w:r>
      <w:bookmarkEnd w:id="98"/>
      <w:bookmarkEnd w:id="99"/>
    </w:p>
    <w:p w14:paraId="17136161" w14:textId="77777777" w:rsidR="00873356" w:rsidRDefault="00873356" w:rsidP="00873356">
      <w:pPr>
        <w:pStyle w:val="a5"/>
      </w:pPr>
      <w:r>
        <w:t>Статическая модель ПО представлена на рисунке </w:t>
      </w:r>
      <w:r w:rsidR="008F170C">
        <w:fldChar w:fldCharType="begin"/>
      </w:r>
      <w:r>
        <w:instrText xml:space="preserve"> REF _Ref39740333 \h </w:instrText>
      </w:r>
      <w:r w:rsidR="008F170C">
        <w:fldChar w:fldCharType="separate"/>
      </w:r>
      <w:r w:rsidR="00377779">
        <w:rPr>
          <w:noProof/>
        </w:rPr>
        <w:t>6</w:t>
      </w:r>
      <w:r w:rsidR="008F170C">
        <w:fldChar w:fldCharType="end"/>
      </w:r>
      <w:r>
        <w:t>.</w:t>
      </w:r>
    </w:p>
    <w:p w14:paraId="5D8B91B1" w14:textId="77777777" w:rsidR="00873356" w:rsidRDefault="001A6227" w:rsidP="001A6227">
      <w:pPr>
        <w:pStyle w:val="afff7"/>
      </w:pPr>
      <w:r w:rsidRPr="001A6227">
        <w:rPr>
          <w:noProof/>
          <w:lang w:val="uk-UA" w:eastAsia="uk-UA"/>
        </w:rPr>
        <w:lastRenderedPageBreak/>
        <w:drawing>
          <wp:inline distT="0" distB="0" distL="0" distR="0" wp14:anchorId="22943D7B" wp14:editId="2C075A5F">
            <wp:extent cx="5900420" cy="59956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0420" cy="5995670"/>
                    </a:xfrm>
                    <a:prstGeom prst="rect">
                      <a:avLst/>
                    </a:prstGeom>
                    <a:noFill/>
                    <a:ln>
                      <a:noFill/>
                    </a:ln>
                  </pic:spPr>
                </pic:pic>
              </a:graphicData>
            </a:graphic>
          </wp:inline>
        </w:drawing>
      </w:r>
    </w:p>
    <w:p w14:paraId="4E6109C4" w14:textId="77777777" w:rsidR="00873356" w:rsidRPr="00C84367" w:rsidRDefault="00873356" w:rsidP="00873356">
      <w:pPr>
        <w:pStyle w:val="affff3"/>
      </w:pPr>
      <w:r>
        <w:t xml:space="preserve">Рисунок </w:t>
      </w:r>
      <w:fldSimple w:instr=" SEQ Рисунок \* ARABIC ">
        <w:bookmarkStart w:id="100" w:name="_Ref39740333"/>
        <w:r w:rsidR="00064043">
          <w:rPr>
            <w:noProof/>
          </w:rPr>
          <w:t>6</w:t>
        </w:r>
        <w:bookmarkEnd w:id="100"/>
      </w:fldSimple>
      <w:r w:rsidRPr="00C84367">
        <w:t xml:space="preserve"> – Статическая модель ПО</w:t>
      </w:r>
    </w:p>
    <w:p w14:paraId="7BC09591" w14:textId="77777777" w:rsidR="00873356" w:rsidRPr="00FC5ED5" w:rsidRDefault="00873356" w:rsidP="00873356">
      <w:pPr>
        <w:pStyle w:val="a5"/>
        <w:rPr>
          <w:lang w:val="uk-UA"/>
        </w:rPr>
      </w:pPr>
      <w:r>
        <w:rPr>
          <w:color w:val="000000" w:themeColor="text1"/>
          <w:lang w:val="uk-UA" w:bidi="hi-IN"/>
        </w:rPr>
        <w:tab/>
      </w:r>
      <w:r w:rsidRPr="00F65C18">
        <w:t xml:space="preserve">Компонент </w:t>
      </w:r>
      <w:r>
        <w:rPr>
          <w:i/>
          <w:iCs/>
          <w:lang w:val="en-US"/>
        </w:rPr>
        <w:t>M</w:t>
      </w:r>
      <w:r w:rsidRPr="00F65C18">
        <w:rPr>
          <w:i/>
          <w:iCs/>
          <w:lang w:val="en-US"/>
        </w:rPr>
        <w:t>ain</w:t>
      </w:r>
      <w:r w:rsidRPr="00F65C18">
        <w:t xml:space="preserve"> предназначен для управления </w:t>
      </w:r>
      <w:r>
        <w:rPr>
          <w:lang w:val="uk-UA"/>
        </w:rPr>
        <w:t xml:space="preserve">компонентами </w:t>
      </w:r>
      <w:r w:rsidRPr="00F65C18">
        <w:t>потока</w:t>
      </w:r>
      <w:r w:rsidR="00FC5ED5">
        <w:rPr>
          <w:lang w:val="uk-UA"/>
        </w:rPr>
        <w:t>.</w:t>
      </w:r>
    </w:p>
    <w:p w14:paraId="2636D510" w14:textId="77777777" w:rsidR="00873356" w:rsidRPr="00F65C18" w:rsidRDefault="00873356" w:rsidP="00873356">
      <w:pPr>
        <w:pStyle w:val="a5"/>
      </w:pPr>
      <w:proofErr w:type="spellStart"/>
      <w:r w:rsidRPr="00F65C18">
        <w:t>Модул</w:t>
      </w:r>
      <w:proofErr w:type="spellEnd"/>
      <w:r w:rsidR="00747FC4">
        <w:rPr>
          <w:lang w:val="uk-UA"/>
        </w:rPr>
        <w:t>ь</w:t>
      </w:r>
      <w:r w:rsidRPr="00F65C18">
        <w:t xml:space="preserve"> </w:t>
      </w:r>
      <w:proofErr w:type="spellStart"/>
      <w:r w:rsidRPr="008657B1">
        <w:rPr>
          <w:i/>
          <w:iCs/>
          <w:lang w:val="en-US"/>
        </w:rPr>
        <w:t>Interrupt</w:t>
      </w:r>
      <w:r w:rsidR="00DD732D">
        <w:rPr>
          <w:i/>
          <w:iCs/>
          <w:lang w:val="en-US"/>
        </w:rPr>
        <w:t>s</w:t>
      </w:r>
      <w:r w:rsidRPr="008657B1">
        <w:rPr>
          <w:i/>
          <w:iCs/>
          <w:lang w:val="en-US"/>
        </w:rPr>
        <w:t>Handler</w:t>
      </w:r>
      <w:r w:rsidR="00DD732D">
        <w:rPr>
          <w:i/>
          <w:iCs/>
          <w:lang w:val="en-US"/>
        </w:rPr>
        <w:t>s</w:t>
      </w:r>
      <w:proofErr w:type="spellEnd"/>
      <w:r w:rsidRPr="00C84367">
        <w:rPr>
          <w:i/>
          <w:iCs/>
        </w:rPr>
        <w:t xml:space="preserve"> </w:t>
      </w:r>
      <w:r w:rsidRPr="00F65C18">
        <w:t xml:space="preserve">предназначен для обработки прерываний. </w:t>
      </w:r>
      <w:proofErr w:type="spellStart"/>
      <w:r w:rsidRPr="00F65C18">
        <w:t>Модул</w:t>
      </w:r>
      <w:proofErr w:type="spellEnd"/>
      <w:r w:rsidR="00747FC4">
        <w:rPr>
          <w:lang w:val="uk-UA"/>
        </w:rPr>
        <w:t>ь</w:t>
      </w:r>
      <w:r w:rsidRPr="00F65C18">
        <w:t xml:space="preserve"> </w:t>
      </w:r>
      <w:proofErr w:type="spellStart"/>
      <w:r w:rsidR="00712B67" w:rsidRPr="00712B67">
        <w:rPr>
          <w:i/>
          <w:lang w:val="en-US"/>
        </w:rPr>
        <w:t>U</w:t>
      </w:r>
      <w:r w:rsidRPr="00712B67">
        <w:rPr>
          <w:i/>
          <w:lang w:val="en-US"/>
        </w:rPr>
        <w:t>n</w:t>
      </w:r>
      <w:r w:rsidRPr="00F65C18">
        <w:rPr>
          <w:i/>
          <w:iCs/>
          <w:lang w:val="en-US"/>
        </w:rPr>
        <w:t>usedInterrupt</w:t>
      </w:r>
      <w:r w:rsidR="00747FC4">
        <w:rPr>
          <w:i/>
          <w:iCs/>
          <w:lang w:val="en-US"/>
        </w:rPr>
        <w:t>s</w:t>
      </w:r>
      <w:proofErr w:type="spellEnd"/>
      <w:r w:rsidR="008855CF">
        <w:rPr>
          <w:i/>
          <w:iCs/>
          <w:lang w:val="uk-UA"/>
        </w:rPr>
        <w:t xml:space="preserve"> </w:t>
      </w:r>
      <w:r w:rsidRPr="00F65C18">
        <w:t>предназначен для обработки неиспользуемых прерываний. Состо</w:t>
      </w:r>
      <w:r>
        <w:t>я</w:t>
      </w:r>
      <w:r w:rsidRPr="00F65C18">
        <w:t xml:space="preserve">т из набора функций обработки прерываний, имена функций обработки определяются типом </w:t>
      </w:r>
      <w:r>
        <w:t>МК</w:t>
      </w:r>
      <w:r w:rsidRPr="00F65C18">
        <w:t xml:space="preserve"> и используемым компилятором.</w:t>
      </w:r>
    </w:p>
    <w:p w14:paraId="2098842E" w14:textId="77777777" w:rsidR="00873356" w:rsidRPr="00F65C18" w:rsidRDefault="00873356" w:rsidP="00873356">
      <w:pPr>
        <w:pStyle w:val="a5"/>
      </w:pPr>
      <w:r w:rsidRPr="00F65C18">
        <w:t xml:space="preserve">Модуль </w:t>
      </w:r>
      <w:proofErr w:type="spellStart"/>
      <w:r w:rsidR="00FC5ED5" w:rsidRPr="00FC5ED5">
        <w:rPr>
          <w:i/>
          <w:lang w:val="en-US"/>
        </w:rPr>
        <w:t>Mode</w:t>
      </w:r>
      <w:r w:rsidRPr="00F65C18">
        <w:rPr>
          <w:i/>
          <w:iCs/>
          <w:lang w:val="en-US"/>
        </w:rPr>
        <w:t>Protection</w:t>
      </w:r>
      <w:proofErr w:type="spellEnd"/>
      <w:r w:rsidRPr="00F65C18">
        <w:t xml:space="preserve"> реализует режим </w:t>
      </w:r>
      <w:proofErr w:type="spellStart"/>
      <w:r>
        <w:t>ЗС</w:t>
      </w:r>
      <w:proofErr w:type="spellEnd"/>
      <w:r w:rsidRPr="00F65C18">
        <w:t>.</w:t>
      </w:r>
    </w:p>
    <w:p w14:paraId="1613A97D" w14:textId="77777777" w:rsidR="00873356" w:rsidRPr="00F65C18" w:rsidRDefault="00873356" w:rsidP="00873356">
      <w:pPr>
        <w:pStyle w:val="a5"/>
      </w:pPr>
      <w:r w:rsidRPr="00CD7C7D">
        <w:t xml:space="preserve">Модуль </w:t>
      </w:r>
      <w:proofErr w:type="spellStart"/>
      <w:r w:rsidRPr="00564B5C">
        <w:rPr>
          <w:i/>
          <w:iCs/>
        </w:rPr>
        <w:t>Main</w:t>
      </w:r>
      <w:proofErr w:type="spellEnd"/>
      <w:r w:rsidRPr="00CD7C7D">
        <w:t xml:space="preserve"> реализует работу </w:t>
      </w:r>
      <w:proofErr w:type="spellStart"/>
      <w:r>
        <w:t>ГП</w:t>
      </w:r>
      <w:proofErr w:type="spellEnd"/>
      <w:r w:rsidRPr="00CD7C7D">
        <w:t>.</w:t>
      </w:r>
    </w:p>
    <w:p w14:paraId="0B59CC8C" w14:textId="77777777" w:rsidR="00873356" w:rsidRDefault="00873356" w:rsidP="00873356">
      <w:pPr>
        <w:pStyle w:val="a5"/>
      </w:pPr>
      <w:r>
        <w:lastRenderedPageBreak/>
        <w:t xml:space="preserve">Модуль </w:t>
      </w:r>
      <w:r w:rsidRPr="00F65C18">
        <w:rPr>
          <w:i/>
          <w:iCs/>
          <w:lang w:val="en-US"/>
        </w:rPr>
        <w:t>Initial</w:t>
      </w:r>
      <w:r w:rsidRPr="00F65C18">
        <w:t xml:space="preserve"> обеспечивает первона</w:t>
      </w:r>
      <w:r>
        <w:t xml:space="preserve">чальную инициализацию периферии, </w:t>
      </w:r>
      <w:r w:rsidRPr="00F65C18">
        <w:t>переменных</w:t>
      </w:r>
      <w:r>
        <w:t xml:space="preserve"> и всех модулей компонентов</w:t>
      </w:r>
      <w:r w:rsidRPr="00F65C18">
        <w:t>. Для первичной временной синхронизации каналов использует</w:t>
      </w:r>
      <w:r>
        <w:t>ся</w:t>
      </w:r>
      <w:r w:rsidRPr="00F65C18">
        <w:t xml:space="preserve"> модуль </w:t>
      </w:r>
      <w:proofErr w:type="spellStart"/>
      <w:r w:rsidRPr="00F65C18">
        <w:rPr>
          <w:i/>
          <w:iCs/>
        </w:rPr>
        <w:t>TimeBeginSynchronization</w:t>
      </w:r>
      <w:proofErr w:type="spellEnd"/>
      <w:r w:rsidRPr="00F65C18">
        <w:t>.</w:t>
      </w:r>
    </w:p>
    <w:p w14:paraId="0F08C9D0" w14:textId="77777777" w:rsidR="00873356" w:rsidRPr="00F65C18" w:rsidRDefault="00873356" w:rsidP="00873356">
      <w:pPr>
        <w:pStyle w:val="a5"/>
      </w:pPr>
      <w:r w:rsidRPr="006B7E8F">
        <w:rPr>
          <w:i/>
        </w:rPr>
        <w:t>Диспетчер задач</w:t>
      </w:r>
      <w:r w:rsidRPr="00F65C18">
        <w:t xml:space="preserve"> </w:t>
      </w:r>
      <w:r>
        <w:t>управляет режимами работы прибора (в соответствии с рисунком</w:t>
      </w:r>
      <w:r w:rsidR="00DB2202">
        <w:rPr>
          <w:lang w:val="en-US"/>
        </w:rPr>
        <w:t> </w:t>
      </w:r>
      <w:r w:rsidR="008F170C">
        <w:rPr>
          <w:lang w:val="en-US"/>
        </w:rPr>
        <w:fldChar w:fldCharType="begin"/>
      </w:r>
      <w:r w:rsidR="00DB2202" w:rsidRPr="00DB2202">
        <w:instrText xml:space="preserve"> </w:instrText>
      </w:r>
      <w:r w:rsidR="00DB2202">
        <w:rPr>
          <w:lang w:val="en-US"/>
        </w:rPr>
        <w:instrText>REF</w:instrText>
      </w:r>
      <w:r w:rsidR="00DB2202" w:rsidRPr="00DB2202">
        <w:instrText xml:space="preserve"> _</w:instrText>
      </w:r>
      <w:r w:rsidR="00DB2202">
        <w:rPr>
          <w:lang w:val="en-US"/>
        </w:rPr>
        <w:instrText>Ref</w:instrText>
      </w:r>
      <w:r w:rsidR="00DB2202" w:rsidRPr="00DB2202">
        <w:instrText>493176044 \</w:instrText>
      </w:r>
      <w:r w:rsidR="00DB2202">
        <w:rPr>
          <w:lang w:val="en-US"/>
        </w:rPr>
        <w:instrText>h</w:instrText>
      </w:r>
      <w:r w:rsidR="00DB2202" w:rsidRPr="00DB2202">
        <w:instrText xml:space="preserve"> </w:instrText>
      </w:r>
      <w:r w:rsidR="008F170C">
        <w:rPr>
          <w:lang w:val="en-US"/>
        </w:rPr>
      </w:r>
      <w:r w:rsidR="008F170C">
        <w:rPr>
          <w:lang w:val="en-US"/>
        </w:rPr>
        <w:fldChar w:fldCharType="separate"/>
      </w:r>
      <w:r w:rsidR="00DB2202">
        <w:rPr>
          <w:rFonts w:eastAsia="Calibri"/>
          <w:noProof/>
        </w:rPr>
        <w:t>9</w:t>
      </w:r>
      <w:r w:rsidR="008F170C">
        <w:rPr>
          <w:lang w:val="en-US"/>
        </w:rPr>
        <w:fldChar w:fldCharType="end"/>
      </w:r>
      <w:r>
        <w:t>).</w:t>
      </w:r>
    </w:p>
    <w:p w14:paraId="5F32F7D1" w14:textId="77777777" w:rsidR="00873356" w:rsidRDefault="00873356" w:rsidP="00873356">
      <w:pPr>
        <w:pStyle w:val="a5"/>
      </w:pPr>
      <w:r w:rsidRPr="00F65C18">
        <w:t xml:space="preserve">Модуль </w:t>
      </w:r>
      <w:proofErr w:type="spellStart"/>
      <w:r w:rsidRPr="00F65C18">
        <w:rPr>
          <w:i/>
          <w:iCs/>
          <w:lang w:val="en-US"/>
        </w:rPr>
        <w:t>Fsm</w:t>
      </w:r>
      <w:proofErr w:type="spellEnd"/>
      <w:r w:rsidRPr="00F65C18">
        <w:t xml:space="preserve"> является </w:t>
      </w:r>
      <w:r>
        <w:t>конечным автоматом состояний</w:t>
      </w:r>
      <w:r w:rsidRPr="00F65C18">
        <w:t>.</w:t>
      </w:r>
    </w:p>
    <w:p w14:paraId="415A032A" w14:textId="77777777" w:rsidR="003B0258" w:rsidRDefault="003B0258" w:rsidP="003B0258">
      <w:pPr>
        <w:pStyle w:val="3"/>
      </w:pPr>
      <w:bookmarkStart w:id="101" w:name="_Toc492299950"/>
      <w:bookmarkStart w:id="102" w:name="_Toc526515298"/>
      <w:bookmarkStart w:id="103" w:name="_Toc40688967"/>
      <w:proofErr w:type="spellStart"/>
      <w:r>
        <w:t>Статическая</w:t>
      </w:r>
      <w:proofErr w:type="spellEnd"/>
      <w:r>
        <w:t xml:space="preserve"> модель </w:t>
      </w:r>
      <w:bookmarkEnd w:id="101"/>
      <w:proofErr w:type="spellStart"/>
      <w:r>
        <w:t>компонентов</w:t>
      </w:r>
      <w:bookmarkEnd w:id="102"/>
      <w:bookmarkEnd w:id="103"/>
      <w:proofErr w:type="spellEnd"/>
    </w:p>
    <w:p w14:paraId="35382DDD" w14:textId="77777777" w:rsidR="003B0258" w:rsidRDefault="003B0258" w:rsidP="003B0258">
      <w:pPr>
        <w:pStyle w:val="a5"/>
      </w:pPr>
      <w:r>
        <w:t xml:space="preserve">Статическая модель объектов представлена на рисунке 8. Эта модель действенна как для канала </w:t>
      </w:r>
      <w:r>
        <w:rPr>
          <w:lang w:val="en-US"/>
        </w:rPr>
        <w:t>Master</w:t>
      </w:r>
      <w:r>
        <w:t xml:space="preserve">, так и для канала </w:t>
      </w:r>
      <w:r>
        <w:rPr>
          <w:lang w:val="en-US"/>
        </w:rPr>
        <w:t>Slave</w:t>
      </w:r>
      <w:r w:rsidRPr="004613C8">
        <w:t xml:space="preserve">. </w:t>
      </w:r>
      <w:r>
        <w:t>Работа компонентов проводится в главном потоке. Работа отдельных модулей и функций компонент может проходить в других потоках.</w:t>
      </w:r>
    </w:p>
    <w:p w14:paraId="47443553" w14:textId="77777777" w:rsidR="005D728C" w:rsidRDefault="005D728C" w:rsidP="005D728C">
      <w:pPr>
        <w:sectPr w:rsidR="005D728C" w:rsidSect="003405B6">
          <w:headerReference w:type="default" r:id="rId19"/>
          <w:footerReference w:type="default" r:id="rId20"/>
          <w:headerReference w:type="first" r:id="rId21"/>
          <w:pgSz w:w="11907" w:h="16840" w:code="9"/>
          <w:pgMar w:top="1134" w:right="851" w:bottom="1134" w:left="1701" w:header="567" w:footer="567" w:gutter="0"/>
          <w:cols w:space="720"/>
          <w:titlePg/>
          <w:docGrid w:linePitch="381"/>
        </w:sectPr>
      </w:pPr>
      <w:r>
        <w:br w:type="page"/>
      </w:r>
    </w:p>
    <w:p w14:paraId="1EBE9A47" w14:textId="77777777" w:rsidR="00064043" w:rsidRDefault="00FD6BAC" w:rsidP="00FD6BAC">
      <w:pPr>
        <w:pStyle w:val="afff7"/>
      </w:pPr>
      <w:r>
        <w:rPr>
          <w:noProof/>
          <w:lang w:val="uk-UA" w:eastAsia="uk-UA"/>
        </w:rPr>
        <w:lastRenderedPageBreak/>
        <w:drawing>
          <wp:inline distT="0" distB="0" distL="0" distR="0" wp14:anchorId="3122BB50" wp14:editId="1C78CCDF">
            <wp:extent cx="8807570" cy="5377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44150" cy="5400151"/>
                    </a:xfrm>
                    <a:prstGeom prst="rect">
                      <a:avLst/>
                    </a:prstGeom>
                    <a:noFill/>
                    <a:ln>
                      <a:noFill/>
                    </a:ln>
                  </pic:spPr>
                </pic:pic>
              </a:graphicData>
            </a:graphic>
          </wp:inline>
        </w:drawing>
      </w:r>
    </w:p>
    <w:p w14:paraId="11316991" w14:textId="77777777" w:rsidR="005D728C" w:rsidRDefault="00064043" w:rsidP="00BD66BC">
      <w:pPr>
        <w:pStyle w:val="affff3"/>
      </w:pPr>
      <w:r>
        <w:t xml:space="preserve">Рисунок </w:t>
      </w:r>
      <w:fldSimple w:instr=" SEQ Рисунок \* ARABIC ">
        <w:r>
          <w:rPr>
            <w:noProof/>
          </w:rPr>
          <w:t>7</w:t>
        </w:r>
      </w:fldSimple>
      <w:r w:rsidRPr="00BD66BC">
        <w:t xml:space="preserve"> – Статическая модель </w:t>
      </w:r>
      <w:bookmarkStart w:id="105" w:name="_Hlk40693736"/>
      <w:r w:rsidR="005D728C">
        <w:t>компонентов</w:t>
      </w:r>
      <w:bookmarkEnd w:id="105"/>
    </w:p>
    <w:p w14:paraId="2FAB9600" w14:textId="77777777" w:rsidR="005D728C" w:rsidRDefault="005D728C" w:rsidP="005D728C">
      <w:pPr>
        <w:sectPr w:rsidR="005D728C" w:rsidSect="003405B6">
          <w:pgSz w:w="16840" w:h="11907" w:orient="landscape" w:code="9"/>
          <w:pgMar w:top="720" w:right="720" w:bottom="720" w:left="720" w:header="567" w:footer="567" w:gutter="0"/>
          <w:cols w:space="720"/>
          <w:titlePg/>
          <w:docGrid w:linePitch="381"/>
        </w:sectPr>
      </w:pPr>
    </w:p>
    <w:p w14:paraId="64A64BEC" w14:textId="77777777" w:rsidR="005D728C" w:rsidRDefault="005D728C" w:rsidP="005D728C">
      <w:pPr>
        <w:pStyle w:val="a5"/>
      </w:pPr>
      <w:r>
        <w:lastRenderedPageBreak/>
        <w:t>Для прибора предусматриваются следующие компоненты</w:t>
      </w:r>
      <w:r w:rsidRPr="00220579">
        <w:t xml:space="preserve"> и режимы</w:t>
      </w:r>
      <w:r>
        <w:t xml:space="preserve"> в соответствии с рисунками 7 и 8:</w:t>
      </w:r>
    </w:p>
    <w:p w14:paraId="5ABB9957" w14:textId="77777777" w:rsidR="005D728C" w:rsidRDefault="005D728C" w:rsidP="008B40A4">
      <w:pPr>
        <w:pStyle w:val="a"/>
      </w:pPr>
      <w:proofErr w:type="spellStart"/>
      <w:r>
        <w:rPr>
          <w:i/>
          <w:lang w:val="en-US"/>
        </w:rPr>
        <w:t>State</w:t>
      </w:r>
      <w:r w:rsidRPr="00270A01">
        <w:rPr>
          <w:i/>
          <w:lang w:val="en-US"/>
        </w:rPr>
        <w:t>Main</w:t>
      </w:r>
      <w:proofErr w:type="spellEnd"/>
      <w:r w:rsidRPr="00D15F4A">
        <w:t xml:space="preserve"> – </w:t>
      </w:r>
      <w:r>
        <w:t xml:space="preserve">управление главным потоком, </w:t>
      </w:r>
      <w:proofErr w:type="spellStart"/>
      <w:r w:rsidR="00CD4A7E">
        <w:t>ПВС</w:t>
      </w:r>
      <w:proofErr w:type="spellEnd"/>
      <w:r>
        <w:t xml:space="preserve"> и </w:t>
      </w:r>
      <w:proofErr w:type="spellStart"/>
      <w:r w:rsidR="00CD4A7E">
        <w:t>ПСД</w:t>
      </w:r>
      <w:proofErr w:type="spellEnd"/>
      <w:r>
        <w:t>;</w:t>
      </w:r>
    </w:p>
    <w:p w14:paraId="69F67B11" w14:textId="77777777" w:rsidR="005D728C" w:rsidRDefault="005D728C" w:rsidP="008B40A4">
      <w:pPr>
        <w:pStyle w:val="a"/>
      </w:pPr>
      <w:proofErr w:type="spellStart"/>
      <w:r>
        <w:rPr>
          <w:i/>
          <w:color w:val="000000"/>
          <w:szCs w:val="24"/>
        </w:rPr>
        <w:t>FSM</w:t>
      </w:r>
      <w:proofErr w:type="spellEnd"/>
      <w:r>
        <w:rPr>
          <w:i/>
          <w:color w:val="000000"/>
          <w:szCs w:val="24"/>
        </w:rPr>
        <w:t xml:space="preserve"> </w:t>
      </w:r>
      <w:r>
        <w:rPr>
          <w:color w:val="000000"/>
          <w:szCs w:val="24"/>
        </w:rPr>
        <w:t xml:space="preserve">– конечный </w:t>
      </w:r>
      <w:proofErr w:type="spellStart"/>
      <w:r>
        <w:rPr>
          <w:color w:val="000000"/>
          <w:szCs w:val="24"/>
          <w:lang w:val="en-US"/>
        </w:rPr>
        <w:t>автомат</w:t>
      </w:r>
      <w:proofErr w:type="spellEnd"/>
      <w:r>
        <w:rPr>
          <w:color w:val="000000"/>
          <w:szCs w:val="24"/>
          <w:lang w:val="en-US"/>
        </w:rPr>
        <w:t xml:space="preserve"> </w:t>
      </w:r>
      <w:proofErr w:type="spellStart"/>
      <w:r>
        <w:rPr>
          <w:color w:val="000000"/>
          <w:szCs w:val="24"/>
          <w:lang w:val="en-US"/>
        </w:rPr>
        <w:t>состояний</w:t>
      </w:r>
      <w:proofErr w:type="spellEnd"/>
      <w:r>
        <w:rPr>
          <w:color w:val="000000"/>
          <w:szCs w:val="24"/>
        </w:rPr>
        <w:t>;</w:t>
      </w:r>
    </w:p>
    <w:p w14:paraId="2FDC1A90" w14:textId="77777777" w:rsidR="005D728C" w:rsidRDefault="005D728C" w:rsidP="008B40A4">
      <w:pPr>
        <w:pStyle w:val="a"/>
      </w:pPr>
      <w:r w:rsidRPr="00270A01">
        <w:rPr>
          <w:i/>
          <w:lang w:val="en-US"/>
        </w:rPr>
        <w:t>Initial</w:t>
      </w:r>
      <w:r w:rsidRPr="003D0F39">
        <w:t xml:space="preserve"> –</w:t>
      </w:r>
      <w:r>
        <w:t xml:space="preserve"> </w:t>
      </w:r>
      <w:r w:rsidR="0084502A" w:rsidRPr="0084502A">
        <w:t>компонент</w:t>
      </w:r>
      <w:r>
        <w:t xml:space="preserve"> «Инициализация</w:t>
      </w:r>
      <w:r w:rsidRPr="009325E8">
        <w:t xml:space="preserve"> периферии микроконтроллера</w:t>
      </w:r>
      <w:r>
        <w:t>»;</w:t>
      </w:r>
    </w:p>
    <w:p w14:paraId="29F3C28E" w14:textId="77777777" w:rsidR="005D728C" w:rsidRDefault="005D728C" w:rsidP="008B40A4">
      <w:pPr>
        <w:pStyle w:val="a"/>
      </w:pPr>
      <w:proofErr w:type="spellStart"/>
      <w:r>
        <w:rPr>
          <w:i/>
        </w:rPr>
        <w:t>StateSafePassive</w:t>
      </w:r>
      <w:proofErr w:type="spellEnd"/>
      <w:r w:rsidRPr="003D0F39">
        <w:t>–</w:t>
      </w:r>
      <w:r>
        <w:t xml:space="preserve"> режим «</w:t>
      </w:r>
      <w:r w:rsidRPr="00220579">
        <w:t xml:space="preserve">Пассивное </w:t>
      </w:r>
      <w:r w:rsidR="00CD4A7E" w:rsidRPr="00220579">
        <w:t>безопасное</w:t>
      </w:r>
      <w:r w:rsidRPr="00220579">
        <w:t xml:space="preserve"> состояние</w:t>
      </w:r>
      <w:r>
        <w:t>»;</w:t>
      </w:r>
    </w:p>
    <w:p w14:paraId="077B9CED" w14:textId="77777777" w:rsidR="005D728C" w:rsidRPr="000707B9" w:rsidRDefault="005D728C" w:rsidP="008B40A4">
      <w:pPr>
        <w:pStyle w:val="a"/>
      </w:pPr>
      <w:proofErr w:type="spellStart"/>
      <w:r w:rsidRPr="00220579">
        <w:rPr>
          <w:i/>
          <w:lang w:val="en-US"/>
        </w:rPr>
        <w:t>StateSafeActive</w:t>
      </w:r>
      <w:proofErr w:type="spellEnd"/>
      <w:r w:rsidRPr="003D0F39">
        <w:t>–</w:t>
      </w:r>
      <w:r>
        <w:t xml:space="preserve"> режим «</w:t>
      </w:r>
      <w:r>
        <w:rPr>
          <w:lang w:val="uk-UA"/>
        </w:rPr>
        <w:t>Акт</w:t>
      </w:r>
      <w:proofErr w:type="spellStart"/>
      <w:r w:rsidRPr="00220579">
        <w:t>ивное</w:t>
      </w:r>
      <w:proofErr w:type="spellEnd"/>
      <w:r w:rsidRPr="00220579">
        <w:t xml:space="preserve"> </w:t>
      </w:r>
      <w:r>
        <w:rPr>
          <w:lang w:val="uk-UA"/>
        </w:rPr>
        <w:t>б</w:t>
      </w:r>
      <w:proofErr w:type="spellStart"/>
      <w:r w:rsidRPr="00220579">
        <w:t>езопасное</w:t>
      </w:r>
      <w:proofErr w:type="spellEnd"/>
      <w:r w:rsidRPr="00220579">
        <w:t xml:space="preserve"> состояние</w:t>
      </w:r>
      <w:r>
        <w:t>»;</w:t>
      </w:r>
    </w:p>
    <w:p w14:paraId="2C3FF3AF" w14:textId="77777777" w:rsidR="005D728C" w:rsidRDefault="005D728C" w:rsidP="008B40A4">
      <w:pPr>
        <w:pStyle w:val="a"/>
      </w:pPr>
      <w:proofErr w:type="spellStart"/>
      <w:r>
        <w:rPr>
          <w:i/>
          <w:lang w:val="uk-UA"/>
        </w:rPr>
        <w:t>StateActive</w:t>
      </w:r>
      <w:proofErr w:type="spellEnd"/>
      <w:r w:rsidRPr="003D0F39">
        <w:t xml:space="preserve"> –</w:t>
      </w:r>
      <w:r>
        <w:t xml:space="preserve"> режим «</w:t>
      </w:r>
      <w:r w:rsidRPr="000707B9">
        <w:t xml:space="preserve">Активное </w:t>
      </w:r>
      <w:r>
        <w:rPr>
          <w:lang w:val="uk-UA"/>
        </w:rPr>
        <w:t>р</w:t>
      </w:r>
      <w:proofErr w:type="spellStart"/>
      <w:r w:rsidRPr="000707B9">
        <w:t>абочее</w:t>
      </w:r>
      <w:proofErr w:type="spellEnd"/>
      <w:r w:rsidRPr="000707B9">
        <w:t xml:space="preserve"> состояние</w:t>
      </w:r>
      <w:r>
        <w:t>»;</w:t>
      </w:r>
    </w:p>
    <w:p w14:paraId="2C745445" w14:textId="77777777" w:rsidR="005D728C" w:rsidRDefault="005D728C" w:rsidP="008B40A4">
      <w:pPr>
        <w:pStyle w:val="a"/>
      </w:pPr>
      <w:proofErr w:type="spellStart"/>
      <w:r>
        <w:rPr>
          <w:i/>
          <w:lang w:val="uk-UA"/>
        </w:rPr>
        <w:t>StatePassive</w:t>
      </w:r>
      <w:proofErr w:type="spellEnd"/>
      <w:r w:rsidRPr="003D0F39">
        <w:t xml:space="preserve"> –</w:t>
      </w:r>
      <w:r>
        <w:t xml:space="preserve"> режим «</w:t>
      </w:r>
      <w:r w:rsidRPr="000707B9">
        <w:t xml:space="preserve">Пассивное </w:t>
      </w:r>
      <w:r>
        <w:rPr>
          <w:lang w:val="uk-UA"/>
        </w:rPr>
        <w:t>р</w:t>
      </w:r>
      <w:proofErr w:type="spellStart"/>
      <w:r w:rsidRPr="000707B9">
        <w:t>абочее</w:t>
      </w:r>
      <w:proofErr w:type="spellEnd"/>
      <w:r w:rsidRPr="000707B9">
        <w:t xml:space="preserve"> состояние</w:t>
      </w:r>
      <w:r>
        <w:t>»;</w:t>
      </w:r>
    </w:p>
    <w:p w14:paraId="05D1B0CA" w14:textId="77777777" w:rsidR="005D728C" w:rsidRPr="00CE35F9" w:rsidRDefault="005D728C" w:rsidP="008B40A4">
      <w:pPr>
        <w:pStyle w:val="a"/>
      </w:pPr>
      <w:proofErr w:type="spellStart"/>
      <w:r w:rsidRPr="000058B4">
        <w:rPr>
          <w:i/>
          <w:lang w:val="en-US"/>
        </w:rPr>
        <w:t>ModeProtection</w:t>
      </w:r>
      <w:proofErr w:type="spellEnd"/>
      <w:r w:rsidRPr="00D15F4A">
        <w:t xml:space="preserve"> –</w:t>
      </w:r>
      <w:r>
        <w:t xml:space="preserve"> режим «З</w:t>
      </w:r>
      <w:proofErr w:type="spellStart"/>
      <w:r>
        <w:rPr>
          <w:lang w:val="uk-UA"/>
        </w:rPr>
        <w:t>ащитное</w:t>
      </w:r>
      <w:proofErr w:type="spellEnd"/>
      <w:r>
        <w:rPr>
          <w:lang w:val="uk-UA"/>
        </w:rPr>
        <w:t xml:space="preserve"> </w:t>
      </w:r>
      <w:proofErr w:type="spellStart"/>
      <w:r>
        <w:rPr>
          <w:lang w:val="uk-UA"/>
        </w:rPr>
        <w:t>состояние</w:t>
      </w:r>
      <w:proofErr w:type="spellEnd"/>
      <w:r>
        <w:t>»;</w:t>
      </w:r>
    </w:p>
    <w:p w14:paraId="5877E111" w14:textId="77777777" w:rsidR="005D728C" w:rsidRDefault="005D728C" w:rsidP="008B40A4">
      <w:pPr>
        <w:pStyle w:val="a"/>
      </w:pPr>
      <w:proofErr w:type="spellStart"/>
      <w:r>
        <w:rPr>
          <w:i/>
          <w:lang w:val="uk-UA"/>
        </w:rPr>
        <w:t>StateInitial</w:t>
      </w:r>
      <w:proofErr w:type="spellEnd"/>
      <w:r>
        <w:rPr>
          <w:i/>
          <w:lang w:val="uk-UA"/>
        </w:rPr>
        <w:t xml:space="preserve"> </w:t>
      </w:r>
      <w:r w:rsidRPr="000707B9">
        <w:t>–</w:t>
      </w:r>
      <w:r>
        <w:t xml:space="preserve"> режим «</w:t>
      </w:r>
      <w:r w:rsidRPr="000707B9">
        <w:t>Инициализация работ</w:t>
      </w:r>
      <w:r>
        <w:rPr>
          <w:lang w:val="uk-UA"/>
        </w:rPr>
        <w:t>ы</w:t>
      </w:r>
      <w:r w:rsidRPr="000707B9">
        <w:t xml:space="preserve"> прибора</w:t>
      </w:r>
      <w:r>
        <w:t>»;</w:t>
      </w:r>
    </w:p>
    <w:p w14:paraId="0A021F0C" w14:textId="77777777" w:rsidR="005D728C" w:rsidRDefault="005D728C" w:rsidP="005D728C">
      <w:pPr>
        <w:pStyle w:val="a5"/>
      </w:pPr>
      <w:r>
        <w:t>Режимы обеспечивают выполнение определенных наборов функций прибора, которые реализуются в следующих компонентах:</w:t>
      </w:r>
    </w:p>
    <w:p w14:paraId="0E6DC8FC" w14:textId="77777777" w:rsidR="005D728C" w:rsidRPr="00BA7566" w:rsidRDefault="0084502A" w:rsidP="008B40A4">
      <w:pPr>
        <w:pStyle w:val="a"/>
      </w:pPr>
      <w:proofErr w:type="spellStart"/>
      <w:r>
        <w:rPr>
          <w:bCs/>
          <w:i/>
          <w:iCs/>
          <w:lang w:val="uk-UA"/>
        </w:rPr>
        <w:t>Sheduler</w:t>
      </w:r>
      <w:proofErr w:type="spellEnd"/>
      <w:r w:rsidR="00B33DE0">
        <w:t xml:space="preserve"> </w:t>
      </w:r>
      <w:r w:rsidR="00B33DE0" w:rsidRPr="00B33DE0">
        <w:t xml:space="preserve">– </w:t>
      </w:r>
      <w:r w:rsidR="005D728C">
        <w:t>д</w:t>
      </w:r>
      <w:r w:rsidR="005D728C" w:rsidRPr="00BA7566">
        <w:t>испетчер режимов работы</w:t>
      </w:r>
      <w:r w:rsidR="005D728C">
        <w:t>;</w:t>
      </w:r>
    </w:p>
    <w:p w14:paraId="24C412D0" w14:textId="77777777" w:rsidR="005D728C" w:rsidRPr="00BA7566" w:rsidRDefault="00B33DE0" w:rsidP="008B40A4">
      <w:pPr>
        <w:pStyle w:val="a"/>
      </w:pPr>
      <w:r w:rsidRPr="00B33DE0">
        <w:rPr>
          <w:bCs/>
          <w:i/>
          <w:iCs/>
          <w:lang w:val="en-US"/>
        </w:rPr>
        <w:t>R</w:t>
      </w:r>
      <w:proofErr w:type="spellStart"/>
      <w:r w:rsidRPr="00B33DE0">
        <w:rPr>
          <w:bCs/>
          <w:i/>
          <w:iCs/>
        </w:rPr>
        <w:t>S422</w:t>
      </w:r>
      <w:proofErr w:type="spellEnd"/>
      <w:r>
        <w:t xml:space="preserve"> </w:t>
      </w:r>
      <w:r w:rsidRPr="00B33DE0">
        <w:t xml:space="preserve">– </w:t>
      </w:r>
      <w:r w:rsidR="005D728C">
        <w:t>о</w:t>
      </w:r>
      <w:r w:rsidR="005D728C" w:rsidRPr="00BA7566">
        <w:t xml:space="preserve">бмен по </w:t>
      </w:r>
      <w:r w:rsidR="005D728C">
        <w:t xml:space="preserve">интерфейсу </w:t>
      </w:r>
      <w:proofErr w:type="spellStart"/>
      <w:r w:rsidR="005D728C" w:rsidRPr="00BA7566">
        <w:t>RS</w:t>
      </w:r>
      <w:proofErr w:type="spellEnd"/>
      <w:r w:rsidR="005D728C" w:rsidRPr="00BA7566">
        <w:t>-422</w:t>
      </w:r>
      <w:r w:rsidR="005D728C">
        <w:rPr>
          <w:lang w:val="uk-UA"/>
        </w:rPr>
        <w:t xml:space="preserve"> </w:t>
      </w:r>
      <w:proofErr w:type="spellStart"/>
      <w:r w:rsidR="005D728C">
        <w:rPr>
          <w:lang w:val="uk-UA"/>
        </w:rPr>
        <w:t>данн</w:t>
      </w:r>
      <w:proofErr w:type="spellEnd"/>
      <w:r w:rsidR="005D728C">
        <w:t>ы</w:t>
      </w:r>
      <w:r w:rsidR="005D728C">
        <w:rPr>
          <w:lang w:val="uk-UA"/>
        </w:rPr>
        <w:t xml:space="preserve">ми с </w:t>
      </w:r>
      <w:proofErr w:type="spellStart"/>
      <w:r w:rsidR="005D728C">
        <w:rPr>
          <w:lang w:val="uk-UA"/>
        </w:rPr>
        <w:t>управляющей</w:t>
      </w:r>
      <w:proofErr w:type="spellEnd"/>
      <w:r w:rsidR="005D728C">
        <w:rPr>
          <w:lang w:val="uk-UA"/>
        </w:rPr>
        <w:t xml:space="preserve"> </w:t>
      </w:r>
      <w:proofErr w:type="spellStart"/>
      <w:r w:rsidR="005D728C">
        <w:rPr>
          <w:lang w:val="uk-UA"/>
        </w:rPr>
        <w:t>системой</w:t>
      </w:r>
      <w:proofErr w:type="spellEnd"/>
      <w:r w:rsidR="005D728C">
        <w:t>;</w:t>
      </w:r>
    </w:p>
    <w:p w14:paraId="11126FEF" w14:textId="77777777" w:rsidR="005D728C" w:rsidRPr="00BA7566" w:rsidRDefault="005D728C" w:rsidP="008B40A4">
      <w:pPr>
        <w:pStyle w:val="a"/>
      </w:pPr>
      <w:r w:rsidRPr="00B33DE0">
        <w:rPr>
          <w:bCs/>
          <w:i/>
          <w:iCs/>
          <w:lang w:val="en-US"/>
        </w:rPr>
        <w:t>Main</w:t>
      </w:r>
      <w:r w:rsidR="00B33DE0" w:rsidRPr="00B33DE0">
        <w:t xml:space="preserve"> (</w:t>
      </w:r>
      <w:r>
        <w:t>обработчики прерывания таймера и изменения сигнала по уровню</w:t>
      </w:r>
      <w:r w:rsidR="00B33DE0" w:rsidRPr="00B33DE0">
        <w:t xml:space="preserve">) – </w:t>
      </w:r>
      <w:r w:rsidR="00B33DE0">
        <w:t>м</w:t>
      </w:r>
      <w:r w:rsidR="00B33DE0" w:rsidRPr="00BA7566">
        <w:t>ежканальная синхронизация по времени</w:t>
      </w:r>
      <w:r>
        <w:t>;</w:t>
      </w:r>
    </w:p>
    <w:p w14:paraId="0B5CEA69" w14:textId="77777777" w:rsidR="005D728C" w:rsidRPr="00BA7566" w:rsidRDefault="005D728C" w:rsidP="008B40A4">
      <w:pPr>
        <w:pStyle w:val="a"/>
      </w:pPr>
      <w:proofErr w:type="spellStart"/>
      <w:r w:rsidRPr="00B33DE0">
        <w:rPr>
          <w:bCs/>
          <w:i/>
          <w:iCs/>
          <w:lang w:val="en-US"/>
        </w:rPr>
        <w:t>InterChannel</w:t>
      </w:r>
      <w:proofErr w:type="spellEnd"/>
      <w:r w:rsidR="00B33DE0">
        <w:t xml:space="preserve"> </w:t>
      </w:r>
      <w:r w:rsidR="00B33DE0" w:rsidRPr="00B33DE0">
        <w:t xml:space="preserve">– </w:t>
      </w:r>
      <w:r w:rsidR="00B33DE0">
        <w:t>м</w:t>
      </w:r>
      <w:r w:rsidR="00B33DE0" w:rsidRPr="00BA7566">
        <w:t>ежканальная синхронизация по данным</w:t>
      </w:r>
      <w:r>
        <w:t>;</w:t>
      </w:r>
    </w:p>
    <w:p w14:paraId="069975AC" w14:textId="77777777" w:rsidR="005D728C" w:rsidRPr="00BA7566" w:rsidRDefault="00B33DE0" w:rsidP="008B40A4">
      <w:pPr>
        <w:pStyle w:val="a"/>
      </w:pPr>
      <w:proofErr w:type="spellStart"/>
      <w:r w:rsidRPr="00B33DE0">
        <w:rPr>
          <w:bCs/>
          <w:i/>
          <w:iCs/>
          <w:lang w:val="en-US"/>
        </w:rPr>
        <w:t>ActivityManager</w:t>
      </w:r>
      <w:proofErr w:type="spellEnd"/>
      <w:r w:rsidRPr="00B33DE0">
        <w:t xml:space="preserve"> (</w:t>
      </w:r>
      <w:r>
        <w:t xml:space="preserve">модуль </w:t>
      </w:r>
      <w:proofErr w:type="spellStart"/>
      <w:r w:rsidRPr="00B33DE0">
        <w:rPr>
          <w:bCs/>
          <w:i/>
          <w:iCs/>
        </w:rPr>
        <w:t>BlockExch</w:t>
      </w:r>
      <w:proofErr w:type="spellEnd"/>
      <w:r w:rsidRPr="00B33DE0">
        <w:rPr>
          <w:bCs/>
          <w:i/>
          <w:iCs/>
        </w:rPr>
        <w:t>) –</w:t>
      </w:r>
      <w:r>
        <w:t xml:space="preserve"> </w:t>
      </w:r>
      <w:r w:rsidR="005D728C">
        <w:t>м</w:t>
      </w:r>
      <w:r w:rsidR="005D728C" w:rsidRPr="00BA7566">
        <w:t>ежприборный обмен «Основной</w:t>
      </w:r>
      <w:r w:rsidR="005D728C">
        <w:rPr>
          <w:lang w:val="uk-UA"/>
        </w:rPr>
        <w:t xml:space="preserve"> </w:t>
      </w:r>
      <w:r w:rsidR="005D728C" w:rsidRPr="00BA7566">
        <w:t>-</w:t>
      </w:r>
      <w:r w:rsidR="005D728C">
        <w:rPr>
          <w:lang w:val="uk-UA"/>
        </w:rPr>
        <w:t xml:space="preserve"> </w:t>
      </w:r>
      <w:r w:rsidR="005D728C" w:rsidRPr="00BA7566">
        <w:t>Резервный»</w:t>
      </w:r>
      <w:r w:rsidR="005D728C">
        <w:t xml:space="preserve"> (компонент);</w:t>
      </w:r>
    </w:p>
    <w:p w14:paraId="4843EB73" w14:textId="77777777" w:rsidR="005D728C" w:rsidRPr="00BA7566" w:rsidRDefault="005D728C" w:rsidP="008B40A4">
      <w:pPr>
        <w:pStyle w:val="a"/>
      </w:pPr>
      <w:proofErr w:type="spellStart"/>
      <w:r w:rsidRPr="00B33DE0">
        <w:rPr>
          <w:bCs/>
          <w:i/>
          <w:iCs/>
          <w:lang w:val="en-US"/>
        </w:rPr>
        <w:t>BinIn</w:t>
      </w:r>
      <w:proofErr w:type="spellEnd"/>
      <w:r w:rsidR="00B33DE0" w:rsidRPr="00B33DE0">
        <w:rPr>
          <w:bCs/>
        </w:rPr>
        <w:t xml:space="preserve"> –</w:t>
      </w:r>
      <w:r w:rsidR="00B33DE0" w:rsidRPr="00B33DE0">
        <w:t xml:space="preserve"> </w:t>
      </w:r>
      <w:r w:rsidR="00B33DE0">
        <w:t>ч</w:t>
      </w:r>
      <w:r w:rsidR="00B33DE0" w:rsidRPr="00BA7566">
        <w:t>тение входных дискретных сигналов</w:t>
      </w:r>
      <w:r>
        <w:t>;</w:t>
      </w:r>
    </w:p>
    <w:p w14:paraId="70AC7BCF" w14:textId="77777777" w:rsidR="005D728C" w:rsidRDefault="005D728C" w:rsidP="008B40A4">
      <w:pPr>
        <w:pStyle w:val="a"/>
        <w:rPr>
          <w:lang w:val="uk-UA"/>
        </w:rPr>
      </w:pPr>
      <w:proofErr w:type="spellStart"/>
      <w:r w:rsidRPr="00B33DE0">
        <w:rPr>
          <w:bCs/>
          <w:i/>
          <w:iCs/>
        </w:rPr>
        <w:t>AnalogInput</w:t>
      </w:r>
      <w:proofErr w:type="spellEnd"/>
      <w:r w:rsidR="00B33DE0" w:rsidRPr="00B33DE0">
        <w:rPr>
          <w:b/>
        </w:rPr>
        <w:t xml:space="preserve"> (</w:t>
      </w:r>
      <w:proofErr w:type="spellStart"/>
      <w:r w:rsidRPr="00207EAA">
        <w:rPr>
          <w:lang w:val="uk-UA"/>
        </w:rPr>
        <w:t>включающий</w:t>
      </w:r>
      <w:proofErr w:type="spellEnd"/>
      <w:r w:rsidRPr="00207EAA">
        <w:rPr>
          <w:lang w:val="uk-UA"/>
        </w:rPr>
        <w:t xml:space="preserve"> </w:t>
      </w:r>
      <w:proofErr w:type="spellStart"/>
      <w:r w:rsidRPr="00207EAA">
        <w:rPr>
          <w:lang w:val="uk-UA"/>
        </w:rPr>
        <w:t>модули</w:t>
      </w:r>
      <w:proofErr w:type="spellEnd"/>
      <w:r>
        <w:rPr>
          <w:lang w:val="uk-UA"/>
        </w:rPr>
        <w:t xml:space="preserve"> </w:t>
      </w:r>
      <w:proofErr w:type="spellStart"/>
      <w:r w:rsidRPr="00B33DE0">
        <w:rPr>
          <w:i/>
          <w:iCs/>
          <w:lang w:val="uk-UA"/>
        </w:rPr>
        <w:t>Adc</w:t>
      </w:r>
      <w:proofErr w:type="spellEnd"/>
      <w:r w:rsidRPr="00207EAA">
        <w:t>,</w:t>
      </w:r>
      <w:r>
        <w:rPr>
          <w:lang w:val="uk-UA"/>
        </w:rPr>
        <w:t xml:space="preserve"> </w:t>
      </w:r>
      <w:proofErr w:type="spellStart"/>
      <w:r w:rsidRPr="00B33DE0">
        <w:rPr>
          <w:i/>
          <w:iCs/>
          <w:lang w:val="en-US"/>
        </w:rPr>
        <w:t>AnalogInput</w:t>
      </w:r>
      <w:proofErr w:type="spellEnd"/>
      <w:r w:rsidRPr="00207EAA">
        <w:t xml:space="preserve">, </w:t>
      </w:r>
      <w:proofErr w:type="spellStart"/>
      <w:r w:rsidRPr="00B33DE0">
        <w:rPr>
          <w:i/>
          <w:iCs/>
          <w:lang w:val="en-US"/>
        </w:rPr>
        <w:t>DigitalFilter</w:t>
      </w:r>
      <w:proofErr w:type="spellEnd"/>
      <w:r w:rsidR="00CA6EC9" w:rsidRPr="00CA6EC9">
        <w:t>)</w:t>
      </w:r>
      <w:r w:rsidR="00B33DE0" w:rsidRPr="00CA6EC9">
        <w:t xml:space="preserve"> –</w:t>
      </w:r>
      <w:r w:rsidR="00B33DE0" w:rsidRPr="00B33DE0">
        <w:rPr>
          <w:lang w:val="uk-UA"/>
        </w:rPr>
        <w:t xml:space="preserve"> </w:t>
      </w:r>
      <w:proofErr w:type="spellStart"/>
      <w:r w:rsidR="00B33DE0">
        <w:rPr>
          <w:lang w:val="uk-UA"/>
        </w:rPr>
        <w:t>работа</w:t>
      </w:r>
      <w:proofErr w:type="spellEnd"/>
      <w:r w:rsidR="00B33DE0">
        <w:rPr>
          <w:lang w:val="uk-UA"/>
        </w:rPr>
        <w:t xml:space="preserve"> </w:t>
      </w:r>
      <w:proofErr w:type="spellStart"/>
      <w:r w:rsidR="00B33DE0">
        <w:rPr>
          <w:lang w:val="uk-UA"/>
        </w:rPr>
        <w:t>с</w:t>
      </w:r>
      <w:r w:rsidR="00643E39">
        <w:rPr>
          <w:lang w:val="uk-UA"/>
        </w:rPr>
        <w:t>о</w:t>
      </w:r>
      <w:proofErr w:type="spellEnd"/>
      <w:r w:rsidR="00643E39">
        <w:rPr>
          <w:lang w:val="uk-UA"/>
        </w:rPr>
        <w:t xml:space="preserve"> </w:t>
      </w:r>
      <w:proofErr w:type="spellStart"/>
      <w:r w:rsidR="00643E39">
        <w:rPr>
          <w:lang w:val="uk-UA"/>
        </w:rPr>
        <w:t>встроенным</w:t>
      </w:r>
      <w:proofErr w:type="spellEnd"/>
      <w:r w:rsidR="00B33DE0">
        <w:rPr>
          <w:lang w:val="uk-UA"/>
        </w:rPr>
        <w:t xml:space="preserve"> </w:t>
      </w:r>
      <w:proofErr w:type="spellStart"/>
      <w:r w:rsidR="00B33DE0">
        <w:rPr>
          <w:lang w:val="uk-UA"/>
        </w:rPr>
        <w:t>АЦП</w:t>
      </w:r>
      <w:proofErr w:type="spellEnd"/>
      <w:r w:rsidR="00B33DE0">
        <w:rPr>
          <w:lang w:val="uk-UA"/>
        </w:rPr>
        <w:t xml:space="preserve">, </w:t>
      </w:r>
      <w:proofErr w:type="spellStart"/>
      <w:r w:rsidR="00B33DE0">
        <w:rPr>
          <w:lang w:val="uk-UA"/>
        </w:rPr>
        <w:t>обработка</w:t>
      </w:r>
      <w:proofErr w:type="spellEnd"/>
      <w:r w:rsidR="00B33DE0">
        <w:rPr>
          <w:lang w:val="uk-UA"/>
        </w:rPr>
        <w:t xml:space="preserve"> </w:t>
      </w:r>
      <w:proofErr w:type="spellStart"/>
      <w:r w:rsidR="00B33DE0">
        <w:rPr>
          <w:lang w:val="uk-UA"/>
        </w:rPr>
        <w:t>аналогов</w:t>
      </w:r>
      <w:r w:rsidR="00B33DE0">
        <w:t>ых</w:t>
      </w:r>
      <w:proofErr w:type="spellEnd"/>
      <w:r w:rsidR="00B33DE0">
        <w:t xml:space="preserve"> сигналов и цифровая фильтрация</w:t>
      </w:r>
      <w:r>
        <w:t>;</w:t>
      </w:r>
    </w:p>
    <w:p w14:paraId="241696A8" w14:textId="77777777" w:rsidR="005D728C" w:rsidRPr="002A2FA4" w:rsidRDefault="005D728C" w:rsidP="008B40A4">
      <w:pPr>
        <w:pStyle w:val="a"/>
        <w:rPr>
          <w:lang w:val="uk-UA"/>
        </w:rPr>
      </w:pPr>
      <w:proofErr w:type="spellStart"/>
      <w:r w:rsidRPr="00CA6EC9">
        <w:rPr>
          <w:bCs/>
          <w:i/>
          <w:iCs/>
        </w:rPr>
        <w:t>AnalogMeasurement</w:t>
      </w:r>
      <w:proofErr w:type="spellEnd"/>
      <w:r w:rsidR="00CA6EC9" w:rsidRPr="00CA6EC9">
        <w:rPr>
          <w:bCs/>
        </w:rPr>
        <w:t xml:space="preserve"> –</w:t>
      </w:r>
      <w:r w:rsidR="00CA6EC9" w:rsidRPr="00CA6EC9">
        <w:t xml:space="preserve"> </w:t>
      </w:r>
      <w:r w:rsidR="00CA6EC9">
        <w:t>о</w:t>
      </w:r>
      <w:r w:rsidR="00CA6EC9" w:rsidRPr="00207EAA">
        <w:t xml:space="preserve">бработка </w:t>
      </w:r>
      <w:proofErr w:type="spellStart"/>
      <w:r w:rsidR="00CA6EC9">
        <w:rPr>
          <w:lang w:val="uk-UA"/>
        </w:rPr>
        <w:t>аналоговых</w:t>
      </w:r>
      <w:proofErr w:type="spellEnd"/>
      <w:r w:rsidR="00CA6EC9">
        <w:rPr>
          <w:lang w:val="uk-UA"/>
        </w:rPr>
        <w:t xml:space="preserve"> </w:t>
      </w:r>
      <w:proofErr w:type="spellStart"/>
      <w:r w:rsidR="00CA6EC9">
        <w:rPr>
          <w:lang w:val="uk-UA"/>
        </w:rPr>
        <w:t>измерений</w:t>
      </w:r>
      <w:proofErr w:type="spellEnd"/>
      <w:r w:rsidR="00CA6EC9">
        <w:rPr>
          <w:lang w:val="uk-UA"/>
        </w:rPr>
        <w:t xml:space="preserve"> </w:t>
      </w:r>
      <w:proofErr w:type="spellStart"/>
      <w:r w:rsidR="00CA6EC9">
        <w:rPr>
          <w:lang w:val="uk-UA"/>
        </w:rPr>
        <w:t>данн</w:t>
      </w:r>
      <w:proofErr w:type="spellEnd"/>
      <w:r w:rsidR="00CA6EC9">
        <w:t>ы</w:t>
      </w:r>
      <w:r w:rsidR="00CA6EC9">
        <w:rPr>
          <w:lang w:val="uk-UA"/>
        </w:rPr>
        <w:t xml:space="preserve">х, </w:t>
      </w:r>
      <w:proofErr w:type="spellStart"/>
      <w:r w:rsidR="00CA6EC9">
        <w:rPr>
          <w:lang w:val="uk-UA"/>
        </w:rPr>
        <w:t>полученных</w:t>
      </w:r>
      <w:proofErr w:type="spellEnd"/>
      <w:r w:rsidR="00CA6EC9">
        <w:rPr>
          <w:lang w:val="uk-UA"/>
        </w:rPr>
        <w:t xml:space="preserve"> </w:t>
      </w:r>
      <w:proofErr w:type="spellStart"/>
      <w:r w:rsidR="00CA6EC9">
        <w:rPr>
          <w:lang w:val="uk-UA"/>
        </w:rPr>
        <w:t>из</w:t>
      </w:r>
      <w:proofErr w:type="spellEnd"/>
      <w:r w:rsidR="00CA6EC9">
        <w:rPr>
          <w:lang w:val="uk-UA"/>
        </w:rPr>
        <w:t xml:space="preserve"> компонента </w:t>
      </w:r>
      <w:proofErr w:type="spellStart"/>
      <w:r w:rsidR="00CA6EC9" w:rsidRPr="00CA6EC9">
        <w:rPr>
          <w:bCs/>
          <w:i/>
          <w:iCs/>
          <w:lang w:val="uk-UA"/>
        </w:rPr>
        <w:t>AnalogInput</w:t>
      </w:r>
      <w:proofErr w:type="spellEnd"/>
      <w:r>
        <w:t>;</w:t>
      </w:r>
    </w:p>
    <w:p w14:paraId="119E7896" w14:textId="77777777" w:rsidR="005D728C" w:rsidRPr="00BA7566" w:rsidRDefault="00CA6EC9" w:rsidP="008B40A4">
      <w:pPr>
        <w:pStyle w:val="a"/>
      </w:pPr>
      <w:proofErr w:type="spellStart"/>
      <w:r w:rsidRPr="00CA6EC9">
        <w:rPr>
          <w:bCs/>
          <w:i/>
          <w:iCs/>
          <w:lang w:val="en-US"/>
        </w:rPr>
        <w:t>ActivityManager</w:t>
      </w:r>
      <w:proofErr w:type="spellEnd"/>
      <w:r>
        <w:t xml:space="preserve"> –</w:t>
      </w:r>
      <w:r w:rsidRPr="00CA6EC9">
        <w:t xml:space="preserve"> </w:t>
      </w:r>
      <w:r w:rsidR="005D728C" w:rsidRPr="00BA7566">
        <w:t>управление активностью прибора</w:t>
      </w:r>
      <w:r w:rsidR="005D728C">
        <w:t>;</w:t>
      </w:r>
    </w:p>
    <w:p w14:paraId="0784C5E6" w14:textId="77777777" w:rsidR="005D728C" w:rsidRPr="00BA7566" w:rsidRDefault="005D728C" w:rsidP="008B40A4">
      <w:pPr>
        <w:pStyle w:val="a"/>
      </w:pPr>
      <w:r w:rsidRPr="00CA6EC9">
        <w:rPr>
          <w:bCs/>
          <w:i/>
          <w:iCs/>
          <w:lang w:val="en-US"/>
        </w:rPr>
        <w:lastRenderedPageBreak/>
        <w:t>Indication</w:t>
      </w:r>
      <w:r w:rsidR="00CA6EC9">
        <w:rPr>
          <w:lang w:val="uk-UA"/>
        </w:rPr>
        <w:t xml:space="preserve"> (</w:t>
      </w:r>
      <w:r>
        <w:t xml:space="preserve">модуль </w:t>
      </w:r>
      <w:proofErr w:type="spellStart"/>
      <w:r w:rsidRPr="00CA6EC9">
        <w:rPr>
          <w:bCs/>
          <w:i/>
          <w:iCs/>
        </w:rPr>
        <w:t>LedFailure</w:t>
      </w:r>
      <w:proofErr w:type="spellEnd"/>
      <w:r>
        <w:t>)</w:t>
      </w:r>
      <w:r w:rsidR="00CA6EC9">
        <w:t xml:space="preserve"> – </w:t>
      </w:r>
      <w:r w:rsidR="00CA6EC9" w:rsidRPr="00BA7566">
        <w:t xml:space="preserve">управление </w:t>
      </w:r>
      <w:r w:rsidR="00CA6EC9" w:rsidRPr="00A401C3">
        <w:t xml:space="preserve">светодиодом </w:t>
      </w:r>
      <w:r w:rsidR="00CA6EC9">
        <w:rPr>
          <w:lang w:val="uk-UA"/>
        </w:rPr>
        <w:t>«</w:t>
      </w:r>
      <w:proofErr w:type="spellStart"/>
      <w:r w:rsidR="00CA6EC9">
        <w:rPr>
          <w:lang w:val="uk-UA"/>
        </w:rPr>
        <w:t>Отказ</w:t>
      </w:r>
      <w:proofErr w:type="spellEnd"/>
      <w:r w:rsidR="00CA6EC9">
        <w:rPr>
          <w:lang w:val="uk-UA"/>
        </w:rPr>
        <w:t>»</w:t>
      </w:r>
      <w:r>
        <w:t>;</w:t>
      </w:r>
    </w:p>
    <w:p w14:paraId="0BA8ACE6" w14:textId="77777777" w:rsidR="005D728C" w:rsidRPr="00BA7566" w:rsidRDefault="005D728C" w:rsidP="008B40A4">
      <w:pPr>
        <w:pStyle w:val="a"/>
      </w:pPr>
      <w:proofErr w:type="spellStart"/>
      <w:r w:rsidRPr="00CA6EC9">
        <w:rPr>
          <w:bCs/>
          <w:i/>
          <w:iCs/>
          <w:lang w:val="en-US"/>
        </w:rPr>
        <w:t>RelayCtrl</w:t>
      </w:r>
      <w:proofErr w:type="spellEnd"/>
      <w:r w:rsidR="00CA6EC9">
        <w:t xml:space="preserve"> –</w:t>
      </w:r>
      <w:r w:rsidR="00CA6EC9" w:rsidRPr="00CA6EC9">
        <w:t xml:space="preserve"> </w:t>
      </w:r>
      <w:r w:rsidR="00CA6EC9" w:rsidRPr="00BA7566">
        <w:t>управление и контроль состояния реле</w:t>
      </w:r>
      <w:r w:rsidR="00CA6EC9">
        <w:rPr>
          <w:lang w:val="uk-UA"/>
        </w:rPr>
        <w:t xml:space="preserve">, </w:t>
      </w:r>
      <w:proofErr w:type="spellStart"/>
      <w:r w:rsidR="00CA6EC9">
        <w:rPr>
          <w:lang w:val="uk-UA"/>
        </w:rPr>
        <w:t>переключающего</w:t>
      </w:r>
      <w:proofErr w:type="spellEnd"/>
      <w:r w:rsidR="00CA6EC9">
        <w:rPr>
          <w:lang w:val="uk-UA"/>
        </w:rPr>
        <w:t xml:space="preserve"> </w:t>
      </w:r>
      <w:proofErr w:type="spellStart"/>
      <w:r w:rsidR="00CA6EC9">
        <w:rPr>
          <w:lang w:val="uk-UA"/>
        </w:rPr>
        <w:t>выходы</w:t>
      </w:r>
      <w:proofErr w:type="spellEnd"/>
      <w:r w:rsidR="00CA6EC9">
        <w:rPr>
          <w:lang w:val="uk-UA"/>
        </w:rPr>
        <w:t xml:space="preserve"> (</w:t>
      </w:r>
      <w:proofErr w:type="spellStart"/>
      <w:r w:rsidR="00CA6EC9">
        <w:rPr>
          <w:lang w:val="uk-UA"/>
        </w:rPr>
        <w:t>РПВ</w:t>
      </w:r>
      <w:proofErr w:type="spellEnd"/>
      <w:r w:rsidR="00CA6EC9">
        <w:rPr>
          <w:lang w:val="uk-UA"/>
        </w:rPr>
        <w:t>)</w:t>
      </w:r>
      <w:r>
        <w:t>;</w:t>
      </w:r>
    </w:p>
    <w:p w14:paraId="60FDAAB3" w14:textId="77777777" w:rsidR="005D728C" w:rsidRPr="00BA7566" w:rsidRDefault="005D728C" w:rsidP="008B40A4">
      <w:pPr>
        <w:pStyle w:val="a"/>
      </w:pPr>
      <w:proofErr w:type="spellStart"/>
      <w:r w:rsidRPr="00CA6EC9">
        <w:rPr>
          <w:bCs/>
          <w:i/>
          <w:iCs/>
        </w:rPr>
        <w:t>Testing</w:t>
      </w:r>
      <w:proofErr w:type="spellEnd"/>
      <w:r w:rsidR="00CA6EC9" w:rsidRPr="00CA6EC9">
        <w:rPr>
          <w:bCs/>
          <w:i/>
          <w:iCs/>
        </w:rPr>
        <w:t xml:space="preserve"> </w:t>
      </w:r>
      <w:r w:rsidR="00CA6EC9" w:rsidRPr="00CA6EC9">
        <w:rPr>
          <w:bCs/>
        </w:rPr>
        <w:t>(</w:t>
      </w:r>
      <w:r>
        <w:t xml:space="preserve">модули </w:t>
      </w:r>
      <w:proofErr w:type="spellStart"/>
      <w:r w:rsidRPr="00CA6EC9">
        <w:rPr>
          <w:bCs/>
          <w:i/>
          <w:iCs/>
        </w:rPr>
        <w:t>CheckCallFunction</w:t>
      </w:r>
      <w:proofErr w:type="spellEnd"/>
      <w:r w:rsidR="008B40A4" w:rsidRPr="00CA6EC9">
        <w:rPr>
          <w:bCs/>
          <w:i/>
          <w:iCs/>
          <w:lang w:val="en-US"/>
        </w:rPr>
        <w:t>s</w:t>
      </w:r>
      <w:r w:rsidRPr="00CA6EC9">
        <w:rPr>
          <w:bCs/>
          <w:i/>
          <w:iCs/>
        </w:rPr>
        <w:t xml:space="preserve">, </w:t>
      </w:r>
      <w:proofErr w:type="spellStart"/>
      <w:r w:rsidRPr="00CA6EC9">
        <w:rPr>
          <w:bCs/>
          <w:i/>
          <w:iCs/>
        </w:rPr>
        <w:t>CheckCPU</w:t>
      </w:r>
      <w:proofErr w:type="spellEnd"/>
      <w:r w:rsidRPr="00CA6EC9">
        <w:rPr>
          <w:bCs/>
          <w:i/>
          <w:iCs/>
        </w:rPr>
        <w:t xml:space="preserve">, </w:t>
      </w:r>
      <w:proofErr w:type="spellStart"/>
      <w:r w:rsidRPr="00CA6EC9">
        <w:rPr>
          <w:bCs/>
          <w:i/>
          <w:iCs/>
        </w:rPr>
        <w:t>FlashChec</w:t>
      </w:r>
      <w:proofErr w:type="spellEnd"/>
      <w:r w:rsidR="0084502A">
        <w:rPr>
          <w:bCs/>
          <w:i/>
          <w:iCs/>
          <w:lang w:val="en-US"/>
        </w:rPr>
        <w:t>k</w:t>
      </w:r>
      <w:r w:rsidRPr="00CA6EC9">
        <w:rPr>
          <w:bCs/>
          <w:i/>
          <w:iCs/>
        </w:rPr>
        <w:t xml:space="preserve">, </w:t>
      </w:r>
      <w:proofErr w:type="spellStart"/>
      <w:r w:rsidRPr="00CA6EC9">
        <w:rPr>
          <w:bCs/>
          <w:i/>
          <w:iCs/>
        </w:rPr>
        <w:t>CheckRAM</w:t>
      </w:r>
      <w:proofErr w:type="spellEnd"/>
      <w:r w:rsidRPr="00CA6EC9">
        <w:rPr>
          <w:bCs/>
          <w:i/>
          <w:iCs/>
        </w:rPr>
        <w:t xml:space="preserve">, </w:t>
      </w:r>
      <w:proofErr w:type="spellStart"/>
      <w:r w:rsidRPr="00CA6EC9">
        <w:rPr>
          <w:bCs/>
          <w:i/>
          <w:iCs/>
        </w:rPr>
        <w:t>CheckRegisters</w:t>
      </w:r>
      <w:proofErr w:type="spellEnd"/>
      <w:r w:rsidRPr="00CA6EC9">
        <w:rPr>
          <w:bCs/>
          <w:i/>
          <w:iCs/>
        </w:rPr>
        <w:t xml:space="preserve">, </w:t>
      </w:r>
      <w:proofErr w:type="spellStart"/>
      <w:r w:rsidRPr="00CA6EC9">
        <w:rPr>
          <w:bCs/>
          <w:i/>
          <w:iCs/>
        </w:rPr>
        <w:t>ControlMK</w:t>
      </w:r>
      <w:proofErr w:type="spellEnd"/>
      <w:r w:rsidR="00CA6EC9" w:rsidRPr="00CA6EC9">
        <w:rPr>
          <w:bCs/>
        </w:rPr>
        <w:t>)</w:t>
      </w:r>
      <w:r w:rsidR="00CA6EC9">
        <w:rPr>
          <w:bCs/>
        </w:rPr>
        <w:t xml:space="preserve"> –</w:t>
      </w:r>
      <w:r w:rsidR="00CA6EC9" w:rsidRPr="00CA6EC9">
        <w:t xml:space="preserve"> </w:t>
      </w:r>
      <w:r w:rsidR="00CA6EC9">
        <w:t>проверка работоспособности МК</w:t>
      </w:r>
      <w:r w:rsidR="00417874">
        <w:t>, целостности</w:t>
      </w:r>
      <w:r w:rsidR="00CA6EC9">
        <w:t xml:space="preserve"> и идентичности содержимого </w:t>
      </w:r>
      <w:proofErr w:type="spellStart"/>
      <w:r w:rsidR="00CA6EC9">
        <w:t>фл</w:t>
      </w:r>
      <w:proofErr w:type="spellEnd"/>
      <w:r w:rsidR="00CA6EC9">
        <w:rPr>
          <w:lang w:val="uk-UA"/>
        </w:rPr>
        <w:t>э</w:t>
      </w:r>
      <w:r w:rsidR="00CA6EC9">
        <w:t>ш-памяти обоих МК прибора</w:t>
      </w:r>
      <w:r>
        <w:t>;</w:t>
      </w:r>
    </w:p>
    <w:p w14:paraId="7E8A893D" w14:textId="77777777" w:rsidR="005D728C" w:rsidRPr="00BA7566" w:rsidRDefault="00CA6EC9" w:rsidP="008B40A4">
      <w:pPr>
        <w:pStyle w:val="a"/>
      </w:pPr>
      <w:r w:rsidRPr="00CA6EC9">
        <w:rPr>
          <w:bCs/>
          <w:i/>
          <w:iCs/>
          <w:lang w:val="en-US"/>
        </w:rPr>
        <w:t>Indication</w:t>
      </w:r>
      <w:r>
        <w:t xml:space="preserve"> – </w:t>
      </w:r>
      <w:r w:rsidR="00417874">
        <w:t xml:space="preserve">управление </w:t>
      </w:r>
      <w:r w:rsidR="005D728C">
        <w:t>светодиод</w:t>
      </w:r>
      <w:r w:rsidR="00417874">
        <w:t>ными индикаторами</w:t>
      </w:r>
      <w:r w:rsidR="005D728C">
        <w:t>, расположенны</w:t>
      </w:r>
      <w:r w:rsidR="00417874">
        <w:t>ми</w:t>
      </w:r>
      <w:r w:rsidR="005D728C">
        <w:t xml:space="preserve"> на передней панели прибора;</w:t>
      </w:r>
    </w:p>
    <w:p w14:paraId="23BFDECD" w14:textId="77777777" w:rsidR="005D728C" w:rsidRPr="00BA7566" w:rsidRDefault="005D728C" w:rsidP="008B40A4">
      <w:pPr>
        <w:pStyle w:val="a"/>
      </w:pPr>
      <w:r w:rsidRPr="00AC0C62">
        <w:rPr>
          <w:bCs/>
          <w:i/>
          <w:iCs/>
          <w:lang w:val="en-US"/>
        </w:rPr>
        <w:t>Main</w:t>
      </w:r>
      <w:r w:rsidR="00AC0C62" w:rsidRPr="00AC0C62">
        <w:rPr>
          <w:bCs/>
          <w:i/>
          <w:iCs/>
        </w:rPr>
        <w:t xml:space="preserve"> </w:t>
      </w:r>
      <w:r w:rsidR="00AC0C62" w:rsidRPr="00AC0C62">
        <w:rPr>
          <w:bCs/>
        </w:rPr>
        <w:t>(</w:t>
      </w:r>
      <w:r w:rsidRPr="00AC0C62">
        <w:rPr>
          <w:bCs/>
        </w:rPr>
        <w:t xml:space="preserve">модуль </w:t>
      </w:r>
      <w:proofErr w:type="spellStart"/>
      <w:r w:rsidRPr="00AC0C62">
        <w:rPr>
          <w:bCs/>
          <w:i/>
          <w:iCs/>
          <w:lang w:val="en-US"/>
        </w:rPr>
        <w:t>ControlSystem</w:t>
      </w:r>
      <w:proofErr w:type="spellEnd"/>
      <w:r w:rsidR="00AC0C62" w:rsidRPr="00AC0C62">
        <w:rPr>
          <w:bCs/>
        </w:rPr>
        <w:t xml:space="preserve">) </w:t>
      </w:r>
      <w:r w:rsidR="00AC0C62">
        <w:rPr>
          <w:b/>
        </w:rPr>
        <w:t>–</w:t>
      </w:r>
      <w:r w:rsidR="00AC0C62" w:rsidRPr="00AC0C62">
        <w:t xml:space="preserve"> </w:t>
      </w:r>
      <w:r w:rsidR="00AC0C62" w:rsidRPr="00B8704F">
        <w:t>верхний уровень управляющей логи</w:t>
      </w:r>
      <w:r w:rsidR="00AC0C62">
        <w:t xml:space="preserve">ки, включающий в себя </w:t>
      </w:r>
      <w:proofErr w:type="spellStart"/>
      <w:r w:rsidR="00AC0C62">
        <w:t>реализаци</w:t>
      </w:r>
      <w:proofErr w:type="spellEnd"/>
      <w:r w:rsidR="00AC0C62">
        <w:rPr>
          <w:lang w:val="uk-UA"/>
        </w:rPr>
        <w:t xml:space="preserve">ю </w:t>
      </w:r>
      <w:proofErr w:type="spellStart"/>
      <w:r w:rsidR="00AC0C62">
        <w:rPr>
          <w:lang w:val="uk-UA"/>
        </w:rPr>
        <w:t>выполнения</w:t>
      </w:r>
      <w:proofErr w:type="spellEnd"/>
      <w:r w:rsidR="00AC0C62">
        <w:rPr>
          <w:lang w:val="uk-UA"/>
        </w:rPr>
        <w:t xml:space="preserve"> </w:t>
      </w:r>
      <w:proofErr w:type="spellStart"/>
      <w:r w:rsidR="00AC0C62">
        <w:rPr>
          <w:lang w:val="uk-UA"/>
        </w:rPr>
        <w:t>приказов</w:t>
      </w:r>
      <w:proofErr w:type="spellEnd"/>
      <w:r w:rsidR="00AC0C62">
        <w:rPr>
          <w:lang w:val="uk-UA"/>
        </w:rPr>
        <w:t xml:space="preserve"> от </w:t>
      </w:r>
      <w:proofErr w:type="spellStart"/>
      <w:r w:rsidR="00AC0C62">
        <w:rPr>
          <w:lang w:val="uk-UA"/>
        </w:rPr>
        <w:t>УС</w:t>
      </w:r>
      <w:proofErr w:type="spellEnd"/>
      <w:r w:rsidR="00AC0C62">
        <w:rPr>
          <w:lang w:val="uk-UA"/>
        </w:rPr>
        <w:t xml:space="preserve"> и </w:t>
      </w:r>
      <w:proofErr w:type="spellStart"/>
      <w:r w:rsidR="00AC0C62">
        <w:rPr>
          <w:lang w:val="uk-UA"/>
        </w:rPr>
        <w:t>ответ</w:t>
      </w:r>
      <w:proofErr w:type="spellEnd"/>
      <w:r w:rsidR="00AC0C62">
        <w:rPr>
          <w:lang w:val="uk-UA"/>
        </w:rPr>
        <w:t xml:space="preserve"> статусами в </w:t>
      </w:r>
      <w:proofErr w:type="spellStart"/>
      <w:r w:rsidR="00AC0C62">
        <w:rPr>
          <w:lang w:val="uk-UA"/>
        </w:rPr>
        <w:t>УС</w:t>
      </w:r>
      <w:proofErr w:type="spellEnd"/>
      <w:r w:rsidR="00AC0C62">
        <w:rPr>
          <w:lang w:val="uk-UA"/>
        </w:rPr>
        <w:t xml:space="preserve">, </w:t>
      </w:r>
      <w:r w:rsidR="00AC0C62">
        <w:t>также сбор данных от основных компонентов прикладного уровня</w:t>
      </w:r>
      <w:r>
        <w:t>;</w:t>
      </w:r>
    </w:p>
    <w:p w14:paraId="12D318D8" w14:textId="77777777" w:rsidR="005D728C" w:rsidRPr="00BA7566" w:rsidRDefault="005D728C" w:rsidP="008B40A4">
      <w:pPr>
        <w:pStyle w:val="a"/>
      </w:pPr>
      <w:proofErr w:type="spellStart"/>
      <w:r w:rsidRPr="00AC0C62">
        <w:rPr>
          <w:bCs/>
          <w:i/>
          <w:iCs/>
          <w:lang w:val="en-US"/>
        </w:rPr>
        <w:t>ConfigMK</w:t>
      </w:r>
      <w:proofErr w:type="spellEnd"/>
      <w:r w:rsidR="00AC0C62" w:rsidRPr="00AC0C62">
        <w:rPr>
          <w:bCs/>
          <w:i/>
          <w:iCs/>
        </w:rPr>
        <w:t xml:space="preserve"> </w:t>
      </w:r>
      <w:r w:rsidR="00AC0C62">
        <w:rPr>
          <w:b/>
        </w:rPr>
        <w:t>–</w:t>
      </w:r>
      <w:r w:rsidR="00AC0C62" w:rsidRPr="00AC0C62">
        <w:t xml:space="preserve"> </w:t>
      </w:r>
      <w:r w:rsidR="00417874">
        <w:t>определение канала, в котором установлен МК (</w:t>
      </w:r>
      <w:r w:rsidR="00417874">
        <w:rPr>
          <w:lang w:val="en-US"/>
        </w:rPr>
        <w:t>Master</w:t>
      </w:r>
      <w:r w:rsidR="00417874" w:rsidRPr="00417874">
        <w:t xml:space="preserve"> </w:t>
      </w:r>
      <w:r w:rsidR="00417874">
        <w:t xml:space="preserve">или </w:t>
      </w:r>
      <w:r w:rsidR="00417874">
        <w:rPr>
          <w:lang w:val="en-US"/>
        </w:rPr>
        <w:t>Slave</w:t>
      </w:r>
      <w:r w:rsidR="00417874">
        <w:t>)</w:t>
      </w:r>
      <w:r>
        <w:t>;</w:t>
      </w:r>
    </w:p>
    <w:p w14:paraId="476CDD0D" w14:textId="77777777" w:rsidR="005D728C" w:rsidRPr="00BA7566" w:rsidRDefault="00AC0C62" w:rsidP="008B40A4">
      <w:pPr>
        <w:pStyle w:val="a"/>
      </w:pPr>
      <w:proofErr w:type="spellStart"/>
      <w:r w:rsidRPr="00AC0C62">
        <w:rPr>
          <w:bCs/>
          <w:i/>
          <w:iCs/>
          <w:lang w:val="uk-UA"/>
        </w:rPr>
        <w:t>Mode</w:t>
      </w:r>
      <w:proofErr w:type="spellEnd"/>
      <w:r w:rsidRPr="00AC0C62">
        <w:rPr>
          <w:bCs/>
          <w:i/>
          <w:iCs/>
          <w:lang w:val="en-US"/>
        </w:rPr>
        <w:t>Protection</w:t>
      </w:r>
      <w:r w:rsidRPr="00AC0C62">
        <w:rPr>
          <w:bCs/>
          <w:i/>
          <w:iCs/>
        </w:rPr>
        <w:t xml:space="preserve"> </w:t>
      </w:r>
      <w:r>
        <w:rPr>
          <w:b/>
        </w:rPr>
        <w:t>–</w:t>
      </w:r>
      <w:r w:rsidRPr="00BA7566">
        <w:t xml:space="preserve"> </w:t>
      </w:r>
      <w:r w:rsidR="005D728C" w:rsidRPr="00BA7566">
        <w:t>переход</w:t>
      </w:r>
      <w:r>
        <w:t xml:space="preserve"> и снятие</w:t>
      </w:r>
      <w:r w:rsidR="005D728C" w:rsidRPr="00BA7566">
        <w:t xml:space="preserve"> в </w:t>
      </w:r>
      <w:proofErr w:type="spellStart"/>
      <w:r w:rsidR="005D728C" w:rsidRPr="00BA7566">
        <w:t>ЗС</w:t>
      </w:r>
      <w:proofErr w:type="spellEnd"/>
      <w:r w:rsidR="005D728C">
        <w:t>;</w:t>
      </w:r>
    </w:p>
    <w:p w14:paraId="3669199C" w14:textId="77777777" w:rsidR="005D728C" w:rsidRDefault="00AC0C62" w:rsidP="008B40A4">
      <w:pPr>
        <w:pStyle w:val="a"/>
      </w:pPr>
      <w:proofErr w:type="spellStart"/>
      <w:r w:rsidRPr="00AC0C62">
        <w:rPr>
          <w:bCs/>
          <w:i/>
          <w:iCs/>
          <w:lang w:val="uk-UA"/>
        </w:rPr>
        <w:t>BlackBox</w:t>
      </w:r>
      <w:proofErr w:type="spellEnd"/>
      <w:r w:rsidRPr="00AC0C62">
        <w:rPr>
          <w:bCs/>
          <w:lang w:val="uk-UA"/>
        </w:rPr>
        <w:t xml:space="preserve"> – </w:t>
      </w:r>
      <w:r w:rsidR="005D728C" w:rsidRPr="009F2646">
        <w:t>фор</w:t>
      </w:r>
      <w:r w:rsidR="005D728C">
        <w:t xml:space="preserve">мирование и чтение информации </w:t>
      </w:r>
      <w:r w:rsidR="005D728C">
        <w:rPr>
          <w:lang w:val="uk-UA"/>
        </w:rPr>
        <w:t>«</w:t>
      </w:r>
      <w:proofErr w:type="spellStart"/>
      <w:r w:rsidR="005D728C">
        <w:rPr>
          <w:lang w:val="uk-UA"/>
        </w:rPr>
        <w:t>чёрного</w:t>
      </w:r>
      <w:proofErr w:type="spellEnd"/>
      <w:r w:rsidR="005D728C">
        <w:rPr>
          <w:lang w:val="uk-UA"/>
        </w:rPr>
        <w:t xml:space="preserve"> ящика»</w:t>
      </w:r>
      <w:r w:rsidR="005D728C" w:rsidRPr="009F2646">
        <w:t>;</w:t>
      </w:r>
    </w:p>
    <w:p w14:paraId="79083FFF" w14:textId="77777777" w:rsidR="005D728C" w:rsidRDefault="005D728C" w:rsidP="008B40A4">
      <w:pPr>
        <w:pStyle w:val="a"/>
      </w:pPr>
      <w:proofErr w:type="spellStart"/>
      <w:r w:rsidRPr="001D0539">
        <w:rPr>
          <w:bCs/>
          <w:i/>
          <w:iCs/>
        </w:rPr>
        <w:t>CheckSupply</w:t>
      </w:r>
      <w:proofErr w:type="spellEnd"/>
      <w:r w:rsidR="001D0539" w:rsidRPr="001D0539">
        <w:rPr>
          <w:bCs/>
        </w:rPr>
        <w:t xml:space="preserve"> </w:t>
      </w:r>
      <w:r w:rsidR="001D0539">
        <w:t>–</w:t>
      </w:r>
      <w:r w:rsidR="001D0539" w:rsidRPr="001D0539">
        <w:t xml:space="preserve"> </w:t>
      </w:r>
      <w:r w:rsidR="001D0539">
        <w:t>п</w:t>
      </w:r>
      <w:r w:rsidR="001D0539" w:rsidRPr="009F2646">
        <w:t xml:space="preserve">роверка состояния </w:t>
      </w:r>
      <w:r w:rsidR="001D0539">
        <w:t xml:space="preserve">внешних </w:t>
      </w:r>
      <w:r w:rsidR="00365910">
        <w:t>источников</w:t>
      </w:r>
      <w:r w:rsidR="001D0539" w:rsidRPr="009F2646">
        <w:t xml:space="preserve"> питания</w:t>
      </w:r>
      <w:r w:rsidR="001D0539">
        <w:t xml:space="preserve"> 24</w:t>
      </w:r>
      <w:r w:rsidR="005A7769">
        <w:rPr>
          <w:lang w:val="en-US"/>
        </w:rPr>
        <w:t> </w:t>
      </w:r>
      <w:r w:rsidR="001D0539">
        <w:t>В и 220</w:t>
      </w:r>
      <w:r w:rsidR="005A7769">
        <w:rPr>
          <w:lang w:val="en-US"/>
        </w:rPr>
        <w:t> </w:t>
      </w:r>
      <w:r w:rsidR="001D0539">
        <w:t>В</w:t>
      </w:r>
      <w:r w:rsidRPr="009C1F38">
        <w:t>;</w:t>
      </w:r>
    </w:p>
    <w:p w14:paraId="4C8C2108" w14:textId="77777777" w:rsidR="005D728C" w:rsidRPr="009C1F38" w:rsidRDefault="001D0539" w:rsidP="008B40A4">
      <w:pPr>
        <w:pStyle w:val="a"/>
      </w:pPr>
      <w:proofErr w:type="spellStart"/>
      <w:r w:rsidRPr="001D0539">
        <w:rPr>
          <w:bCs/>
          <w:i/>
          <w:iCs/>
        </w:rPr>
        <w:t>DebugTools</w:t>
      </w:r>
      <w:proofErr w:type="spellEnd"/>
      <w:r>
        <w:t xml:space="preserve"> (</w:t>
      </w:r>
      <w:r w:rsidRPr="009C1F38">
        <w:t>модули</w:t>
      </w:r>
      <w:r w:rsidRPr="009C1F38">
        <w:rPr>
          <w:b/>
        </w:rPr>
        <w:t xml:space="preserve"> </w:t>
      </w:r>
      <w:proofErr w:type="spellStart"/>
      <w:r w:rsidRPr="001D0539">
        <w:rPr>
          <w:bCs/>
          <w:i/>
          <w:iCs/>
        </w:rPr>
        <w:t>DebugTools</w:t>
      </w:r>
      <w:proofErr w:type="spellEnd"/>
      <w:r w:rsidRPr="009C1F38">
        <w:rPr>
          <w:lang w:val="uk-UA"/>
        </w:rPr>
        <w:t xml:space="preserve"> и </w:t>
      </w:r>
      <w:proofErr w:type="spellStart"/>
      <w:r w:rsidRPr="001D0539">
        <w:rPr>
          <w:bCs/>
          <w:i/>
          <w:iCs/>
          <w:lang w:val="uk-UA"/>
        </w:rPr>
        <w:t>Tracing</w:t>
      </w:r>
      <w:proofErr w:type="spellEnd"/>
      <w:r>
        <w:t xml:space="preserve">) – </w:t>
      </w:r>
      <w:r w:rsidR="005D728C">
        <w:t xml:space="preserve">средства отладки прибора и трассировки </w:t>
      </w:r>
      <w:r w:rsidR="00365910">
        <w:t xml:space="preserve">(записи в </w:t>
      </w:r>
      <w:r w:rsidR="00365910">
        <w:rPr>
          <w:lang w:val="en-US"/>
        </w:rPr>
        <w:t>EEPROM</w:t>
      </w:r>
      <w:r w:rsidR="00365910">
        <w:t>)</w:t>
      </w:r>
      <w:r w:rsidR="00365910" w:rsidRPr="00365910">
        <w:t xml:space="preserve"> </w:t>
      </w:r>
      <w:r w:rsidR="005D728C">
        <w:t>отладочной информации</w:t>
      </w:r>
      <w:r w:rsidR="005D728C">
        <w:rPr>
          <w:lang w:val="uk-UA"/>
        </w:rPr>
        <w:t>;</w:t>
      </w:r>
    </w:p>
    <w:p w14:paraId="36DC1270" w14:textId="77777777" w:rsidR="005D728C" w:rsidRPr="00713A90" w:rsidRDefault="001D0539" w:rsidP="008B40A4">
      <w:pPr>
        <w:pStyle w:val="a"/>
      </w:pPr>
      <w:r w:rsidRPr="001D0539">
        <w:rPr>
          <w:bCs/>
          <w:i/>
          <w:iCs/>
          <w:lang w:val="en-US"/>
        </w:rPr>
        <w:t>D</w:t>
      </w:r>
      <w:proofErr w:type="spellStart"/>
      <w:r w:rsidRPr="001D0539">
        <w:rPr>
          <w:bCs/>
          <w:i/>
          <w:iCs/>
          <w:lang w:val="uk-UA"/>
        </w:rPr>
        <w:t>eviceAddress</w:t>
      </w:r>
      <w:proofErr w:type="spellEnd"/>
      <w:r w:rsidRPr="001D0539">
        <w:rPr>
          <w:bCs/>
          <w:i/>
          <w:iCs/>
          <w:lang w:val="uk-UA"/>
        </w:rPr>
        <w:t xml:space="preserve"> –</w:t>
      </w:r>
      <w:r w:rsidRPr="001D0539">
        <w:rPr>
          <w:lang w:val="uk-UA"/>
        </w:rPr>
        <w:t xml:space="preserve"> </w:t>
      </w:r>
      <w:proofErr w:type="spellStart"/>
      <w:r w:rsidR="005D728C">
        <w:rPr>
          <w:lang w:val="uk-UA"/>
        </w:rPr>
        <w:t>определение</w:t>
      </w:r>
      <w:proofErr w:type="spellEnd"/>
      <w:r w:rsidR="005D728C">
        <w:rPr>
          <w:lang w:val="uk-UA"/>
        </w:rPr>
        <w:t xml:space="preserve"> адреса</w:t>
      </w:r>
      <w:r w:rsidR="00365910" w:rsidRPr="00365910">
        <w:t xml:space="preserve"> </w:t>
      </w:r>
      <w:r w:rsidR="00365910">
        <w:t>и конфигурации</w:t>
      </w:r>
      <w:r w:rsidR="005D728C">
        <w:rPr>
          <w:lang w:val="uk-UA"/>
        </w:rPr>
        <w:t xml:space="preserve"> </w:t>
      </w:r>
      <w:proofErr w:type="spellStart"/>
      <w:r w:rsidR="005D728C">
        <w:rPr>
          <w:lang w:val="uk-UA"/>
        </w:rPr>
        <w:t>прибора</w:t>
      </w:r>
      <w:proofErr w:type="spellEnd"/>
      <w:r w:rsidR="005D728C">
        <w:rPr>
          <w:lang w:val="uk-UA"/>
        </w:rPr>
        <w:t xml:space="preserve"> и его </w:t>
      </w:r>
      <w:proofErr w:type="spellStart"/>
      <w:r w:rsidR="005D728C">
        <w:rPr>
          <w:lang w:val="uk-UA"/>
        </w:rPr>
        <w:t>конфигурации</w:t>
      </w:r>
      <w:proofErr w:type="spellEnd"/>
      <w:r w:rsidR="005D728C" w:rsidRPr="00713A90">
        <w:t>;</w:t>
      </w:r>
    </w:p>
    <w:p w14:paraId="33BC270F" w14:textId="77777777" w:rsidR="005D728C" w:rsidRDefault="001D0539" w:rsidP="008B40A4">
      <w:pPr>
        <w:pStyle w:val="a"/>
      </w:pPr>
      <w:proofErr w:type="spellStart"/>
      <w:r w:rsidRPr="001D0539">
        <w:rPr>
          <w:bCs/>
          <w:i/>
          <w:iCs/>
        </w:rPr>
        <w:t>Eeprom</w:t>
      </w:r>
      <w:proofErr w:type="spellEnd"/>
      <w:r w:rsidRPr="001D0539">
        <w:rPr>
          <w:bCs/>
        </w:rPr>
        <w:t xml:space="preserve"> – </w:t>
      </w:r>
      <w:r w:rsidR="005D728C">
        <w:rPr>
          <w:lang w:val="uk-UA"/>
        </w:rPr>
        <w:t>р</w:t>
      </w:r>
      <w:proofErr w:type="spellStart"/>
      <w:r w:rsidR="005D728C" w:rsidRPr="00713A90">
        <w:t>абота</w:t>
      </w:r>
      <w:proofErr w:type="spellEnd"/>
      <w:r w:rsidR="005D728C" w:rsidRPr="00713A90">
        <w:t xml:space="preserve"> с</w:t>
      </w:r>
      <w:r w:rsidR="005D728C">
        <w:rPr>
          <w:lang w:val="uk-UA"/>
        </w:rPr>
        <w:t xml:space="preserve"> </w:t>
      </w:r>
      <w:proofErr w:type="spellStart"/>
      <w:r w:rsidR="005D728C">
        <w:rPr>
          <w:lang w:val="uk-UA"/>
        </w:rPr>
        <w:t>внешней</w:t>
      </w:r>
      <w:proofErr w:type="spellEnd"/>
      <w:r w:rsidR="005D728C">
        <w:rPr>
          <w:lang w:val="uk-UA"/>
        </w:rPr>
        <w:t xml:space="preserve"> </w:t>
      </w:r>
      <w:proofErr w:type="spellStart"/>
      <w:r w:rsidR="005D728C">
        <w:rPr>
          <w:lang w:val="uk-UA"/>
        </w:rPr>
        <w:t>энергонезависимой</w:t>
      </w:r>
      <w:proofErr w:type="spellEnd"/>
      <w:r w:rsidR="005D728C">
        <w:rPr>
          <w:lang w:val="uk-UA"/>
        </w:rPr>
        <w:t xml:space="preserve"> </w:t>
      </w:r>
      <w:proofErr w:type="spellStart"/>
      <w:r w:rsidR="005D728C">
        <w:rPr>
          <w:lang w:val="uk-UA"/>
        </w:rPr>
        <w:t>памятью</w:t>
      </w:r>
      <w:proofErr w:type="spellEnd"/>
      <w:r w:rsidR="005D728C" w:rsidRPr="00713A90">
        <w:t xml:space="preserve"> </w:t>
      </w:r>
      <w:proofErr w:type="spellStart"/>
      <w:r w:rsidR="005D728C" w:rsidRPr="00713A90">
        <w:t>EEPROM</w:t>
      </w:r>
      <w:proofErr w:type="spellEnd"/>
      <w:r w:rsidR="005D728C">
        <w:t>, содержащей данные чёрного ящика и трассировки;</w:t>
      </w:r>
    </w:p>
    <w:p w14:paraId="54333228" w14:textId="77777777" w:rsidR="005D728C" w:rsidRPr="00713A90" w:rsidRDefault="005D728C" w:rsidP="008B40A4">
      <w:pPr>
        <w:pStyle w:val="a"/>
      </w:pPr>
      <w:proofErr w:type="spellStart"/>
      <w:r w:rsidRPr="001D0539">
        <w:rPr>
          <w:bCs/>
          <w:i/>
          <w:iCs/>
        </w:rPr>
        <w:t>HystFltr</w:t>
      </w:r>
      <w:proofErr w:type="spellEnd"/>
      <w:r w:rsidR="001D0539" w:rsidRPr="001D0539">
        <w:t xml:space="preserve"> </w:t>
      </w:r>
      <w:r w:rsidR="001D0539">
        <w:t xml:space="preserve">– </w:t>
      </w:r>
      <w:proofErr w:type="spellStart"/>
      <w:r w:rsidR="001D0539">
        <w:t>антидребезг</w:t>
      </w:r>
      <w:r w:rsidR="00365910">
        <w:t>овый</w:t>
      </w:r>
      <w:proofErr w:type="spellEnd"/>
      <w:r w:rsidR="00365910">
        <w:t xml:space="preserve"> фильтр для</w:t>
      </w:r>
      <w:r w:rsidR="001D0539">
        <w:t xml:space="preserve"> цифровых сигналов</w:t>
      </w:r>
      <w:r>
        <w:rPr>
          <w:lang w:val="uk-UA"/>
        </w:rPr>
        <w:t>;</w:t>
      </w:r>
    </w:p>
    <w:p w14:paraId="4B17FBDA" w14:textId="77777777" w:rsidR="005D728C" w:rsidRPr="00B70119" w:rsidRDefault="001D0539" w:rsidP="008B40A4">
      <w:pPr>
        <w:pStyle w:val="a"/>
      </w:pPr>
      <w:proofErr w:type="spellStart"/>
      <w:r w:rsidRPr="00951608">
        <w:rPr>
          <w:bCs/>
          <w:i/>
          <w:iCs/>
        </w:rPr>
        <w:t>Initial</w:t>
      </w:r>
      <w:proofErr w:type="spellEnd"/>
      <w:r w:rsidRPr="00951608">
        <w:rPr>
          <w:bCs/>
        </w:rPr>
        <w:t xml:space="preserve"> и </w:t>
      </w:r>
      <w:proofErr w:type="spellStart"/>
      <w:r w:rsidRPr="00951608">
        <w:rPr>
          <w:bCs/>
          <w:i/>
          <w:iCs/>
        </w:rPr>
        <w:t>Мain</w:t>
      </w:r>
      <w:proofErr w:type="spellEnd"/>
      <w:r w:rsidR="00951608">
        <w:t xml:space="preserve"> (</w:t>
      </w:r>
      <w:r>
        <w:t xml:space="preserve">модули </w:t>
      </w:r>
      <w:proofErr w:type="spellStart"/>
      <w:r w:rsidRPr="00951608">
        <w:rPr>
          <w:bCs/>
          <w:i/>
          <w:iCs/>
        </w:rPr>
        <w:t>CheckCauseReset</w:t>
      </w:r>
      <w:proofErr w:type="spellEnd"/>
      <w:r>
        <w:t xml:space="preserve">, </w:t>
      </w:r>
      <w:proofErr w:type="spellStart"/>
      <w:r w:rsidRPr="00951608">
        <w:rPr>
          <w:bCs/>
          <w:i/>
          <w:iCs/>
        </w:rPr>
        <w:t>IdentHex</w:t>
      </w:r>
      <w:proofErr w:type="spellEnd"/>
      <w:r>
        <w:t xml:space="preserve">, </w:t>
      </w:r>
      <w:proofErr w:type="spellStart"/>
      <w:r w:rsidRPr="00951608">
        <w:rPr>
          <w:bCs/>
          <w:i/>
          <w:iCs/>
        </w:rPr>
        <w:t>TimeBeginSynchronization</w:t>
      </w:r>
      <w:proofErr w:type="spellEnd"/>
      <w:r>
        <w:t xml:space="preserve">) – </w:t>
      </w:r>
      <w:proofErr w:type="spellStart"/>
      <w:r w:rsidR="005D728C">
        <w:rPr>
          <w:lang w:val="uk-UA"/>
        </w:rPr>
        <w:t>инициализация</w:t>
      </w:r>
      <w:proofErr w:type="spellEnd"/>
      <w:r w:rsidR="005D728C">
        <w:rPr>
          <w:lang w:val="uk-UA"/>
        </w:rPr>
        <w:t xml:space="preserve"> </w:t>
      </w:r>
      <w:proofErr w:type="spellStart"/>
      <w:r w:rsidR="005D728C">
        <w:rPr>
          <w:lang w:val="uk-UA"/>
        </w:rPr>
        <w:t>периферии</w:t>
      </w:r>
      <w:proofErr w:type="spellEnd"/>
      <w:r w:rsidR="005D728C">
        <w:rPr>
          <w:lang w:val="uk-UA"/>
        </w:rPr>
        <w:t xml:space="preserve"> </w:t>
      </w:r>
      <w:r w:rsidR="00D50A8C">
        <w:t>МК</w:t>
      </w:r>
      <w:r w:rsidR="005D728C">
        <w:rPr>
          <w:lang w:val="uk-UA"/>
        </w:rPr>
        <w:t xml:space="preserve">, </w:t>
      </w:r>
      <w:proofErr w:type="spellStart"/>
      <w:r w:rsidR="005D728C">
        <w:rPr>
          <w:lang w:val="uk-UA"/>
        </w:rPr>
        <w:t>начальная</w:t>
      </w:r>
      <w:proofErr w:type="spellEnd"/>
      <w:r w:rsidR="005D728C">
        <w:rPr>
          <w:lang w:val="uk-UA"/>
        </w:rPr>
        <w:t xml:space="preserve"> </w:t>
      </w:r>
      <w:proofErr w:type="spellStart"/>
      <w:r w:rsidR="005D728C">
        <w:rPr>
          <w:lang w:val="uk-UA"/>
        </w:rPr>
        <w:lastRenderedPageBreak/>
        <w:t>синхронизация</w:t>
      </w:r>
      <w:proofErr w:type="spellEnd"/>
      <w:r w:rsidR="005D728C">
        <w:rPr>
          <w:lang w:val="uk-UA"/>
        </w:rPr>
        <w:t xml:space="preserve"> </w:t>
      </w:r>
      <w:proofErr w:type="spellStart"/>
      <w:r w:rsidR="005D728C">
        <w:rPr>
          <w:lang w:val="uk-UA"/>
        </w:rPr>
        <w:t>межпроцессорного</w:t>
      </w:r>
      <w:proofErr w:type="spellEnd"/>
      <w:r w:rsidR="005D728C">
        <w:rPr>
          <w:lang w:val="uk-UA"/>
        </w:rPr>
        <w:t xml:space="preserve"> </w:t>
      </w:r>
      <w:proofErr w:type="spellStart"/>
      <w:r w:rsidR="005D728C">
        <w:rPr>
          <w:lang w:val="uk-UA"/>
        </w:rPr>
        <w:t>обмена</w:t>
      </w:r>
      <w:proofErr w:type="spellEnd"/>
      <w:r w:rsidR="005D728C">
        <w:rPr>
          <w:lang w:val="uk-UA"/>
        </w:rPr>
        <w:t xml:space="preserve">, </w:t>
      </w:r>
      <w:proofErr w:type="spellStart"/>
      <w:r w:rsidR="005D728C">
        <w:rPr>
          <w:lang w:val="uk-UA"/>
        </w:rPr>
        <w:t>чтение</w:t>
      </w:r>
      <w:proofErr w:type="spellEnd"/>
      <w:r w:rsidR="005D728C">
        <w:rPr>
          <w:lang w:val="uk-UA"/>
        </w:rPr>
        <w:t xml:space="preserve"> </w:t>
      </w:r>
      <w:proofErr w:type="spellStart"/>
      <w:r w:rsidR="005D728C">
        <w:rPr>
          <w:lang w:val="uk-UA"/>
        </w:rPr>
        <w:t>данных</w:t>
      </w:r>
      <w:proofErr w:type="spellEnd"/>
      <w:r w:rsidR="005D728C">
        <w:rPr>
          <w:lang w:val="uk-UA"/>
        </w:rPr>
        <w:t xml:space="preserve"> </w:t>
      </w:r>
      <w:r w:rsidR="005D728C">
        <w:t>о версии ПО прибора, его типе</w:t>
      </w:r>
      <w:r w:rsidR="005D728C">
        <w:rPr>
          <w:lang w:val="uk-UA"/>
        </w:rPr>
        <w:t>;</w:t>
      </w:r>
    </w:p>
    <w:p w14:paraId="7225B36F" w14:textId="77777777" w:rsidR="005D728C" w:rsidRDefault="00951608" w:rsidP="008B40A4">
      <w:pPr>
        <w:pStyle w:val="a"/>
      </w:pPr>
      <w:proofErr w:type="spellStart"/>
      <w:r w:rsidRPr="00951608">
        <w:rPr>
          <w:bCs/>
          <w:i/>
          <w:iCs/>
        </w:rPr>
        <w:t>IntegrCtrl</w:t>
      </w:r>
      <w:proofErr w:type="spellEnd"/>
      <w:r>
        <w:t xml:space="preserve"> (модули </w:t>
      </w:r>
      <w:proofErr w:type="spellStart"/>
      <w:r w:rsidRPr="00951608">
        <w:rPr>
          <w:bCs/>
          <w:i/>
          <w:iCs/>
        </w:rPr>
        <w:t>IntegrCtrl</w:t>
      </w:r>
      <w:proofErr w:type="spellEnd"/>
      <w:r>
        <w:rPr>
          <w:lang w:val="uk-UA"/>
        </w:rPr>
        <w:t xml:space="preserve">, </w:t>
      </w:r>
      <w:proofErr w:type="spellStart"/>
      <w:r w:rsidRPr="00951608">
        <w:rPr>
          <w:bCs/>
          <w:i/>
          <w:iCs/>
          <w:lang w:val="uk-UA"/>
        </w:rPr>
        <w:t>IntegrCtrlGen</w:t>
      </w:r>
      <w:proofErr w:type="spellEnd"/>
      <w:r>
        <w:t xml:space="preserve">) – </w:t>
      </w:r>
      <w:r w:rsidR="005D728C" w:rsidRPr="00B70119">
        <w:t>контрол</w:t>
      </w:r>
      <w:r w:rsidR="005D728C" w:rsidRPr="00ED27A4">
        <w:t>ь</w:t>
      </w:r>
      <w:r w:rsidR="005D728C" w:rsidRPr="00B70119">
        <w:t xml:space="preserve"> </w:t>
      </w:r>
      <w:r w:rsidR="005D728C">
        <w:t>рабочих цепей, т.е. цепей управления электродвигателем стрелочного привода</w:t>
      </w:r>
      <w:r w:rsidR="005D728C">
        <w:rPr>
          <w:lang w:val="uk-UA"/>
        </w:rPr>
        <w:t>;</w:t>
      </w:r>
    </w:p>
    <w:p w14:paraId="2B618FFA" w14:textId="77777777" w:rsidR="005D728C" w:rsidRPr="00ED27A4" w:rsidRDefault="00951608" w:rsidP="008B40A4">
      <w:pPr>
        <w:pStyle w:val="a"/>
      </w:pPr>
      <w:proofErr w:type="spellStart"/>
      <w:r w:rsidRPr="00951608">
        <w:rPr>
          <w:bCs/>
          <w:i/>
          <w:iCs/>
          <w:lang w:val="uk-UA"/>
        </w:rPr>
        <w:t>SafetyPowerControl</w:t>
      </w:r>
      <w:proofErr w:type="spellEnd"/>
      <w:r>
        <w:rPr>
          <w:bCs/>
          <w:i/>
          <w:iCs/>
          <w:lang w:val="uk-UA"/>
        </w:rPr>
        <w:t xml:space="preserve"> – </w:t>
      </w:r>
      <w:proofErr w:type="spellStart"/>
      <w:r w:rsidR="005D728C">
        <w:rPr>
          <w:lang w:val="uk-UA"/>
        </w:rPr>
        <w:t>управление</w:t>
      </w:r>
      <w:proofErr w:type="spellEnd"/>
      <w:r w:rsidR="005D728C">
        <w:rPr>
          <w:lang w:val="uk-UA"/>
        </w:rPr>
        <w:t xml:space="preserve"> и контроль </w:t>
      </w:r>
      <w:proofErr w:type="spellStart"/>
      <w:r w:rsidR="005D728C">
        <w:rPr>
          <w:lang w:val="uk-UA"/>
        </w:rPr>
        <w:t>безопа</w:t>
      </w:r>
      <w:r w:rsidR="00365910">
        <w:rPr>
          <w:lang w:val="uk-UA"/>
        </w:rPr>
        <w:t>с</w:t>
      </w:r>
      <w:r w:rsidR="005D728C">
        <w:rPr>
          <w:lang w:val="uk-UA"/>
        </w:rPr>
        <w:t>ного</w:t>
      </w:r>
      <w:proofErr w:type="spellEnd"/>
      <w:r w:rsidR="005D728C">
        <w:rPr>
          <w:lang w:val="uk-UA"/>
        </w:rPr>
        <w:t xml:space="preserve"> </w:t>
      </w:r>
      <w:proofErr w:type="spellStart"/>
      <w:r w:rsidR="005D728C">
        <w:rPr>
          <w:lang w:val="uk-UA"/>
        </w:rPr>
        <w:t>источника</w:t>
      </w:r>
      <w:proofErr w:type="spellEnd"/>
      <w:r w:rsidR="005D728C">
        <w:rPr>
          <w:lang w:val="uk-UA"/>
        </w:rPr>
        <w:t xml:space="preserve"> </w:t>
      </w:r>
      <w:proofErr w:type="spellStart"/>
      <w:r w:rsidR="005D728C">
        <w:rPr>
          <w:lang w:val="uk-UA"/>
        </w:rPr>
        <w:t>питания</w:t>
      </w:r>
      <w:proofErr w:type="spellEnd"/>
      <w:r w:rsidR="005D728C">
        <w:rPr>
          <w:lang w:val="uk-UA"/>
        </w:rPr>
        <w:t xml:space="preserve"> драйвер</w:t>
      </w:r>
      <w:r w:rsidR="00365910">
        <w:rPr>
          <w:lang w:val="uk-UA"/>
        </w:rPr>
        <w:t>а</w:t>
      </w:r>
      <w:r w:rsidR="00365910" w:rsidRPr="00365910">
        <w:rPr>
          <w:lang w:val="uk-UA"/>
        </w:rPr>
        <w:t xml:space="preserve"> </w:t>
      </w:r>
      <w:proofErr w:type="spellStart"/>
      <w:r w:rsidR="00365910">
        <w:rPr>
          <w:lang w:val="uk-UA"/>
        </w:rPr>
        <w:t>силовых</w:t>
      </w:r>
      <w:proofErr w:type="spellEnd"/>
      <w:r w:rsidR="00365910">
        <w:rPr>
          <w:lang w:val="uk-UA"/>
        </w:rPr>
        <w:t xml:space="preserve"> </w:t>
      </w:r>
      <w:proofErr w:type="spellStart"/>
      <w:r w:rsidR="00365910">
        <w:rPr>
          <w:lang w:val="uk-UA"/>
        </w:rPr>
        <w:t>ключей</w:t>
      </w:r>
      <w:proofErr w:type="spellEnd"/>
      <w:r w:rsidR="005D728C">
        <w:rPr>
          <w:lang w:val="uk-UA"/>
        </w:rPr>
        <w:t>;</w:t>
      </w:r>
    </w:p>
    <w:p w14:paraId="58DD3DF7" w14:textId="77777777" w:rsidR="005D728C" w:rsidRPr="00ED27A4" w:rsidRDefault="005D728C" w:rsidP="008B40A4">
      <w:pPr>
        <w:pStyle w:val="a"/>
      </w:pPr>
      <w:proofErr w:type="spellStart"/>
      <w:r w:rsidRPr="000B2B39">
        <w:rPr>
          <w:bCs/>
          <w:i/>
          <w:iCs/>
          <w:lang w:val="en-US"/>
        </w:rPr>
        <w:t>ShuntShift</w:t>
      </w:r>
      <w:proofErr w:type="spellEnd"/>
      <w:r w:rsidR="000B2B39" w:rsidRPr="000B2B39">
        <w:rPr>
          <w:b/>
        </w:rPr>
        <w:t xml:space="preserve"> (</w:t>
      </w:r>
      <w:r w:rsidRPr="00ED27A4">
        <w:t>модули</w:t>
      </w:r>
      <w:r>
        <w:rPr>
          <w:lang w:val="uk-UA"/>
        </w:rPr>
        <w:t xml:space="preserve"> </w:t>
      </w:r>
      <w:proofErr w:type="spellStart"/>
      <w:r w:rsidRPr="000B2B39">
        <w:rPr>
          <w:bCs/>
          <w:i/>
          <w:iCs/>
          <w:lang w:val="uk-UA"/>
        </w:rPr>
        <w:t>ShuntShiftGen</w:t>
      </w:r>
      <w:proofErr w:type="spellEnd"/>
      <w:r w:rsidRPr="000B2B39">
        <w:rPr>
          <w:bCs/>
          <w:i/>
          <w:iCs/>
          <w:lang w:val="uk-UA"/>
        </w:rPr>
        <w:t xml:space="preserve">, </w:t>
      </w:r>
      <w:r w:rsidRPr="000B2B39">
        <w:rPr>
          <w:bCs/>
          <w:i/>
          <w:iCs/>
          <w:lang w:val="en-US"/>
        </w:rPr>
        <w:t>S</w:t>
      </w:r>
      <w:proofErr w:type="spellStart"/>
      <w:r w:rsidRPr="000B2B39">
        <w:rPr>
          <w:bCs/>
          <w:i/>
          <w:iCs/>
          <w:lang w:val="uk-UA"/>
        </w:rPr>
        <w:t>huntShiftMotor</w:t>
      </w:r>
      <w:proofErr w:type="spellEnd"/>
      <w:r w:rsidRPr="000B2B39">
        <w:rPr>
          <w:bCs/>
          <w:i/>
          <w:iCs/>
        </w:rPr>
        <w:t xml:space="preserve">, </w:t>
      </w:r>
      <w:r w:rsidRPr="000B2B39">
        <w:rPr>
          <w:bCs/>
          <w:i/>
          <w:iCs/>
          <w:lang w:val="en-US"/>
        </w:rPr>
        <w:t>S</w:t>
      </w:r>
      <w:proofErr w:type="spellStart"/>
      <w:r w:rsidRPr="000B2B39">
        <w:rPr>
          <w:bCs/>
          <w:i/>
          <w:iCs/>
        </w:rPr>
        <w:t>huntShiftNineWire</w:t>
      </w:r>
      <w:proofErr w:type="spellEnd"/>
      <w:r w:rsidR="000B2B39" w:rsidRPr="000B2B39">
        <w:rPr>
          <w:bCs/>
        </w:rPr>
        <w:t>)</w:t>
      </w:r>
      <w:r w:rsidR="000B2B39">
        <w:rPr>
          <w:bCs/>
          <w:lang w:val="en-US"/>
        </w:rPr>
        <w:t> </w:t>
      </w:r>
      <w:r w:rsidR="000B2B39" w:rsidRPr="000B2B39">
        <w:rPr>
          <w:bCs/>
          <w:lang w:val="uk-UA"/>
        </w:rPr>
        <w:t xml:space="preserve"> </w:t>
      </w:r>
      <w:r w:rsidR="000B2B39" w:rsidRPr="000B2B39">
        <w:t xml:space="preserve">– </w:t>
      </w:r>
      <w:proofErr w:type="spellStart"/>
      <w:r w:rsidR="000B2B39">
        <w:rPr>
          <w:lang w:val="uk-UA"/>
        </w:rPr>
        <w:t>управление</w:t>
      </w:r>
      <w:proofErr w:type="spellEnd"/>
      <w:r w:rsidR="000B2B39">
        <w:rPr>
          <w:lang w:val="uk-UA"/>
        </w:rPr>
        <w:t xml:space="preserve"> </w:t>
      </w:r>
      <w:proofErr w:type="spellStart"/>
      <w:r w:rsidR="000B2B39">
        <w:rPr>
          <w:lang w:val="uk-UA"/>
        </w:rPr>
        <w:t>генерацией</w:t>
      </w:r>
      <w:proofErr w:type="spellEnd"/>
      <w:r w:rsidR="000B2B39">
        <w:rPr>
          <w:lang w:val="uk-UA"/>
        </w:rPr>
        <w:t xml:space="preserve"> </w:t>
      </w:r>
      <w:proofErr w:type="spellStart"/>
      <w:r w:rsidR="00365910">
        <w:rPr>
          <w:lang w:val="uk-UA"/>
        </w:rPr>
        <w:t>трёх</w:t>
      </w:r>
      <w:r w:rsidR="000B2B39">
        <w:rPr>
          <w:lang w:val="uk-UA"/>
        </w:rPr>
        <w:t>фазного</w:t>
      </w:r>
      <w:proofErr w:type="spellEnd"/>
      <w:r w:rsidR="000B2B39">
        <w:rPr>
          <w:lang w:val="uk-UA"/>
        </w:rPr>
        <w:t xml:space="preserve"> </w:t>
      </w:r>
      <w:proofErr w:type="spellStart"/>
      <w:r w:rsidR="000B2B39">
        <w:rPr>
          <w:lang w:val="uk-UA"/>
        </w:rPr>
        <w:t>сигнала</w:t>
      </w:r>
      <w:proofErr w:type="spellEnd"/>
      <w:r w:rsidR="000B2B39">
        <w:rPr>
          <w:lang w:val="uk-UA"/>
        </w:rPr>
        <w:t xml:space="preserve">, </w:t>
      </w:r>
      <w:proofErr w:type="spellStart"/>
      <w:r w:rsidR="000B2B39">
        <w:rPr>
          <w:lang w:val="uk-UA"/>
        </w:rPr>
        <w:t>управление</w:t>
      </w:r>
      <w:proofErr w:type="spellEnd"/>
      <w:r w:rsidR="000B2B39">
        <w:rPr>
          <w:lang w:val="uk-UA"/>
        </w:rPr>
        <w:t xml:space="preserve"> </w:t>
      </w:r>
      <w:proofErr w:type="spellStart"/>
      <w:r w:rsidR="000B2B39">
        <w:rPr>
          <w:lang w:val="uk-UA"/>
        </w:rPr>
        <w:t>асинхронным</w:t>
      </w:r>
      <w:proofErr w:type="spellEnd"/>
      <w:r w:rsidR="000B2B39">
        <w:rPr>
          <w:lang w:val="uk-UA"/>
        </w:rPr>
        <w:t xml:space="preserve"> </w:t>
      </w:r>
      <w:proofErr w:type="spellStart"/>
      <w:r w:rsidR="00365910">
        <w:rPr>
          <w:lang w:val="uk-UA"/>
        </w:rPr>
        <w:t>трёх</w:t>
      </w:r>
      <w:r w:rsidR="000B2B39">
        <w:rPr>
          <w:lang w:val="uk-UA"/>
        </w:rPr>
        <w:t>фазным</w:t>
      </w:r>
      <w:proofErr w:type="spellEnd"/>
      <w:r w:rsidR="000B2B39">
        <w:rPr>
          <w:lang w:val="uk-UA"/>
        </w:rPr>
        <w:t xml:space="preserve"> </w:t>
      </w:r>
      <w:proofErr w:type="spellStart"/>
      <w:r w:rsidR="000B2B39">
        <w:rPr>
          <w:lang w:val="uk-UA"/>
        </w:rPr>
        <w:t>электродвигателем</w:t>
      </w:r>
      <w:proofErr w:type="spellEnd"/>
      <w:r w:rsidR="000B2B39">
        <w:rPr>
          <w:lang w:val="uk-UA"/>
        </w:rPr>
        <w:t xml:space="preserve">, </w:t>
      </w:r>
      <w:proofErr w:type="spellStart"/>
      <w:r w:rsidR="000B2B39">
        <w:rPr>
          <w:lang w:val="uk-UA"/>
        </w:rPr>
        <w:t>управление</w:t>
      </w:r>
      <w:proofErr w:type="spellEnd"/>
      <w:r w:rsidR="000B2B39">
        <w:rPr>
          <w:lang w:val="uk-UA"/>
        </w:rPr>
        <w:t xml:space="preserve"> </w:t>
      </w:r>
      <w:proofErr w:type="spellStart"/>
      <w:r w:rsidR="000B2B39">
        <w:rPr>
          <w:lang w:val="uk-UA"/>
        </w:rPr>
        <w:t>стрелочным</w:t>
      </w:r>
      <w:proofErr w:type="spellEnd"/>
      <w:r w:rsidR="000B2B39">
        <w:rPr>
          <w:lang w:val="uk-UA"/>
        </w:rPr>
        <w:t xml:space="preserve"> переводом</w:t>
      </w:r>
      <w:r>
        <w:rPr>
          <w:lang w:val="uk-UA"/>
        </w:rPr>
        <w:t>;</w:t>
      </w:r>
    </w:p>
    <w:p w14:paraId="3A9F05E5" w14:textId="77777777" w:rsidR="005D728C" w:rsidRPr="00593EFB" w:rsidRDefault="005D728C" w:rsidP="008B40A4">
      <w:pPr>
        <w:pStyle w:val="a"/>
      </w:pPr>
      <w:proofErr w:type="spellStart"/>
      <w:r w:rsidRPr="000B2B39">
        <w:rPr>
          <w:bCs/>
          <w:i/>
          <w:iCs/>
          <w:lang w:val="uk-UA"/>
        </w:rPr>
        <w:t>PositionDet</w:t>
      </w:r>
      <w:proofErr w:type="spellEnd"/>
      <w:r w:rsidR="000B2B39" w:rsidRPr="000B2B39">
        <w:rPr>
          <w:bCs/>
          <w:i/>
          <w:iCs/>
        </w:rPr>
        <w:t xml:space="preserve"> </w:t>
      </w:r>
      <w:r w:rsidR="000B2B39" w:rsidRPr="000B2B39">
        <w:rPr>
          <w:bCs/>
        </w:rPr>
        <w:t>(</w:t>
      </w:r>
      <w:proofErr w:type="spellStart"/>
      <w:r>
        <w:rPr>
          <w:lang w:val="uk-UA"/>
        </w:rPr>
        <w:t>модули</w:t>
      </w:r>
      <w:proofErr w:type="spellEnd"/>
      <w:r>
        <w:rPr>
          <w:lang w:val="uk-UA"/>
        </w:rPr>
        <w:t xml:space="preserve"> </w:t>
      </w:r>
      <w:r w:rsidRPr="000B2B39">
        <w:rPr>
          <w:bCs/>
          <w:i/>
          <w:iCs/>
          <w:lang w:val="en-US"/>
        </w:rPr>
        <w:t>P</w:t>
      </w:r>
      <w:proofErr w:type="spellStart"/>
      <w:r w:rsidRPr="000B2B39">
        <w:rPr>
          <w:bCs/>
          <w:i/>
          <w:iCs/>
          <w:lang w:val="uk-UA"/>
        </w:rPr>
        <w:t>osDetGenerator</w:t>
      </w:r>
      <w:proofErr w:type="spellEnd"/>
      <w:r>
        <w:rPr>
          <w:lang w:val="uk-UA"/>
        </w:rPr>
        <w:t xml:space="preserve">, </w:t>
      </w:r>
      <w:r w:rsidRPr="000B2B39">
        <w:rPr>
          <w:bCs/>
          <w:i/>
          <w:iCs/>
          <w:lang w:val="en-US"/>
        </w:rPr>
        <w:t>P</w:t>
      </w:r>
      <w:proofErr w:type="spellStart"/>
      <w:r w:rsidRPr="000B2B39">
        <w:rPr>
          <w:bCs/>
          <w:i/>
          <w:iCs/>
          <w:lang w:val="uk-UA"/>
        </w:rPr>
        <w:t>ositionDetNineWire</w:t>
      </w:r>
      <w:proofErr w:type="spellEnd"/>
      <w:r w:rsidR="000B2B39" w:rsidRPr="000B2B39">
        <w:t>)</w:t>
      </w:r>
      <w:r w:rsidR="000B2B39">
        <w:rPr>
          <w:lang w:val="en-US"/>
        </w:rPr>
        <w:t> </w:t>
      </w:r>
      <w:r w:rsidR="000B2B39" w:rsidRPr="000B2B39">
        <w:t xml:space="preserve"> –</w:t>
      </w:r>
      <w:r w:rsidR="000B2B39" w:rsidRPr="000B2B39">
        <w:rPr>
          <w:lang w:val="uk-UA"/>
        </w:rPr>
        <w:t xml:space="preserve"> </w:t>
      </w:r>
      <w:r w:rsidR="000B2B39">
        <w:rPr>
          <w:lang w:val="en-US"/>
        </w:rPr>
        <w:t> </w:t>
      </w:r>
      <w:proofErr w:type="spellStart"/>
      <w:r w:rsidR="000B2B39">
        <w:rPr>
          <w:lang w:val="uk-UA"/>
        </w:rPr>
        <w:t>генерация</w:t>
      </w:r>
      <w:proofErr w:type="spellEnd"/>
      <w:r w:rsidR="000B2B39">
        <w:rPr>
          <w:lang w:val="uk-UA"/>
        </w:rPr>
        <w:t xml:space="preserve"> </w:t>
      </w:r>
      <w:proofErr w:type="spellStart"/>
      <w:r w:rsidR="000B2B39">
        <w:rPr>
          <w:lang w:val="uk-UA"/>
        </w:rPr>
        <w:t>напряжения</w:t>
      </w:r>
      <w:proofErr w:type="spellEnd"/>
      <w:r w:rsidR="000B2B39">
        <w:rPr>
          <w:lang w:val="uk-UA"/>
        </w:rPr>
        <w:t xml:space="preserve"> </w:t>
      </w:r>
      <w:proofErr w:type="spellStart"/>
      <w:r w:rsidR="000B2B39">
        <w:rPr>
          <w:lang w:val="uk-UA"/>
        </w:rPr>
        <w:t>контрольных</w:t>
      </w:r>
      <w:proofErr w:type="spellEnd"/>
      <w:r w:rsidR="000B2B39">
        <w:rPr>
          <w:lang w:val="uk-UA"/>
        </w:rPr>
        <w:t xml:space="preserve"> </w:t>
      </w:r>
      <w:proofErr w:type="spellStart"/>
      <w:r w:rsidR="000B2B39">
        <w:rPr>
          <w:lang w:val="uk-UA"/>
        </w:rPr>
        <w:t>цепей</w:t>
      </w:r>
      <w:proofErr w:type="spellEnd"/>
      <w:r w:rsidR="000B2B39">
        <w:rPr>
          <w:lang w:val="uk-UA"/>
        </w:rPr>
        <w:t xml:space="preserve"> и </w:t>
      </w:r>
      <w:proofErr w:type="spellStart"/>
      <w:r w:rsidR="000B2B39">
        <w:rPr>
          <w:lang w:val="uk-UA"/>
        </w:rPr>
        <w:t>определение</w:t>
      </w:r>
      <w:proofErr w:type="spellEnd"/>
      <w:r w:rsidR="000B2B39">
        <w:rPr>
          <w:lang w:val="uk-UA"/>
        </w:rPr>
        <w:t xml:space="preserve"> </w:t>
      </w:r>
      <w:proofErr w:type="spellStart"/>
      <w:r w:rsidR="000B2B39">
        <w:rPr>
          <w:lang w:val="uk-UA"/>
        </w:rPr>
        <w:t>положения</w:t>
      </w:r>
      <w:proofErr w:type="spellEnd"/>
      <w:r w:rsidR="000B2B39">
        <w:rPr>
          <w:lang w:val="uk-UA"/>
        </w:rPr>
        <w:t xml:space="preserve"> </w:t>
      </w:r>
      <w:proofErr w:type="spellStart"/>
      <w:r w:rsidR="000B2B39">
        <w:rPr>
          <w:lang w:val="uk-UA"/>
        </w:rPr>
        <w:t>стрелки</w:t>
      </w:r>
      <w:proofErr w:type="spellEnd"/>
      <w:r>
        <w:rPr>
          <w:lang w:val="uk-UA"/>
        </w:rPr>
        <w:t>;</w:t>
      </w:r>
    </w:p>
    <w:p w14:paraId="01B201E1" w14:textId="77777777" w:rsidR="005D728C" w:rsidRDefault="000B2B39" w:rsidP="008B40A4">
      <w:pPr>
        <w:pStyle w:val="a"/>
      </w:pPr>
      <w:proofErr w:type="spellStart"/>
      <w:r w:rsidRPr="000B2B39">
        <w:rPr>
          <w:bCs/>
          <w:i/>
          <w:iCs/>
        </w:rPr>
        <w:t>OverloadDet</w:t>
      </w:r>
      <w:proofErr w:type="spellEnd"/>
      <w:r w:rsidRPr="000B2B39">
        <w:t xml:space="preserve"> – </w:t>
      </w:r>
      <w:r w:rsidR="005D728C">
        <w:t>о</w:t>
      </w:r>
      <w:r w:rsidR="005D728C" w:rsidRPr="00593EFB">
        <w:t>пределени</w:t>
      </w:r>
      <w:r w:rsidR="005D728C">
        <w:t>е</w:t>
      </w:r>
      <w:r w:rsidR="005D728C" w:rsidRPr="00593EFB">
        <w:t xml:space="preserve"> перегрузок по току</w:t>
      </w:r>
      <w:r w:rsidR="005D728C">
        <w:t xml:space="preserve"> в рабочих и в контрольных цепях.</w:t>
      </w:r>
    </w:p>
    <w:p w14:paraId="24FEC67E" w14:textId="77777777" w:rsidR="005D728C" w:rsidRDefault="005D728C" w:rsidP="005D728C">
      <w:pPr>
        <w:pStyle w:val="2"/>
      </w:pPr>
      <w:bookmarkStart w:id="106" w:name="_Toc40688968"/>
      <w:r w:rsidRPr="00527024">
        <w:t>Динамическая модель</w:t>
      </w:r>
      <w:bookmarkEnd w:id="106"/>
    </w:p>
    <w:p w14:paraId="5D119AA1" w14:textId="77777777" w:rsidR="005D728C" w:rsidRDefault="005D728C" w:rsidP="005D728C">
      <w:pPr>
        <w:pStyle w:val="a5"/>
      </w:pPr>
      <w:r w:rsidRPr="00527024">
        <w:t>Вызов компонент на выполнение соответствует статической модели. Далее в этом разделе рассматривается информационное взаимодействие компонент.</w:t>
      </w:r>
    </w:p>
    <w:p w14:paraId="0765EE94" w14:textId="77777777" w:rsidR="005D728C" w:rsidRDefault="005D728C" w:rsidP="005D728C">
      <w:pPr>
        <w:pStyle w:val="3"/>
      </w:pPr>
      <w:bookmarkStart w:id="107" w:name="_Toc492299952"/>
      <w:bookmarkStart w:id="108" w:name="_Toc526515300"/>
      <w:bookmarkStart w:id="109" w:name="_Toc40688969"/>
      <w:proofErr w:type="spellStart"/>
      <w:r w:rsidRPr="00527024">
        <w:t>Взаимодействие</w:t>
      </w:r>
      <w:proofErr w:type="spellEnd"/>
      <w:r w:rsidRPr="00527024">
        <w:t xml:space="preserve"> </w:t>
      </w:r>
      <w:proofErr w:type="spellStart"/>
      <w:r w:rsidRPr="00527024">
        <w:t>потоков</w:t>
      </w:r>
      <w:bookmarkEnd w:id="107"/>
      <w:bookmarkEnd w:id="108"/>
      <w:bookmarkEnd w:id="109"/>
      <w:proofErr w:type="spellEnd"/>
    </w:p>
    <w:p w14:paraId="6C7E604E" w14:textId="77777777" w:rsidR="005D728C" w:rsidRPr="001054AB" w:rsidRDefault="005D728C" w:rsidP="005D728C">
      <w:pPr>
        <w:pStyle w:val="a5"/>
        <w:rPr>
          <w:highlight w:val="yellow"/>
        </w:rPr>
      </w:pPr>
      <w:r w:rsidRPr="00527024">
        <w:t>Взаимодействие главного потока и потоков синхронизации показано на рисунке </w:t>
      </w:r>
      <w:r w:rsidR="00226FF9">
        <w:fldChar w:fldCharType="begin"/>
      </w:r>
      <w:r w:rsidR="00226FF9">
        <w:instrText xml:space="preserve"> REF _Ref501960527 \h  \* MERGEFORMAT </w:instrText>
      </w:r>
      <w:r w:rsidR="00226FF9">
        <w:fldChar w:fldCharType="separate"/>
      </w:r>
      <w:r w:rsidR="00377779">
        <w:t>7</w:t>
      </w:r>
      <w:r w:rsidR="00226FF9">
        <w:fldChar w:fldCharType="end"/>
      </w:r>
      <w:r w:rsidRPr="00527024">
        <w:t xml:space="preserve">. Поток обработки неиспользуемых прерываний с другими потоками не взаимодействует, если не считать вызова компонента режима </w:t>
      </w:r>
      <w:proofErr w:type="spellStart"/>
      <w:r w:rsidRPr="001054AB">
        <w:rPr>
          <w:highlight w:val="yellow"/>
        </w:rPr>
        <w:t>ЗС</w:t>
      </w:r>
      <w:proofErr w:type="spellEnd"/>
      <w:r w:rsidRPr="001054AB">
        <w:rPr>
          <w:highlight w:val="yellow"/>
        </w:rPr>
        <w:t>.</w:t>
      </w:r>
    </w:p>
    <w:p w14:paraId="4741878C" w14:textId="77777777" w:rsidR="005D728C" w:rsidRPr="001054AB" w:rsidRDefault="00214166" w:rsidP="005D728C">
      <w:pPr>
        <w:pStyle w:val="afff7"/>
        <w:rPr>
          <w:highlight w:val="yellow"/>
          <w:lang w:val="en-US"/>
        </w:rPr>
      </w:pPr>
      <w:r>
        <w:rPr>
          <w:noProof/>
          <w:lang w:val="uk-UA" w:eastAsia="uk-UA"/>
        </w:rPr>
        <w:lastRenderedPageBreak/>
        <w:drawing>
          <wp:inline distT="0" distB="0" distL="0" distR="0" wp14:anchorId="61585490" wp14:editId="14B0F214">
            <wp:extent cx="5810250" cy="6667500"/>
            <wp:effectExtent l="19050" t="0" r="0" b="0"/>
            <wp:docPr id="7" name="Рисунок 6" descr="ThreadsInteraction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Interaction_SAS.jpg"/>
                    <pic:cNvPicPr/>
                  </pic:nvPicPr>
                  <pic:blipFill>
                    <a:blip r:embed="rId23" cstate="print"/>
                    <a:stretch>
                      <a:fillRect/>
                    </a:stretch>
                  </pic:blipFill>
                  <pic:spPr>
                    <a:xfrm>
                      <a:off x="0" y="0"/>
                      <a:ext cx="5810250" cy="6667500"/>
                    </a:xfrm>
                    <a:prstGeom prst="rect">
                      <a:avLst/>
                    </a:prstGeom>
                  </pic:spPr>
                </pic:pic>
              </a:graphicData>
            </a:graphic>
          </wp:inline>
        </w:drawing>
      </w:r>
    </w:p>
    <w:p w14:paraId="37F9DF66" w14:textId="77777777" w:rsidR="005D728C" w:rsidRDefault="005D728C" w:rsidP="005D728C">
      <w:pPr>
        <w:pStyle w:val="affff3"/>
      </w:pPr>
      <w:r w:rsidRPr="00527024">
        <w:t xml:space="preserve">Рисунок </w:t>
      </w:r>
      <w:r w:rsidR="008F170C" w:rsidRPr="00527024">
        <w:rPr>
          <w:noProof/>
        </w:rPr>
        <w:fldChar w:fldCharType="begin"/>
      </w:r>
      <w:r w:rsidRPr="00527024">
        <w:rPr>
          <w:noProof/>
        </w:rPr>
        <w:instrText xml:space="preserve"> SEQ Рисунок \* ARABIC </w:instrText>
      </w:r>
      <w:r w:rsidR="008F170C" w:rsidRPr="00527024">
        <w:rPr>
          <w:noProof/>
        </w:rPr>
        <w:fldChar w:fldCharType="separate"/>
      </w:r>
      <w:bookmarkStart w:id="110" w:name="_Ref501960527"/>
      <w:r w:rsidR="00064043">
        <w:rPr>
          <w:noProof/>
        </w:rPr>
        <w:t>8</w:t>
      </w:r>
      <w:bookmarkEnd w:id="110"/>
      <w:r w:rsidR="008F170C" w:rsidRPr="00527024">
        <w:rPr>
          <w:noProof/>
        </w:rPr>
        <w:fldChar w:fldCharType="end"/>
      </w:r>
      <w:r w:rsidRPr="00527024">
        <w:t xml:space="preserve"> – Взаимодействие </w:t>
      </w:r>
      <w:proofErr w:type="spellStart"/>
      <w:r w:rsidR="00AA3E6F">
        <w:t>ГП</w:t>
      </w:r>
      <w:proofErr w:type="spellEnd"/>
      <w:r w:rsidRPr="00527024">
        <w:t xml:space="preserve"> и потоков синхронизации</w:t>
      </w:r>
    </w:p>
    <w:p w14:paraId="07FC2838" w14:textId="77777777" w:rsidR="005D728C" w:rsidRDefault="005D728C" w:rsidP="000C6116">
      <w:pPr>
        <w:pStyle w:val="3"/>
      </w:pPr>
      <w:bookmarkStart w:id="111" w:name="_Toc40688970"/>
      <w:proofErr w:type="spellStart"/>
      <w:r>
        <w:t>Взаимодей</w:t>
      </w:r>
      <w:proofErr w:type="spellEnd"/>
      <w:r w:rsidR="00AA3E6F">
        <w:rPr>
          <w:lang w:val="ru-RU"/>
        </w:rPr>
        <w:t>с</w:t>
      </w:r>
      <w:proofErr w:type="spellStart"/>
      <w:r>
        <w:t>твие</w:t>
      </w:r>
      <w:proofErr w:type="spellEnd"/>
      <w:r>
        <w:t xml:space="preserve"> </w:t>
      </w:r>
      <w:proofErr w:type="spellStart"/>
      <w:r>
        <w:t>режимов</w:t>
      </w:r>
      <w:bookmarkEnd w:id="111"/>
      <w:proofErr w:type="spellEnd"/>
    </w:p>
    <w:p w14:paraId="6F9FAFDA" w14:textId="77777777" w:rsidR="005D728C" w:rsidRPr="00F03691" w:rsidRDefault="005D728C" w:rsidP="005D728C">
      <w:pPr>
        <w:pStyle w:val="a5"/>
        <w:rPr>
          <w:lang w:bidi="hi-IN"/>
        </w:rPr>
      </w:pPr>
      <w:r w:rsidRPr="00F03691">
        <w:rPr>
          <w:lang w:bidi="hi-IN"/>
        </w:rPr>
        <w:t xml:space="preserve">Согласно </w:t>
      </w:r>
      <w:r w:rsidRPr="00F03691">
        <w:rPr>
          <w:lang w:val="uk-UA" w:bidi="hi-IN"/>
        </w:rPr>
        <w:t>документу «</w:t>
      </w:r>
      <w:r w:rsidRPr="00F03691">
        <w:rPr>
          <w:lang w:bidi="hi-IN"/>
        </w:rPr>
        <w:t>Функциональные требования к ПО</w:t>
      </w:r>
      <w:r w:rsidRPr="00F03691">
        <w:rPr>
          <w:lang w:val="uk-UA" w:bidi="hi-IN"/>
        </w:rPr>
        <w:t>»</w:t>
      </w:r>
      <w:r w:rsidRPr="00F03691">
        <w:rPr>
          <w:lang w:bidi="hi-IN"/>
        </w:rPr>
        <w:t xml:space="preserve"> </w:t>
      </w:r>
      <w:r w:rsidRPr="00F03691">
        <w:rPr>
          <w:lang w:val="uk-UA" w:bidi="hi-IN"/>
        </w:rPr>
        <w:t>(</w:t>
      </w:r>
      <w:r>
        <w:rPr>
          <w:lang w:val="uk-UA" w:bidi="hi-IN"/>
        </w:rPr>
        <w:t>см. </w:t>
      </w:r>
      <w:r w:rsidRPr="00F03691">
        <w:rPr>
          <w:lang w:val="uk-UA" w:bidi="hi-IN"/>
        </w:rPr>
        <w:t>3.1.1.1)</w:t>
      </w:r>
      <w:r w:rsidRPr="00F03691">
        <w:rPr>
          <w:lang w:bidi="hi-IN"/>
        </w:rPr>
        <w:t>, в архитектуре диаграмма состояний режимов работы ПО (</w:t>
      </w:r>
      <w:r>
        <w:rPr>
          <w:lang w:bidi="hi-IN"/>
        </w:rPr>
        <w:t>см. Р</w:t>
      </w:r>
      <w:r w:rsidRPr="00F03691">
        <w:rPr>
          <w:lang w:bidi="hi-IN"/>
        </w:rPr>
        <w:t>исунок </w:t>
      </w:r>
      <w:r w:rsidR="00226FF9">
        <w:fldChar w:fldCharType="begin"/>
      </w:r>
      <w:r w:rsidR="00226FF9">
        <w:instrText xml:space="preserve"> REF _Ref493176044 \h  \* MERGEFORMAT </w:instrText>
      </w:r>
      <w:r w:rsidR="00226FF9">
        <w:fldChar w:fldCharType="separate"/>
      </w:r>
      <w:r w:rsidR="00377779" w:rsidRPr="00377779">
        <w:t>8</w:t>
      </w:r>
      <w:r w:rsidR="00226FF9">
        <w:fldChar w:fldCharType="end"/>
      </w:r>
      <w:r w:rsidRPr="00F03691">
        <w:rPr>
          <w:lang w:bidi="hi-IN"/>
        </w:rPr>
        <w:t>) реализована следующим образом:</w:t>
      </w:r>
    </w:p>
    <w:p w14:paraId="5C2A3149" w14:textId="77777777" w:rsidR="005D728C" w:rsidRPr="00AA268D" w:rsidRDefault="005D728C" w:rsidP="00F42F9B">
      <w:pPr>
        <w:pStyle w:val="a0"/>
        <w:numPr>
          <w:ilvl w:val="0"/>
          <w:numId w:val="41"/>
        </w:numPr>
        <w:ind w:left="0" w:firstLine="709"/>
        <w:rPr>
          <w:lang w:val="uk-UA" w:bidi="hi-IN"/>
        </w:rPr>
      </w:pPr>
      <w:r w:rsidRPr="00F03691">
        <w:rPr>
          <w:lang w:bidi="hi-IN"/>
        </w:rPr>
        <w:lastRenderedPageBreak/>
        <w:t>режим «</w:t>
      </w:r>
      <w:r>
        <w:rPr>
          <w:lang w:bidi="hi-IN"/>
        </w:rPr>
        <w:t xml:space="preserve">Состояние </w:t>
      </w:r>
      <w:r w:rsidRPr="00AA268D">
        <w:rPr>
          <w:lang w:val="uk-UA" w:bidi="hi-IN"/>
        </w:rPr>
        <w:t xml:space="preserve">настройки </w:t>
      </w:r>
      <w:proofErr w:type="spellStart"/>
      <w:r w:rsidRPr="00AA268D">
        <w:rPr>
          <w:lang w:val="uk-UA" w:bidi="hi-IN"/>
        </w:rPr>
        <w:t>периферии</w:t>
      </w:r>
      <w:proofErr w:type="spellEnd"/>
      <w:r w:rsidRPr="00AA268D">
        <w:rPr>
          <w:lang w:val="uk-UA" w:bidi="hi-IN"/>
        </w:rPr>
        <w:t xml:space="preserve"> и </w:t>
      </w:r>
      <w:r>
        <w:rPr>
          <w:lang w:bidi="hi-IN"/>
        </w:rPr>
        <w:t>начал</w:t>
      </w:r>
      <w:proofErr w:type="spellStart"/>
      <w:r w:rsidRPr="00AA268D">
        <w:rPr>
          <w:lang w:val="uk-UA" w:bidi="hi-IN"/>
        </w:rPr>
        <w:t>ьной</w:t>
      </w:r>
      <w:proofErr w:type="spellEnd"/>
      <w:r w:rsidRPr="00AA268D">
        <w:rPr>
          <w:lang w:val="uk-UA" w:bidi="hi-IN"/>
        </w:rPr>
        <w:t xml:space="preserve"> </w:t>
      </w:r>
      <w:proofErr w:type="spellStart"/>
      <w:r w:rsidRPr="00AA268D">
        <w:rPr>
          <w:lang w:val="uk-UA" w:bidi="hi-IN"/>
        </w:rPr>
        <w:t>синхронизации</w:t>
      </w:r>
      <w:proofErr w:type="spellEnd"/>
      <w:r w:rsidRPr="00F03691">
        <w:rPr>
          <w:lang w:bidi="hi-IN"/>
        </w:rPr>
        <w:t>»:</w:t>
      </w:r>
      <w:bookmarkStart w:id="112" w:name="_Hlk497400820"/>
    </w:p>
    <w:bookmarkEnd w:id="112"/>
    <w:p w14:paraId="59B1975B" w14:textId="77777777" w:rsidR="005D728C" w:rsidRPr="005A7769" w:rsidRDefault="005D728C" w:rsidP="005A7769">
      <w:pPr>
        <w:pStyle w:val="24"/>
        <w:numPr>
          <w:ilvl w:val="0"/>
          <w:numId w:val="49"/>
        </w:numPr>
        <w:tabs>
          <w:tab w:val="clear" w:pos="1701"/>
        </w:tabs>
        <w:ind w:left="709" w:firstLine="425"/>
        <w:rPr>
          <w:lang w:val="uk-UA" w:bidi="hi-IN"/>
        </w:rPr>
      </w:pPr>
      <w:r w:rsidRPr="00F03691">
        <w:rPr>
          <w:lang w:bidi="hi-IN"/>
        </w:rPr>
        <w:t>с</w:t>
      </w:r>
      <w:bookmarkStart w:id="113" w:name="_Hlk497387087"/>
      <w:r w:rsidR="0084502A">
        <w:rPr>
          <w:lang w:bidi="hi-IN"/>
        </w:rPr>
        <w:t>остояние инициализации</w:t>
      </w:r>
      <w:r w:rsidR="0084502A">
        <w:rPr>
          <w:lang w:val="uk-UA" w:bidi="hi-IN"/>
        </w:rPr>
        <w:t xml:space="preserve"> </w:t>
      </w:r>
      <w:proofErr w:type="spellStart"/>
      <w:r w:rsidR="0084502A">
        <w:rPr>
          <w:lang w:val="uk-UA" w:bidi="hi-IN"/>
        </w:rPr>
        <w:t>перифиерии</w:t>
      </w:r>
      <w:proofErr w:type="spellEnd"/>
      <w:r w:rsidR="0084502A">
        <w:rPr>
          <w:lang w:val="uk-UA" w:bidi="hi-IN"/>
        </w:rPr>
        <w:t xml:space="preserve"> </w:t>
      </w:r>
      <w:proofErr w:type="spellStart"/>
      <w:r w:rsidR="0084502A">
        <w:rPr>
          <w:lang w:val="uk-UA" w:bidi="hi-IN"/>
        </w:rPr>
        <w:t>прибора</w:t>
      </w:r>
      <w:proofErr w:type="spellEnd"/>
      <w:r w:rsidR="0084502A">
        <w:rPr>
          <w:lang w:val="uk-UA" w:bidi="hi-IN"/>
        </w:rPr>
        <w:t xml:space="preserve"> и </w:t>
      </w:r>
      <w:proofErr w:type="spellStart"/>
      <w:r w:rsidR="0084502A">
        <w:rPr>
          <w:lang w:val="uk-UA" w:bidi="hi-IN"/>
        </w:rPr>
        <w:t>синхронищации</w:t>
      </w:r>
      <w:proofErr w:type="spellEnd"/>
      <w:r w:rsidR="0084502A">
        <w:rPr>
          <w:lang w:val="uk-UA" w:bidi="hi-IN"/>
        </w:rPr>
        <w:t xml:space="preserve"> по </w:t>
      </w:r>
      <w:proofErr w:type="spellStart"/>
      <w:r w:rsidR="0084502A">
        <w:rPr>
          <w:lang w:val="uk-UA" w:bidi="hi-IN"/>
        </w:rPr>
        <w:t>времени</w:t>
      </w:r>
      <w:proofErr w:type="spellEnd"/>
      <w:r w:rsidR="0084502A">
        <w:rPr>
          <w:lang w:val="uk-UA" w:bidi="hi-IN"/>
        </w:rPr>
        <w:t xml:space="preserve">, </w:t>
      </w:r>
      <w:proofErr w:type="spellStart"/>
      <w:r w:rsidR="0084502A">
        <w:rPr>
          <w:lang w:val="uk-UA" w:bidi="hi-IN"/>
        </w:rPr>
        <w:t>реализованное</w:t>
      </w:r>
      <w:proofErr w:type="spellEnd"/>
      <w:r w:rsidR="0084502A">
        <w:rPr>
          <w:lang w:val="uk-UA" w:bidi="hi-IN"/>
        </w:rPr>
        <w:t xml:space="preserve"> в компоненте </w:t>
      </w:r>
      <w:r w:rsidRPr="005A7769">
        <w:rPr>
          <w:b/>
          <w:lang w:val="en-US" w:bidi="hi-IN"/>
        </w:rPr>
        <w:t>Initial</w:t>
      </w:r>
      <w:r w:rsidRPr="00F03691">
        <w:rPr>
          <w:lang w:bidi="hi-IN"/>
        </w:rPr>
        <w:t>).</w:t>
      </w:r>
      <w:bookmarkEnd w:id="113"/>
    </w:p>
    <w:p w14:paraId="0D087619" w14:textId="77777777" w:rsidR="005D728C" w:rsidRPr="00F03691" w:rsidRDefault="005D728C" w:rsidP="00F42F9B">
      <w:pPr>
        <w:numPr>
          <w:ilvl w:val="0"/>
          <w:numId w:val="34"/>
        </w:numPr>
        <w:tabs>
          <w:tab w:val="left" w:pos="1134"/>
        </w:tabs>
        <w:spacing w:line="360" w:lineRule="auto"/>
        <w:ind w:left="0" w:firstLine="709"/>
        <w:contextualSpacing/>
        <w:jc w:val="both"/>
        <w:rPr>
          <w:szCs w:val="28"/>
          <w:lang w:val="uk-UA" w:bidi="hi-IN"/>
        </w:rPr>
      </w:pPr>
      <w:r w:rsidRPr="00F03691">
        <w:rPr>
          <w:szCs w:val="28"/>
          <w:lang w:val="uk-UA" w:bidi="hi-IN"/>
        </w:rPr>
        <w:t>режим «</w:t>
      </w:r>
      <w:r>
        <w:rPr>
          <w:szCs w:val="28"/>
          <w:lang w:bidi="hi-IN"/>
        </w:rPr>
        <w:t>Состояние инициализации</w:t>
      </w:r>
      <w:r w:rsidRPr="00F03691">
        <w:rPr>
          <w:szCs w:val="28"/>
          <w:lang w:val="uk-UA" w:bidi="hi-IN"/>
        </w:rPr>
        <w:t>»:</w:t>
      </w:r>
    </w:p>
    <w:p w14:paraId="18A7501C" w14:textId="77777777" w:rsidR="005D728C" w:rsidRPr="00F03691" w:rsidRDefault="005D728C" w:rsidP="00F42F9B">
      <w:pPr>
        <w:numPr>
          <w:ilvl w:val="0"/>
          <w:numId w:val="35"/>
        </w:numPr>
        <w:tabs>
          <w:tab w:val="left" w:pos="1560"/>
        </w:tabs>
        <w:spacing w:before="240" w:line="360" w:lineRule="auto"/>
        <w:ind w:left="0" w:firstLine="1134"/>
        <w:contextualSpacing/>
        <w:jc w:val="both"/>
        <w:rPr>
          <w:szCs w:val="28"/>
          <w:lang w:val="uk-UA" w:bidi="hi-IN"/>
        </w:rPr>
      </w:pPr>
      <w:proofErr w:type="spellStart"/>
      <w:r>
        <w:rPr>
          <w:szCs w:val="28"/>
          <w:lang w:val="uk-UA" w:bidi="hi-IN"/>
        </w:rPr>
        <w:t>состояние</w:t>
      </w:r>
      <w:proofErr w:type="spellEnd"/>
      <w:r>
        <w:rPr>
          <w:szCs w:val="28"/>
          <w:lang w:val="uk-UA" w:bidi="hi-IN"/>
        </w:rPr>
        <w:t xml:space="preserve"> </w:t>
      </w:r>
      <w:proofErr w:type="spellStart"/>
      <w:r>
        <w:rPr>
          <w:szCs w:val="28"/>
          <w:lang w:val="uk-UA" w:bidi="hi-IN"/>
        </w:rPr>
        <w:t>инициализации</w:t>
      </w:r>
      <w:proofErr w:type="spellEnd"/>
      <w:r w:rsidRPr="00F03691">
        <w:rPr>
          <w:szCs w:val="28"/>
          <w:lang w:val="uk-UA" w:bidi="hi-IN"/>
        </w:rPr>
        <w:t xml:space="preserve"> (</w:t>
      </w:r>
      <w:proofErr w:type="spellStart"/>
      <w:r>
        <w:rPr>
          <w:b/>
          <w:szCs w:val="28"/>
          <w:lang w:val="en-US" w:bidi="hi-IN"/>
        </w:rPr>
        <w:t>StateInitial</w:t>
      </w:r>
      <w:proofErr w:type="spellEnd"/>
      <w:r w:rsidRPr="00F03691">
        <w:rPr>
          <w:szCs w:val="28"/>
          <w:lang w:val="uk-UA" w:bidi="hi-IN"/>
        </w:rPr>
        <w:t>).</w:t>
      </w:r>
    </w:p>
    <w:p w14:paraId="65B91065" w14:textId="77777777" w:rsidR="005D728C" w:rsidRPr="00F03691" w:rsidRDefault="005D728C" w:rsidP="00F42F9B">
      <w:pPr>
        <w:numPr>
          <w:ilvl w:val="0"/>
          <w:numId w:val="34"/>
        </w:numPr>
        <w:tabs>
          <w:tab w:val="left" w:pos="1134"/>
        </w:tabs>
        <w:autoSpaceDN w:val="0"/>
        <w:spacing w:line="360" w:lineRule="auto"/>
        <w:ind w:left="0" w:firstLine="709"/>
        <w:jc w:val="both"/>
        <w:textAlignment w:val="baseline"/>
        <w:rPr>
          <w:szCs w:val="22"/>
          <w:lang w:bidi="hi-IN"/>
        </w:rPr>
      </w:pPr>
      <w:r w:rsidRPr="00F03691">
        <w:rPr>
          <w:szCs w:val="22"/>
          <w:lang w:bidi="hi-IN"/>
        </w:rPr>
        <w:t>режим «</w:t>
      </w:r>
      <w:proofErr w:type="spellStart"/>
      <w:r>
        <w:rPr>
          <w:szCs w:val="22"/>
          <w:lang w:bidi="hi-IN"/>
        </w:rPr>
        <w:t>БС</w:t>
      </w:r>
      <w:proofErr w:type="spellEnd"/>
      <w:r w:rsidRPr="00F03691">
        <w:rPr>
          <w:szCs w:val="22"/>
          <w:lang w:bidi="hi-IN"/>
        </w:rPr>
        <w:t>»:</w:t>
      </w:r>
    </w:p>
    <w:p w14:paraId="07B6E4D0" w14:textId="77777777" w:rsidR="005D728C" w:rsidRDefault="005D728C" w:rsidP="00F42F9B">
      <w:pPr>
        <w:numPr>
          <w:ilvl w:val="0"/>
          <w:numId w:val="36"/>
        </w:numPr>
        <w:tabs>
          <w:tab w:val="left" w:pos="1560"/>
        </w:tabs>
        <w:autoSpaceDN w:val="0"/>
        <w:spacing w:line="360" w:lineRule="auto"/>
        <w:ind w:left="0" w:firstLine="1134"/>
        <w:jc w:val="both"/>
        <w:textAlignment w:val="baseline"/>
        <w:rPr>
          <w:szCs w:val="22"/>
          <w:lang w:val="uk-UA" w:bidi="hi-IN"/>
        </w:rPr>
      </w:pPr>
      <w:r w:rsidRPr="00F03691">
        <w:rPr>
          <w:szCs w:val="22"/>
          <w:lang w:bidi="hi-IN"/>
        </w:rPr>
        <w:t xml:space="preserve">безопасное пассивное состояние </w:t>
      </w:r>
      <w:r w:rsidRPr="00F03691">
        <w:rPr>
          <w:szCs w:val="22"/>
          <w:lang w:val="uk-UA" w:bidi="hi-IN"/>
        </w:rPr>
        <w:t>(</w:t>
      </w:r>
      <w:proofErr w:type="spellStart"/>
      <w:r w:rsidRPr="00F03691">
        <w:rPr>
          <w:b/>
          <w:szCs w:val="22"/>
          <w:lang w:val="en-US" w:bidi="hi-IN"/>
        </w:rPr>
        <w:t>StateSafePassive</w:t>
      </w:r>
      <w:proofErr w:type="spellEnd"/>
      <w:r w:rsidRPr="00F03691">
        <w:rPr>
          <w:szCs w:val="22"/>
          <w:lang w:val="uk-UA" w:bidi="hi-IN"/>
        </w:rPr>
        <w:t>)</w:t>
      </w:r>
      <w:r>
        <w:rPr>
          <w:szCs w:val="22"/>
          <w:lang w:val="uk-UA" w:bidi="hi-IN"/>
        </w:rPr>
        <w:t>;</w:t>
      </w:r>
    </w:p>
    <w:p w14:paraId="0E74A52E" w14:textId="77777777" w:rsidR="005D728C" w:rsidRPr="00F03691" w:rsidRDefault="005D728C" w:rsidP="00F42F9B">
      <w:pPr>
        <w:numPr>
          <w:ilvl w:val="0"/>
          <w:numId w:val="36"/>
        </w:numPr>
        <w:tabs>
          <w:tab w:val="left" w:pos="1560"/>
        </w:tabs>
        <w:autoSpaceDN w:val="0"/>
        <w:spacing w:line="360" w:lineRule="auto"/>
        <w:ind w:left="0" w:firstLine="1134"/>
        <w:jc w:val="both"/>
        <w:textAlignment w:val="baseline"/>
        <w:rPr>
          <w:szCs w:val="22"/>
          <w:lang w:val="uk-UA" w:bidi="hi-IN"/>
        </w:rPr>
      </w:pPr>
      <w:r w:rsidRPr="00F03691">
        <w:rPr>
          <w:szCs w:val="22"/>
          <w:lang w:bidi="hi-IN"/>
        </w:rPr>
        <w:t>безопасное активное состояние (</w:t>
      </w:r>
      <w:proofErr w:type="spellStart"/>
      <w:r w:rsidRPr="00F03691">
        <w:rPr>
          <w:b/>
          <w:szCs w:val="22"/>
          <w:lang w:bidi="hi-IN"/>
        </w:rPr>
        <w:t>StateSafeActive</w:t>
      </w:r>
      <w:proofErr w:type="spellEnd"/>
      <w:r w:rsidRPr="00F03691">
        <w:rPr>
          <w:szCs w:val="22"/>
          <w:lang w:bidi="hi-IN"/>
        </w:rPr>
        <w:t>).</w:t>
      </w:r>
    </w:p>
    <w:p w14:paraId="2BF1903B" w14:textId="77777777" w:rsidR="005D728C" w:rsidRPr="00F03691" w:rsidRDefault="005D728C" w:rsidP="00F42F9B">
      <w:pPr>
        <w:numPr>
          <w:ilvl w:val="0"/>
          <w:numId w:val="34"/>
        </w:numPr>
        <w:tabs>
          <w:tab w:val="left" w:pos="1134"/>
        </w:tabs>
        <w:autoSpaceDN w:val="0"/>
        <w:spacing w:line="360" w:lineRule="auto"/>
        <w:ind w:left="0" w:firstLine="709"/>
        <w:jc w:val="both"/>
        <w:textAlignment w:val="baseline"/>
        <w:rPr>
          <w:szCs w:val="22"/>
          <w:lang w:bidi="hi-IN"/>
        </w:rPr>
      </w:pPr>
      <w:r w:rsidRPr="00F03691">
        <w:rPr>
          <w:szCs w:val="22"/>
          <w:lang w:bidi="hi-IN"/>
        </w:rPr>
        <w:t xml:space="preserve">режим </w:t>
      </w:r>
      <w:r w:rsidRPr="00F03691">
        <w:rPr>
          <w:szCs w:val="28"/>
          <w:lang w:bidi="hi-IN"/>
        </w:rPr>
        <w:t>«</w:t>
      </w:r>
      <w:r>
        <w:rPr>
          <w:szCs w:val="28"/>
          <w:lang w:bidi="hi-IN"/>
        </w:rPr>
        <w:t>РС</w:t>
      </w:r>
      <w:r w:rsidRPr="00F03691">
        <w:rPr>
          <w:szCs w:val="28"/>
          <w:lang w:bidi="hi-IN"/>
        </w:rPr>
        <w:t>»</w:t>
      </w:r>
      <w:r w:rsidRPr="00F03691">
        <w:rPr>
          <w:szCs w:val="22"/>
          <w:lang w:bidi="hi-IN"/>
        </w:rPr>
        <w:t>:</w:t>
      </w:r>
    </w:p>
    <w:p w14:paraId="6D36FBF3" w14:textId="77777777" w:rsidR="005D728C" w:rsidRPr="00A03F0F" w:rsidRDefault="005D728C" w:rsidP="00F42F9B">
      <w:pPr>
        <w:pStyle w:val="affd"/>
        <w:numPr>
          <w:ilvl w:val="0"/>
          <w:numId w:val="38"/>
        </w:numPr>
        <w:tabs>
          <w:tab w:val="left" w:pos="1560"/>
        </w:tabs>
        <w:spacing w:line="360" w:lineRule="auto"/>
        <w:ind w:left="0" w:firstLine="1134"/>
        <w:jc w:val="both"/>
        <w:rPr>
          <w:sz w:val="28"/>
          <w:szCs w:val="28"/>
          <w:lang w:bidi="hi-IN"/>
        </w:rPr>
      </w:pPr>
      <w:r>
        <w:rPr>
          <w:sz w:val="28"/>
          <w:szCs w:val="28"/>
          <w:lang w:bidi="hi-IN"/>
        </w:rPr>
        <w:t>пассивное рабочее</w:t>
      </w:r>
      <w:r w:rsidRPr="00AA1080">
        <w:rPr>
          <w:sz w:val="28"/>
          <w:szCs w:val="28"/>
          <w:lang w:bidi="hi-IN"/>
        </w:rPr>
        <w:t xml:space="preserve"> состояние </w:t>
      </w:r>
      <w:r w:rsidRPr="00AA1080">
        <w:rPr>
          <w:sz w:val="28"/>
          <w:szCs w:val="28"/>
          <w:lang w:val="uk-UA" w:bidi="hi-IN"/>
        </w:rPr>
        <w:t>(</w:t>
      </w:r>
      <w:proofErr w:type="spellStart"/>
      <w:r>
        <w:rPr>
          <w:b/>
          <w:sz w:val="28"/>
          <w:szCs w:val="28"/>
          <w:lang w:bidi="hi-IN"/>
        </w:rPr>
        <w:t>Stat</w:t>
      </w:r>
      <w:r>
        <w:rPr>
          <w:b/>
          <w:sz w:val="28"/>
          <w:szCs w:val="28"/>
          <w:lang w:val="en-US" w:bidi="hi-IN"/>
        </w:rPr>
        <w:t>ePassive</w:t>
      </w:r>
      <w:proofErr w:type="spellEnd"/>
      <w:r w:rsidRPr="00AA1080">
        <w:rPr>
          <w:sz w:val="28"/>
          <w:szCs w:val="28"/>
          <w:lang w:val="uk-UA" w:bidi="hi-IN"/>
        </w:rPr>
        <w:t>)</w:t>
      </w:r>
      <w:r>
        <w:rPr>
          <w:sz w:val="28"/>
          <w:szCs w:val="28"/>
          <w:lang w:val="uk-UA" w:bidi="hi-IN"/>
        </w:rPr>
        <w:t>;</w:t>
      </w:r>
    </w:p>
    <w:p w14:paraId="716C9548" w14:textId="77777777" w:rsidR="005D728C" w:rsidRPr="00A03F0F" w:rsidRDefault="005D728C" w:rsidP="00F42F9B">
      <w:pPr>
        <w:pStyle w:val="affd"/>
        <w:numPr>
          <w:ilvl w:val="0"/>
          <w:numId w:val="38"/>
        </w:numPr>
        <w:tabs>
          <w:tab w:val="left" w:pos="1560"/>
        </w:tabs>
        <w:spacing w:line="360" w:lineRule="auto"/>
        <w:ind w:left="0" w:firstLine="1134"/>
        <w:jc w:val="both"/>
        <w:rPr>
          <w:sz w:val="28"/>
          <w:szCs w:val="28"/>
          <w:lang w:bidi="hi-IN"/>
        </w:rPr>
      </w:pPr>
      <w:r w:rsidRPr="00A03F0F">
        <w:rPr>
          <w:sz w:val="28"/>
          <w:szCs w:val="28"/>
          <w:lang w:bidi="hi-IN"/>
        </w:rPr>
        <w:t xml:space="preserve">активное </w:t>
      </w:r>
      <w:r>
        <w:rPr>
          <w:sz w:val="28"/>
          <w:szCs w:val="28"/>
          <w:lang w:bidi="hi-IN"/>
        </w:rPr>
        <w:t xml:space="preserve">рабочее </w:t>
      </w:r>
      <w:r w:rsidRPr="00A03F0F">
        <w:rPr>
          <w:sz w:val="28"/>
          <w:szCs w:val="28"/>
          <w:lang w:bidi="hi-IN"/>
        </w:rPr>
        <w:t>состояние (</w:t>
      </w:r>
      <w:proofErr w:type="spellStart"/>
      <w:r w:rsidRPr="00A03F0F">
        <w:rPr>
          <w:b/>
          <w:sz w:val="28"/>
          <w:szCs w:val="28"/>
          <w:lang w:val="en-US" w:bidi="hi-IN"/>
        </w:rPr>
        <w:t>StateActive</w:t>
      </w:r>
      <w:proofErr w:type="spellEnd"/>
      <w:r w:rsidRPr="00A03F0F">
        <w:rPr>
          <w:sz w:val="28"/>
          <w:szCs w:val="28"/>
          <w:lang w:bidi="hi-IN"/>
        </w:rPr>
        <w:t>).</w:t>
      </w:r>
    </w:p>
    <w:p w14:paraId="6DA7DCAC" w14:textId="77777777" w:rsidR="005D728C" w:rsidRDefault="005D728C" w:rsidP="00F42F9B">
      <w:pPr>
        <w:numPr>
          <w:ilvl w:val="0"/>
          <w:numId w:val="34"/>
        </w:numPr>
        <w:tabs>
          <w:tab w:val="left" w:pos="1134"/>
        </w:tabs>
        <w:autoSpaceDN w:val="0"/>
        <w:spacing w:line="360" w:lineRule="auto"/>
        <w:ind w:left="0" w:firstLine="709"/>
        <w:jc w:val="both"/>
        <w:textAlignment w:val="baseline"/>
        <w:rPr>
          <w:szCs w:val="22"/>
          <w:lang w:bidi="hi-IN"/>
        </w:rPr>
      </w:pPr>
      <w:r>
        <w:rPr>
          <w:szCs w:val="22"/>
          <w:lang w:bidi="hi-IN"/>
        </w:rPr>
        <w:t>режим «</w:t>
      </w:r>
      <w:proofErr w:type="spellStart"/>
      <w:r>
        <w:rPr>
          <w:szCs w:val="22"/>
          <w:lang w:bidi="hi-IN"/>
        </w:rPr>
        <w:t>ЗС</w:t>
      </w:r>
      <w:proofErr w:type="spellEnd"/>
      <w:r>
        <w:rPr>
          <w:szCs w:val="22"/>
          <w:lang w:bidi="hi-IN"/>
        </w:rPr>
        <w:t>»:</w:t>
      </w:r>
    </w:p>
    <w:p w14:paraId="5BC99384" w14:textId="77777777" w:rsidR="005D728C" w:rsidRPr="00AA268D" w:rsidRDefault="005D728C" w:rsidP="00F42F9B">
      <w:pPr>
        <w:pStyle w:val="24"/>
        <w:numPr>
          <w:ilvl w:val="0"/>
          <w:numId w:val="42"/>
        </w:numPr>
        <w:tabs>
          <w:tab w:val="clear" w:pos="1701"/>
        </w:tabs>
        <w:ind w:left="426" w:firstLine="708"/>
        <w:rPr>
          <w:szCs w:val="22"/>
          <w:lang w:val="en-US" w:bidi="hi-IN"/>
        </w:rPr>
      </w:pPr>
      <w:r>
        <w:rPr>
          <w:lang w:bidi="hi-IN"/>
        </w:rPr>
        <w:t>защитное состояние</w:t>
      </w:r>
      <w:r w:rsidRPr="00AA268D">
        <w:rPr>
          <w:lang w:val="en-US" w:bidi="hi-IN"/>
        </w:rPr>
        <w:t xml:space="preserve"> (</w:t>
      </w:r>
      <w:proofErr w:type="spellStart"/>
      <w:r w:rsidRPr="00AA268D">
        <w:rPr>
          <w:b/>
          <w:lang w:val="en-US" w:bidi="hi-IN"/>
        </w:rPr>
        <w:t>ModeProtection</w:t>
      </w:r>
      <w:proofErr w:type="spellEnd"/>
      <w:r w:rsidRPr="00AA268D">
        <w:rPr>
          <w:lang w:val="en-US" w:bidi="hi-IN"/>
        </w:rPr>
        <w:t>).</w:t>
      </w:r>
    </w:p>
    <w:p w14:paraId="5F2D117B" w14:textId="77777777" w:rsidR="005D728C" w:rsidRPr="00F03691" w:rsidRDefault="00E03E96" w:rsidP="00AA268D">
      <w:pPr>
        <w:pStyle w:val="afff7"/>
        <w:rPr>
          <w:rFonts w:eastAsia="Calibri"/>
          <w:lang w:eastAsia="en-US"/>
        </w:rPr>
      </w:pPr>
      <w:r>
        <w:rPr>
          <w:rFonts w:eastAsia="Calibri"/>
          <w:noProof/>
          <w:lang w:val="uk-UA" w:eastAsia="uk-UA"/>
        </w:rPr>
        <w:lastRenderedPageBreak/>
        <w:drawing>
          <wp:inline distT="0" distB="0" distL="0" distR="0" wp14:anchorId="6343B3F8" wp14:editId="375C0E9B">
            <wp:extent cx="5940425" cy="6983730"/>
            <wp:effectExtent l="19050" t="0" r="3175" b="0"/>
            <wp:docPr id="3" name="Рисунок 2" descr="StateDiagram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_SAS.jpg"/>
                    <pic:cNvPicPr/>
                  </pic:nvPicPr>
                  <pic:blipFill>
                    <a:blip r:embed="rId24" cstate="print"/>
                    <a:stretch>
                      <a:fillRect/>
                    </a:stretch>
                  </pic:blipFill>
                  <pic:spPr>
                    <a:xfrm>
                      <a:off x="0" y="0"/>
                      <a:ext cx="5940425" cy="6983730"/>
                    </a:xfrm>
                    <a:prstGeom prst="rect">
                      <a:avLst/>
                    </a:prstGeom>
                  </pic:spPr>
                </pic:pic>
              </a:graphicData>
            </a:graphic>
          </wp:inline>
        </w:drawing>
      </w:r>
    </w:p>
    <w:p w14:paraId="5F04966A" w14:textId="77777777" w:rsidR="005D728C" w:rsidRPr="00F03691" w:rsidRDefault="005D728C" w:rsidP="00AA268D">
      <w:pPr>
        <w:pStyle w:val="affff3"/>
        <w:rPr>
          <w:rFonts w:eastAsia="Calibri"/>
          <w:lang w:eastAsia="en-US"/>
        </w:rPr>
      </w:pPr>
      <w:bookmarkStart w:id="114" w:name="_Hlk39768339"/>
      <w:r w:rsidRPr="00F03691">
        <w:rPr>
          <w:rFonts w:eastAsia="Calibri"/>
          <w:lang w:eastAsia="en-US"/>
        </w:rPr>
        <w:t xml:space="preserve">Рисунок </w:t>
      </w:r>
      <w:r w:rsidR="008F170C" w:rsidRPr="00F03691">
        <w:rPr>
          <w:rFonts w:eastAsia="Calibri"/>
          <w:lang w:eastAsia="en-US"/>
        </w:rPr>
        <w:fldChar w:fldCharType="begin"/>
      </w:r>
      <w:r w:rsidRPr="00F03691">
        <w:rPr>
          <w:rFonts w:eastAsia="Calibri"/>
          <w:lang w:eastAsia="en-US"/>
        </w:rPr>
        <w:instrText xml:space="preserve"> SEQ Рисунок \* ARABIC </w:instrText>
      </w:r>
      <w:r w:rsidR="008F170C" w:rsidRPr="00F03691">
        <w:rPr>
          <w:rFonts w:eastAsia="Calibri"/>
          <w:lang w:eastAsia="en-US"/>
        </w:rPr>
        <w:fldChar w:fldCharType="separate"/>
      </w:r>
      <w:bookmarkStart w:id="115" w:name="_Ref493176044"/>
      <w:r w:rsidR="00064043">
        <w:rPr>
          <w:rFonts w:eastAsia="Calibri"/>
          <w:noProof/>
          <w:lang w:eastAsia="en-US"/>
        </w:rPr>
        <w:t>9</w:t>
      </w:r>
      <w:bookmarkEnd w:id="115"/>
      <w:r w:rsidR="008F170C" w:rsidRPr="00F03691">
        <w:rPr>
          <w:rFonts w:eastAsia="Calibri"/>
          <w:lang w:eastAsia="en-US"/>
        </w:rPr>
        <w:fldChar w:fldCharType="end"/>
      </w:r>
      <w:r w:rsidRPr="00F03691">
        <w:rPr>
          <w:rFonts w:eastAsia="Calibri"/>
          <w:lang w:eastAsia="en-US"/>
        </w:rPr>
        <w:t xml:space="preserve"> – Диаграмма состояний режимов работы ПО</w:t>
      </w:r>
    </w:p>
    <w:bookmarkEnd w:id="114"/>
    <w:p w14:paraId="4E0B4E94" w14:textId="77777777" w:rsidR="005D728C" w:rsidRDefault="005D728C" w:rsidP="005D728C">
      <w:pPr>
        <w:spacing w:line="360" w:lineRule="auto"/>
        <w:ind w:firstLine="709"/>
        <w:jc w:val="both"/>
        <w:rPr>
          <w:rFonts w:eastAsia="Calibri"/>
          <w:szCs w:val="28"/>
          <w:lang w:eastAsia="en-US"/>
        </w:rPr>
      </w:pPr>
      <w:r w:rsidRPr="00F03691">
        <w:rPr>
          <w:rFonts w:eastAsia="Calibri"/>
          <w:szCs w:val="28"/>
          <w:lang w:eastAsia="en-US"/>
        </w:rPr>
        <w:t>Варианты перехода между режимами:</w:t>
      </w:r>
    </w:p>
    <w:p w14:paraId="22D25717" w14:textId="77777777" w:rsidR="00796488" w:rsidRPr="005F53CF" w:rsidRDefault="005F53CF" w:rsidP="00796488">
      <w:pPr>
        <w:numPr>
          <w:ilvl w:val="0"/>
          <w:numId w:val="14"/>
        </w:numPr>
        <w:spacing w:line="360" w:lineRule="auto"/>
        <w:ind w:left="993" w:hanging="284"/>
        <w:contextualSpacing/>
        <w:jc w:val="both"/>
        <w:rPr>
          <w:rFonts w:eastAsia="Calibri"/>
          <w:color w:val="000000" w:themeColor="text1"/>
          <w:szCs w:val="28"/>
          <w:lang w:val="uk-UA" w:eastAsia="en-US"/>
        </w:rPr>
      </w:pPr>
      <w:r>
        <w:rPr>
          <w:rFonts w:eastAsia="Calibri"/>
          <w:szCs w:val="28"/>
          <w:lang w:eastAsia="en-US"/>
        </w:rPr>
        <w:t>состояние начальной инициализации</w:t>
      </w:r>
      <w:r w:rsidRPr="00F03691">
        <w:rPr>
          <w:rFonts w:eastAsia="Calibri"/>
          <w:b/>
          <w:szCs w:val="28"/>
          <w:lang w:eastAsia="en-US"/>
        </w:rPr>
        <w:t xml:space="preserve"> </w:t>
      </w:r>
      <w:r w:rsidRPr="00F03691">
        <w:rPr>
          <w:rFonts w:eastAsia="Calibri"/>
          <w:szCs w:val="28"/>
          <w:lang w:eastAsia="en-US"/>
        </w:rPr>
        <w:t>(</w:t>
      </w:r>
      <w:r>
        <w:rPr>
          <w:rFonts w:eastAsia="Calibri"/>
          <w:b/>
          <w:szCs w:val="28"/>
          <w:lang w:val="en-US" w:eastAsia="en-US"/>
        </w:rPr>
        <w:t>Initial</w:t>
      </w:r>
      <w:r w:rsidRPr="00F03691">
        <w:rPr>
          <w:rFonts w:eastAsia="Calibri"/>
          <w:szCs w:val="28"/>
          <w:lang w:val="uk-UA" w:eastAsia="en-US"/>
        </w:rPr>
        <w:t>)</w:t>
      </w:r>
    </w:p>
    <w:p w14:paraId="7A63C03B" w14:textId="77777777" w:rsidR="005F53CF" w:rsidRPr="00F03691" w:rsidRDefault="005F53CF" w:rsidP="005F53CF">
      <w:pPr>
        <w:pStyle w:val="a5"/>
        <w:ind w:left="993" w:firstLine="0"/>
        <w:rPr>
          <w:lang w:val="uk-UA" w:bidi="hi-IN"/>
        </w:rPr>
      </w:pPr>
      <w:bookmarkStart w:id="116" w:name="_Hlk516238990"/>
      <w:proofErr w:type="spellStart"/>
      <w:r w:rsidRPr="005F53CF">
        <w:rPr>
          <w:lang w:bidi="hi-IN"/>
        </w:rPr>
        <w:t>Прои</w:t>
      </w:r>
      <w:r w:rsidRPr="00F03691">
        <w:rPr>
          <w:lang w:val="uk-UA" w:bidi="hi-IN"/>
        </w:rPr>
        <w:t>сходит</w:t>
      </w:r>
      <w:proofErr w:type="spellEnd"/>
      <w:r w:rsidRPr="005F53CF">
        <w:rPr>
          <w:lang w:bidi="hi-IN"/>
        </w:rPr>
        <w:t xml:space="preserve"> переход в состояние начальной инициализации после подачи сигнала «Сброс/</w:t>
      </w:r>
      <w:proofErr w:type="spellStart"/>
      <w:r w:rsidRPr="00F03691">
        <w:rPr>
          <w:lang w:bidi="hi-IN"/>
        </w:rPr>
        <w:t>Reset</w:t>
      </w:r>
      <w:proofErr w:type="spellEnd"/>
      <w:r w:rsidRPr="005F53CF">
        <w:rPr>
          <w:lang w:bidi="hi-IN"/>
        </w:rPr>
        <w:t>» на МК прибора.</w:t>
      </w:r>
    </w:p>
    <w:bookmarkEnd w:id="116"/>
    <w:p w14:paraId="5FD27E15" w14:textId="77777777" w:rsidR="005F53CF" w:rsidRPr="00013A01" w:rsidRDefault="005F53CF" w:rsidP="00796488">
      <w:pPr>
        <w:numPr>
          <w:ilvl w:val="0"/>
          <w:numId w:val="14"/>
        </w:numPr>
        <w:spacing w:line="360" w:lineRule="auto"/>
        <w:ind w:left="993" w:hanging="284"/>
        <w:contextualSpacing/>
        <w:jc w:val="both"/>
        <w:rPr>
          <w:rFonts w:eastAsia="Calibri"/>
          <w:color w:val="000000" w:themeColor="text1"/>
          <w:szCs w:val="28"/>
          <w:lang w:val="uk-UA" w:eastAsia="en-US"/>
        </w:rPr>
      </w:pPr>
      <w:proofErr w:type="spellStart"/>
      <w:r>
        <w:rPr>
          <w:rFonts w:eastAsia="Calibri"/>
          <w:color w:val="000000" w:themeColor="text1"/>
          <w:szCs w:val="28"/>
          <w:lang w:eastAsia="en-US"/>
        </w:rPr>
        <w:lastRenderedPageBreak/>
        <w:t>ЗС</w:t>
      </w:r>
      <w:proofErr w:type="spellEnd"/>
      <w:r w:rsidRPr="00013A01">
        <w:rPr>
          <w:rFonts w:eastAsia="Calibri"/>
          <w:color w:val="000000" w:themeColor="text1"/>
          <w:szCs w:val="28"/>
          <w:lang w:eastAsia="en-US"/>
        </w:rPr>
        <w:t xml:space="preserve"> (</w:t>
      </w:r>
      <w:proofErr w:type="spellStart"/>
      <w:r>
        <w:rPr>
          <w:rFonts w:eastAsia="Calibri"/>
          <w:b/>
          <w:color w:val="000000" w:themeColor="text1"/>
          <w:szCs w:val="28"/>
          <w:lang w:val="uk-UA" w:eastAsia="en-US"/>
        </w:rPr>
        <w:t>ModeProtection</w:t>
      </w:r>
      <w:proofErr w:type="spellEnd"/>
      <w:r w:rsidRPr="00013A01">
        <w:rPr>
          <w:rFonts w:eastAsia="Calibri"/>
          <w:color w:val="000000" w:themeColor="text1"/>
          <w:szCs w:val="28"/>
          <w:lang w:val="uk-UA" w:eastAsia="en-US"/>
        </w:rPr>
        <w:t>).</w:t>
      </w:r>
    </w:p>
    <w:p w14:paraId="293BE623" w14:textId="77777777" w:rsidR="005D728C" w:rsidRPr="00013A01" w:rsidRDefault="005D728C" w:rsidP="005D728C">
      <w:pPr>
        <w:tabs>
          <w:tab w:val="left" w:pos="1276"/>
        </w:tabs>
        <w:autoSpaceDN w:val="0"/>
        <w:spacing w:line="360" w:lineRule="auto"/>
        <w:ind w:firstLine="993"/>
        <w:jc w:val="both"/>
        <w:textAlignment w:val="baseline"/>
        <w:rPr>
          <w:color w:val="000000" w:themeColor="text1"/>
          <w:szCs w:val="28"/>
          <w:lang w:bidi="hi-IN"/>
        </w:rPr>
      </w:pPr>
      <w:r w:rsidRPr="00013A01">
        <w:rPr>
          <w:color w:val="000000" w:themeColor="text1"/>
          <w:szCs w:val="28"/>
          <w:lang w:bidi="hi-IN"/>
        </w:rPr>
        <w:t xml:space="preserve">Условия перехода в </w:t>
      </w:r>
      <w:proofErr w:type="spellStart"/>
      <w:r>
        <w:rPr>
          <w:color w:val="000000" w:themeColor="text1"/>
          <w:szCs w:val="28"/>
          <w:lang w:bidi="hi-IN"/>
        </w:rPr>
        <w:t>ЗС</w:t>
      </w:r>
      <w:proofErr w:type="spellEnd"/>
      <w:r w:rsidRPr="00013A01">
        <w:rPr>
          <w:color w:val="000000" w:themeColor="text1"/>
          <w:szCs w:val="28"/>
          <w:lang w:bidi="hi-IN"/>
        </w:rPr>
        <w:t>:</w:t>
      </w:r>
    </w:p>
    <w:p w14:paraId="79F8A5E0" w14:textId="77777777" w:rsidR="005D728C" w:rsidRPr="00013A01" w:rsidRDefault="005D728C" w:rsidP="00F42F9B">
      <w:pPr>
        <w:numPr>
          <w:ilvl w:val="0"/>
          <w:numId w:val="37"/>
        </w:numPr>
        <w:tabs>
          <w:tab w:val="left" w:pos="1701"/>
          <w:tab w:val="left" w:pos="1843"/>
        </w:tabs>
        <w:autoSpaceDN w:val="0"/>
        <w:spacing w:line="360" w:lineRule="auto"/>
        <w:ind w:left="1276" w:hanging="283"/>
        <w:jc w:val="both"/>
        <w:textAlignment w:val="baseline"/>
        <w:rPr>
          <w:color w:val="000000" w:themeColor="text1"/>
          <w:szCs w:val="28"/>
          <w:lang w:val="uk-UA" w:bidi="hi-IN"/>
        </w:rPr>
      </w:pPr>
      <w:r w:rsidRPr="00013A01">
        <w:rPr>
          <w:color w:val="000000" w:themeColor="text1"/>
          <w:szCs w:val="28"/>
          <w:lang w:bidi="hi-IN"/>
        </w:rPr>
        <w:t xml:space="preserve">при невыполнении одного из условий: корректность сброса МК, сброс состояния </w:t>
      </w:r>
      <w:proofErr w:type="spellStart"/>
      <w:r>
        <w:rPr>
          <w:color w:val="000000" w:themeColor="text1"/>
          <w:szCs w:val="28"/>
          <w:lang w:bidi="hi-IN"/>
        </w:rPr>
        <w:t>ЗОт</w:t>
      </w:r>
      <w:proofErr w:type="spellEnd"/>
      <w:r w:rsidRPr="00013A01">
        <w:rPr>
          <w:color w:val="000000" w:themeColor="text1"/>
          <w:szCs w:val="28"/>
          <w:lang w:bidi="hi-IN"/>
        </w:rPr>
        <w:t xml:space="preserve"> при установленной перемычке, передача содержимого энергонезависимой памяти в </w:t>
      </w:r>
      <w:proofErr w:type="spellStart"/>
      <w:r w:rsidRPr="00013A01">
        <w:rPr>
          <w:color w:val="000000" w:themeColor="text1"/>
          <w:szCs w:val="28"/>
          <w:lang w:bidi="hi-IN"/>
        </w:rPr>
        <w:t>ВУ</w:t>
      </w:r>
      <w:proofErr w:type="spellEnd"/>
      <w:r w:rsidRPr="00013A01">
        <w:rPr>
          <w:color w:val="000000" w:themeColor="text1"/>
          <w:szCs w:val="28"/>
          <w:lang w:bidi="hi-IN"/>
        </w:rPr>
        <w:t xml:space="preserve">, проверка кода </w:t>
      </w:r>
      <w:proofErr w:type="spellStart"/>
      <w:r w:rsidRPr="00013A01">
        <w:rPr>
          <w:color w:val="000000" w:themeColor="text1"/>
          <w:szCs w:val="28"/>
          <w:lang w:bidi="hi-IN"/>
        </w:rPr>
        <w:t>ЗС</w:t>
      </w:r>
      <w:proofErr w:type="spellEnd"/>
      <w:r w:rsidRPr="00013A01">
        <w:rPr>
          <w:color w:val="000000" w:themeColor="text1"/>
          <w:szCs w:val="28"/>
          <w:lang w:bidi="hi-IN"/>
        </w:rPr>
        <w:t xml:space="preserve">, инициализация переменных и устройств прибора </w:t>
      </w:r>
      <w:r w:rsidRPr="00013A01">
        <w:rPr>
          <w:color w:val="000000" w:themeColor="text1"/>
          <w:szCs w:val="28"/>
          <w:lang w:val="uk-UA" w:bidi="hi-IN"/>
        </w:rPr>
        <w:t>(</w:t>
      </w:r>
      <w:r w:rsidRPr="00013A01">
        <w:rPr>
          <w:color w:val="000000" w:themeColor="text1"/>
          <w:szCs w:val="28"/>
          <w:lang w:bidi="hi-IN"/>
        </w:rPr>
        <w:t xml:space="preserve">из </w:t>
      </w:r>
      <w:r>
        <w:rPr>
          <w:b/>
          <w:color w:val="000000" w:themeColor="text1"/>
          <w:szCs w:val="28"/>
          <w:lang w:val="en-US" w:bidi="hi-IN"/>
        </w:rPr>
        <w:t>Initial</w:t>
      </w:r>
      <w:r w:rsidRPr="00013A01">
        <w:rPr>
          <w:color w:val="000000" w:themeColor="text1"/>
          <w:szCs w:val="28"/>
          <w:lang w:val="uk-UA" w:bidi="hi-IN"/>
        </w:rPr>
        <w:t>);</w:t>
      </w:r>
    </w:p>
    <w:p w14:paraId="5300886C" w14:textId="77777777" w:rsidR="005D728C" w:rsidRPr="00013A01" w:rsidRDefault="005D728C" w:rsidP="00F42F9B">
      <w:pPr>
        <w:numPr>
          <w:ilvl w:val="0"/>
          <w:numId w:val="37"/>
        </w:numPr>
        <w:tabs>
          <w:tab w:val="left" w:pos="1701"/>
          <w:tab w:val="left" w:pos="1843"/>
        </w:tabs>
        <w:autoSpaceDN w:val="0"/>
        <w:spacing w:line="360" w:lineRule="auto"/>
        <w:ind w:left="1276" w:hanging="283"/>
        <w:jc w:val="both"/>
        <w:textAlignment w:val="baseline"/>
        <w:rPr>
          <w:color w:val="000000" w:themeColor="text1"/>
          <w:szCs w:val="28"/>
          <w:lang w:bidi="hi-IN"/>
        </w:rPr>
      </w:pPr>
      <w:r w:rsidRPr="00013A01">
        <w:rPr>
          <w:color w:val="000000" w:themeColor="text1"/>
          <w:szCs w:val="28"/>
          <w:lang w:val="uk-UA" w:bidi="hi-IN"/>
        </w:rPr>
        <w:t xml:space="preserve">при </w:t>
      </w:r>
      <w:proofErr w:type="spellStart"/>
      <w:r w:rsidRPr="00013A01">
        <w:rPr>
          <w:color w:val="000000" w:themeColor="text1"/>
          <w:szCs w:val="28"/>
          <w:lang w:val="uk-UA" w:bidi="hi-IN"/>
        </w:rPr>
        <w:t>отключении</w:t>
      </w:r>
      <w:proofErr w:type="spellEnd"/>
      <w:r w:rsidRPr="00013A01">
        <w:rPr>
          <w:color w:val="000000" w:themeColor="text1"/>
          <w:szCs w:val="28"/>
          <w:lang w:val="uk-UA" w:bidi="hi-IN"/>
        </w:rPr>
        <w:t xml:space="preserve"> </w:t>
      </w:r>
      <w:proofErr w:type="spellStart"/>
      <w:r w:rsidRPr="00013A01">
        <w:rPr>
          <w:color w:val="000000" w:themeColor="text1"/>
          <w:szCs w:val="28"/>
          <w:lang w:val="uk-UA" w:bidi="hi-IN"/>
        </w:rPr>
        <w:t>периферии</w:t>
      </w:r>
      <w:proofErr w:type="spellEnd"/>
      <w:r w:rsidRPr="00013A01">
        <w:rPr>
          <w:color w:val="000000" w:themeColor="text1"/>
          <w:szCs w:val="28"/>
          <w:lang w:val="uk-UA" w:bidi="hi-IN"/>
        </w:rPr>
        <w:t xml:space="preserve"> </w:t>
      </w:r>
      <w:r>
        <w:rPr>
          <w:color w:val="000000" w:themeColor="text1"/>
          <w:szCs w:val="28"/>
          <w:lang w:val="uk-UA" w:bidi="hi-IN"/>
        </w:rPr>
        <w:t xml:space="preserve">в результате </w:t>
      </w:r>
      <w:proofErr w:type="spellStart"/>
      <w:r>
        <w:rPr>
          <w:color w:val="000000" w:themeColor="text1"/>
          <w:szCs w:val="28"/>
          <w:lang w:val="uk-UA" w:bidi="hi-IN"/>
        </w:rPr>
        <w:t>неисправности</w:t>
      </w:r>
      <w:proofErr w:type="spellEnd"/>
      <w:r>
        <w:rPr>
          <w:color w:val="000000" w:themeColor="text1"/>
          <w:szCs w:val="28"/>
          <w:lang w:val="uk-UA" w:bidi="hi-IN"/>
        </w:rPr>
        <w:t xml:space="preserve"> </w:t>
      </w:r>
      <w:proofErr w:type="spellStart"/>
      <w:r>
        <w:rPr>
          <w:color w:val="000000" w:themeColor="text1"/>
          <w:szCs w:val="28"/>
          <w:lang w:val="uk-UA" w:bidi="hi-IN"/>
        </w:rPr>
        <w:t>алгоритмов</w:t>
      </w:r>
      <w:proofErr w:type="spellEnd"/>
      <w:r>
        <w:rPr>
          <w:color w:val="000000" w:themeColor="text1"/>
          <w:szCs w:val="28"/>
          <w:lang w:val="uk-UA" w:bidi="hi-IN"/>
        </w:rPr>
        <w:t xml:space="preserve"> </w:t>
      </w:r>
      <w:proofErr w:type="spellStart"/>
      <w:r>
        <w:rPr>
          <w:color w:val="000000" w:themeColor="text1"/>
          <w:szCs w:val="28"/>
          <w:lang w:val="uk-UA" w:bidi="hi-IN"/>
        </w:rPr>
        <w:t>или</w:t>
      </w:r>
      <w:proofErr w:type="spellEnd"/>
      <w:r>
        <w:rPr>
          <w:color w:val="000000" w:themeColor="text1"/>
          <w:szCs w:val="28"/>
          <w:lang w:val="uk-UA" w:bidi="hi-IN"/>
        </w:rPr>
        <w:t xml:space="preserve"> </w:t>
      </w:r>
      <w:proofErr w:type="spellStart"/>
      <w:r>
        <w:rPr>
          <w:color w:val="000000" w:themeColor="text1"/>
          <w:szCs w:val="28"/>
          <w:lang w:val="uk-UA" w:bidi="hi-IN"/>
        </w:rPr>
        <w:t>аппаратной</w:t>
      </w:r>
      <w:proofErr w:type="spellEnd"/>
      <w:r>
        <w:rPr>
          <w:color w:val="000000" w:themeColor="text1"/>
          <w:szCs w:val="28"/>
          <w:lang w:val="uk-UA" w:bidi="hi-IN"/>
        </w:rPr>
        <w:t xml:space="preserve"> </w:t>
      </w:r>
      <w:proofErr w:type="spellStart"/>
      <w:r>
        <w:rPr>
          <w:color w:val="000000" w:themeColor="text1"/>
          <w:szCs w:val="28"/>
          <w:lang w:val="uk-UA" w:bidi="hi-IN"/>
        </w:rPr>
        <w:t>части</w:t>
      </w:r>
      <w:proofErr w:type="spellEnd"/>
      <w:r>
        <w:rPr>
          <w:color w:val="000000" w:themeColor="text1"/>
          <w:szCs w:val="28"/>
          <w:lang w:val="uk-UA" w:bidi="hi-IN"/>
        </w:rPr>
        <w:t xml:space="preserve">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StateTop</w:t>
      </w:r>
      <w:proofErr w:type="spellEnd"/>
      <w:r w:rsidRPr="00013A01">
        <w:rPr>
          <w:color w:val="000000" w:themeColor="text1"/>
          <w:szCs w:val="28"/>
          <w:lang w:val="uk-UA" w:bidi="hi-IN"/>
        </w:rPr>
        <w:t>).</w:t>
      </w:r>
    </w:p>
    <w:p w14:paraId="567E6F6D" w14:textId="77777777" w:rsidR="005D728C" w:rsidRPr="00013A01" w:rsidRDefault="005D728C" w:rsidP="005D728C">
      <w:pPr>
        <w:numPr>
          <w:ilvl w:val="0"/>
          <w:numId w:val="14"/>
        </w:numPr>
        <w:spacing w:line="360" w:lineRule="auto"/>
        <w:ind w:left="993" w:hanging="284"/>
        <w:contextualSpacing/>
        <w:jc w:val="both"/>
        <w:rPr>
          <w:rFonts w:eastAsia="Calibri"/>
          <w:color w:val="000000" w:themeColor="text1"/>
          <w:szCs w:val="28"/>
          <w:lang w:val="uk-UA" w:eastAsia="en-US"/>
        </w:rPr>
      </w:pPr>
      <w:r w:rsidRPr="00013A01">
        <w:rPr>
          <w:rFonts w:eastAsia="Calibri"/>
          <w:color w:val="000000" w:themeColor="text1"/>
          <w:szCs w:val="28"/>
          <w:lang w:eastAsia="en-US"/>
        </w:rPr>
        <w:t xml:space="preserve">корневое состояние </w:t>
      </w:r>
      <w:proofErr w:type="spellStart"/>
      <w:r w:rsidRPr="00013A01">
        <w:rPr>
          <w:rFonts w:eastAsia="Calibri"/>
          <w:color w:val="000000" w:themeColor="text1"/>
          <w:szCs w:val="28"/>
          <w:lang w:eastAsia="en-US"/>
        </w:rPr>
        <w:t>ДКА</w:t>
      </w:r>
      <w:proofErr w:type="spellEnd"/>
      <w:r w:rsidRPr="00013A01">
        <w:rPr>
          <w:rFonts w:eastAsia="Calibri"/>
          <w:b/>
          <w:color w:val="000000" w:themeColor="text1"/>
          <w:szCs w:val="28"/>
          <w:lang w:eastAsia="en-US"/>
        </w:rPr>
        <w:t xml:space="preserve"> </w:t>
      </w:r>
      <w:r w:rsidRPr="00013A01">
        <w:rPr>
          <w:rFonts w:eastAsia="Calibri"/>
          <w:color w:val="000000" w:themeColor="text1"/>
          <w:szCs w:val="28"/>
          <w:lang w:eastAsia="en-US"/>
        </w:rPr>
        <w:t>(</w:t>
      </w:r>
      <w:proofErr w:type="spellStart"/>
      <w:r w:rsidRPr="00013A01">
        <w:rPr>
          <w:rFonts w:eastAsia="Calibri"/>
          <w:b/>
          <w:color w:val="000000" w:themeColor="text1"/>
          <w:szCs w:val="28"/>
          <w:lang w:eastAsia="en-US"/>
        </w:rPr>
        <w:t>StateTop</w:t>
      </w:r>
      <w:proofErr w:type="spellEnd"/>
      <w:r w:rsidRPr="00013A01">
        <w:rPr>
          <w:rFonts w:eastAsia="Calibri"/>
          <w:color w:val="000000" w:themeColor="text1"/>
          <w:szCs w:val="28"/>
          <w:lang w:val="uk-UA" w:eastAsia="en-US"/>
        </w:rPr>
        <w:t>).</w:t>
      </w:r>
    </w:p>
    <w:p w14:paraId="4B857A6B" w14:textId="77777777" w:rsidR="005D728C" w:rsidRPr="00013A01" w:rsidRDefault="005D728C" w:rsidP="00F42F9B">
      <w:pPr>
        <w:numPr>
          <w:ilvl w:val="0"/>
          <w:numId w:val="29"/>
        </w:numPr>
        <w:tabs>
          <w:tab w:val="left" w:pos="1134"/>
          <w:tab w:val="left" w:pos="1418"/>
        </w:tabs>
        <w:autoSpaceDN w:val="0"/>
        <w:spacing w:line="360" w:lineRule="auto"/>
        <w:ind w:firstLine="633"/>
        <w:jc w:val="both"/>
        <w:textAlignment w:val="baseline"/>
        <w:rPr>
          <w:color w:val="000000" w:themeColor="text1"/>
          <w:szCs w:val="28"/>
          <w:lang w:bidi="hi-IN"/>
        </w:rPr>
      </w:pPr>
      <w:r w:rsidRPr="00013A01">
        <w:rPr>
          <w:color w:val="000000" w:themeColor="text1"/>
          <w:szCs w:val="28"/>
          <w:lang w:bidi="hi-IN"/>
        </w:rPr>
        <w:t>состояние инициализации</w:t>
      </w:r>
      <w:r w:rsidRPr="00013A01">
        <w:rPr>
          <w:b/>
          <w:color w:val="000000" w:themeColor="text1"/>
          <w:szCs w:val="28"/>
          <w:lang w:val="en-US" w:bidi="hi-IN"/>
        </w:rPr>
        <w:t xml:space="preserve"> </w:t>
      </w:r>
      <w:r w:rsidRPr="00013A01">
        <w:rPr>
          <w:color w:val="000000" w:themeColor="text1"/>
          <w:szCs w:val="28"/>
          <w:lang w:val="en-US" w:bidi="hi-IN"/>
        </w:rPr>
        <w:t>(</w:t>
      </w:r>
      <w:proofErr w:type="spellStart"/>
      <w:r w:rsidRPr="00013A01">
        <w:rPr>
          <w:b/>
          <w:color w:val="000000" w:themeColor="text1"/>
          <w:szCs w:val="28"/>
          <w:lang w:val="en-US" w:bidi="hi-IN"/>
        </w:rPr>
        <w:t>StateInitial</w:t>
      </w:r>
      <w:proofErr w:type="spellEnd"/>
      <w:r w:rsidRPr="00013A01">
        <w:rPr>
          <w:color w:val="000000" w:themeColor="text1"/>
          <w:szCs w:val="28"/>
          <w:lang w:val="en-US" w:bidi="hi-IN"/>
        </w:rPr>
        <w:t>)</w:t>
      </w:r>
      <w:r w:rsidRPr="00013A01">
        <w:rPr>
          <w:color w:val="000000" w:themeColor="text1"/>
          <w:szCs w:val="28"/>
          <w:lang w:bidi="hi-IN"/>
        </w:rPr>
        <w:t>.</w:t>
      </w:r>
    </w:p>
    <w:p w14:paraId="5AB64232" w14:textId="77777777" w:rsidR="005D728C" w:rsidRPr="00013A01" w:rsidRDefault="005D728C" w:rsidP="005D728C">
      <w:pPr>
        <w:autoSpaceDN w:val="0"/>
        <w:spacing w:line="360" w:lineRule="auto"/>
        <w:ind w:left="1418"/>
        <w:jc w:val="both"/>
        <w:textAlignment w:val="baseline"/>
        <w:rPr>
          <w:color w:val="000000" w:themeColor="text1"/>
          <w:szCs w:val="28"/>
          <w:lang w:val="uk-UA" w:bidi="hi-IN"/>
        </w:rPr>
      </w:pPr>
      <w:proofErr w:type="spellStart"/>
      <w:r w:rsidRPr="00013A01">
        <w:rPr>
          <w:color w:val="000000" w:themeColor="text1"/>
          <w:szCs w:val="28"/>
          <w:lang w:bidi="hi-IN"/>
        </w:rPr>
        <w:t>Прои</w:t>
      </w:r>
      <w:r w:rsidRPr="00013A01">
        <w:rPr>
          <w:color w:val="000000" w:themeColor="text1"/>
          <w:szCs w:val="28"/>
          <w:lang w:val="uk-UA" w:bidi="hi-IN"/>
        </w:rPr>
        <w:t>сходит</w:t>
      </w:r>
      <w:proofErr w:type="spellEnd"/>
      <w:r w:rsidRPr="00013A01">
        <w:rPr>
          <w:color w:val="000000" w:themeColor="text1"/>
          <w:szCs w:val="28"/>
          <w:lang w:bidi="hi-IN"/>
        </w:rPr>
        <w:t xml:space="preserve"> переход в состояние инициализации при выполнении всех условий: корректность сброса МК, сброс состояния </w:t>
      </w:r>
      <w:proofErr w:type="spellStart"/>
      <w:r>
        <w:rPr>
          <w:color w:val="000000" w:themeColor="text1"/>
          <w:szCs w:val="28"/>
          <w:lang w:bidi="hi-IN"/>
        </w:rPr>
        <w:t>ЗОт</w:t>
      </w:r>
      <w:proofErr w:type="spellEnd"/>
      <w:r w:rsidRPr="00013A01">
        <w:rPr>
          <w:color w:val="000000" w:themeColor="text1"/>
          <w:szCs w:val="28"/>
          <w:lang w:bidi="hi-IN"/>
        </w:rPr>
        <w:t xml:space="preserve"> при установленной перемычке, </w:t>
      </w:r>
      <w:proofErr w:type="spellStart"/>
      <w:r>
        <w:rPr>
          <w:color w:val="000000" w:themeColor="text1"/>
          <w:szCs w:val="28"/>
          <w:lang w:val="uk-UA" w:bidi="hi-IN"/>
        </w:rPr>
        <w:t>положительный</w:t>
      </w:r>
      <w:proofErr w:type="spellEnd"/>
      <w:r>
        <w:rPr>
          <w:color w:val="000000" w:themeColor="text1"/>
          <w:szCs w:val="28"/>
          <w:lang w:val="uk-UA" w:bidi="hi-IN"/>
        </w:rPr>
        <w:t xml:space="preserve"> результат </w:t>
      </w:r>
      <w:r w:rsidRPr="00013A01">
        <w:rPr>
          <w:color w:val="000000" w:themeColor="text1"/>
          <w:szCs w:val="28"/>
          <w:lang w:bidi="hi-IN"/>
        </w:rPr>
        <w:t>проверк</w:t>
      </w:r>
      <w:r>
        <w:rPr>
          <w:color w:val="000000" w:themeColor="text1"/>
          <w:szCs w:val="28"/>
          <w:lang w:bidi="hi-IN"/>
        </w:rPr>
        <w:t>и</w:t>
      </w:r>
      <w:r w:rsidRPr="00013A01">
        <w:rPr>
          <w:color w:val="000000" w:themeColor="text1"/>
          <w:szCs w:val="28"/>
          <w:lang w:bidi="hi-IN"/>
        </w:rPr>
        <w:t xml:space="preserve"> кода </w:t>
      </w:r>
      <w:proofErr w:type="spellStart"/>
      <w:r w:rsidRPr="00013A01">
        <w:rPr>
          <w:color w:val="000000" w:themeColor="text1"/>
          <w:szCs w:val="28"/>
          <w:lang w:bidi="hi-IN"/>
        </w:rPr>
        <w:t>ЗС</w:t>
      </w:r>
      <w:proofErr w:type="spellEnd"/>
      <w:r>
        <w:rPr>
          <w:color w:val="000000" w:themeColor="text1"/>
          <w:szCs w:val="28"/>
          <w:lang w:val="uk-UA" w:bidi="hi-IN"/>
        </w:rPr>
        <w:t xml:space="preserve"> на его </w:t>
      </w:r>
      <w:proofErr w:type="spellStart"/>
      <w:r>
        <w:rPr>
          <w:color w:val="000000" w:themeColor="text1"/>
          <w:szCs w:val="28"/>
          <w:lang w:val="uk-UA" w:bidi="hi-IN"/>
        </w:rPr>
        <w:t>отсутствие</w:t>
      </w:r>
      <w:proofErr w:type="spellEnd"/>
      <w:r w:rsidRPr="00013A01">
        <w:rPr>
          <w:color w:val="000000" w:themeColor="text1"/>
          <w:szCs w:val="28"/>
          <w:lang w:bidi="hi-IN"/>
        </w:rPr>
        <w:t>, инициализация переменных и устройств прибора</w:t>
      </w:r>
      <w:r w:rsidRPr="00013A01">
        <w:rPr>
          <w:color w:val="000000" w:themeColor="text1"/>
          <w:szCs w:val="28"/>
          <w:lang w:val="uk-UA" w:bidi="hi-IN"/>
        </w:rPr>
        <w:t xml:space="preserve"> (</w:t>
      </w:r>
      <w:r w:rsidRPr="00013A01">
        <w:rPr>
          <w:color w:val="000000" w:themeColor="text1"/>
          <w:szCs w:val="28"/>
          <w:lang w:bidi="hi-IN"/>
        </w:rPr>
        <w:t xml:space="preserve">из </w:t>
      </w:r>
      <w:r>
        <w:rPr>
          <w:b/>
          <w:color w:val="000000" w:themeColor="text1"/>
          <w:szCs w:val="28"/>
          <w:lang w:val="en-US" w:bidi="hi-IN"/>
        </w:rPr>
        <w:t>Initial</w:t>
      </w:r>
      <w:r w:rsidRPr="00013A01">
        <w:rPr>
          <w:color w:val="000000" w:themeColor="text1"/>
          <w:szCs w:val="28"/>
          <w:lang w:val="uk-UA" w:bidi="hi-IN"/>
        </w:rPr>
        <w:t>).</w:t>
      </w:r>
    </w:p>
    <w:p w14:paraId="1D166483" w14:textId="77777777" w:rsidR="005D728C" w:rsidRPr="00013A01" w:rsidRDefault="005D728C" w:rsidP="00F42F9B">
      <w:pPr>
        <w:numPr>
          <w:ilvl w:val="0"/>
          <w:numId w:val="29"/>
        </w:numPr>
        <w:tabs>
          <w:tab w:val="left" w:pos="1134"/>
          <w:tab w:val="left" w:pos="1418"/>
        </w:tabs>
        <w:autoSpaceDN w:val="0"/>
        <w:spacing w:line="360" w:lineRule="auto"/>
        <w:ind w:firstLine="633"/>
        <w:jc w:val="both"/>
        <w:textAlignment w:val="baseline"/>
        <w:rPr>
          <w:color w:val="000000" w:themeColor="text1"/>
          <w:szCs w:val="28"/>
          <w:lang w:bidi="hi-IN"/>
        </w:rPr>
      </w:pPr>
      <w:r w:rsidRPr="00013A01">
        <w:rPr>
          <w:color w:val="000000" w:themeColor="text1"/>
          <w:szCs w:val="28"/>
          <w:lang w:bidi="hi-IN"/>
        </w:rPr>
        <w:t>состояние основной работы</w:t>
      </w:r>
      <w:r w:rsidRPr="00013A01">
        <w:rPr>
          <w:b/>
          <w:color w:val="000000" w:themeColor="text1"/>
          <w:szCs w:val="28"/>
          <w:lang w:val="en-US" w:bidi="hi-IN"/>
        </w:rPr>
        <w:t xml:space="preserve"> </w:t>
      </w:r>
      <w:r w:rsidRPr="00013A01">
        <w:rPr>
          <w:color w:val="000000" w:themeColor="text1"/>
          <w:szCs w:val="28"/>
          <w:lang w:val="en-US" w:bidi="hi-IN"/>
        </w:rPr>
        <w:t>(</w:t>
      </w:r>
      <w:proofErr w:type="spellStart"/>
      <w:r w:rsidRPr="00013A01">
        <w:rPr>
          <w:b/>
          <w:color w:val="000000" w:themeColor="text1"/>
          <w:szCs w:val="28"/>
          <w:lang w:val="en-US" w:bidi="hi-IN"/>
        </w:rPr>
        <w:t>StateMain</w:t>
      </w:r>
      <w:proofErr w:type="spellEnd"/>
      <w:r w:rsidRPr="00013A01">
        <w:rPr>
          <w:color w:val="000000" w:themeColor="text1"/>
          <w:szCs w:val="28"/>
          <w:lang w:val="en-US" w:bidi="hi-IN"/>
        </w:rPr>
        <w:t>)</w:t>
      </w:r>
      <w:r w:rsidRPr="00013A01">
        <w:rPr>
          <w:color w:val="000000" w:themeColor="text1"/>
          <w:szCs w:val="28"/>
          <w:lang w:bidi="hi-IN"/>
        </w:rPr>
        <w:t>.</w:t>
      </w:r>
    </w:p>
    <w:p w14:paraId="7F1AC217" w14:textId="77777777" w:rsidR="005D728C" w:rsidRPr="00413170" w:rsidRDefault="005D728C" w:rsidP="005D728C">
      <w:pPr>
        <w:pStyle w:val="affd"/>
        <w:autoSpaceDN w:val="0"/>
        <w:spacing w:line="360" w:lineRule="auto"/>
        <w:ind w:left="1418"/>
        <w:jc w:val="both"/>
        <w:textAlignment w:val="baseline"/>
        <w:rPr>
          <w:color w:val="000000" w:themeColor="text1"/>
          <w:sz w:val="28"/>
          <w:szCs w:val="28"/>
          <w:lang w:bidi="hi-IN"/>
        </w:rPr>
      </w:pPr>
      <w:bookmarkStart w:id="117" w:name="_Hlk516239011"/>
      <w:r>
        <w:rPr>
          <w:color w:val="000000" w:themeColor="text1"/>
          <w:sz w:val="28"/>
          <w:szCs w:val="28"/>
          <w:lang w:bidi="hi-IN"/>
        </w:rPr>
        <w:t xml:space="preserve">Происходит переход в </w:t>
      </w:r>
      <w:r w:rsidRPr="00013A01">
        <w:rPr>
          <w:color w:val="000000" w:themeColor="text1"/>
          <w:sz w:val="28"/>
          <w:szCs w:val="28"/>
          <w:lang w:bidi="hi-IN"/>
        </w:rPr>
        <w:tab/>
        <w:t xml:space="preserve">состояние основной работы при установлении </w:t>
      </w:r>
      <w:proofErr w:type="spellStart"/>
      <w:r w:rsidRPr="00013A01">
        <w:rPr>
          <w:color w:val="000000" w:themeColor="text1"/>
          <w:sz w:val="28"/>
          <w:szCs w:val="28"/>
          <w:lang w:bidi="hi-IN"/>
        </w:rPr>
        <w:t>корректн</w:t>
      </w:r>
      <w:proofErr w:type="spellEnd"/>
      <w:r>
        <w:rPr>
          <w:color w:val="000000" w:themeColor="text1"/>
          <w:sz w:val="28"/>
          <w:szCs w:val="28"/>
          <w:lang w:val="uk-UA" w:bidi="hi-IN"/>
        </w:rPr>
        <w:t>ой</w:t>
      </w:r>
      <w:r w:rsidRPr="00013A01">
        <w:rPr>
          <w:color w:val="000000" w:themeColor="text1"/>
          <w:sz w:val="28"/>
          <w:szCs w:val="28"/>
          <w:lang w:bidi="hi-IN"/>
        </w:rPr>
        <w:t xml:space="preserve"> </w:t>
      </w:r>
      <w:proofErr w:type="spellStart"/>
      <w:r>
        <w:rPr>
          <w:color w:val="000000" w:themeColor="text1"/>
          <w:sz w:val="28"/>
          <w:szCs w:val="28"/>
          <w:lang w:val="uk-UA" w:bidi="hi-IN"/>
        </w:rPr>
        <w:t>конфигурации</w:t>
      </w:r>
      <w:proofErr w:type="spellEnd"/>
      <w:r w:rsidRPr="00013A01">
        <w:rPr>
          <w:color w:val="000000" w:themeColor="text1"/>
          <w:sz w:val="28"/>
          <w:szCs w:val="28"/>
          <w:lang w:bidi="hi-IN"/>
        </w:rPr>
        <w:t xml:space="preserve"> устройства</w:t>
      </w:r>
      <w:r w:rsidRPr="00013A01">
        <w:rPr>
          <w:color w:val="000000" w:themeColor="text1"/>
          <w:sz w:val="28"/>
          <w:szCs w:val="28"/>
          <w:lang w:val="uk-UA" w:bidi="hi-IN"/>
        </w:rPr>
        <w:t xml:space="preserve"> (</w:t>
      </w:r>
      <w:r w:rsidRPr="00013A01">
        <w:rPr>
          <w:color w:val="000000" w:themeColor="text1"/>
          <w:sz w:val="28"/>
          <w:szCs w:val="28"/>
          <w:lang w:bidi="hi-IN"/>
        </w:rPr>
        <w:t xml:space="preserve">из </w:t>
      </w:r>
      <w:proofErr w:type="spellStart"/>
      <w:r w:rsidRPr="00013A01">
        <w:rPr>
          <w:b/>
          <w:color w:val="000000" w:themeColor="text1"/>
          <w:sz w:val="28"/>
          <w:szCs w:val="28"/>
          <w:lang w:val="en-US" w:bidi="hi-IN"/>
        </w:rPr>
        <w:t>StateInitial</w:t>
      </w:r>
      <w:proofErr w:type="spellEnd"/>
      <w:r w:rsidRPr="00013A01">
        <w:rPr>
          <w:color w:val="000000" w:themeColor="text1"/>
          <w:sz w:val="28"/>
          <w:szCs w:val="28"/>
          <w:lang w:val="uk-UA" w:bidi="hi-IN"/>
        </w:rPr>
        <w:t>).</w:t>
      </w:r>
    </w:p>
    <w:bookmarkEnd w:id="117"/>
    <w:p w14:paraId="4094D7A7" w14:textId="77777777" w:rsidR="005D728C" w:rsidRPr="00013A01" w:rsidRDefault="005D728C" w:rsidP="00F42F9B">
      <w:pPr>
        <w:numPr>
          <w:ilvl w:val="0"/>
          <w:numId w:val="30"/>
        </w:numPr>
        <w:autoSpaceDN w:val="0"/>
        <w:spacing w:line="360" w:lineRule="auto"/>
        <w:ind w:left="1701" w:hanging="283"/>
        <w:jc w:val="both"/>
        <w:textAlignment w:val="baseline"/>
        <w:rPr>
          <w:color w:val="000000" w:themeColor="text1"/>
          <w:szCs w:val="28"/>
          <w:lang w:bidi="hi-IN"/>
        </w:rPr>
      </w:pPr>
      <w:r w:rsidRPr="00013A01">
        <w:rPr>
          <w:color w:val="000000" w:themeColor="text1"/>
          <w:szCs w:val="28"/>
          <w:lang w:bidi="hi-IN"/>
        </w:rPr>
        <w:t>безопасное пассивное состояние (</w:t>
      </w:r>
      <w:proofErr w:type="spellStart"/>
      <w:r w:rsidRPr="00013A01">
        <w:rPr>
          <w:b/>
          <w:color w:val="000000" w:themeColor="text1"/>
          <w:szCs w:val="28"/>
          <w:lang w:val="en-US" w:bidi="hi-IN"/>
        </w:rPr>
        <w:t>StateSafePassive</w:t>
      </w:r>
      <w:proofErr w:type="spellEnd"/>
      <w:r w:rsidRPr="00013A01">
        <w:rPr>
          <w:color w:val="000000" w:themeColor="text1"/>
          <w:szCs w:val="28"/>
          <w:lang w:bidi="hi-IN"/>
        </w:rPr>
        <w:t>).</w:t>
      </w:r>
    </w:p>
    <w:p w14:paraId="2921FFB4" w14:textId="77777777" w:rsidR="005D728C" w:rsidRPr="00013A01" w:rsidRDefault="005D728C" w:rsidP="005D728C">
      <w:pPr>
        <w:autoSpaceDN w:val="0"/>
        <w:spacing w:line="360" w:lineRule="auto"/>
        <w:ind w:left="1701"/>
        <w:jc w:val="both"/>
        <w:textAlignment w:val="baseline"/>
        <w:rPr>
          <w:color w:val="000000" w:themeColor="text1"/>
          <w:szCs w:val="28"/>
          <w:lang w:bidi="hi-IN"/>
        </w:rPr>
      </w:pPr>
      <w:r w:rsidRPr="00013A01">
        <w:rPr>
          <w:color w:val="000000" w:themeColor="text1"/>
          <w:szCs w:val="28"/>
          <w:lang w:bidi="hi-IN"/>
        </w:rPr>
        <w:t>Условия перехода в безопасное пассивное состояние:</w:t>
      </w:r>
    </w:p>
    <w:p w14:paraId="185B74A9" w14:textId="77777777" w:rsidR="005D728C" w:rsidRPr="00013A01" w:rsidRDefault="005D728C" w:rsidP="00F42F9B">
      <w:pPr>
        <w:numPr>
          <w:ilvl w:val="0"/>
          <w:numId w:val="37"/>
        </w:numPr>
        <w:tabs>
          <w:tab w:val="left" w:pos="1560"/>
        </w:tabs>
        <w:autoSpaceDN w:val="0"/>
        <w:spacing w:line="360" w:lineRule="auto"/>
        <w:ind w:left="1985" w:hanging="284"/>
        <w:jc w:val="both"/>
        <w:textAlignment w:val="baseline"/>
        <w:rPr>
          <w:color w:val="000000" w:themeColor="text1"/>
          <w:szCs w:val="28"/>
          <w:lang w:val="uk-UA" w:bidi="hi-IN"/>
        </w:rPr>
      </w:pPr>
      <w:r w:rsidRPr="00013A01">
        <w:rPr>
          <w:color w:val="000000" w:themeColor="text1"/>
          <w:szCs w:val="28"/>
          <w:lang w:bidi="hi-IN"/>
        </w:rPr>
        <w:t xml:space="preserve">при установлении корректности адреса устройства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StateInitial</w:t>
      </w:r>
      <w:proofErr w:type="spellEnd"/>
      <w:r w:rsidRPr="00013A01">
        <w:rPr>
          <w:color w:val="000000" w:themeColor="text1"/>
          <w:szCs w:val="28"/>
          <w:lang w:val="uk-UA" w:bidi="hi-IN"/>
        </w:rPr>
        <w:t>);</w:t>
      </w:r>
    </w:p>
    <w:p w14:paraId="079729D3" w14:textId="77777777" w:rsidR="005D728C" w:rsidRPr="00013A01" w:rsidRDefault="005D728C" w:rsidP="00F42F9B">
      <w:pPr>
        <w:numPr>
          <w:ilvl w:val="0"/>
          <w:numId w:val="37"/>
        </w:numPr>
        <w:tabs>
          <w:tab w:val="left" w:pos="1560"/>
        </w:tabs>
        <w:autoSpaceDN w:val="0"/>
        <w:spacing w:line="360" w:lineRule="auto"/>
        <w:ind w:left="1985" w:hanging="284"/>
        <w:jc w:val="both"/>
        <w:textAlignment w:val="baseline"/>
        <w:rPr>
          <w:color w:val="000000" w:themeColor="text1"/>
          <w:szCs w:val="28"/>
          <w:lang w:bidi="hi-IN"/>
        </w:rPr>
      </w:pPr>
      <w:r w:rsidRPr="00013A01">
        <w:rPr>
          <w:color w:val="000000" w:themeColor="text1"/>
          <w:szCs w:val="28"/>
          <w:lang w:bidi="hi-IN"/>
        </w:rPr>
        <w:t xml:space="preserve">при невыполнении условий </w:t>
      </w:r>
      <w:r>
        <w:rPr>
          <w:color w:val="000000" w:themeColor="text1"/>
          <w:szCs w:val="28"/>
          <w:lang w:bidi="hi-IN"/>
        </w:rPr>
        <w:t>РС</w:t>
      </w:r>
      <w:r w:rsidRPr="00013A01">
        <w:rPr>
          <w:color w:val="000000" w:themeColor="text1"/>
          <w:szCs w:val="28"/>
          <w:lang w:bidi="hi-IN"/>
        </w:rPr>
        <w:t xml:space="preserve">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w:t>
      </w:r>
      <w:r>
        <w:rPr>
          <w:b/>
          <w:color w:val="000000" w:themeColor="text1"/>
          <w:szCs w:val="28"/>
          <w:lang w:val="en-US" w:bidi="hi-IN"/>
        </w:rPr>
        <w:t>Working</w:t>
      </w:r>
      <w:proofErr w:type="spellEnd"/>
      <w:r w:rsidRPr="00013A01">
        <w:rPr>
          <w:color w:val="000000" w:themeColor="text1"/>
          <w:szCs w:val="28"/>
          <w:lang w:val="uk-UA" w:bidi="hi-IN"/>
        </w:rPr>
        <w:t>);</w:t>
      </w:r>
    </w:p>
    <w:p w14:paraId="4D2C407E" w14:textId="77777777" w:rsidR="005D728C" w:rsidRPr="00013A01" w:rsidRDefault="005D728C" w:rsidP="00F42F9B">
      <w:pPr>
        <w:numPr>
          <w:ilvl w:val="0"/>
          <w:numId w:val="37"/>
        </w:numPr>
        <w:tabs>
          <w:tab w:val="left" w:pos="1560"/>
        </w:tabs>
        <w:autoSpaceDN w:val="0"/>
        <w:spacing w:line="360" w:lineRule="auto"/>
        <w:ind w:left="1985" w:hanging="284"/>
        <w:jc w:val="both"/>
        <w:textAlignment w:val="baseline"/>
        <w:rPr>
          <w:color w:val="000000" w:themeColor="text1"/>
          <w:szCs w:val="28"/>
          <w:lang w:bidi="hi-IN"/>
        </w:rPr>
      </w:pPr>
      <w:r w:rsidRPr="00013A01">
        <w:rPr>
          <w:color w:val="000000" w:themeColor="text1"/>
          <w:szCs w:val="28"/>
          <w:lang w:val="uk-UA" w:bidi="hi-IN"/>
        </w:rPr>
        <w:t xml:space="preserve">при </w:t>
      </w:r>
      <w:proofErr w:type="spellStart"/>
      <w:r w:rsidRPr="00013A01">
        <w:rPr>
          <w:color w:val="000000" w:themeColor="text1"/>
          <w:szCs w:val="28"/>
          <w:lang w:val="uk-UA" w:bidi="hi-IN"/>
        </w:rPr>
        <w:t>потере</w:t>
      </w:r>
      <w:proofErr w:type="spellEnd"/>
      <w:r w:rsidRPr="00013A01">
        <w:rPr>
          <w:color w:val="000000" w:themeColor="text1"/>
          <w:szCs w:val="28"/>
          <w:lang w:val="uk-UA" w:bidi="hi-IN"/>
        </w:rPr>
        <w:t xml:space="preserve"> </w:t>
      </w:r>
      <w:proofErr w:type="spellStart"/>
      <w:r w:rsidRPr="00013A01">
        <w:rPr>
          <w:color w:val="000000" w:themeColor="text1"/>
          <w:szCs w:val="28"/>
          <w:lang w:val="uk-UA" w:bidi="hi-IN"/>
        </w:rPr>
        <w:t>активности</w:t>
      </w:r>
      <w:proofErr w:type="spellEnd"/>
      <w:r w:rsidRPr="00013A01">
        <w:rPr>
          <w:color w:val="000000" w:themeColor="text1"/>
          <w:szCs w:val="28"/>
          <w:lang w:val="uk-UA" w:bidi="hi-IN"/>
        </w:rPr>
        <w:t xml:space="preserve"> (</w:t>
      </w:r>
      <w:r w:rsidRPr="00013A01">
        <w:rPr>
          <w:color w:val="000000" w:themeColor="text1"/>
          <w:szCs w:val="28"/>
          <w:lang w:bidi="hi-IN"/>
        </w:rPr>
        <w:t xml:space="preserve">из </w:t>
      </w:r>
      <w:proofErr w:type="spellStart"/>
      <w:r w:rsidRPr="00013A01">
        <w:rPr>
          <w:b/>
          <w:color w:val="000000" w:themeColor="text1"/>
          <w:szCs w:val="28"/>
          <w:lang w:val="en-US" w:bidi="hi-IN"/>
        </w:rPr>
        <w:t>StateSafeActive</w:t>
      </w:r>
      <w:proofErr w:type="spellEnd"/>
      <w:r w:rsidRPr="00013A01">
        <w:rPr>
          <w:color w:val="000000" w:themeColor="text1"/>
          <w:szCs w:val="28"/>
          <w:lang w:val="uk-UA" w:bidi="hi-IN"/>
        </w:rPr>
        <w:t>);</w:t>
      </w:r>
    </w:p>
    <w:p w14:paraId="35B30E7F" w14:textId="77777777" w:rsidR="005D728C" w:rsidRPr="00013A01" w:rsidRDefault="005D728C" w:rsidP="00F42F9B">
      <w:pPr>
        <w:numPr>
          <w:ilvl w:val="0"/>
          <w:numId w:val="31"/>
        </w:numPr>
        <w:tabs>
          <w:tab w:val="left" w:pos="1701"/>
        </w:tabs>
        <w:autoSpaceDN w:val="0"/>
        <w:spacing w:line="360" w:lineRule="auto"/>
        <w:ind w:left="1418" w:firstLine="0"/>
        <w:jc w:val="both"/>
        <w:textAlignment w:val="baseline"/>
        <w:rPr>
          <w:color w:val="000000" w:themeColor="text1"/>
          <w:szCs w:val="28"/>
          <w:lang w:bidi="hi-IN"/>
        </w:rPr>
      </w:pPr>
      <w:bookmarkStart w:id="118" w:name="_Hlk516239053"/>
      <w:r w:rsidRPr="00013A01">
        <w:rPr>
          <w:color w:val="000000" w:themeColor="text1"/>
          <w:szCs w:val="28"/>
          <w:lang w:bidi="hi-IN"/>
        </w:rPr>
        <w:t>безопасное активное состояние (</w:t>
      </w:r>
      <w:proofErr w:type="spellStart"/>
      <w:r w:rsidRPr="00013A01">
        <w:rPr>
          <w:b/>
          <w:color w:val="000000" w:themeColor="text1"/>
          <w:szCs w:val="28"/>
          <w:lang w:bidi="hi-IN"/>
        </w:rPr>
        <w:t>StateSafeActive</w:t>
      </w:r>
      <w:proofErr w:type="spellEnd"/>
      <w:r w:rsidRPr="00013A01">
        <w:rPr>
          <w:color w:val="000000" w:themeColor="text1"/>
          <w:szCs w:val="28"/>
          <w:lang w:bidi="hi-IN"/>
        </w:rPr>
        <w:t>).</w:t>
      </w:r>
    </w:p>
    <w:p w14:paraId="313FE71E" w14:textId="77777777" w:rsidR="005D728C" w:rsidRPr="00013A01" w:rsidRDefault="005D728C" w:rsidP="005D728C">
      <w:pPr>
        <w:autoSpaceDN w:val="0"/>
        <w:spacing w:line="360" w:lineRule="auto"/>
        <w:ind w:left="1418" w:firstLine="283"/>
        <w:jc w:val="both"/>
        <w:textAlignment w:val="baseline"/>
        <w:rPr>
          <w:color w:val="000000" w:themeColor="text1"/>
          <w:szCs w:val="28"/>
          <w:lang w:bidi="hi-IN"/>
        </w:rPr>
      </w:pPr>
      <w:r w:rsidRPr="00013A01">
        <w:rPr>
          <w:color w:val="000000" w:themeColor="text1"/>
          <w:szCs w:val="28"/>
          <w:lang w:bidi="hi-IN"/>
        </w:rPr>
        <w:t>Условия перехода в безопасное активное состояние:</w:t>
      </w:r>
    </w:p>
    <w:bookmarkEnd w:id="118"/>
    <w:p w14:paraId="7B924096" w14:textId="77777777" w:rsidR="005D728C" w:rsidRPr="00013A01" w:rsidRDefault="005D728C" w:rsidP="00F42F9B">
      <w:pPr>
        <w:numPr>
          <w:ilvl w:val="0"/>
          <w:numId w:val="32"/>
        </w:numPr>
        <w:tabs>
          <w:tab w:val="left" w:pos="1985"/>
        </w:tabs>
        <w:autoSpaceDN w:val="0"/>
        <w:spacing w:line="360" w:lineRule="auto"/>
        <w:ind w:left="1985" w:hanging="284"/>
        <w:jc w:val="both"/>
        <w:textAlignment w:val="baseline"/>
        <w:rPr>
          <w:color w:val="000000" w:themeColor="text1"/>
          <w:szCs w:val="28"/>
          <w:lang w:val="uk-UA" w:bidi="hi-IN"/>
        </w:rPr>
      </w:pPr>
      <w:r w:rsidRPr="00013A01">
        <w:rPr>
          <w:color w:val="000000" w:themeColor="text1"/>
          <w:szCs w:val="28"/>
          <w:lang w:bidi="hi-IN"/>
        </w:rPr>
        <w:lastRenderedPageBreak/>
        <w:t xml:space="preserve">при установлении корректности адреса устройства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StateInitial</w:t>
      </w:r>
      <w:proofErr w:type="spellEnd"/>
      <w:r w:rsidRPr="00013A01">
        <w:rPr>
          <w:color w:val="000000" w:themeColor="text1"/>
          <w:szCs w:val="28"/>
          <w:lang w:val="uk-UA" w:bidi="hi-IN"/>
        </w:rPr>
        <w:t>);</w:t>
      </w:r>
    </w:p>
    <w:p w14:paraId="34C4C0C4" w14:textId="77777777" w:rsidR="005D728C" w:rsidRPr="00013A01" w:rsidRDefault="005D728C" w:rsidP="00F42F9B">
      <w:pPr>
        <w:numPr>
          <w:ilvl w:val="0"/>
          <w:numId w:val="32"/>
        </w:numPr>
        <w:tabs>
          <w:tab w:val="left" w:pos="1985"/>
        </w:tabs>
        <w:autoSpaceDN w:val="0"/>
        <w:spacing w:line="360" w:lineRule="auto"/>
        <w:ind w:left="1985" w:hanging="284"/>
        <w:jc w:val="both"/>
        <w:textAlignment w:val="baseline"/>
        <w:rPr>
          <w:color w:val="000000" w:themeColor="text1"/>
          <w:szCs w:val="28"/>
          <w:lang w:val="uk-UA" w:bidi="hi-IN"/>
        </w:rPr>
      </w:pPr>
      <w:r w:rsidRPr="00013A01">
        <w:rPr>
          <w:color w:val="000000" w:themeColor="text1"/>
          <w:szCs w:val="28"/>
          <w:lang w:bidi="hi-IN"/>
        </w:rPr>
        <w:t xml:space="preserve">при невыполнении условий </w:t>
      </w:r>
      <w:proofErr w:type="spellStart"/>
      <w:r>
        <w:rPr>
          <w:color w:val="000000" w:themeColor="text1"/>
          <w:szCs w:val="28"/>
          <w:lang w:val="uk-UA" w:bidi="hi-IN"/>
        </w:rPr>
        <w:t>РС</w:t>
      </w:r>
      <w:proofErr w:type="spellEnd"/>
      <w:r w:rsidRPr="00013A01">
        <w:rPr>
          <w:color w:val="000000" w:themeColor="text1"/>
          <w:szCs w:val="28"/>
          <w:lang w:bidi="hi-IN"/>
        </w:rPr>
        <w:t xml:space="preserve"> (из </w:t>
      </w:r>
      <w:proofErr w:type="spellStart"/>
      <w:r w:rsidRPr="00013A01">
        <w:rPr>
          <w:b/>
          <w:color w:val="000000" w:themeColor="text1"/>
          <w:szCs w:val="28"/>
          <w:lang w:val="en-US" w:bidi="hi-IN"/>
        </w:rPr>
        <w:t>State</w:t>
      </w:r>
      <w:r>
        <w:rPr>
          <w:b/>
          <w:color w:val="000000" w:themeColor="text1"/>
          <w:szCs w:val="28"/>
          <w:lang w:val="en-US" w:bidi="hi-IN"/>
        </w:rPr>
        <w:t>Working</w:t>
      </w:r>
      <w:proofErr w:type="spellEnd"/>
      <w:r w:rsidRPr="00013A01">
        <w:rPr>
          <w:color w:val="000000" w:themeColor="text1"/>
          <w:szCs w:val="28"/>
          <w:lang w:val="uk-UA" w:bidi="hi-IN"/>
        </w:rPr>
        <w:t>);</w:t>
      </w:r>
    </w:p>
    <w:p w14:paraId="7B23E5DB" w14:textId="77777777" w:rsidR="005D728C" w:rsidRPr="00013A01" w:rsidRDefault="005D728C" w:rsidP="00F42F9B">
      <w:pPr>
        <w:numPr>
          <w:ilvl w:val="0"/>
          <w:numId w:val="32"/>
        </w:numPr>
        <w:tabs>
          <w:tab w:val="left" w:pos="1985"/>
        </w:tabs>
        <w:autoSpaceDN w:val="0"/>
        <w:spacing w:line="360" w:lineRule="auto"/>
        <w:ind w:left="1985" w:hanging="284"/>
        <w:jc w:val="both"/>
        <w:textAlignment w:val="baseline"/>
        <w:rPr>
          <w:color w:val="000000" w:themeColor="text1"/>
          <w:szCs w:val="28"/>
          <w:lang w:val="uk-UA" w:bidi="hi-IN"/>
        </w:rPr>
      </w:pPr>
      <w:r w:rsidRPr="00013A01">
        <w:rPr>
          <w:color w:val="000000" w:themeColor="text1"/>
          <w:szCs w:val="28"/>
          <w:lang w:bidi="hi-IN"/>
        </w:rPr>
        <w:t xml:space="preserve">при получении активности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StateSafePassive</w:t>
      </w:r>
      <w:proofErr w:type="spellEnd"/>
      <w:r w:rsidRPr="00013A01">
        <w:rPr>
          <w:color w:val="000000" w:themeColor="text1"/>
          <w:szCs w:val="28"/>
          <w:lang w:val="uk-UA" w:bidi="hi-IN"/>
        </w:rPr>
        <w:t>).</w:t>
      </w:r>
    </w:p>
    <w:p w14:paraId="2B360DC7" w14:textId="77777777" w:rsidR="005D728C" w:rsidRPr="00013A01" w:rsidRDefault="005D728C" w:rsidP="00F42F9B">
      <w:pPr>
        <w:numPr>
          <w:ilvl w:val="0"/>
          <w:numId w:val="31"/>
        </w:numPr>
        <w:tabs>
          <w:tab w:val="left" w:pos="1701"/>
        </w:tabs>
        <w:autoSpaceDN w:val="0"/>
        <w:spacing w:line="360" w:lineRule="auto"/>
        <w:ind w:hanging="11"/>
        <w:jc w:val="both"/>
        <w:textAlignment w:val="baseline"/>
        <w:rPr>
          <w:color w:val="000000" w:themeColor="text1"/>
          <w:szCs w:val="28"/>
          <w:lang w:bidi="hi-IN"/>
        </w:rPr>
      </w:pPr>
      <w:r>
        <w:rPr>
          <w:color w:val="000000" w:themeColor="text1"/>
          <w:szCs w:val="28"/>
          <w:lang w:bidi="hi-IN"/>
        </w:rPr>
        <w:t>РС</w:t>
      </w:r>
      <w:r w:rsidRPr="00013A01">
        <w:rPr>
          <w:color w:val="000000" w:themeColor="text1"/>
          <w:szCs w:val="28"/>
          <w:lang w:bidi="hi-IN"/>
        </w:rPr>
        <w:t xml:space="preserve"> (</w:t>
      </w:r>
      <w:proofErr w:type="spellStart"/>
      <w:r w:rsidRPr="00013A01">
        <w:rPr>
          <w:b/>
          <w:color w:val="000000" w:themeColor="text1"/>
          <w:szCs w:val="28"/>
          <w:lang w:bidi="hi-IN"/>
        </w:rPr>
        <w:t>State</w:t>
      </w:r>
      <w:proofErr w:type="spellEnd"/>
      <w:r w:rsidRPr="00013A01">
        <w:rPr>
          <w:b/>
          <w:color w:val="000000" w:themeColor="text1"/>
          <w:szCs w:val="28"/>
          <w:lang w:val="en-US" w:bidi="hi-IN"/>
        </w:rPr>
        <w:t>Working</w:t>
      </w:r>
      <w:r w:rsidRPr="00013A01">
        <w:rPr>
          <w:color w:val="000000" w:themeColor="text1"/>
          <w:szCs w:val="28"/>
          <w:lang w:bidi="hi-IN"/>
        </w:rPr>
        <w:t>).</w:t>
      </w:r>
    </w:p>
    <w:p w14:paraId="53BB51A6" w14:textId="77777777" w:rsidR="005D728C" w:rsidRPr="00013A01" w:rsidRDefault="005D728C" w:rsidP="00F42F9B">
      <w:pPr>
        <w:numPr>
          <w:ilvl w:val="0"/>
          <w:numId w:val="33"/>
        </w:numPr>
        <w:tabs>
          <w:tab w:val="left" w:pos="1701"/>
          <w:tab w:val="left" w:pos="2127"/>
        </w:tabs>
        <w:autoSpaceDN w:val="0"/>
        <w:spacing w:line="360" w:lineRule="auto"/>
        <w:ind w:firstLine="272"/>
        <w:jc w:val="both"/>
        <w:textAlignment w:val="baseline"/>
        <w:rPr>
          <w:color w:val="000000" w:themeColor="text1"/>
          <w:szCs w:val="28"/>
          <w:lang w:bidi="hi-IN"/>
        </w:rPr>
      </w:pPr>
      <w:r w:rsidRPr="00013A01">
        <w:rPr>
          <w:color w:val="000000" w:themeColor="text1"/>
          <w:szCs w:val="28"/>
          <w:lang w:bidi="hi-IN"/>
        </w:rPr>
        <w:t xml:space="preserve">пассивное состояние </w:t>
      </w:r>
      <w:r w:rsidRPr="00013A01">
        <w:rPr>
          <w:color w:val="000000" w:themeColor="text1"/>
          <w:szCs w:val="28"/>
          <w:lang w:val="en-US" w:bidi="hi-IN"/>
        </w:rPr>
        <w:t>(</w:t>
      </w:r>
      <w:proofErr w:type="spellStart"/>
      <w:r w:rsidRPr="00013A01">
        <w:rPr>
          <w:b/>
          <w:color w:val="000000" w:themeColor="text1"/>
          <w:szCs w:val="28"/>
          <w:lang w:val="en-US" w:bidi="hi-IN"/>
        </w:rPr>
        <w:t>StatePassive</w:t>
      </w:r>
      <w:proofErr w:type="spellEnd"/>
      <w:r w:rsidRPr="00013A01">
        <w:rPr>
          <w:color w:val="000000" w:themeColor="text1"/>
          <w:szCs w:val="28"/>
          <w:lang w:val="en-US" w:bidi="hi-IN"/>
        </w:rPr>
        <w:t>)</w:t>
      </w:r>
      <w:r w:rsidRPr="00013A01">
        <w:rPr>
          <w:color w:val="000000" w:themeColor="text1"/>
          <w:szCs w:val="28"/>
          <w:lang w:bidi="hi-IN"/>
        </w:rPr>
        <w:t>.</w:t>
      </w:r>
    </w:p>
    <w:p w14:paraId="54383CA6" w14:textId="77777777" w:rsidR="005D728C" w:rsidRPr="00013A01" w:rsidRDefault="005D728C" w:rsidP="005D728C">
      <w:pPr>
        <w:tabs>
          <w:tab w:val="left" w:pos="1701"/>
        </w:tabs>
        <w:autoSpaceDN w:val="0"/>
        <w:spacing w:line="360" w:lineRule="auto"/>
        <w:ind w:left="1701" w:firstLine="426"/>
        <w:jc w:val="both"/>
        <w:textAlignment w:val="baseline"/>
        <w:rPr>
          <w:color w:val="000000" w:themeColor="text1"/>
          <w:szCs w:val="28"/>
          <w:lang w:bidi="hi-IN"/>
        </w:rPr>
      </w:pPr>
      <w:r w:rsidRPr="00013A01">
        <w:rPr>
          <w:color w:val="000000" w:themeColor="text1"/>
          <w:szCs w:val="28"/>
          <w:lang w:bidi="hi-IN"/>
        </w:rPr>
        <w:t>Условия перехода в пассивное состояние:</w:t>
      </w:r>
    </w:p>
    <w:p w14:paraId="0C7B8300" w14:textId="77777777" w:rsidR="005D728C" w:rsidRPr="00013A01" w:rsidRDefault="005D728C" w:rsidP="00F42F9B">
      <w:pPr>
        <w:numPr>
          <w:ilvl w:val="0"/>
          <w:numId w:val="39"/>
        </w:numPr>
        <w:tabs>
          <w:tab w:val="left" w:pos="1985"/>
          <w:tab w:val="left" w:pos="2410"/>
        </w:tabs>
        <w:autoSpaceDN w:val="0"/>
        <w:spacing w:line="360" w:lineRule="auto"/>
        <w:ind w:left="2410" w:hanging="283"/>
        <w:jc w:val="both"/>
        <w:textAlignment w:val="baseline"/>
        <w:rPr>
          <w:color w:val="000000" w:themeColor="text1"/>
          <w:szCs w:val="28"/>
          <w:lang w:bidi="hi-IN"/>
        </w:rPr>
      </w:pPr>
      <w:bookmarkStart w:id="119" w:name="_Hlk516487995"/>
      <w:r w:rsidRPr="00013A01">
        <w:rPr>
          <w:color w:val="000000" w:themeColor="text1"/>
          <w:szCs w:val="28"/>
          <w:lang w:val="uk-UA" w:bidi="hi-IN"/>
        </w:rPr>
        <w:t>при в</w:t>
      </w:r>
      <w:r w:rsidRPr="00013A01">
        <w:rPr>
          <w:color w:val="000000" w:themeColor="text1"/>
          <w:szCs w:val="28"/>
          <w:lang w:bidi="hi-IN"/>
        </w:rPr>
        <w:t>ы</w:t>
      </w:r>
      <w:proofErr w:type="spellStart"/>
      <w:r w:rsidRPr="00013A01">
        <w:rPr>
          <w:color w:val="000000" w:themeColor="text1"/>
          <w:szCs w:val="28"/>
          <w:lang w:val="uk-UA" w:bidi="hi-IN"/>
        </w:rPr>
        <w:t>полнении</w:t>
      </w:r>
      <w:proofErr w:type="spellEnd"/>
      <w:r w:rsidRPr="00013A01">
        <w:rPr>
          <w:color w:val="000000" w:themeColor="text1"/>
          <w:szCs w:val="28"/>
          <w:lang w:val="uk-UA" w:bidi="hi-IN"/>
        </w:rPr>
        <w:t xml:space="preserve"> </w:t>
      </w:r>
      <w:proofErr w:type="spellStart"/>
      <w:r w:rsidRPr="00013A01">
        <w:rPr>
          <w:color w:val="000000" w:themeColor="text1"/>
          <w:szCs w:val="28"/>
          <w:lang w:val="uk-UA" w:bidi="hi-IN"/>
        </w:rPr>
        <w:t>условий</w:t>
      </w:r>
      <w:proofErr w:type="spellEnd"/>
      <w:r w:rsidRPr="00013A01">
        <w:rPr>
          <w:color w:val="000000" w:themeColor="text1"/>
          <w:szCs w:val="28"/>
          <w:lang w:val="uk-UA" w:bidi="hi-IN"/>
        </w:rPr>
        <w:t xml:space="preserve"> </w:t>
      </w:r>
      <w:proofErr w:type="spellStart"/>
      <w:r>
        <w:rPr>
          <w:color w:val="000000" w:themeColor="text1"/>
          <w:szCs w:val="28"/>
          <w:lang w:val="uk-UA" w:bidi="hi-IN"/>
        </w:rPr>
        <w:t>РС</w:t>
      </w:r>
      <w:proofErr w:type="spellEnd"/>
      <w:r w:rsidRPr="00013A01">
        <w:rPr>
          <w:color w:val="000000" w:themeColor="text1"/>
          <w:szCs w:val="28"/>
          <w:lang w:val="uk-UA" w:bidi="hi-IN"/>
        </w:rPr>
        <w:t xml:space="preserve"> (</w:t>
      </w:r>
      <w:r w:rsidRPr="00013A01">
        <w:rPr>
          <w:color w:val="000000" w:themeColor="text1"/>
          <w:szCs w:val="28"/>
          <w:lang w:bidi="hi-IN"/>
        </w:rPr>
        <w:t xml:space="preserve">из </w:t>
      </w:r>
      <w:proofErr w:type="spellStart"/>
      <w:r w:rsidRPr="00013A01">
        <w:rPr>
          <w:b/>
          <w:color w:val="000000" w:themeColor="text1"/>
          <w:szCs w:val="28"/>
          <w:lang w:val="en-US" w:bidi="hi-IN"/>
        </w:rPr>
        <w:t>StateSafePassive</w:t>
      </w:r>
      <w:proofErr w:type="spellEnd"/>
      <w:r w:rsidRPr="00013A01">
        <w:rPr>
          <w:color w:val="000000" w:themeColor="text1"/>
          <w:szCs w:val="28"/>
          <w:lang w:val="uk-UA" w:bidi="hi-IN"/>
        </w:rPr>
        <w:t>)</w:t>
      </w:r>
      <w:r w:rsidRPr="00013A01">
        <w:rPr>
          <w:color w:val="000000" w:themeColor="text1"/>
          <w:szCs w:val="28"/>
          <w:lang w:bidi="hi-IN"/>
        </w:rPr>
        <w:t>;</w:t>
      </w:r>
    </w:p>
    <w:p w14:paraId="795D508B" w14:textId="77777777" w:rsidR="005D728C" w:rsidRPr="00013A01" w:rsidRDefault="005D728C" w:rsidP="00F42F9B">
      <w:pPr>
        <w:numPr>
          <w:ilvl w:val="0"/>
          <w:numId w:val="39"/>
        </w:numPr>
        <w:tabs>
          <w:tab w:val="left" w:pos="1985"/>
          <w:tab w:val="left" w:pos="2410"/>
        </w:tabs>
        <w:autoSpaceDN w:val="0"/>
        <w:spacing w:line="360" w:lineRule="auto"/>
        <w:ind w:left="2410" w:hanging="283"/>
        <w:jc w:val="both"/>
        <w:textAlignment w:val="baseline"/>
        <w:rPr>
          <w:color w:val="000000" w:themeColor="text1"/>
          <w:szCs w:val="28"/>
          <w:lang w:bidi="hi-IN"/>
        </w:rPr>
      </w:pPr>
      <w:r w:rsidRPr="00013A01">
        <w:rPr>
          <w:color w:val="000000" w:themeColor="text1"/>
          <w:szCs w:val="28"/>
          <w:lang w:bidi="hi-IN"/>
        </w:rPr>
        <w:t xml:space="preserve">при потере активности </w:t>
      </w:r>
      <w:r w:rsidRPr="00013A01">
        <w:rPr>
          <w:color w:val="000000" w:themeColor="text1"/>
          <w:szCs w:val="28"/>
          <w:lang w:val="uk-UA" w:bidi="hi-IN"/>
        </w:rPr>
        <w:t>(</w:t>
      </w:r>
      <w:r w:rsidRPr="00013A01">
        <w:rPr>
          <w:color w:val="000000" w:themeColor="text1"/>
          <w:szCs w:val="28"/>
          <w:lang w:bidi="hi-IN"/>
        </w:rPr>
        <w:t xml:space="preserve">из </w:t>
      </w:r>
      <w:proofErr w:type="spellStart"/>
      <w:r w:rsidRPr="00013A01">
        <w:rPr>
          <w:b/>
          <w:color w:val="000000" w:themeColor="text1"/>
          <w:szCs w:val="28"/>
          <w:lang w:val="en-US" w:bidi="hi-IN"/>
        </w:rPr>
        <w:t>StateActive</w:t>
      </w:r>
      <w:proofErr w:type="spellEnd"/>
      <w:r w:rsidRPr="00013A01">
        <w:rPr>
          <w:color w:val="000000" w:themeColor="text1"/>
          <w:szCs w:val="28"/>
          <w:lang w:val="uk-UA" w:bidi="hi-IN"/>
        </w:rPr>
        <w:t>)</w:t>
      </w:r>
      <w:r w:rsidRPr="00013A01">
        <w:rPr>
          <w:color w:val="000000" w:themeColor="text1"/>
          <w:szCs w:val="28"/>
          <w:lang w:bidi="hi-IN"/>
        </w:rPr>
        <w:t>.</w:t>
      </w:r>
    </w:p>
    <w:bookmarkEnd w:id="119"/>
    <w:p w14:paraId="0BE7D185" w14:textId="77777777" w:rsidR="005D728C" w:rsidRPr="00013A01" w:rsidRDefault="005D728C" w:rsidP="00F42F9B">
      <w:pPr>
        <w:numPr>
          <w:ilvl w:val="0"/>
          <w:numId w:val="33"/>
        </w:numPr>
        <w:tabs>
          <w:tab w:val="left" w:pos="1701"/>
          <w:tab w:val="left" w:pos="2127"/>
        </w:tabs>
        <w:autoSpaceDN w:val="0"/>
        <w:spacing w:line="360" w:lineRule="auto"/>
        <w:ind w:firstLine="272"/>
        <w:jc w:val="both"/>
        <w:textAlignment w:val="baseline"/>
        <w:rPr>
          <w:color w:val="000000" w:themeColor="text1"/>
          <w:szCs w:val="28"/>
          <w:lang w:bidi="hi-IN"/>
        </w:rPr>
      </w:pPr>
      <w:r w:rsidRPr="00013A01">
        <w:rPr>
          <w:color w:val="000000" w:themeColor="text1"/>
          <w:szCs w:val="28"/>
          <w:lang w:bidi="hi-IN"/>
        </w:rPr>
        <w:t xml:space="preserve">активное состояние </w:t>
      </w:r>
      <w:r w:rsidRPr="00013A01">
        <w:rPr>
          <w:color w:val="000000" w:themeColor="text1"/>
          <w:szCs w:val="28"/>
          <w:lang w:val="en-US" w:bidi="hi-IN"/>
        </w:rPr>
        <w:t>(</w:t>
      </w:r>
      <w:r w:rsidRPr="00013A01">
        <w:rPr>
          <w:b/>
          <w:color w:val="000000" w:themeColor="text1"/>
          <w:szCs w:val="28"/>
          <w:lang w:val="en-US" w:bidi="hi-IN"/>
        </w:rPr>
        <w:t>State</w:t>
      </w:r>
      <w:r w:rsidRPr="00013A01">
        <w:rPr>
          <w:b/>
          <w:color w:val="000000" w:themeColor="text1"/>
          <w:szCs w:val="28"/>
          <w:lang w:bidi="hi-IN"/>
        </w:rPr>
        <w:t>Ас</w:t>
      </w:r>
      <w:proofErr w:type="spellStart"/>
      <w:r w:rsidRPr="00013A01">
        <w:rPr>
          <w:b/>
          <w:color w:val="000000" w:themeColor="text1"/>
          <w:szCs w:val="28"/>
          <w:lang w:val="en-US" w:bidi="hi-IN"/>
        </w:rPr>
        <w:t>tive</w:t>
      </w:r>
      <w:proofErr w:type="spellEnd"/>
      <w:r w:rsidRPr="00013A01">
        <w:rPr>
          <w:color w:val="000000" w:themeColor="text1"/>
          <w:szCs w:val="28"/>
          <w:lang w:val="en-US" w:bidi="hi-IN"/>
        </w:rPr>
        <w:t>)</w:t>
      </w:r>
      <w:r w:rsidRPr="00013A01">
        <w:rPr>
          <w:color w:val="000000" w:themeColor="text1"/>
          <w:szCs w:val="28"/>
          <w:lang w:bidi="hi-IN"/>
        </w:rPr>
        <w:t>.</w:t>
      </w:r>
    </w:p>
    <w:p w14:paraId="575D99E1" w14:textId="77777777" w:rsidR="005D728C" w:rsidRPr="00013A01" w:rsidRDefault="005D728C" w:rsidP="005D728C">
      <w:pPr>
        <w:tabs>
          <w:tab w:val="left" w:pos="1701"/>
        </w:tabs>
        <w:autoSpaceDN w:val="0"/>
        <w:spacing w:line="360" w:lineRule="auto"/>
        <w:ind w:left="1701" w:firstLine="426"/>
        <w:jc w:val="both"/>
        <w:textAlignment w:val="baseline"/>
        <w:rPr>
          <w:color w:val="000000" w:themeColor="text1"/>
          <w:szCs w:val="28"/>
          <w:lang w:bidi="hi-IN"/>
        </w:rPr>
      </w:pPr>
      <w:r w:rsidRPr="00013A01">
        <w:rPr>
          <w:color w:val="000000" w:themeColor="text1"/>
          <w:szCs w:val="28"/>
          <w:lang w:bidi="hi-IN"/>
        </w:rPr>
        <w:t>Условия перехода в активное состояние:</w:t>
      </w:r>
    </w:p>
    <w:p w14:paraId="3CE54047" w14:textId="77777777" w:rsidR="005D728C" w:rsidRDefault="005D728C" w:rsidP="00F42F9B">
      <w:pPr>
        <w:pStyle w:val="affd"/>
        <w:numPr>
          <w:ilvl w:val="0"/>
          <w:numId w:val="40"/>
        </w:numPr>
        <w:tabs>
          <w:tab w:val="left" w:pos="1985"/>
          <w:tab w:val="left" w:pos="2410"/>
          <w:tab w:val="left" w:pos="2552"/>
        </w:tabs>
        <w:autoSpaceDN w:val="0"/>
        <w:spacing w:line="360" w:lineRule="auto"/>
        <w:ind w:left="2410" w:hanging="283"/>
        <w:jc w:val="both"/>
        <w:textAlignment w:val="baseline"/>
        <w:rPr>
          <w:color w:val="000000" w:themeColor="text1"/>
          <w:sz w:val="28"/>
          <w:szCs w:val="28"/>
          <w:lang w:bidi="hi-IN"/>
        </w:rPr>
      </w:pPr>
      <w:r w:rsidRPr="00013A01">
        <w:rPr>
          <w:color w:val="000000" w:themeColor="text1"/>
          <w:sz w:val="28"/>
          <w:szCs w:val="28"/>
          <w:lang w:val="uk-UA" w:bidi="hi-IN"/>
        </w:rPr>
        <w:t>при в</w:t>
      </w:r>
      <w:proofErr w:type="spellStart"/>
      <w:r w:rsidRPr="00013A01">
        <w:rPr>
          <w:color w:val="000000" w:themeColor="text1"/>
          <w:sz w:val="28"/>
          <w:szCs w:val="28"/>
          <w:lang w:bidi="hi-IN"/>
        </w:rPr>
        <w:t>ыполнении</w:t>
      </w:r>
      <w:proofErr w:type="spellEnd"/>
      <w:r w:rsidRPr="00013A01">
        <w:rPr>
          <w:color w:val="000000" w:themeColor="text1"/>
          <w:sz w:val="28"/>
          <w:szCs w:val="28"/>
          <w:lang w:bidi="hi-IN"/>
        </w:rPr>
        <w:t xml:space="preserve"> условий </w:t>
      </w:r>
      <w:proofErr w:type="spellStart"/>
      <w:r>
        <w:rPr>
          <w:color w:val="000000" w:themeColor="text1"/>
          <w:sz w:val="28"/>
          <w:szCs w:val="28"/>
          <w:lang w:val="uk-UA" w:bidi="hi-IN"/>
        </w:rPr>
        <w:t>РС</w:t>
      </w:r>
      <w:proofErr w:type="spellEnd"/>
      <w:r w:rsidRPr="00013A01">
        <w:rPr>
          <w:color w:val="000000" w:themeColor="text1"/>
          <w:sz w:val="28"/>
          <w:szCs w:val="28"/>
          <w:lang w:bidi="hi-IN"/>
        </w:rPr>
        <w:t xml:space="preserve"> </w:t>
      </w:r>
      <w:r w:rsidRPr="00013A01">
        <w:rPr>
          <w:color w:val="000000" w:themeColor="text1"/>
          <w:sz w:val="28"/>
          <w:szCs w:val="28"/>
          <w:lang w:val="uk-UA" w:bidi="hi-IN"/>
        </w:rPr>
        <w:t>(</w:t>
      </w:r>
      <w:r w:rsidRPr="00013A01">
        <w:rPr>
          <w:color w:val="000000" w:themeColor="text1"/>
          <w:sz w:val="28"/>
          <w:szCs w:val="28"/>
          <w:lang w:bidi="hi-IN"/>
        </w:rPr>
        <w:t xml:space="preserve">из </w:t>
      </w:r>
      <w:proofErr w:type="spellStart"/>
      <w:r w:rsidRPr="00013A01">
        <w:rPr>
          <w:b/>
          <w:color w:val="000000" w:themeColor="text1"/>
          <w:sz w:val="28"/>
          <w:szCs w:val="28"/>
          <w:lang w:val="en-US" w:bidi="hi-IN"/>
        </w:rPr>
        <w:t>StateSafeActive</w:t>
      </w:r>
      <w:proofErr w:type="spellEnd"/>
      <w:r w:rsidRPr="00013A01">
        <w:rPr>
          <w:color w:val="000000" w:themeColor="text1"/>
          <w:sz w:val="28"/>
          <w:szCs w:val="28"/>
          <w:lang w:val="uk-UA" w:bidi="hi-IN"/>
        </w:rPr>
        <w:t>)</w:t>
      </w:r>
      <w:r w:rsidRPr="00013A01">
        <w:rPr>
          <w:color w:val="000000" w:themeColor="text1"/>
          <w:sz w:val="28"/>
          <w:szCs w:val="28"/>
          <w:lang w:bidi="hi-IN"/>
        </w:rPr>
        <w:t>;</w:t>
      </w:r>
    </w:p>
    <w:p w14:paraId="41DFC114" w14:textId="77777777" w:rsidR="005D728C" w:rsidRDefault="000C3FAD" w:rsidP="00987F63">
      <w:pPr>
        <w:pStyle w:val="affd"/>
        <w:numPr>
          <w:ilvl w:val="0"/>
          <w:numId w:val="40"/>
        </w:numPr>
        <w:tabs>
          <w:tab w:val="left" w:pos="1985"/>
          <w:tab w:val="left" w:pos="2410"/>
          <w:tab w:val="left" w:pos="2552"/>
        </w:tabs>
        <w:autoSpaceDN w:val="0"/>
        <w:spacing w:line="360" w:lineRule="auto"/>
        <w:ind w:left="2410" w:hanging="283"/>
        <w:jc w:val="both"/>
        <w:textAlignment w:val="baseline"/>
      </w:pPr>
      <w:r w:rsidRPr="000C3FAD">
        <w:rPr>
          <w:color w:val="000000" w:themeColor="text1"/>
          <w:sz w:val="28"/>
          <w:szCs w:val="28"/>
          <w:lang w:val="uk-UA" w:bidi="hi-IN"/>
        </w:rPr>
        <w:t xml:space="preserve">при </w:t>
      </w:r>
      <w:proofErr w:type="spellStart"/>
      <w:r w:rsidRPr="000C3FAD">
        <w:rPr>
          <w:color w:val="000000" w:themeColor="text1"/>
          <w:sz w:val="28"/>
          <w:szCs w:val="28"/>
          <w:lang w:val="uk-UA" w:bidi="hi-IN"/>
        </w:rPr>
        <w:t>получении</w:t>
      </w:r>
      <w:proofErr w:type="spellEnd"/>
      <w:r w:rsidRPr="000C3FAD">
        <w:rPr>
          <w:color w:val="000000" w:themeColor="text1"/>
          <w:sz w:val="28"/>
          <w:szCs w:val="28"/>
          <w:lang w:val="uk-UA" w:bidi="hi-IN"/>
        </w:rPr>
        <w:t xml:space="preserve"> </w:t>
      </w:r>
      <w:proofErr w:type="spellStart"/>
      <w:r w:rsidRPr="000C3FAD">
        <w:rPr>
          <w:color w:val="000000" w:themeColor="text1"/>
          <w:sz w:val="28"/>
          <w:szCs w:val="28"/>
          <w:lang w:val="uk-UA" w:bidi="hi-IN"/>
        </w:rPr>
        <w:t>активности</w:t>
      </w:r>
      <w:proofErr w:type="spellEnd"/>
      <w:r w:rsidRPr="000C3FAD">
        <w:rPr>
          <w:color w:val="000000" w:themeColor="text1"/>
          <w:sz w:val="28"/>
          <w:szCs w:val="28"/>
          <w:lang w:val="uk-UA" w:bidi="hi-IN"/>
        </w:rPr>
        <w:t xml:space="preserve"> (</w:t>
      </w:r>
      <w:r w:rsidRPr="000C3FAD">
        <w:rPr>
          <w:color w:val="000000" w:themeColor="text1"/>
          <w:sz w:val="28"/>
          <w:szCs w:val="28"/>
          <w:lang w:bidi="hi-IN"/>
        </w:rPr>
        <w:t xml:space="preserve">из </w:t>
      </w:r>
      <w:proofErr w:type="spellStart"/>
      <w:r w:rsidRPr="000C3FAD">
        <w:rPr>
          <w:b/>
          <w:color w:val="000000" w:themeColor="text1"/>
          <w:sz w:val="28"/>
          <w:szCs w:val="28"/>
          <w:lang w:val="en-US" w:bidi="hi-IN"/>
        </w:rPr>
        <w:t>StatePassive</w:t>
      </w:r>
      <w:proofErr w:type="spellEnd"/>
      <w:r w:rsidRPr="000C3FAD">
        <w:rPr>
          <w:color w:val="000000" w:themeColor="text1"/>
          <w:sz w:val="28"/>
          <w:szCs w:val="28"/>
          <w:lang w:val="uk-UA" w:bidi="hi-IN"/>
        </w:rPr>
        <w:t>)</w:t>
      </w:r>
      <w:r w:rsidRPr="000C3FAD">
        <w:rPr>
          <w:color w:val="000000" w:themeColor="text1"/>
          <w:sz w:val="28"/>
          <w:szCs w:val="28"/>
          <w:lang w:bidi="hi-IN"/>
        </w:rPr>
        <w:t>.</w:t>
      </w:r>
    </w:p>
    <w:p w14:paraId="3FFEFB93" w14:textId="77777777" w:rsidR="00AA268D" w:rsidRDefault="00AA268D" w:rsidP="000C6116">
      <w:pPr>
        <w:pStyle w:val="3"/>
      </w:pPr>
      <w:bookmarkStart w:id="120" w:name="_Toc40688971"/>
      <w:proofErr w:type="spellStart"/>
      <w:r>
        <w:t>Взаимодействие</w:t>
      </w:r>
      <w:proofErr w:type="spellEnd"/>
      <w:r>
        <w:t xml:space="preserve"> </w:t>
      </w:r>
      <w:proofErr w:type="spellStart"/>
      <w:r>
        <w:t>компонентов</w:t>
      </w:r>
      <w:bookmarkEnd w:id="120"/>
      <w:proofErr w:type="spellEnd"/>
    </w:p>
    <w:p w14:paraId="3406120A" w14:textId="77777777" w:rsidR="00AA268D" w:rsidRPr="00527024" w:rsidRDefault="00AA268D" w:rsidP="00AA268D">
      <w:pPr>
        <w:pStyle w:val="a5"/>
      </w:pPr>
      <w:bookmarkStart w:id="121" w:name="_Hlk39741079"/>
      <w:r w:rsidRPr="00527024">
        <w:t>Информационное взаимодействие компонентов</w:t>
      </w:r>
      <w:bookmarkEnd w:id="121"/>
      <w:r w:rsidRPr="00527024">
        <w:t xml:space="preserve"> показано на рисунке</w:t>
      </w:r>
      <w:r w:rsidR="00F434B8">
        <w:t> </w:t>
      </w:r>
      <w:r w:rsidR="008F170C">
        <w:fldChar w:fldCharType="begin"/>
      </w:r>
      <w:r w:rsidR="00F434B8">
        <w:instrText xml:space="preserve"> REF _Ref39741092 \h </w:instrText>
      </w:r>
      <w:r w:rsidR="008F170C">
        <w:fldChar w:fldCharType="separate"/>
      </w:r>
      <w:r w:rsidR="00377779">
        <w:rPr>
          <w:noProof/>
        </w:rPr>
        <w:t>9</w:t>
      </w:r>
      <w:r w:rsidR="008F170C">
        <w:fldChar w:fldCharType="end"/>
      </w:r>
      <w:r w:rsidRPr="00527024">
        <w:t>.</w:t>
      </w:r>
    </w:p>
    <w:p w14:paraId="67EEE917" w14:textId="77777777" w:rsidR="00AA268D" w:rsidRDefault="00AA268D" w:rsidP="00AA268D">
      <w:pPr>
        <w:rPr>
          <w:highlight w:val="yellow"/>
        </w:rPr>
        <w:sectPr w:rsidR="00AA268D" w:rsidSect="003405B6">
          <w:headerReference w:type="default" r:id="rId25"/>
          <w:footerReference w:type="default" r:id="rId26"/>
          <w:headerReference w:type="first" r:id="rId27"/>
          <w:pgSz w:w="11907" w:h="16840" w:code="9"/>
          <w:pgMar w:top="1134" w:right="851" w:bottom="1134" w:left="1701" w:header="567" w:footer="567" w:gutter="0"/>
          <w:cols w:space="720"/>
          <w:titlePg/>
          <w:docGrid w:linePitch="381"/>
        </w:sectPr>
      </w:pPr>
    </w:p>
    <w:p w14:paraId="537100EE" w14:textId="77777777" w:rsidR="00AA268D" w:rsidRDefault="00ED69FE" w:rsidP="007C3732">
      <w:pPr>
        <w:pStyle w:val="afff7"/>
      </w:pPr>
      <w:r>
        <w:rPr>
          <w:lang w:val="uk-UA" w:eastAsia="uk-UA"/>
        </w:rPr>
        <w:lastRenderedPageBreak/>
        <w:t xml:space="preserve"> </w:t>
      </w:r>
      <w:r w:rsidR="007C3732">
        <w:rPr>
          <w:noProof/>
          <w:lang w:val="uk-UA" w:eastAsia="uk-UA"/>
        </w:rPr>
        <w:drawing>
          <wp:inline distT="0" distB="0" distL="0" distR="0" wp14:anchorId="61A91E28" wp14:editId="2FF6DA2C">
            <wp:extent cx="8118282" cy="5284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41492" cy="5299629"/>
                    </a:xfrm>
                    <a:prstGeom prst="rect">
                      <a:avLst/>
                    </a:prstGeom>
                    <a:noFill/>
                    <a:ln>
                      <a:noFill/>
                    </a:ln>
                  </pic:spPr>
                </pic:pic>
              </a:graphicData>
            </a:graphic>
          </wp:inline>
        </w:drawing>
      </w:r>
    </w:p>
    <w:p w14:paraId="313D81AE" w14:textId="77777777" w:rsidR="00AA268D" w:rsidRDefault="00AA268D" w:rsidP="00F434B8">
      <w:pPr>
        <w:pStyle w:val="affff3"/>
      </w:pPr>
      <w:r>
        <w:t xml:space="preserve">Рисунок </w:t>
      </w:r>
      <w:fldSimple w:instr=" SEQ Рисунок \* ARABIC ">
        <w:bookmarkStart w:id="122" w:name="_Ref39741092"/>
        <w:r w:rsidR="00064043">
          <w:rPr>
            <w:noProof/>
          </w:rPr>
          <w:t>10</w:t>
        </w:r>
        <w:bookmarkEnd w:id="122"/>
      </w:fldSimple>
      <w:r w:rsidR="00F434B8">
        <w:t xml:space="preserve"> – </w:t>
      </w:r>
      <w:r w:rsidR="00F434B8" w:rsidRPr="00F434B8">
        <w:t>Информационное взаимодействие компонентов</w:t>
      </w:r>
    </w:p>
    <w:p w14:paraId="1FA4B42C" w14:textId="77777777" w:rsidR="00AA268D" w:rsidRPr="00AA268D" w:rsidRDefault="00AA268D" w:rsidP="00AA268D">
      <w:pPr>
        <w:rPr>
          <w:lang w:eastAsia="en-US"/>
        </w:rPr>
        <w:sectPr w:rsidR="00AA268D" w:rsidRPr="00AA268D" w:rsidSect="003405B6">
          <w:pgSz w:w="16840" w:h="11907" w:orient="landscape" w:code="9"/>
          <w:pgMar w:top="1701" w:right="1134" w:bottom="851" w:left="1134" w:header="567" w:footer="567" w:gutter="0"/>
          <w:cols w:space="720"/>
          <w:titlePg/>
          <w:docGrid w:linePitch="381"/>
        </w:sectPr>
      </w:pPr>
    </w:p>
    <w:p w14:paraId="0CA0CC29" w14:textId="77777777" w:rsidR="00AA268D" w:rsidRPr="00533286" w:rsidRDefault="00AA268D" w:rsidP="00AA268D">
      <w:pPr>
        <w:spacing w:line="360" w:lineRule="auto"/>
        <w:ind w:firstLine="709"/>
        <w:rPr>
          <w:szCs w:val="28"/>
        </w:rPr>
      </w:pPr>
      <w:r w:rsidRPr="00533286">
        <w:lastRenderedPageBreak/>
        <w:t>На рисунке</w:t>
      </w:r>
      <w:r w:rsidR="00F80F3C">
        <w:t> </w:t>
      </w:r>
      <w:r w:rsidR="008F170C">
        <w:fldChar w:fldCharType="begin"/>
      </w:r>
      <w:r w:rsidR="00F80F3C">
        <w:instrText xml:space="preserve"> REF _Ref39741092 \h </w:instrText>
      </w:r>
      <w:r w:rsidR="008F170C">
        <w:fldChar w:fldCharType="separate"/>
      </w:r>
      <w:r w:rsidR="00F80F3C">
        <w:rPr>
          <w:noProof/>
        </w:rPr>
        <w:t>9</w:t>
      </w:r>
      <w:r w:rsidR="008F170C">
        <w:fldChar w:fldCharType="end"/>
      </w:r>
      <w:r w:rsidR="00F80F3C">
        <w:t xml:space="preserve"> </w:t>
      </w:r>
      <w:r>
        <w:t xml:space="preserve">представлены следующие информационные связи между </w:t>
      </w:r>
      <w:r w:rsidRPr="00533286">
        <w:rPr>
          <w:szCs w:val="28"/>
        </w:rPr>
        <w:t>компонентами и некоторыми модулями:</w:t>
      </w:r>
    </w:p>
    <w:p w14:paraId="0FC50203"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w:t>
      </w:r>
      <w:r w:rsidR="00AA268D" w:rsidRPr="00F80F3C">
        <w:rPr>
          <w:sz w:val="28"/>
          <w:szCs w:val="28"/>
        </w:rPr>
        <w:t xml:space="preserve">управление работой компонента </w:t>
      </w:r>
      <w:proofErr w:type="spellStart"/>
      <w:r w:rsidR="00AA268D" w:rsidRPr="00391A53">
        <w:rPr>
          <w:i/>
          <w:iCs/>
          <w:sz w:val="28"/>
          <w:szCs w:val="28"/>
        </w:rPr>
        <w:t>DebugTools</w:t>
      </w:r>
      <w:proofErr w:type="spellEnd"/>
      <w:r w:rsidR="00AA268D" w:rsidRPr="00F80F3C">
        <w:rPr>
          <w:sz w:val="28"/>
          <w:szCs w:val="28"/>
        </w:rPr>
        <w:t>;</w:t>
      </w:r>
    </w:p>
    <w:p w14:paraId="13EADAA6"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управление работой компонента </w:t>
      </w:r>
      <w:r w:rsidR="00AA268D" w:rsidRPr="00391A53">
        <w:rPr>
          <w:i/>
          <w:iCs/>
          <w:sz w:val="28"/>
          <w:szCs w:val="28"/>
          <w:lang w:val="en-US"/>
        </w:rPr>
        <w:t>Inter</w:t>
      </w:r>
      <w:r w:rsidR="00AA268D" w:rsidRPr="00391A53">
        <w:rPr>
          <w:i/>
          <w:iCs/>
          <w:sz w:val="28"/>
          <w:szCs w:val="28"/>
        </w:rPr>
        <w:t>С</w:t>
      </w:r>
      <w:proofErr w:type="spellStart"/>
      <w:r w:rsidR="00AA268D" w:rsidRPr="00391A53">
        <w:rPr>
          <w:i/>
          <w:iCs/>
          <w:sz w:val="28"/>
          <w:szCs w:val="28"/>
          <w:lang w:val="en-US"/>
        </w:rPr>
        <w:t>hannel</w:t>
      </w:r>
      <w:proofErr w:type="spellEnd"/>
      <w:r w:rsidR="00AA268D" w:rsidRPr="00F80F3C">
        <w:rPr>
          <w:sz w:val="28"/>
          <w:szCs w:val="28"/>
          <w:lang w:val="en-US"/>
        </w:rPr>
        <w:t>;</w:t>
      </w:r>
    </w:p>
    <w:p w14:paraId="33D2D691"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для модуля </w:t>
      </w:r>
      <w:proofErr w:type="spellStart"/>
      <w:r w:rsidRPr="00391A53">
        <w:rPr>
          <w:i/>
          <w:iCs/>
          <w:sz w:val="28"/>
          <w:szCs w:val="28"/>
        </w:rPr>
        <w:t>DebugTools</w:t>
      </w:r>
      <w:proofErr w:type="spellEnd"/>
      <w:r w:rsidRPr="00F80F3C">
        <w:rPr>
          <w:sz w:val="28"/>
          <w:szCs w:val="28"/>
        </w:rPr>
        <w:t>, выводимые по техно</w:t>
      </w:r>
      <w:r w:rsidRPr="00F80F3C">
        <w:rPr>
          <w:sz w:val="28"/>
          <w:szCs w:val="28"/>
          <w:lang w:val="uk-UA"/>
        </w:rPr>
        <w:t>л</w:t>
      </w:r>
      <w:proofErr w:type="spellStart"/>
      <w:r w:rsidRPr="00F80F3C">
        <w:rPr>
          <w:sz w:val="28"/>
          <w:szCs w:val="28"/>
        </w:rPr>
        <w:t>огическому</w:t>
      </w:r>
      <w:proofErr w:type="spellEnd"/>
      <w:r w:rsidRPr="00F80F3C">
        <w:rPr>
          <w:sz w:val="28"/>
          <w:szCs w:val="28"/>
          <w:lang w:val="uk-UA"/>
        </w:rPr>
        <w:t xml:space="preserve"> </w:t>
      </w:r>
      <w:r w:rsidRPr="00F80F3C">
        <w:rPr>
          <w:sz w:val="28"/>
          <w:szCs w:val="28"/>
        </w:rPr>
        <w:t>и</w:t>
      </w:r>
      <w:proofErr w:type="spellStart"/>
      <w:r w:rsidRPr="00F80F3C">
        <w:rPr>
          <w:sz w:val="28"/>
          <w:szCs w:val="28"/>
          <w:lang w:val="uk-UA"/>
        </w:rPr>
        <w:t>нтерфейсу</w:t>
      </w:r>
      <w:proofErr w:type="spellEnd"/>
      <w:r w:rsidRPr="00F80F3C">
        <w:rPr>
          <w:sz w:val="28"/>
          <w:szCs w:val="28"/>
          <w:lang w:val="uk-UA"/>
        </w:rPr>
        <w:t xml:space="preserve"> </w:t>
      </w:r>
      <w:proofErr w:type="spellStart"/>
      <w:r w:rsidRPr="00F80F3C">
        <w:rPr>
          <w:sz w:val="28"/>
          <w:szCs w:val="28"/>
          <w:lang w:val="uk-UA"/>
        </w:rPr>
        <w:t>SPI</w:t>
      </w:r>
      <w:proofErr w:type="spellEnd"/>
      <w:r w:rsidRPr="00F80F3C">
        <w:rPr>
          <w:sz w:val="28"/>
          <w:szCs w:val="28"/>
          <w:lang w:val="uk-UA"/>
        </w:rPr>
        <w:t>;</w:t>
      </w:r>
    </w:p>
    <w:p w14:paraId="3A7E3E5C"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rPr>
        <w:t>,</w:t>
      </w:r>
      <w:r w:rsidRPr="00F80F3C">
        <w:rPr>
          <w:sz w:val="28"/>
          <w:szCs w:val="28"/>
          <w:lang w:val="uk-UA"/>
        </w:rPr>
        <w:t xml:space="preserve"> </w:t>
      </w:r>
      <w:proofErr w:type="spellStart"/>
      <w:r w:rsidRPr="00F80F3C">
        <w:rPr>
          <w:sz w:val="28"/>
          <w:szCs w:val="28"/>
          <w:lang w:val="uk-UA"/>
        </w:rPr>
        <w:t>получаемые</w:t>
      </w:r>
      <w:proofErr w:type="spellEnd"/>
      <w:r w:rsidRPr="00F80F3C">
        <w:rPr>
          <w:sz w:val="28"/>
          <w:szCs w:val="28"/>
          <w:lang w:val="uk-UA"/>
        </w:rPr>
        <w:t xml:space="preserve"> модулем </w:t>
      </w:r>
      <w:r w:rsidRPr="00391A53">
        <w:rPr>
          <w:i/>
          <w:iCs/>
          <w:sz w:val="28"/>
          <w:szCs w:val="28"/>
          <w:lang w:val="en-US"/>
        </w:rPr>
        <w:t>Inter</w:t>
      </w:r>
      <w:r w:rsidR="00391A53">
        <w:rPr>
          <w:i/>
          <w:iCs/>
          <w:sz w:val="28"/>
          <w:szCs w:val="28"/>
        </w:rPr>
        <w:t>С</w:t>
      </w:r>
      <w:proofErr w:type="spellStart"/>
      <w:r w:rsidRPr="00391A53">
        <w:rPr>
          <w:i/>
          <w:iCs/>
          <w:sz w:val="28"/>
          <w:szCs w:val="28"/>
          <w:lang w:val="en-US"/>
        </w:rPr>
        <w:t>hannel</w:t>
      </w:r>
      <w:proofErr w:type="spellEnd"/>
      <w:r w:rsidRPr="00F80F3C">
        <w:rPr>
          <w:sz w:val="28"/>
          <w:szCs w:val="28"/>
        </w:rPr>
        <w:t xml:space="preserve"> от других модулей</w:t>
      </w:r>
      <w:r w:rsidRPr="00F80F3C">
        <w:rPr>
          <w:sz w:val="28"/>
          <w:szCs w:val="28"/>
          <w:lang w:val="uk-UA"/>
        </w:rPr>
        <w:t xml:space="preserve"> для </w:t>
      </w:r>
      <w:proofErr w:type="spellStart"/>
      <w:r w:rsidRPr="00F80F3C">
        <w:rPr>
          <w:sz w:val="28"/>
          <w:szCs w:val="28"/>
          <w:lang w:val="uk-UA"/>
        </w:rPr>
        <w:t>их</w:t>
      </w:r>
      <w:proofErr w:type="spellEnd"/>
      <w:r w:rsidRPr="00F80F3C">
        <w:rPr>
          <w:sz w:val="28"/>
          <w:szCs w:val="28"/>
          <w:lang w:val="uk-UA"/>
        </w:rPr>
        <w:t xml:space="preserve"> </w:t>
      </w:r>
      <w:proofErr w:type="spellStart"/>
      <w:r w:rsidRPr="00F80F3C">
        <w:rPr>
          <w:sz w:val="28"/>
          <w:szCs w:val="28"/>
          <w:lang w:val="uk-UA"/>
        </w:rPr>
        <w:t>синхронизации</w:t>
      </w:r>
      <w:proofErr w:type="spellEnd"/>
      <w:r w:rsidRPr="00F80F3C">
        <w:rPr>
          <w:sz w:val="28"/>
          <w:szCs w:val="28"/>
          <w:lang w:val="uk-UA"/>
        </w:rPr>
        <w:t>;</w:t>
      </w:r>
    </w:p>
    <w:p w14:paraId="182B266B"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синхронизированные</w:t>
      </w:r>
      <w:proofErr w:type="spellEnd"/>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rPr>
        <w:t>,</w:t>
      </w:r>
      <w:r w:rsidRPr="00F80F3C">
        <w:rPr>
          <w:sz w:val="28"/>
          <w:szCs w:val="28"/>
          <w:lang w:val="uk-UA"/>
        </w:rPr>
        <w:t xml:space="preserve"> </w:t>
      </w:r>
      <w:proofErr w:type="spellStart"/>
      <w:r w:rsidRPr="00F80F3C">
        <w:rPr>
          <w:sz w:val="28"/>
          <w:szCs w:val="28"/>
          <w:lang w:val="uk-UA"/>
        </w:rPr>
        <w:t>полученные</w:t>
      </w:r>
      <w:proofErr w:type="spellEnd"/>
      <w:r w:rsidRPr="00F80F3C">
        <w:rPr>
          <w:sz w:val="28"/>
          <w:szCs w:val="28"/>
          <w:lang w:val="uk-UA"/>
        </w:rPr>
        <w:t xml:space="preserve"> в </w:t>
      </w:r>
      <w:proofErr w:type="spellStart"/>
      <w:r w:rsidRPr="00F80F3C">
        <w:rPr>
          <w:sz w:val="28"/>
          <w:szCs w:val="28"/>
          <w:lang w:val="uk-UA"/>
        </w:rPr>
        <w:t>модуле</w:t>
      </w:r>
      <w:proofErr w:type="spellEnd"/>
      <w:r w:rsidRPr="00F80F3C">
        <w:rPr>
          <w:sz w:val="28"/>
          <w:szCs w:val="28"/>
          <w:lang w:val="uk-UA"/>
        </w:rPr>
        <w:t xml:space="preserve"> </w:t>
      </w:r>
      <w:r w:rsidRPr="00F80F3C">
        <w:rPr>
          <w:sz w:val="28"/>
          <w:szCs w:val="28"/>
          <w:lang w:val="en-US"/>
        </w:rPr>
        <w:t>Inter</w:t>
      </w:r>
      <w:r w:rsidR="00391A53">
        <w:rPr>
          <w:sz w:val="28"/>
          <w:szCs w:val="28"/>
        </w:rPr>
        <w:t>С</w:t>
      </w:r>
      <w:proofErr w:type="spellStart"/>
      <w:r w:rsidRPr="00F80F3C">
        <w:rPr>
          <w:sz w:val="28"/>
          <w:szCs w:val="28"/>
          <w:lang w:val="en-US"/>
        </w:rPr>
        <w:t>hannel</w:t>
      </w:r>
      <w:proofErr w:type="spellEnd"/>
      <w:r w:rsidRPr="00F80F3C">
        <w:rPr>
          <w:sz w:val="28"/>
          <w:szCs w:val="28"/>
        </w:rPr>
        <w:t xml:space="preserve"> для их использования в других </w:t>
      </w:r>
      <w:proofErr w:type="spellStart"/>
      <w:r w:rsidRPr="00F80F3C">
        <w:rPr>
          <w:sz w:val="28"/>
          <w:szCs w:val="28"/>
        </w:rPr>
        <w:t>модул</w:t>
      </w:r>
      <w:r w:rsidRPr="00F80F3C">
        <w:rPr>
          <w:sz w:val="28"/>
          <w:szCs w:val="28"/>
          <w:lang w:val="uk-UA"/>
        </w:rPr>
        <w:t>ях</w:t>
      </w:r>
      <w:proofErr w:type="spellEnd"/>
      <w:r w:rsidRPr="00F80F3C">
        <w:rPr>
          <w:sz w:val="28"/>
          <w:szCs w:val="28"/>
          <w:lang w:val="uk-UA"/>
        </w:rPr>
        <w:t>;</w:t>
      </w:r>
    </w:p>
    <w:p w14:paraId="4A6D85ED"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lang w:val="uk-UA"/>
        </w:rPr>
        <w:t xml:space="preserve"> о типе МК (</w:t>
      </w:r>
      <w:r w:rsidRPr="00F80F3C">
        <w:rPr>
          <w:sz w:val="28"/>
          <w:szCs w:val="28"/>
        </w:rPr>
        <w:t>“</w:t>
      </w:r>
      <w:r w:rsidRPr="00F80F3C">
        <w:rPr>
          <w:sz w:val="28"/>
          <w:szCs w:val="28"/>
          <w:lang w:val="en-US"/>
        </w:rPr>
        <w:t>Master</w:t>
      </w:r>
      <w:r w:rsidRPr="00F80F3C">
        <w:rPr>
          <w:sz w:val="28"/>
          <w:szCs w:val="28"/>
        </w:rPr>
        <w:t>” или</w:t>
      </w:r>
      <w:r w:rsidRPr="00F80F3C">
        <w:rPr>
          <w:sz w:val="28"/>
          <w:szCs w:val="28"/>
          <w:lang w:val="uk-UA"/>
        </w:rPr>
        <w:t xml:space="preserve"> </w:t>
      </w:r>
      <w:r w:rsidRPr="00F80F3C">
        <w:rPr>
          <w:sz w:val="28"/>
          <w:szCs w:val="28"/>
        </w:rPr>
        <w:t>”</w:t>
      </w:r>
      <w:r w:rsidRPr="00F80F3C">
        <w:rPr>
          <w:sz w:val="28"/>
          <w:szCs w:val="28"/>
          <w:lang w:val="en-US"/>
        </w:rPr>
        <w:t>Slave</w:t>
      </w:r>
      <w:r w:rsidRPr="00F80F3C">
        <w:rPr>
          <w:sz w:val="28"/>
          <w:szCs w:val="28"/>
        </w:rPr>
        <w:t>”</w:t>
      </w:r>
      <w:r w:rsidRPr="00F80F3C">
        <w:rPr>
          <w:sz w:val="28"/>
          <w:szCs w:val="28"/>
          <w:lang w:val="uk-UA"/>
        </w:rPr>
        <w:t>);</w:t>
      </w:r>
    </w:p>
    <w:p w14:paraId="66B7B1A2"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от любого из модулей при переходе прибора в </w:t>
      </w:r>
      <w:proofErr w:type="spellStart"/>
      <w:r w:rsidRPr="00F80F3C">
        <w:rPr>
          <w:sz w:val="28"/>
          <w:szCs w:val="28"/>
        </w:rPr>
        <w:t>ЗС</w:t>
      </w:r>
      <w:proofErr w:type="spellEnd"/>
      <w:r w:rsidRPr="00F80F3C">
        <w:rPr>
          <w:sz w:val="28"/>
          <w:szCs w:val="28"/>
          <w:lang w:val="uk-UA"/>
        </w:rPr>
        <w:t xml:space="preserve"> (на</w:t>
      </w:r>
      <w:r w:rsidR="00391A53">
        <w:rPr>
          <w:sz w:val="28"/>
          <w:szCs w:val="28"/>
          <w:lang w:val="uk-UA"/>
        </w:rPr>
        <w:t xml:space="preserve"> </w:t>
      </w:r>
      <w:proofErr w:type="spellStart"/>
      <w:r w:rsidRPr="00F80F3C">
        <w:rPr>
          <w:sz w:val="28"/>
          <w:szCs w:val="28"/>
          <w:lang w:val="uk-UA"/>
        </w:rPr>
        <w:t>рисунке</w:t>
      </w:r>
      <w:proofErr w:type="spellEnd"/>
      <w:r w:rsidRPr="00F80F3C">
        <w:rPr>
          <w:sz w:val="28"/>
          <w:szCs w:val="28"/>
          <w:lang w:val="uk-UA"/>
        </w:rPr>
        <w:t xml:space="preserve"> не </w:t>
      </w:r>
      <w:proofErr w:type="spellStart"/>
      <w:r w:rsidRPr="00F80F3C">
        <w:rPr>
          <w:sz w:val="28"/>
          <w:szCs w:val="28"/>
          <w:lang w:val="uk-UA"/>
        </w:rPr>
        <w:t>показан</w:t>
      </w:r>
      <w:proofErr w:type="spellEnd"/>
      <w:r w:rsidRPr="00F80F3C">
        <w:rPr>
          <w:sz w:val="28"/>
          <w:szCs w:val="28"/>
        </w:rPr>
        <w:t>ы</w:t>
      </w:r>
      <w:r w:rsidRPr="00F80F3C">
        <w:rPr>
          <w:sz w:val="28"/>
          <w:szCs w:val="28"/>
          <w:lang w:val="uk-UA"/>
        </w:rPr>
        <w:t xml:space="preserve">, </w:t>
      </w:r>
      <w:proofErr w:type="spellStart"/>
      <w:r w:rsidRPr="00F80F3C">
        <w:rPr>
          <w:sz w:val="28"/>
          <w:szCs w:val="28"/>
          <w:lang w:val="uk-UA"/>
        </w:rPr>
        <w:t>чтоб</w:t>
      </w:r>
      <w:proofErr w:type="spellEnd"/>
      <w:r w:rsidRPr="00F80F3C">
        <w:rPr>
          <w:sz w:val="28"/>
          <w:szCs w:val="28"/>
        </w:rPr>
        <w:t>ы</w:t>
      </w:r>
      <w:r w:rsidRPr="00F80F3C">
        <w:rPr>
          <w:sz w:val="28"/>
          <w:szCs w:val="28"/>
          <w:lang w:val="uk-UA"/>
        </w:rPr>
        <w:t xml:space="preserve"> не </w:t>
      </w:r>
      <w:proofErr w:type="spellStart"/>
      <w:r w:rsidRPr="00F80F3C">
        <w:rPr>
          <w:sz w:val="28"/>
          <w:szCs w:val="28"/>
          <w:lang w:val="uk-UA"/>
        </w:rPr>
        <w:t>пере</w:t>
      </w:r>
      <w:r w:rsidR="00391A53">
        <w:rPr>
          <w:sz w:val="28"/>
          <w:szCs w:val="28"/>
          <w:lang w:val="uk-UA"/>
        </w:rPr>
        <w:t>гр</w:t>
      </w:r>
      <w:r w:rsidRPr="00F80F3C">
        <w:rPr>
          <w:sz w:val="28"/>
          <w:szCs w:val="28"/>
          <w:lang w:val="uk-UA"/>
        </w:rPr>
        <w:t>ужать</w:t>
      </w:r>
      <w:proofErr w:type="spellEnd"/>
      <w:r w:rsidRPr="00F80F3C">
        <w:rPr>
          <w:sz w:val="28"/>
          <w:szCs w:val="28"/>
          <w:lang w:val="uk-UA"/>
        </w:rPr>
        <w:t xml:space="preserve"> </w:t>
      </w:r>
      <w:proofErr w:type="spellStart"/>
      <w:r w:rsidRPr="00F80F3C">
        <w:rPr>
          <w:sz w:val="28"/>
          <w:szCs w:val="28"/>
          <w:lang w:val="uk-UA"/>
        </w:rPr>
        <w:t>информацией</w:t>
      </w:r>
      <w:proofErr w:type="spellEnd"/>
      <w:r w:rsidRPr="00F80F3C">
        <w:rPr>
          <w:sz w:val="28"/>
          <w:szCs w:val="28"/>
          <w:lang w:val="uk-UA"/>
        </w:rPr>
        <w:t>)</w:t>
      </w:r>
      <w:r w:rsidRPr="00F80F3C">
        <w:rPr>
          <w:sz w:val="28"/>
          <w:szCs w:val="28"/>
        </w:rPr>
        <w:t>;</w:t>
      </w:r>
    </w:p>
    <w:p w14:paraId="30267A34"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en-US"/>
        </w:rPr>
        <w:t xml:space="preserve">– </w:t>
      </w:r>
      <w:proofErr w:type="spellStart"/>
      <w:r w:rsidRPr="00F80F3C">
        <w:rPr>
          <w:sz w:val="28"/>
          <w:szCs w:val="28"/>
          <w:lang w:val="en-US"/>
        </w:rPr>
        <w:t>выполнение</w:t>
      </w:r>
      <w:proofErr w:type="spellEnd"/>
      <w:r w:rsidRPr="00F80F3C">
        <w:rPr>
          <w:sz w:val="28"/>
          <w:szCs w:val="28"/>
          <w:lang w:val="en-US"/>
        </w:rPr>
        <w:t xml:space="preserve"> </w:t>
      </w:r>
      <w:r w:rsidRPr="00F80F3C">
        <w:rPr>
          <w:sz w:val="28"/>
          <w:szCs w:val="28"/>
        </w:rPr>
        <w:t xml:space="preserve">перехода в </w:t>
      </w:r>
      <w:proofErr w:type="spellStart"/>
      <w:r w:rsidRPr="00F80F3C">
        <w:rPr>
          <w:sz w:val="28"/>
          <w:szCs w:val="28"/>
        </w:rPr>
        <w:t>ЗС</w:t>
      </w:r>
      <w:proofErr w:type="spellEnd"/>
      <w:r w:rsidRPr="00F80F3C">
        <w:rPr>
          <w:sz w:val="28"/>
          <w:szCs w:val="28"/>
        </w:rPr>
        <w:t>;</w:t>
      </w:r>
    </w:p>
    <w:p w14:paraId="4F2AFB60"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w:t>
      </w:r>
      <w:proofErr w:type="spellStart"/>
      <w:r w:rsidRPr="00F80F3C">
        <w:rPr>
          <w:sz w:val="28"/>
          <w:szCs w:val="28"/>
          <w:lang w:val="uk-UA"/>
        </w:rPr>
        <w:t>результаты</w:t>
      </w:r>
      <w:proofErr w:type="spellEnd"/>
      <w:r w:rsidRPr="00F80F3C">
        <w:rPr>
          <w:sz w:val="28"/>
          <w:szCs w:val="28"/>
          <w:lang w:val="uk-UA"/>
        </w:rPr>
        <w:t xml:space="preserve"> </w:t>
      </w:r>
      <w:proofErr w:type="spellStart"/>
      <w:r w:rsidRPr="00F80F3C">
        <w:rPr>
          <w:sz w:val="28"/>
          <w:szCs w:val="28"/>
          <w:lang w:val="uk-UA"/>
        </w:rPr>
        <w:t>опроса</w:t>
      </w:r>
      <w:proofErr w:type="spellEnd"/>
      <w:r w:rsidRPr="00F80F3C">
        <w:rPr>
          <w:sz w:val="28"/>
          <w:szCs w:val="28"/>
          <w:lang w:val="uk-UA"/>
        </w:rPr>
        <w:t xml:space="preserve"> </w:t>
      </w:r>
      <w:proofErr w:type="spellStart"/>
      <w:r w:rsidRPr="00F80F3C">
        <w:rPr>
          <w:sz w:val="28"/>
          <w:szCs w:val="28"/>
          <w:lang w:val="uk-UA"/>
        </w:rPr>
        <w:t>каналов</w:t>
      </w:r>
      <w:proofErr w:type="spellEnd"/>
      <w:r w:rsidRPr="00F80F3C">
        <w:rPr>
          <w:sz w:val="28"/>
          <w:szCs w:val="28"/>
          <w:lang w:val="uk-UA"/>
        </w:rPr>
        <w:t xml:space="preserve"> </w:t>
      </w:r>
      <w:proofErr w:type="spellStart"/>
      <w:r w:rsidRPr="00F80F3C">
        <w:rPr>
          <w:sz w:val="28"/>
          <w:szCs w:val="28"/>
          <w:lang w:val="uk-UA"/>
        </w:rPr>
        <w:t>АЦП</w:t>
      </w:r>
      <w:proofErr w:type="spellEnd"/>
      <w:r w:rsidRPr="00F80F3C">
        <w:rPr>
          <w:sz w:val="28"/>
          <w:szCs w:val="28"/>
          <w:lang w:val="uk-UA"/>
        </w:rPr>
        <w:t xml:space="preserve"> для </w:t>
      </w:r>
      <w:proofErr w:type="spellStart"/>
      <w:r w:rsidRPr="00F80F3C">
        <w:rPr>
          <w:sz w:val="28"/>
          <w:szCs w:val="28"/>
          <w:lang w:val="uk-UA"/>
        </w:rPr>
        <w:t>работы</w:t>
      </w:r>
      <w:proofErr w:type="spellEnd"/>
      <w:r w:rsidRPr="00F80F3C">
        <w:rPr>
          <w:sz w:val="28"/>
          <w:szCs w:val="28"/>
          <w:lang w:val="uk-UA"/>
        </w:rPr>
        <w:t xml:space="preserve"> модуля аналогових </w:t>
      </w:r>
      <w:proofErr w:type="spellStart"/>
      <w:r w:rsidRPr="00F80F3C">
        <w:rPr>
          <w:sz w:val="28"/>
          <w:szCs w:val="28"/>
          <w:lang w:val="uk-UA"/>
        </w:rPr>
        <w:t>измерений</w:t>
      </w:r>
      <w:proofErr w:type="spellEnd"/>
      <w:r w:rsidRPr="00F80F3C">
        <w:rPr>
          <w:sz w:val="28"/>
          <w:szCs w:val="28"/>
          <w:lang w:val="uk-UA"/>
        </w:rPr>
        <w:t xml:space="preserve"> </w:t>
      </w:r>
      <w:proofErr w:type="spellStart"/>
      <w:r w:rsidRPr="00391A53">
        <w:rPr>
          <w:i/>
          <w:iCs/>
          <w:sz w:val="28"/>
          <w:szCs w:val="28"/>
          <w:lang w:val="en-US"/>
        </w:rPr>
        <w:t>AnalogMeasurement</w:t>
      </w:r>
      <w:proofErr w:type="spellEnd"/>
      <w:r w:rsidRPr="00F80F3C">
        <w:rPr>
          <w:sz w:val="28"/>
          <w:szCs w:val="28"/>
        </w:rPr>
        <w:t>;</w:t>
      </w:r>
    </w:p>
    <w:p w14:paraId="3EFA6D96"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 состоянии реле </w:t>
      </w:r>
      <w:proofErr w:type="spellStart"/>
      <w:r w:rsidRPr="00F80F3C">
        <w:rPr>
          <w:sz w:val="28"/>
          <w:szCs w:val="28"/>
        </w:rPr>
        <w:t>РПВ</w:t>
      </w:r>
      <w:proofErr w:type="spellEnd"/>
      <w:r w:rsidRPr="00F80F3C">
        <w:rPr>
          <w:sz w:val="28"/>
          <w:szCs w:val="28"/>
        </w:rPr>
        <w:t xml:space="preserve"> для </w:t>
      </w:r>
      <w:proofErr w:type="spellStart"/>
      <w:r w:rsidRPr="00391A53">
        <w:rPr>
          <w:i/>
          <w:iCs/>
          <w:sz w:val="28"/>
          <w:szCs w:val="28"/>
        </w:rPr>
        <w:t>ActivityManager</w:t>
      </w:r>
      <w:proofErr w:type="spellEnd"/>
      <w:r w:rsidRPr="00F80F3C">
        <w:rPr>
          <w:sz w:val="28"/>
          <w:szCs w:val="28"/>
        </w:rPr>
        <w:t>;</w:t>
      </w:r>
    </w:p>
    <w:p w14:paraId="284AF9EC"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сохранённые в </w:t>
      </w:r>
      <w:proofErr w:type="spellStart"/>
      <w:r w:rsidR="00AA268D" w:rsidRPr="00F80F3C">
        <w:rPr>
          <w:sz w:val="28"/>
          <w:szCs w:val="28"/>
        </w:rPr>
        <w:t>ЕЕPROM</w:t>
      </w:r>
      <w:proofErr w:type="spellEnd"/>
      <w:r w:rsidR="00AA268D" w:rsidRPr="00F80F3C">
        <w:rPr>
          <w:sz w:val="28"/>
          <w:szCs w:val="28"/>
        </w:rPr>
        <w:t xml:space="preserve"> данные для чтения “чёрного ящика”</w:t>
      </w:r>
      <w:r w:rsidR="00AA268D" w:rsidRPr="00F80F3C">
        <w:rPr>
          <w:sz w:val="28"/>
          <w:szCs w:val="28"/>
          <w:lang w:val="uk-UA"/>
        </w:rPr>
        <w:t>;</w:t>
      </w:r>
    </w:p>
    <w:p w14:paraId="5F6291D3"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управление</w:t>
      </w:r>
      <w:proofErr w:type="spellEnd"/>
      <w:r w:rsidRPr="00F80F3C">
        <w:rPr>
          <w:sz w:val="28"/>
          <w:szCs w:val="28"/>
          <w:lang w:val="uk-UA"/>
        </w:rPr>
        <w:t xml:space="preserve"> </w:t>
      </w:r>
      <w:proofErr w:type="spellStart"/>
      <w:r w:rsidRPr="00F80F3C">
        <w:rPr>
          <w:sz w:val="28"/>
          <w:szCs w:val="28"/>
          <w:lang w:val="uk-UA"/>
        </w:rPr>
        <w:t>источником</w:t>
      </w:r>
      <w:proofErr w:type="spellEnd"/>
      <w:r w:rsidRPr="00F80F3C">
        <w:rPr>
          <w:sz w:val="28"/>
          <w:szCs w:val="28"/>
          <w:lang w:val="uk-UA"/>
        </w:rPr>
        <w:t xml:space="preserve"> </w:t>
      </w:r>
      <w:proofErr w:type="spellStart"/>
      <w:r w:rsidRPr="00F80F3C">
        <w:rPr>
          <w:sz w:val="28"/>
          <w:szCs w:val="28"/>
          <w:lang w:val="uk-UA"/>
        </w:rPr>
        <w:t>безопа</w:t>
      </w:r>
      <w:proofErr w:type="spellEnd"/>
      <w:r w:rsidRPr="00F80F3C">
        <w:rPr>
          <w:sz w:val="28"/>
          <w:szCs w:val="28"/>
          <w:lang w:val="en-US"/>
        </w:rPr>
        <w:t>c</w:t>
      </w:r>
      <w:r w:rsidRPr="00F80F3C">
        <w:rPr>
          <w:sz w:val="28"/>
          <w:szCs w:val="28"/>
          <w:lang w:val="uk-UA"/>
        </w:rPr>
        <w:t xml:space="preserve">ного </w:t>
      </w:r>
      <w:proofErr w:type="spellStart"/>
      <w:r w:rsidRPr="00F80F3C">
        <w:rPr>
          <w:sz w:val="28"/>
          <w:szCs w:val="28"/>
          <w:lang w:val="uk-UA"/>
        </w:rPr>
        <w:t>питания</w:t>
      </w:r>
      <w:proofErr w:type="spellEnd"/>
      <w:r w:rsidRPr="00F80F3C">
        <w:rPr>
          <w:sz w:val="28"/>
          <w:szCs w:val="28"/>
          <w:lang w:val="uk-UA"/>
        </w:rPr>
        <w:t xml:space="preserve"> </w:t>
      </w:r>
      <w:proofErr w:type="spellStart"/>
      <w:r w:rsidRPr="00391A53">
        <w:rPr>
          <w:i/>
          <w:iCs/>
          <w:sz w:val="28"/>
          <w:szCs w:val="28"/>
          <w:lang w:val="en-US"/>
        </w:rPr>
        <w:t>SafetyPowerControl</w:t>
      </w:r>
      <w:proofErr w:type="spellEnd"/>
      <w:r w:rsidRPr="00F80F3C">
        <w:rPr>
          <w:sz w:val="28"/>
          <w:szCs w:val="28"/>
          <w:lang w:val="uk-UA"/>
        </w:rPr>
        <w:t xml:space="preserve"> </w:t>
      </w:r>
      <w:r w:rsidRPr="00F80F3C">
        <w:rPr>
          <w:sz w:val="28"/>
          <w:szCs w:val="28"/>
        </w:rPr>
        <w:t>;</w:t>
      </w:r>
    </w:p>
    <w:p w14:paraId="6381233E"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выполнение начальной синхронизации МК;</w:t>
      </w:r>
    </w:p>
    <w:p w14:paraId="6C31E853"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чёрного ящика для записи в </w:t>
      </w:r>
      <w:proofErr w:type="spellStart"/>
      <w:r w:rsidRPr="00F80F3C">
        <w:rPr>
          <w:sz w:val="28"/>
          <w:szCs w:val="28"/>
        </w:rPr>
        <w:t>ЕЕPROM</w:t>
      </w:r>
      <w:proofErr w:type="spellEnd"/>
      <w:r w:rsidRPr="00F80F3C">
        <w:rPr>
          <w:sz w:val="28"/>
          <w:szCs w:val="28"/>
        </w:rPr>
        <w:t xml:space="preserve"> при уход</w:t>
      </w:r>
      <w:r w:rsidRPr="00F80F3C">
        <w:rPr>
          <w:sz w:val="28"/>
          <w:szCs w:val="28"/>
          <w:lang w:val="uk-UA"/>
        </w:rPr>
        <w:t>е</w:t>
      </w:r>
      <w:r w:rsidRPr="00F80F3C">
        <w:rPr>
          <w:sz w:val="28"/>
          <w:szCs w:val="28"/>
        </w:rPr>
        <w:t xml:space="preserve"> в </w:t>
      </w:r>
      <w:proofErr w:type="spellStart"/>
      <w:r w:rsidRPr="00F80F3C">
        <w:rPr>
          <w:sz w:val="28"/>
          <w:szCs w:val="28"/>
        </w:rPr>
        <w:t>ЗС</w:t>
      </w:r>
      <w:proofErr w:type="spellEnd"/>
      <w:r w:rsidRPr="00F80F3C">
        <w:rPr>
          <w:sz w:val="28"/>
          <w:szCs w:val="28"/>
          <w:lang w:val="uk-UA"/>
        </w:rPr>
        <w:t>.</w:t>
      </w:r>
    </w:p>
    <w:p w14:paraId="51AA9A15"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управление</w:t>
      </w:r>
      <w:proofErr w:type="spellEnd"/>
      <w:r w:rsidRPr="00F80F3C">
        <w:rPr>
          <w:sz w:val="28"/>
          <w:szCs w:val="28"/>
          <w:lang w:val="uk-UA"/>
        </w:rPr>
        <w:t xml:space="preserve"> модулем </w:t>
      </w:r>
      <w:proofErr w:type="spellStart"/>
      <w:r w:rsidRPr="00391A53">
        <w:rPr>
          <w:i/>
          <w:iCs/>
          <w:sz w:val="28"/>
          <w:szCs w:val="28"/>
          <w:lang w:val="uk-UA"/>
        </w:rPr>
        <w:t>DeviceAddress</w:t>
      </w:r>
      <w:proofErr w:type="spellEnd"/>
      <w:r w:rsidRPr="00F80F3C">
        <w:rPr>
          <w:sz w:val="28"/>
          <w:szCs w:val="28"/>
          <w:lang w:val="en-US"/>
        </w:rPr>
        <w:t>;</w:t>
      </w:r>
    </w:p>
    <w:p w14:paraId="18E6010E"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lang w:val="en-US"/>
        </w:rPr>
        <w:t xml:space="preserve"> </w:t>
      </w:r>
      <w:proofErr w:type="spellStart"/>
      <w:r w:rsidR="00AA268D" w:rsidRPr="00F80F3C">
        <w:rPr>
          <w:sz w:val="28"/>
          <w:szCs w:val="28"/>
          <w:lang w:val="uk-UA"/>
        </w:rPr>
        <w:t>управление</w:t>
      </w:r>
      <w:proofErr w:type="spellEnd"/>
      <w:r w:rsidR="00AA268D" w:rsidRPr="00F80F3C">
        <w:rPr>
          <w:sz w:val="28"/>
          <w:szCs w:val="28"/>
          <w:lang w:val="uk-UA"/>
        </w:rPr>
        <w:t xml:space="preserve"> модулем </w:t>
      </w:r>
      <w:r w:rsidR="00AA268D" w:rsidRPr="00391A53">
        <w:rPr>
          <w:i/>
          <w:iCs/>
          <w:sz w:val="28"/>
          <w:szCs w:val="28"/>
          <w:lang w:val="en-US"/>
        </w:rPr>
        <w:t>Testing</w:t>
      </w:r>
      <w:r w:rsidR="00AA268D" w:rsidRPr="00F80F3C">
        <w:rPr>
          <w:sz w:val="28"/>
          <w:szCs w:val="28"/>
          <w:lang w:val="en-US"/>
        </w:rPr>
        <w:t>;</w:t>
      </w:r>
    </w:p>
    <w:p w14:paraId="4AC33F5E"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w:t>
      </w:r>
      <w:proofErr w:type="spellStart"/>
      <w:r w:rsidR="00AA268D" w:rsidRPr="00F80F3C">
        <w:rPr>
          <w:sz w:val="28"/>
          <w:szCs w:val="28"/>
          <w:lang w:val="uk-UA"/>
        </w:rPr>
        <w:t>управление</w:t>
      </w:r>
      <w:proofErr w:type="spellEnd"/>
      <w:r w:rsidR="00AA268D" w:rsidRPr="00F80F3C">
        <w:rPr>
          <w:sz w:val="28"/>
          <w:szCs w:val="28"/>
          <w:lang w:val="uk-UA"/>
        </w:rPr>
        <w:t xml:space="preserve"> модулем </w:t>
      </w:r>
      <w:proofErr w:type="spellStart"/>
      <w:r w:rsidR="00AA268D" w:rsidRPr="00391A53">
        <w:rPr>
          <w:i/>
          <w:iCs/>
          <w:sz w:val="28"/>
          <w:szCs w:val="28"/>
          <w:lang w:val="uk-UA"/>
        </w:rPr>
        <w:t>BinIn</w:t>
      </w:r>
      <w:proofErr w:type="spellEnd"/>
      <w:r w:rsidR="00AA268D" w:rsidRPr="00F80F3C">
        <w:rPr>
          <w:sz w:val="28"/>
          <w:szCs w:val="28"/>
          <w:lang w:val="en-US"/>
        </w:rPr>
        <w:t>;</w:t>
      </w:r>
    </w:p>
    <w:p w14:paraId="3F62C55A"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об активности прибора от </w:t>
      </w:r>
      <w:proofErr w:type="spellStart"/>
      <w:r w:rsidRPr="00391A53">
        <w:rPr>
          <w:i/>
          <w:iCs/>
          <w:sz w:val="28"/>
          <w:szCs w:val="28"/>
        </w:rPr>
        <w:t>ActivityManager</w:t>
      </w:r>
      <w:proofErr w:type="spellEnd"/>
      <w:r w:rsidRPr="00F80F3C">
        <w:rPr>
          <w:sz w:val="28"/>
          <w:szCs w:val="28"/>
        </w:rPr>
        <w:t xml:space="preserve"> к </w:t>
      </w:r>
      <w:proofErr w:type="spellStart"/>
      <w:r w:rsidRPr="00391A53">
        <w:rPr>
          <w:i/>
          <w:iCs/>
          <w:sz w:val="28"/>
          <w:szCs w:val="28"/>
          <w:lang w:val="en-US"/>
        </w:rPr>
        <w:t>IntegrCtrl</w:t>
      </w:r>
      <w:proofErr w:type="spellEnd"/>
      <w:r w:rsidRPr="00F80F3C">
        <w:rPr>
          <w:sz w:val="28"/>
          <w:szCs w:val="28"/>
        </w:rPr>
        <w:t>;</w:t>
      </w:r>
    </w:p>
    <w:p w14:paraId="4B39DD1E"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данные об активности прибора от </w:t>
      </w:r>
      <w:proofErr w:type="spellStart"/>
      <w:r w:rsidR="00AA268D" w:rsidRPr="00391A53">
        <w:rPr>
          <w:i/>
          <w:iCs/>
          <w:sz w:val="28"/>
          <w:szCs w:val="28"/>
        </w:rPr>
        <w:t>ActivityManager</w:t>
      </w:r>
      <w:proofErr w:type="spellEnd"/>
      <w:r w:rsidR="00AA268D" w:rsidRPr="00F80F3C">
        <w:rPr>
          <w:sz w:val="28"/>
          <w:szCs w:val="28"/>
        </w:rPr>
        <w:t xml:space="preserve"> к </w:t>
      </w:r>
      <w:proofErr w:type="spellStart"/>
      <w:r w:rsidR="00AA268D" w:rsidRPr="00391A53">
        <w:rPr>
          <w:i/>
          <w:iCs/>
          <w:sz w:val="28"/>
          <w:szCs w:val="28"/>
          <w:lang w:val="en-US"/>
        </w:rPr>
        <w:t>PositionDet</w:t>
      </w:r>
      <w:proofErr w:type="spellEnd"/>
      <w:r w:rsidR="00AA268D" w:rsidRPr="00F80F3C">
        <w:rPr>
          <w:sz w:val="28"/>
          <w:szCs w:val="28"/>
        </w:rPr>
        <w:t>;</w:t>
      </w:r>
    </w:p>
    <w:p w14:paraId="05E4B66C"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данные аналоговых измерений фазных токов и напряжений при тестировании</w:t>
      </w:r>
      <w:r w:rsidRPr="00F80F3C">
        <w:rPr>
          <w:sz w:val="28"/>
          <w:szCs w:val="28"/>
          <w:lang w:val="uk-UA"/>
        </w:rPr>
        <w:t xml:space="preserve"> </w:t>
      </w:r>
      <w:proofErr w:type="spellStart"/>
      <w:r w:rsidRPr="00F80F3C">
        <w:rPr>
          <w:sz w:val="28"/>
          <w:szCs w:val="28"/>
          <w:lang w:val="uk-UA"/>
        </w:rPr>
        <w:t>целостности</w:t>
      </w:r>
      <w:proofErr w:type="spellEnd"/>
      <w:r w:rsidRPr="00F80F3C">
        <w:rPr>
          <w:sz w:val="28"/>
          <w:szCs w:val="28"/>
        </w:rPr>
        <w:t xml:space="preserve"> рабочих цепей для </w:t>
      </w:r>
      <w:proofErr w:type="spellStart"/>
      <w:r w:rsidRPr="00391A53">
        <w:rPr>
          <w:i/>
          <w:iCs/>
          <w:sz w:val="28"/>
          <w:szCs w:val="28"/>
        </w:rPr>
        <w:t>IntegrCtrl</w:t>
      </w:r>
      <w:proofErr w:type="spellEnd"/>
      <w:r w:rsidRPr="00F80F3C">
        <w:rPr>
          <w:sz w:val="28"/>
          <w:szCs w:val="28"/>
        </w:rPr>
        <w:t>;</w:t>
      </w:r>
    </w:p>
    <w:p w14:paraId="3236FDA4"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en-US"/>
        </w:rPr>
        <w:lastRenderedPageBreak/>
        <w:t xml:space="preserve">– </w:t>
      </w:r>
      <w:proofErr w:type="spellStart"/>
      <w:r w:rsidRPr="00F80F3C">
        <w:rPr>
          <w:sz w:val="28"/>
          <w:szCs w:val="28"/>
          <w:lang w:val="en-US"/>
        </w:rPr>
        <w:t>управление</w:t>
      </w:r>
      <w:proofErr w:type="spellEnd"/>
      <w:r w:rsidRPr="00F80F3C">
        <w:rPr>
          <w:sz w:val="28"/>
          <w:szCs w:val="28"/>
          <w:lang w:val="en-US"/>
        </w:rPr>
        <w:t xml:space="preserve"> </w:t>
      </w:r>
      <w:proofErr w:type="spellStart"/>
      <w:r w:rsidRPr="00F80F3C">
        <w:rPr>
          <w:sz w:val="28"/>
          <w:szCs w:val="28"/>
          <w:lang w:val="en-US"/>
        </w:rPr>
        <w:t>состояниями</w:t>
      </w:r>
      <w:proofErr w:type="spellEnd"/>
      <w:r w:rsidRPr="00F80F3C">
        <w:rPr>
          <w:sz w:val="28"/>
          <w:szCs w:val="28"/>
          <w:lang w:val="en-US"/>
        </w:rPr>
        <w:t xml:space="preserve"> </w:t>
      </w:r>
      <w:proofErr w:type="spellStart"/>
      <w:r w:rsidRPr="00F80F3C">
        <w:rPr>
          <w:sz w:val="28"/>
          <w:szCs w:val="28"/>
          <w:lang w:val="en-US"/>
        </w:rPr>
        <w:t>работы</w:t>
      </w:r>
      <w:proofErr w:type="spellEnd"/>
      <w:r w:rsidRPr="00F80F3C">
        <w:rPr>
          <w:sz w:val="28"/>
          <w:szCs w:val="28"/>
          <w:lang w:val="en-US"/>
        </w:rPr>
        <w:t xml:space="preserve"> </w:t>
      </w:r>
      <w:proofErr w:type="spellStart"/>
      <w:r w:rsidRPr="00F80F3C">
        <w:rPr>
          <w:sz w:val="28"/>
          <w:szCs w:val="28"/>
          <w:lang w:val="en-US"/>
        </w:rPr>
        <w:t>прибора</w:t>
      </w:r>
      <w:proofErr w:type="spellEnd"/>
      <w:r w:rsidRPr="00F80F3C">
        <w:rPr>
          <w:sz w:val="28"/>
          <w:szCs w:val="28"/>
          <w:lang w:val="en-US"/>
        </w:rPr>
        <w:t>;</w:t>
      </w:r>
    </w:p>
    <w:p w14:paraId="02AD3D18"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 коде </w:t>
      </w:r>
      <w:proofErr w:type="spellStart"/>
      <w:r w:rsidRPr="00F80F3C">
        <w:rPr>
          <w:sz w:val="28"/>
          <w:szCs w:val="28"/>
        </w:rPr>
        <w:t>ЗС</w:t>
      </w:r>
      <w:proofErr w:type="spellEnd"/>
      <w:r w:rsidRPr="00F80F3C">
        <w:rPr>
          <w:sz w:val="28"/>
          <w:szCs w:val="28"/>
        </w:rPr>
        <w:t xml:space="preserve"> из </w:t>
      </w:r>
      <w:proofErr w:type="spellStart"/>
      <w:r w:rsidRPr="00F80F3C">
        <w:rPr>
          <w:sz w:val="28"/>
          <w:szCs w:val="28"/>
        </w:rPr>
        <w:t>EEPROM</w:t>
      </w:r>
      <w:proofErr w:type="spellEnd"/>
      <w:r w:rsidRPr="00F80F3C">
        <w:rPr>
          <w:sz w:val="28"/>
          <w:szCs w:val="28"/>
        </w:rPr>
        <w:t>;</w:t>
      </w:r>
    </w:p>
    <w:p w14:paraId="4B0D8441"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w:t>
      </w:r>
      <w:r w:rsidR="00AA268D" w:rsidRPr="00F80F3C">
        <w:rPr>
          <w:sz w:val="28"/>
          <w:szCs w:val="28"/>
        </w:rPr>
        <w:t xml:space="preserve">данные аналоговых измерений датчиков положения стрелки для </w:t>
      </w:r>
      <w:proofErr w:type="spellStart"/>
      <w:r w:rsidR="00AA268D" w:rsidRPr="00391A53">
        <w:rPr>
          <w:i/>
          <w:iCs/>
          <w:sz w:val="28"/>
          <w:szCs w:val="28"/>
          <w:lang w:val="uk-UA"/>
        </w:rPr>
        <w:t>PositionDet</w:t>
      </w:r>
      <w:proofErr w:type="spellEnd"/>
      <w:r w:rsidR="00AA268D" w:rsidRPr="00F80F3C">
        <w:rPr>
          <w:sz w:val="28"/>
          <w:szCs w:val="28"/>
          <w:lang w:val="uk-UA"/>
        </w:rPr>
        <w:t>;</w:t>
      </w:r>
    </w:p>
    <w:p w14:paraId="609796D8"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en-US"/>
        </w:rPr>
        <w:t xml:space="preserve">– </w:t>
      </w:r>
      <w:proofErr w:type="spellStart"/>
      <w:r w:rsidRPr="00F80F3C">
        <w:rPr>
          <w:sz w:val="28"/>
          <w:szCs w:val="28"/>
          <w:lang w:val="en-US"/>
        </w:rPr>
        <w:t>управление</w:t>
      </w:r>
      <w:proofErr w:type="spellEnd"/>
      <w:r w:rsidRPr="00F80F3C">
        <w:rPr>
          <w:sz w:val="28"/>
          <w:szCs w:val="28"/>
          <w:lang w:val="en-US"/>
        </w:rPr>
        <w:t xml:space="preserve"> </w:t>
      </w:r>
      <w:proofErr w:type="spellStart"/>
      <w:r w:rsidRPr="00F80F3C">
        <w:rPr>
          <w:sz w:val="28"/>
          <w:szCs w:val="28"/>
          <w:lang w:val="uk-UA"/>
        </w:rPr>
        <w:t>работой</w:t>
      </w:r>
      <w:proofErr w:type="spellEnd"/>
      <w:r w:rsidRPr="00F80F3C">
        <w:rPr>
          <w:sz w:val="28"/>
          <w:szCs w:val="28"/>
          <w:lang w:val="uk-UA"/>
        </w:rPr>
        <w:t xml:space="preserve"> модуля </w:t>
      </w:r>
      <w:proofErr w:type="spellStart"/>
      <w:r w:rsidRPr="00F80F3C">
        <w:rPr>
          <w:sz w:val="28"/>
          <w:szCs w:val="28"/>
          <w:lang w:val="uk-UA"/>
        </w:rPr>
        <w:t>EEPROM</w:t>
      </w:r>
      <w:proofErr w:type="spellEnd"/>
      <w:r w:rsidRPr="00F80F3C">
        <w:rPr>
          <w:sz w:val="28"/>
          <w:szCs w:val="28"/>
          <w:lang w:val="en-US"/>
        </w:rPr>
        <w:t>;</w:t>
      </w:r>
    </w:p>
    <w:p w14:paraId="3282B629"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 поступивших приказах </w:t>
      </w:r>
      <w:r w:rsidRPr="00F80F3C">
        <w:rPr>
          <w:sz w:val="28"/>
          <w:szCs w:val="28"/>
          <w:lang w:val="uk-UA"/>
        </w:rPr>
        <w:t xml:space="preserve">от </w:t>
      </w:r>
      <w:proofErr w:type="spellStart"/>
      <w:r w:rsidR="00391A53">
        <w:rPr>
          <w:sz w:val="28"/>
          <w:szCs w:val="28"/>
          <w:lang w:val="uk-UA"/>
        </w:rPr>
        <w:t>УС</w:t>
      </w:r>
      <w:proofErr w:type="spellEnd"/>
      <w:r w:rsidRPr="00F80F3C">
        <w:rPr>
          <w:sz w:val="28"/>
          <w:szCs w:val="28"/>
        </w:rPr>
        <w:t xml:space="preserve"> для модуля </w:t>
      </w:r>
      <w:proofErr w:type="spellStart"/>
      <w:r w:rsidRPr="00391A53">
        <w:rPr>
          <w:i/>
          <w:iCs/>
          <w:sz w:val="28"/>
          <w:szCs w:val="28"/>
        </w:rPr>
        <w:t>Indication</w:t>
      </w:r>
      <w:proofErr w:type="spellEnd"/>
      <w:r w:rsidRPr="00F80F3C">
        <w:rPr>
          <w:sz w:val="28"/>
          <w:szCs w:val="28"/>
        </w:rPr>
        <w:t>;</w:t>
      </w:r>
    </w:p>
    <w:p w14:paraId="5B9306A1"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w:t>
      </w:r>
      <w:r w:rsidRPr="00F80F3C">
        <w:rPr>
          <w:sz w:val="28"/>
          <w:szCs w:val="28"/>
          <w:lang w:val="uk-UA"/>
        </w:rPr>
        <w:t>в</w:t>
      </w:r>
      <w:proofErr w:type="spellStart"/>
      <w:r w:rsidRPr="00F80F3C">
        <w:rPr>
          <w:sz w:val="28"/>
          <w:szCs w:val="28"/>
        </w:rPr>
        <w:t>ычисление</w:t>
      </w:r>
      <w:proofErr w:type="spellEnd"/>
      <w:r w:rsidRPr="00F80F3C">
        <w:rPr>
          <w:sz w:val="28"/>
          <w:szCs w:val="28"/>
        </w:rPr>
        <w:t xml:space="preserve"> контрольной суммы для обмена между основным и ре</w:t>
      </w:r>
      <w:r w:rsidR="00391A53">
        <w:rPr>
          <w:sz w:val="28"/>
          <w:szCs w:val="28"/>
        </w:rPr>
        <w:t>з</w:t>
      </w:r>
      <w:r w:rsidRPr="00F80F3C">
        <w:rPr>
          <w:sz w:val="28"/>
          <w:szCs w:val="28"/>
        </w:rPr>
        <w:t>ервным прибором;</w:t>
      </w:r>
    </w:p>
    <w:p w14:paraId="3272301F"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результаты обмена между основным и ре</w:t>
      </w:r>
      <w:r w:rsidR="00391A53">
        <w:rPr>
          <w:sz w:val="28"/>
          <w:szCs w:val="28"/>
        </w:rPr>
        <w:t>з</w:t>
      </w:r>
      <w:r w:rsidRPr="00F80F3C">
        <w:rPr>
          <w:sz w:val="28"/>
          <w:szCs w:val="28"/>
        </w:rPr>
        <w:t xml:space="preserve">ервным приборами для </w:t>
      </w:r>
      <w:proofErr w:type="spellStart"/>
      <w:r w:rsidRPr="00391A53">
        <w:rPr>
          <w:i/>
          <w:iCs/>
          <w:sz w:val="28"/>
          <w:szCs w:val="28"/>
        </w:rPr>
        <w:t>ActivityManager</w:t>
      </w:r>
      <w:proofErr w:type="spellEnd"/>
      <w:r w:rsidRPr="00F80F3C">
        <w:rPr>
          <w:sz w:val="28"/>
          <w:szCs w:val="28"/>
        </w:rPr>
        <w:t>;</w:t>
      </w:r>
    </w:p>
    <w:p w14:paraId="61ACE2BC"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en-US"/>
        </w:rPr>
        <w:t xml:space="preserve">– </w:t>
      </w:r>
      <w:proofErr w:type="spellStart"/>
      <w:r w:rsidRPr="00F80F3C">
        <w:rPr>
          <w:sz w:val="28"/>
          <w:szCs w:val="28"/>
          <w:lang w:val="en-US"/>
        </w:rPr>
        <w:t>управление</w:t>
      </w:r>
      <w:proofErr w:type="spellEnd"/>
      <w:r w:rsidRPr="00F80F3C">
        <w:rPr>
          <w:sz w:val="28"/>
          <w:szCs w:val="28"/>
          <w:lang w:val="en-US"/>
        </w:rPr>
        <w:t xml:space="preserve"> </w:t>
      </w:r>
      <w:r w:rsidRPr="00F80F3C">
        <w:rPr>
          <w:sz w:val="28"/>
          <w:szCs w:val="28"/>
          <w:lang w:val="uk-UA"/>
        </w:rPr>
        <w:t>диспетчером задач;</w:t>
      </w:r>
    </w:p>
    <w:p w14:paraId="40833F75"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lang w:val="uk-UA"/>
        </w:rPr>
        <w:t xml:space="preserve"> </w:t>
      </w:r>
      <w:r w:rsidR="00391A53">
        <w:rPr>
          <w:sz w:val="28"/>
          <w:szCs w:val="28"/>
        </w:rPr>
        <w:t>д</w:t>
      </w:r>
      <w:r w:rsidRPr="00F80F3C">
        <w:rPr>
          <w:sz w:val="28"/>
          <w:szCs w:val="28"/>
        </w:rPr>
        <w:t xml:space="preserve">искретных входов для вычисления адреса, конфигурации прибора в </w:t>
      </w:r>
      <w:proofErr w:type="spellStart"/>
      <w:r w:rsidRPr="00391A53">
        <w:rPr>
          <w:i/>
          <w:iCs/>
          <w:sz w:val="28"/>
          <w:szCs w:val="28"/>
        </w:rPr>
        <w:t>DeviceAddress</w:t>
      </w:r>
      <w:proofErr w:type="spellEnd"/>
      <w:r w:rsidRPr="00F80F3C">
        <w:rPr>
          <w:sz w:val="28"/>
          <w:szCs w:val="28"/>
        </w:rPr>
        <w:t>;</w:t>
      </w:r>
    </w:p>
    <w:p w14:paraId="06263A55"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w:t>
      </w:r>
      <w:r w:rsidRPr="00F80F3C">
        <w:rPr>
          <w:sz w:val="28"/>
          <w:szCs w:val="28"/>
          <w:lang w:val="uk-UA"/>
        </w:rPr>
        <w:t xml:space="preserve">результат </w:t>
      </w:r>
      <w:proofErr w:type="spellStart"/>
      <w:r w:rsidRPr="00F80F3C">
        <w:rPr>
          <w:sz w:val="28"/>
          <w:szCs w:val="28"/>
          <w:lang w:val="uk-UA"/>
        </w:rPr>
        <w:t>работ</w:t>
      </w:r>
      <w:proofErr w:type="spellEnd"/>
      <w:r w:rsidRPr="00F80F3C">
        <w:rPr>
          <w:sz w:val="28"/>
          <w:szCs w:val="28"/>
        </w:rPr>
        <w:t>ы</w:t>
      </w:r>
      <w:r w:rsidRPr="00F80F3C">
        <w:rPr>
          <w:sz w:val="28"/>
          <w:szCs w:val="28"/>
          <w:lang w:val="uk-UA"/>
        </w:rPr>
        <w:t xml:space="preserve"> </w:t>
      </w:r>
      <w:proofErr w:type="spellStart"/>
      <w:r w:rsidRPr="00F80F3C">
        <w:rPr>
          <w:sz w:val="28"/>
          <w:szCs w:val="28"/>
          <w:lang w:val="uk-UA"/>
        </w:rPr>
        <w:t>антидребезгового</w:t>
      </w:r>
      <w:proofErr w:type="spellEnd"/>
      <w:r w:rsidRPr="00F80F3C">
        <w:rPr>
          <w:sz w:val="28"/>
          <w:szCs w:val="28"/>
          <w:lang w:val="uk-UA"/>
        </w:rPr>
        <w:t xml:space="preserve"> </w:t>
      </w:r>
      <w:proofErr w:type="spellStart"/>
      <w:r w:rsidRPr="00F80F3C">
        <w:rPr>
          <w:sz w:val="28"/>
          <w:szCs w:val="28"/>
          <w:lang w:val="uk-UA"/>
        </w:rPr>
        <w:t>фильтра</w:t>
      </w:r>
      <w:proofErr w:type="spellEnd"/>
      <w:r w:rsidRPr="00F80F3C">
        <w:rPr>
          <w:sz w:val="28"/>
          <w:szCs w:val="28"/>
          <w:lang w:val="uk-UA"/>
        </w:rPr>
        <w:t xml:space="preserve"> </w:t>
      </w:r>
      <w:proofErr w:type="spellStart"/>
      <w:r w:rsidRPr="00F80F3C">
        <w:rPr>
          <w:sz w:val="28"/>
          <w:szCs w:val="28"/>
          <w:lang w:val="uk-UA"/>
        </w:rPr>
        <w:t>логических</w:t>
      </w:r>
      <w:proofErr w:type="spellEnd"/>
      <w:r w:rsidRPr="00F80F3C">
        <w:rPr>
          <w:sz w:val="28"/>
          <w:szCs w:val="28"/>
          <w:lang w:val="uk-UA"/>
        </w:rPr>
        <w:t xml:space="preserve"> </w:t>
      </w:r>
      <w:proofErr w:type="spellStart"/>
      <w:r w:rsidRPr="00F80F3C">
        <w:rPr>
          <w:sz w:val="28"/>
          <w:szCs w:val="28"/>
          <w:lang w:val="uk-UA"/>
        </w:rPr>
        <w:t>сигналов</w:t>
      </w:r>
      <w:proofErr w:type="spellEnd"/>
      <w:r w:rsidRPr="00F80F3C">
        <w:rPr>
          <w:sz w:val="28"/>
          <w:szCs w:val="28"/>
          <w:lang w:val="uk-UA"/>
        </w:rPr>
        <w:t xml:space="preserve"> для </w:t>
      </w:r>
      <w:proofErr w:type="spellStart"/>
      <w:r w:rsidRPr="00F80F3C">
        <w:rPr>
          <w:sz w:val="28"/>
          <w:szCs w:val="28"/>
          <w:lang w:val="uk-UA"/>
        </w:rPr>
        <w:t>сигналов</w:t>
      </w:r>
      <w:proofErr w:type="spellEnd"/>
      <w:r w:rsidRPr="00F80F3C">
        <w:rPr>
          <w:sz w:val="28"/>
          <w:szCs w:val="28"/>
          <w:lang w:val="uk-UA"/>
        </w:rPr>
        <w:t xml:space="preserve"> короткого </w:t>
      </w:r>
      <w:proofErr w:type="spellStart"/>
      <w:r w:rsidRPr="00F80F3C">
        <w:rPr>
          <w:sz w:val="28"/>
          <w:szCs w:val="28"/>
          <w:lang w:val="uk-UA"/>
        </w:rPr>
        <w:t>замыкания</w:t>
      </w:r>
      <w:proofErr w:type="spellEnd"/>
      <w:r w:rsidRPr="00F80F3C">
        <w:rPr>
          <w:sz w:val="28"/>
          <w:szCs w:val="28"/>
          <w:lang w:val="uk-UA"/>
        </w:rPr>
        <w:t xml:space="preserve"> робочих и контрольних </w:t>
      </w:r>
      <w:proofErr w:type="spellStart"/>
      <w:r w:rsidRPr="00F80F3C">
        <w:rPr>
          <w:sz w:val="28"/>
          <w:szCs w:val="28"/>
          <w:lang w:val="uk-UA"/>
        </w:rPr>
        <w:t>цепей</w:t>
      </w:r>
      <w:proofErr w:type="spellEnd"/>
      <w:r w:rsidRPr="00F80F3C">
        <w:rPr>
          <w:sz w:val="28"/>
          <w:szCs w:val="28"/>
          <w:lang w:val="uk-UA"/>
        </w:rPr>
        <w:t>;</w:t>
      </w:r>
    </w:p>
    <w:p w14:paraId="039885A8"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о наличии питающих напряжений для </w:t>
      </w:r>
      <w:proofErr w:type="spellStart"/>
      <w:r w:rsidRPr="00391A53">
        <w:rPr>
          <w:i/>
          <w:iCs/>
          <w:sz w:val="28"/>
          <w:szCs w:val="28"/>
        </w:rPr>
        <w:t>ReleayCtrl</w:t>
      </w:r>
      <w:proofErr w:type="spellEnd"/>
      <w:r w:rsidRPr="00F80F3C">
        <w:rPr>
          <w:sz w:val="28"/>
          <w:szCs w:val="28"/>
        </w:rPr>
        <w:t>;</w:t>
      </w:r>
    </w:p>
    <w:p w14:paraId="0D4C290B"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данные о наличии питающих напряжений для </w:t>
      </w:r>
      <w:proofErr w:type="spellStart"/>
      <w:r w:rsidR="00AA268D" w:rsidRPr="00391A53">
        <w:rPr>
          <w:i/>
          <w:iCs/>
          <w:sz w:val="28"/>
          <w:szCs w:val="28"/>
          <w:lang w:val="en-US"/>
        </w:rPr>
        <w:t>ShuntShift</w:t>
      </w:r>
      <w:proofErr w:type="spellEnd"/>
      <w:r w:rsidR="00AA268D" w:rsidRPr="00F80F3C">
        <w:rPr>
          <w:sz w:val="28"/>
          <w:szCs w:val="28"/>
        </w:rPr>
        <w:t>;</w:t>
      </w:r>
    </w:p>
    <w:p w14:paraId="3DCF4883"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данные о наличии питающих напряжений для </w:t>
      </w:r>
      <w:proofErr w:type="spellStart"/>
      <w:r w:rsidR="00AA268D" w:rsidRPr="00391A53">
        <w:rPr>
          <w:i/>
          <w:iCs/>
          <w:sz w:val="28"/>
          <w:szCs w:val="28"/>
          <w:lang w:val="en-US"/>
        </w:rPr>
        <w:t>PositionDet</w:t>
      </w:r>
      <w:proofErr w:type="spellEnd"/>
      <w:r w:rsidR="00AA268D" w:rsidRPr="00F80F3C">
        <w:rPr>
          <w:sz w:val="28"/>
          <w:szCs w:val="28"/>
        </w:rPr>
        <w:t>;</w:t>
      </w:r>
    </w:p>
    <w:p w14:paraId="541DA84C"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rPr>
        <w:t xml:space="preserve"> данные аналоговых измерений фазных токов во время перевода стрелки для </w:t>
      </w:r>
      <w:proofErr w:type="spellStart"/>
      <w:r w:rsidR="00AA268D" w:rsidRPr="00391A53">
        <w:rPr>
          <w:i/>
          <w:iCs/>
          <w:sz w:val="28"/>
          <w:szCs w:val="28"/>
          <w:lang w:val="uk-UA"/>
        </w:rPr>
        <w:t>ShuntShift</w:t>
      </w:r>
      <w:proofErr w:type="spellEnd"/>
      <w:r w:rsidR="00AA268D" w:rsidRPr="00F80F3C">
        <w:rPr>
          <w:sz w:val="28"/>
          <w:szCs w:val="28"/>
        </w:rPr>
        <w:t>;</w:t>
      </w:r>
    </w:p>
    <w:p w14:paraId="10CE5C3B"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lang w:val="uk-UA"/>
        </w:rPr>
        <w:t xml:space="preserve"> </w:t>
      </w:r>
      <w:r w:rsidRPr="00F80F3C">
        <w:rPr>
          <w:sz w:val="28"/>
          <w:szCs w:val="28"/>
        </w:rPr>
        <w:t xml:space="preserve"> о состоянии реле </w:t>
      </w:r>
      <w:proofErr w:type="spellStart"/>
      <w:r w:rsidRPr="00F80F3C">
        <w:rPr>
          <w:sz w:val="28"/>
          <w:szCs w:val="28"/>
        </w:rPr>
        <w:t>РПВ</w:t>
      </w:r>
      <w:proofErr w:type="spellEnd"/>
      <w:r w:rsidRPr="00F80F3C">
        <w:rPr>
          <w:sz w:val="28"/>
          <w:szCs w:val="28"/>
        </w:rPr>
        <w:t xml:space="preserve"> для </w:t>
      </w:r>
      <w:proofErr w:type="spellStart"/>
      <w:r w:rsidRPr="00391A53">
        <w:rPr>
          <w:i/>
          <w:iCs/>
          <w:sz w:val="28"/>
          <w:szCs w:val="28"/>
        </w:rPr>
        <w:t>RelayCtrl</w:t>
      </w:r>
      <w:proofErr w:type="spellEnd"/>
      <w:r w:rsidRPr="00F80F3C">
        <w:rPr>
          <w:sz w:val="28"/>
          <w:szCs w:val="28"/>
        </w:rPr>
        <w:t>;</w:t>
      </w:r>
    </w:p>
    <w:p w14:paraId="57B4F722"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данные о состоянии дискретных входов определения питаний 24</w:t>
      </w:r>
      <w:r w:rsidR="00391A53">
        <w:rPr>
          <w:sz w:val="28"/>
          <w:szCs w:val="28"/>
        </w:rPr>
        <w:t> </w:t>
      </w:r>
      <w:r w:rsidRPr="00F80F3C">
        <w:rPr>
          <w:sz w:val="28"/>
          <w:szCs w:val="28"/>
        </w:rPr>
        <w:t>В и 220</w:t>
      </w:r>
      <w:r w:rsidR="00391A53">
        <w:rPr>
          <w:sz w:val="28"/>
          <w:szCs w:val="28"/>
        </w:rPr>
        <w:t> </w:t>
      </w:r>
      <w:r w:rsidRPr="00F80F3C">
        <w:rPr>
          <w:sz w:val="28"/>
          <w:szCs w:val="28"/>
        </w:rPr>
        <w:t xml:space="preserve">В для </w:t>
      </w:r>
      <w:proofErr w:type="spellStart"/>
      <w:r w:rsidRPr="00391A53">
        <w:rPr>
          <w:i/>
          <w:iCs/>
          <w:sz w:val="28"/>
          <w:szCs w:val="28"/>
        </w:rPr>
        <w:t>CheckSupply</w:t>
      </w:r>
      <w:proofErr w:type="spellEnd"/>
      <w:r w:rsidRPr="00F80F3C">
        <w:rPr>
          <w:sz w:val="28"/>
          <w:szCs w:val="28"/>
        </w:rPr>
        <w:t>;</w:t>
      </w:r>
    </w:p>
    <w:p w14:paraId="5479B9ED"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данные </w:t>
      </w:r>
      <w:r w:rsidRPr="00F80F3C">
        <w:rPr>
          <w:sz w:val="28"/>
          <w:szCs w:val="28"/>
          <w:lang w:val="uk-UA"/>
        </w:rPr>
        <w:t xml:space="preserve">о налички короткого </w:t>
      </w:r>
      <w:proofErr w:type="spellStart"/>
      <w:r w:rsidRPr="00F80F3C">
        <w:rPr>
          <w:sz w:val="28"/>
          <w:szCs w:val="28"/>
          <w:lang w:val="uk-UA"/>
        </w:rPr>
        <w:t>замыкания</w:t>
      </w:r>
      <w:proofErr w:type="spellEnd"/>
      <w:r w:rsidRPr="00F80F3C">
        <w:rPr>
          <w:sz w:val="28"/>
          <w:szCs w:val="28"/>
          <w:lang w:val="uk-UA"/>
        </w:rPr>
        <w:t xml:space="preserve"> робочих </w:t>
      </w:r>
      <w:proofErr w:type="spellStart"/>
      <w:r w:rsidRPr="00F80F3C">
        <w:rPr>
          <w:sz w:val="28"/>
          <w:szCs w:val="28"/>
          <w:lang w:val="uk-UA"/>
        </w:rPr>
        <w:t>цепей</w:t>
      </w:r>
      <w:proofErr w:type="spellEnd"/>
      <w:r w:rsidRPr="00F80F3C">
        <w:rPr>
          <w:sz w:val="28"/>
          <w:szCs w:val="28"/>
          <w:lang w:val="uk-UA"/>
        </w:rPr>
        <w:t xml:space="preserve"> для </w:t>
      </w:r>
      <w:proofErr w:type="spellStart"/>
      <w:r w:rsidRPr="00391A53">
        <w:rPr>
          <w:i/>
          <w:iCs/>
          <w:sz w:val="28"/>
          <w:szCs w:val="28"/>
          <w:lang w:val="uk-UA"/>
        </w:rPr>
        <w:t>IntegrCtrl</w:t>
      </w:r>
      <w:proofErr w:type="spellEnd"/>
      <w:r w:rsidRPr="00F80F3C">
        <w:rPr>
          <w:sz w:val="28"/>
          <w:szCs w:val="28"/>
          <w:lang w:val="uk-UA"/>
        </w:rPr>
        <w:t>;</w:t>
      </w:r>
    </w:p>
    <w:p w14:paraId="5CDEAC7C" w14:textId="77777777" w:rsidR="00AA268D" w:rsidRPr="00F80F3C" w:rsidRDefault="00AA268D" w:rsidP="00F80F3C">
      <w:pPr>
        <w:pStyle w:val="affd"/>
        <w:numPr>
          <w:ilvl w:val="0"/>
          <w:numId w:val="50"/>
        </w:numPr>
        <w:tabs>
          <w:tab w:val="left" w:pos="426"/>
        </w:tabs>
        <w:spacing w:line="360" w:lineRule="auto"/>
        <w:ind w:left="0" w:firstLine="142"/>
        <w:rPr>
          <w:sz w:val="28"/>
          <w:szCs w:val="28"/>
        </w:rPr>
      </w:pPr>
      <w:r w:rsidRPr="00F80F3C">
        <w:rPr>
          <w:sz w:val="28"/>
          <w:szCs w:val="28"/>
        </w:rPr>
        <w:t xml:space="preserve">– управление </w:t>
      </w:r>
      <w:proofErr w:type="spellStart"/>
      <w:r w:rsidRPr="00F80F3C">
        <w:rPr>
          <w:sz w:val="28"/>
          <w:szCs w:val="28"/>
          <w:lang w:val="uk-UA"/>
        </w:rPr>
        <w:t>работой</w:t>
      </w:r>
      <w:proofErr w:type="spellEnd"/>
      <w:r w:rsidRPr="00F80F3C">
        <w:rPr>
          <w:sz w:val="28"/>
          <w:szCs w:val="28"/>
          <w:lang w:val="uk-UA"/>
        </w:rPr>
        <w:t xml:space="preserve"> модуля </w:t>
      </w:r>
      <w:proofErr w:type="spellStart"/>
      <w:r w:rsidRPr="00F80F3C">
        <w:rPr>
          <w:sz w:val="28"/>
          <w:szCs w:val="28"/>
          <w:lang w:val="uk-UA"/>
        </w:rPr>
        <w:t>управляющей</w:t>
      </w:r>
      <w:proofErr w:type="spellEnd"/>
      <w:r w:rsidRPr="00F80F3C">
        <w:rPr>
          <w:sz w:val="28"/>
          <w:szCs w:val="28"/>
          <w:lang w:val="uk-UA"/>
        </w:rPr>
        <w:t xml:space="preserve"> </w:t>
      </w:r>
      <w:proofErr w:type="spellStart"/>
      <w:r w:rsidRPr="00F80F3C">
        <w:rPr>
          <w:sz w:val="28"/>
          <w:szCs w:val="28"/>
          <w:lang w:val="uk-UA"/>
        </w:rPr>
        <w:t>логики</w:t>
      </w:r>
      <w:proofErr w:type="spellEnd"/>
      <w:r w:rsidRPr="00F80F3C">
        <w:rPr>
          <w:sz w:val="28"/>
          <w:szCs w:val="28"/>
          <w:lang w:val="uk-UA"/>
        </w:rPr>
        <w:t xml:space="preserve"> </w:t>
      </w:r>
      <w:proofErr w:type="spellStart"/>
      <w:r w:rsidRPr="00391A53">
        <w:rPr>
          <w:i/>
          <w:iCs/>
          <w:sz w:val="28"/>
          <w:szCs w:val="28"/>
          <w:lang w:val="uk-UA"/>
        </w:rPr>
        <w:t>ControlSystem</w:t>
      </w:r>
      <w:proofErr w:type="spellEnd"/>
      <w:r w:rsidRPr="00F80F3C">
        <w:rPr>
          <w:sz w:val="28"/>
          <w:szCs w:val="28"/>
        </w:rPr>
        <w:t>;</w:t>
      </w:r>
    </w:p>
    <w:p w14:paraId="658C06C2"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 xml:space="preserve">– данные от компонентов </w:t>
      </w:r>
      <w:proofErr w:type="spellStart"/>
      <w:r w:rsidRPr="00391A53">
        <w:rPr>
          <w:i/>
          <w:iCs/>
          <w:sz w:val="28"/>
          <w:szCs w:val="28"/>
          <w:lang w:val="en-US"/>
        </w:rPr>
        <w:t>ShuntShift</w:t>
      </w:r>
      <w:proofErr w:type="spellEnd"/>
      <w:r w:rsidRPr="00F80F3C">
        <w:rPr>
          <w:sz w:val="28"/>
          <w:szCs w:val="28"/>
        </w:rPr>
        <w:t xml:space="preserve">, </w:t>
      </w:r>
      <w:r w:rsidRPr="00391A53">
        <w:rPr>
          <w:i/>
          <w:iCs/>
          <w:sz w:val="28"/>
          <w:szCs w:val="28"/>
          <w:lang w:val="en-US"/>
        </w:rPr>
        <w:t>RS</w:t>
      </w:r>
      <w:r w:rsidRPr="00391A53">
        <w:rPr>
          <w:i/>
          <w:iCs/>
          <w:sz w:val="28"/>
          <w:szCs w:val="28"/>
        </w:rPr>
        <w:t>422</w:t>
      </w:r>
      <w:r w:rsidRPr="00F80F3C">
        <w:rPr>
          <w:sz w:val="28"/>
          <w:szCs w:val="28"/>
        </w:rPr>
        <w:t xml:space="preserve">, </w:t>
      </w:r>
      <w:proofErr w:type="spellStart"/>
      <w:r w:rsidRPr="00391A53">
        <w:rPr>
          <w:i/>
          <w:iCs/>
          <w:sz w:val="28"/>
          <w:szCs w:val="28"/>
          <w:lang w:val="en-US"/>
        </w:rPr>
        <w:t>PositionDet</w:t>
      </w:r>
      <w:proofErr w:type="spellEnd"/>
      <w:r w:rsidRPr="00F80F3C">
        <w:rPr>
          <w:sz w:val="28"/>
          <w:szCs w:val="28"/>
          <w:lang w:val="uk-UA"/>
        </w:rPr>
        <w:t xml:space="preserve">, </w:t>
      </w:r>
      <w:proofErr w:type="spellStart"/>
      <w:r w:rsidRPr="00391A53">
        <w:rPr>
          <w:i/>
          <w:iCs/>
          <w:sz w:val="28"/>
          <w:szCs w:val="28"/>
          <w:lang w:val="uk-UA"/>
        </w:rPr>
        <w:t>OverloadDet</w:t>
      </w:r>
      <w:proofErr w:type="spellEnd"/>
      <w:r w:rsidRPr="00F80F3C">
        <w:rPr>
          <w:sz w:val="28"/>
          <w:szCs w:val="28"/>
          <w:lang w:val="uk-UA"/>
        </w:rPr>
        <w:t xml:space="preserve"> и </w:t>
      </w:r>
      <w:proofErr w:type="spellStart"/>
      <w:r w:rsidRPr="00F80F3C">
        <w:rPr>
          <w:sz w:val="28"/>
          <w:szCs w:val="28"/>
          <w:lang w:val="uk-UA"/>
        </w:rPr>
        <w:t>др</w:t>
      </w:r>
      <w:proofErr w:type="spellEnd"/>
      <w:r w:rsidRPr="00F80F3C">
        <w:rPr>
          <w:sz w:val="28"/>
          <w:szCs w:val="28"/>
          <w:lang w:val="uk-UA"/>
        </w:rPr>
        <w:t xml:space="preserve">. </w:t>
      </w:r>
      <w:r w:rsidRPr="00F80F3C">
        <w:rPr>
          <w:sz w:val="28"/>
          <w:szCs w:val="28"/>
        </w:rPr>
        <w:t xml:space="preserve"> для построения логики работы </w:t>
      </w:r>
      <w:proofErr w:type="spellStart"/>
      <w:r w:rsidRPr="00391A53">
        <w:rPr>
          <w:i/>
          <w:iCs/>
          <w:sz w:val="28"/>
          <w:szCs w:val="28"/>
        </w:rPr>
        <w:t>ControlSystem</w:t>
      </w:r>
      <w:proofErr w:type="spellEnd"/>
      <w:r w:rsidRPr="00F80F3C">
        <w:rPr>
          <w:sz w:val="28"/>
          <w:szCs w:val="28"/>
        </w:rPr>
        <w:t>;</w:t>
      </w:r>
    </w:p>
    <w:p w14:paraId="47EC2807"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uk-UA"/>
        </w:rPr>
        <w:lastRenderedPageBreak/>
        <w:t xml:space="preserve">– </w:t>
      </w:r>
      <w:proofErr w:type="spellStart"/>
      <w:r w:rsidR="00F80F3C" w:rsidRPr="00F80F3C">
        <w:rPr>
          <w:sz w:val="28"/>
          <w:szCs w:val="28"/>
          <w:lang w:val="uk-UA"/>
        </w:rPr>
        <w:t>о</w:t>
      </w:r>
      <w:r w:rsidRPr="00F80F3C">
        <w:rPr>
          <w:sz w:val="28"/>
          <w:szCs w:val="28"/>
          <w:lang w:val="uk-UA"/>
        </w:rPr>
        <w:t>бмен</w:t>
      </w:r>
      <w:proofErr w:type="spellEnd"/>
      <w:r w:rsidRPr="00F80F3C">
        <w:rPr>
          <w:sz w:val="28"/>
          <w:szCs w:val="28"/>
          <w:lang w:val="uk-UA"/>
        </w:rPr>
        <w:t xml:space="preserve"> с </w:t>
      </w:r>
      <w:proofErr w:type="spellStart"/>
      <w:r w:rsidR="00391A53">
        <w:rPr>
          <w:sz w:val="28"/>
          <w:szCs w:val="28"/>
          <w:lang w:val="uk-UA"/>
        </w:rPr>
        <w:t>УС</w:t>
      </w:r>
      <w:proofErr w:type="spellEnd"/>
      <w:r w:rsidRPr="00F80F3C">
        <w:rPr>
          <w:sz w:val="28"/>
          <w:szCs w:val="28"/>
          <w:lang w:val="uk-UA"/>
        </w:rPr>
        <w:t xml:space="preserve"> (</w:t>
      </w:r>
      <w:proofErr w:type="spellStart"/>
      <w:r w:rsidRPr="00F80F3C">
        <w:rPr>
          <w:sz w:val="28"/>
          <w:szCs w:val="28"/>
          <w:lang w:val="uk-UA"/>
        </w:rPr>
        <w:t>формирование</w:t>
      </w:r>
      <w:proofErr w:type="spellEnd"/>
      <w:r w:rsidRPr="00F80F3C">
        <w:rPr>
          <w:sz w:val="28"/>
          <w:szCs w:val="28"/>
          <w:lang w:val="uk-UA"/>
        </w:rPr>
        <w:t xml:space="preserve"> </w:t>
      </w:r>
      <w:proofErr w:type="spellStart"/>
      <w:r w:rsidRPr="00F80F3C">
        <w:rPr>
          <w:sz w:val="28"/>
          <w:szCs w:val="28"/>
          <w:lang w:val="uk-UA"/>
        </w:rPr>
        <w:t>статусов</w:t>
      </w:r>
      <w:proofErr w:type="spellEnd"/>
      <w:r w:rsidRPr="00F80F3C">
        <w:rPr>
          <w:sz w:val="28"/>
          <w:szCs w:val="28"/>
          <w:lang w:val="uk-UA"/>
        </w:rPr>
        <w:t xml:space="preserve">, </w:t>
      </w:r>
      <w:proofErr w:type="spellStart"/>
      <w:r w:rsidRPr="00F80F3C">
        <w:rPr>
          <w:sz w:val="28"/>
          <w:szCs w:val="28"/>
          <w:lang w:val="uk-UA"/>
        </w:rPr>
        <w:t>алармов</w:t>
      </w:r>
      <w:proofErr w:type="spellEnd"/>
      <w:r w:rsidRPr="00F80F3C">
        <w:rPr>
          <w:sz w:val="28"/>
          <w:szCs w:val="28"/>
          <w:lang w:val="uk-UA"/>
        </w:rPr>
        <w:t xml:space="preserve">), </w:t>
      </w:r>
      <w:proofErr w:type="spellStart"/>
      <w:r w:rsidRPr="00F80F3C">
        <w:rPr>
          <w:sz w:val="28"/>
          <w:szCs w:val="28"/>
          <w:lang w:val="uk-UA"/>
        </w:rPr>
        <w:t>управление</w:t>
      </w:r>
      <w:proofErr w:type="spellEnd"/>
      <w:r w:rsidRPr="00F80F3C">
        <w:rPr>
          <w:sz w:val="28"/>
          <w:szCs w:val="28"/>
          <w:lang w:val="uk-UA"/>
        </w:rPr>
        <w:t xml:space="preserve"> </w:t>
      </w:r>
      <w:proofErr w:type="spellStart"/>
      <w:r w:rsidRPr="00F80F3C">
        <w:rPr>
          <w:sz w:val="28"/>
          <w:szCs w:val="28"/>
          <w:lang w:val="uk-UA"/>
        </w:rPr>
        <w:t>активностью</w:t>
      </w:r>
      <w:proofErr w:type="spellEnd"/>
      <w:r w:rsidRPr="00F80F3C">
        <w:rPr>
          <w:sz w:val="28"/>
          <w:szCs w:val="28"/>
          <w:lang w:val="uk-UA"/>
        </w:rPr>
        <w:t xml:space="preserve"> </w:t>
      </w:r>
      <w:proofErr w:type="spellStart"/>
      <w:r w:rsidRPr="00F80F3C">
        <w:rPr>
          <w:sz w:val="28"/>
          <w:szCs w:val="28"/>
          <w:lang w:val="uk-UA"/>
        </w:rPr>
        <w:t>прибора</w:t>
      </w:r>
      <w:proofErr w:type="spellEnd"/>
      <w:r w:rsidRPr="00F80F3C">
        <w:rPr>
          <w:sz w:val="28"/>
          <w:szCs w:val="28"/>
          <w:lang w:val="uk-UA"/>
        </w:rPr>
        <w:t xml:space="preserve">, </w:t>
      </w:r>
      <w:proofErr w:type="spellStart"/>
      <w:r w:rsidRPr="00F80F3C">
        <w:rPr>
          <w:sz w:val="28"/>
          <w:szCs w:val="28"/>
          <w:lang w:val="uk-UA"/>
        </w:rPr>
        <w:t>управление</w:t>
      </w:r>
      <w:proofErr w:type="spellEnd"/>
      <w:r w:rsidRPr="00F80F3C">
        <w:rPr>
          <w:sz w:val="28"/>
          <w:szCs w:val="28"/>
          <w:lang w:val="uk-UA"/>
        </w:rPr>
        <w:t xml:space="preserve"> </w:t>
      </w:r>
      <w:proofErr w:type="spellStart"/>
      <w:r w:rsidRPr="00F80F3C">
        <w:rPr>
          <w:sz w:val="28"/>
          <w:szCs w:val="28"/>
          <w:lang w:val="uk-UA"/>
        </w:rPr>
        <w:t>индикацией</w:t>
      </w:r>
      <w:proofErr w:type="spellEnd"/>
      <w:r w:rsidRPr="00F80F3C">
        <w:rPr>
          <w:sz w:val="28"/>
          <w:szCs w:val="28"/>
          <w:lang w:val="uk-UA"/>
        </w:rPr>
        <w:t xml:space="preserve">, </w:t>
      </w:r>
      <w:proofErr w:type="spellStart"/>
      <w:r w:rsidRPr="00F80F3C">
        <w:rPr>
          <w:sz w:val="28"/>
          <w:szCs w:val="28"/>
          <w:lang w:val="uk-UA"/>
        </w:rPr>
        <w:t>обработка</w:t>
      </w:r>
      <w:proofErr w:type="spellEnd"/>
      <w:r w:rsidRPr="00F80F3C">
        <w:rPr>
          <w:sz w:val="28"/>
          <w:szCs w:val="28"/>
          <w:lang w:val="uk-UA"/>
        </w:rPr>
        <w:t xml:space="preserve"> </w:t>
      </w:r>
      <w:proofErr w:type="spellStart"/>
      <w:r w:rsidRPr="00F80F3C">
        <w:rPr>
          <w:sz w:val="28"/>
          <w:szCs w:val="28"/>
          <w:lang w:val="uk-UA"/>
        </w:rPr>
        <w:t>поступивших</w:t>
      </w:r>
      <w:proofErr w:type="spellEnd"/>
      <w:r w:rsidRPr="00F80F3C">
        <w:rPr>
          <w:sz w:val="28"/>
          <w:szCs w:val="28"/>
          <w:lang w:val="uk-UA"/>
        </w:rPr>
        <w:t xml:space="preserve"> от </w:t>
      </w:r>
      <w:proofErr w:type="spellStart"/>
      <w:r w:rsidRPr="00F80F3C">
        <w:rPr>
          <w:sz w:val="28"/>
          <w:szCs w:val="28"/>
          <w:lang w:val="uk-UA"/>
        </w:rPr>
        <w:t>управляющей</w:t>
      </w:r>
      <w:proofErr w:type="spellEnd"/>
      <w:r w:rsidRPr="00F80F3C">
        <w:rPr>
          <w:sz w:val="28"/>
          <w:szCs w:val="28"/>
          <w:lang w:val="uk-UA"/>
        </w:rPr>
        <w:t xml:space="preserve"> </w:t>
      </w:r>
      <w:proofErr w:type="spellStart"/>
      <w:r w:rsidRPr="00F80F3C">
        <w:rPr>
          <w:sz w:val="28"/>
          <w:szCs w:val="28"/>
          <w:lang w:val="uk-UA"/>
        </w:rPr>
        <w:t>системы</w:t>
      </w:r>
      <w:proofErr w:type="spellEnd"/>
      <w:r w:rsidRPr="00F80F3C">
        <w:rPr>
          <w:sz w:val="28"/>
          <w:szCs w:val="28"/>
          <w:lang w:val="uk-UA"/>
        </w:rPr>
        <w:t xml:space="preserve"> </w:t>
      </w:r>
      <w:proofErr w:type="spellStart"/>
      <w:r w:rsidRPr="00F80F3C">
        <w:rPr>
          <w:sz w:val="28"/>
          <w:szCs w:val="28"/>
          <w:lang w:val="uk-UA"/>
        </w:rPr>
        <w:t>приказов</w:t>
      </w:r>
      <w:proofErr w:type="spellEnd"/>
      <w:r w:rsidRPr="00F80F3C">
        <w:rPr>
          <w:sz w:val="28"/>
          <w:szCs w:val="28"/>
          <w:lang w:val="uk-UA"/>
        </w:rPr>
        <w:t xml:space="preserve"> и </w:t>
      </w:r>
      <w:proofErr w:type="spellStart"/>
      <w:r w:rsidRPr="00F80F3C">
        <w:rPr>
          <w:sz w:val="28"/>
          <w:szCs w:val="28"/>
          <w:lang w:val="uk-UA"/>
        </w:rPr>
        <w:t>формирование</w:t>
      </w:r>
      <w:proofErr w:type="spellEnd"/>
      <w:r w:rsidRPr="00F80F3C">
        <w:rPr>
          <w:sz w:val="28"/>
          <w:szCs w:val="28"/>
          <w:lang w:val="uk-UA"/>
        </w:rPr>
        <w:t xml:space="preserve"> </w:t>
      </w:r>
      <w:proofErr w:type="spellStart"/>
      <w:r w:rsidRPr="00F80F3C">
        <w:rPr>
          <w:sz w:val="28"/>
          <w:szCs w:val="28"/>
          <w:lang w:val="uk-UA"/>
        </w:rPr>
        <w:t>статусов</w:t>
      </w:r>
      <w:proofErr w:type="spellEnd"/>
      <w:r w:rsidRPr="00F80F3C">
        <w:rPr>
          <w:sz w:val="28"/>
          <w:szCs w:val="28"/>
          <w:lang w:val="uk-UA"/>
        </w:rPr>
        <w:t>;</w:t>
      </w:r>
    </w:p>
    <w:p w14:paraId="49C86F6E"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w:t>
      </w:r>
      <w:r w:rsidR="00AA268D" w:rsidRPr="00F80F3C">
        <w:rPr>
          <w:sz w:val="28"/>
          <w:szCs w:val="28"/>
          <w:lang w:val="uk-UA"/>
        </w:rPr>
        <w:t xml:space="preserve"> </w:t>
      </w:r>
      <w:r w:rsidR="00AA268D" w:rsidRPr="00F80F3C">
        <w:rPr>
          <w:sz w:val="28"/>
          <w:szCs w:val="28"/>
        </w:rPr>
        <w:t xml:space="preserve">управление </w:t>
      </w:r>
      <w:proofErr w:type="spellStart"/>
      <w:r w:rsidR="00AA268D" w:rsidRPr="00F80F3C">
        <w:rPr>
          <w:sz w:val="28"/>
          <w:szCs w:val="28"/>
          <w:lang w:val="uk-UA"/>
        </w:rPr>
        <w:t>работой</w:t>
      </w:r>
      <w:proofErr w:type="spellEnd"/>
      <w:r w:rsidR="00AA268D" w:rsidRPr="00F80F3C">
        <w:rPr>
          <w:sz w:val="28"/>
          <w:szCs w:val="28"/>
          <w:lang w:val="uk-UA"/>
        </w:rPr>
        <w:t xml:space="preserve"> </w:t>
      </w:r>
      <w:proofErr w:type="spellStart"/>
      <w:r w:rsidR="00AA268D" w:rsidRPr="00391A53">
        <w:rPr>
          <w:i/>
          <w:iCs/>
          <w:sz w:val="28"/>
          <w:szCs w:val="28"/>
          <w:lang w:val="uk-UA"/>
        </w:rPr>
        <w:t>OverloadDet</w:t>
      </w:r>
      <w:proofErr w:type="spellEnd"/>
      <w:r w:rsidR="00AA268D" w:rsidRPr="00F80F3C">
        <w:rPr>
          <w:sz w:val="28"/>
          <w:szCs w:val="28"/>
          <w:lang w:val="uk-UA"/>
        </w:rPr>
        <w:t>;</w:t>
      </w:r>
    </w:p>
    <w:p w14:paraId="2967B577"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 данные о коротком замыкании контр</w:t>
      </w:r>
      <w:r w:rsidR="00391A53">
        <w:rPr>
          <w:sz w:val="28"/>
          <w:szCs w:val="28"/>
        </w:rPr>
        <w:t>о</w:t>
      </w:r>
      <w:r w:rsidRPr="00F80F3C">
        <w:rPr>
          <w:sz w:val="28"/>
          <w:szCs w:val="28"/>
        </w:rPr>
        <w:t xml:space="preserve">льных цепей для </w:t>
      </w:r>
      <w:proofErr w:type="spellStart"/>
      <w:r w:rsidRPr="00391A53">
        <w:rPr>
          <w:i/>
          <w:iCs/>
          <w:sz w:val="28"/>
          <w:szCs w:val="28"/>
          <w:lang w:val="en-US"/>
        </w:rPr>
        <w:t>PositionDet</w:t>
      </w:r>
      <w:proofErr w:type="spellEnd"/>
      <w:r w:rsidRPr="00F80F3C">
        <w:rPr>
          <w:sz w:val="28"/>
          <w:szCs w:val="28"/>
        </w:rPr>
        <w:t>;</w:t>
      </w:r>
    </w:p>
    <w:p w14:paraId="0AA95C4B"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 xml:space="preserve">– </w:t>
      </w:r>
      <w:r w:rsidR="00AA268D" w:rsidRPr="00F80F3C">
        <w:rPr>
          <w:sz w:val="28"/>
          <w:szCs w:val="28"/>
        </w:rPr>
        <w:t xml:space="preserve">управление </w:t>
      </w:r>
      <w:proofErr w:type="spellStart"/>
      <w:r w:rsidR="00AA268D" w:rsidRPr="00F80F3C">
        <w:rPr>
          <w:sz w:val="28"/>
          <w:szCs w:val="28"/>
          <w:lang w:val="uk-UA"/>
        </w:rPr>
        <w:t>работой</w:t>
      </w:r>
      <w:proofErr w:type="spellEnd"/>
      <w:r w:rsidR="00AA268D" w:rsidRPr="00F80F3C">
        <w:rPr>
          <w:sz w:val="28"/>
          <w:szCs w:val="28"/>
          <w:lang w:val="uk-UA"/>
        </w:rPr>
        <w:t xml:space="preserve"> </w:t>
      </w:r>
      <w:proofErr w:type="spellStart"/>
      <w:r w:rsidR="00AA268D" w:rsidRPr="00391A53">
        <w:rPr>
          <w:i/>
          <w:iCs/>
          <w:sz w:val="28"/>
          <w:szCs w:val="28"/>
          <w:lang w:val="en-US"/>
        </w:rPr>
        <w:t>RelayCtrl</w:t>
      </w:r>
      <w:proofErr w:type="spellEnd"/>
      <w:r w:rsidR="00AA268D" w:rsidRPr="00F80F3C">
        <w:rPr>
          <w:sz w:val="28"/>
          <w:szCs w:val="28"/>
          <w:lang w:val="uk-UA"/>
        </w:rPr>
        <w:t>;</w:t>
      </w:r>
    </w:p>
    <w:p w14:paraId="1E46565B"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w:t>
      </w:r>
      <w:r w:rsidR="00AA268D" w:rsidRPr="00F80F3C">
        <w:rPr>
          <w:sz w:val="28"/>
          <w:szCs w:val="28"/>
          <w:lang w:val="uk-UA"/>
        </w:rPr>
        <w:t xml:space="preserve"> </w:t>
      </w:r>
      <w:proofErr w:type="spellStart"/>
      <w:r w:rsidR="00AA268D" w:rsidRPr="00F80F3C">
        <w:rPr>
          <w:sz w:val="28"/>
          <w:szCs w:val="28"/>
          <w:lang w:val="uk-UA"/>
        </w:rPr>
        <w:t>данные</w:t>
      </w:r>
      <w:proofErr w:type="spellEnd"/>
      <w:r w:rsidR="00AA268D" w:rsidRPr="00F80F3C">
        <w:rPr>
          <w:sz w:val="28"/>
          <w:szCs w:val="28"/>
          <w:lang w:val="uk-UA"/>
        </w:rPr>
        <w:t xml:space="preserve"> о </w:t>
      </w:r>
      <w:r w:rsidR="00391A53">
        <w:rPr>
          <w:sz w:val="28"/>
          <w:szCs w:val="28"/>
          <w:lang w:val="uk-UA"/>
        </w:rPr>
        <w:t>КЗ</w:t>
      </w:r>
      <w:r w:rsidR="00AA268D" w:rsidRPr="00F80F3C">
        <w:rPr>
          <w:sz w:val="28"/>
          <w:szCs w:val="28"/>
          <w:lang w:val="uk-UA"/>
        </w:rPr>
        <w:t xml:space="preserve"> </w:t>
      </w:r>
      <w:proofErr w:type="spellStart"/>
      <w:r w:rsidR="00AA268D" w:rsidRPr="00F80F3C">
        <w:rPr>
          <w:sz w:val="28"/>
          <w:szCs w:val="28"/>
          <w:lang w:val="uk-UA"/>
        </w:rPr>
        <w:t>рабочих</w:t>
      </w:r>
      <w:proofErr w:type="spellEnd"/>
      <w:r w:rsidR="00AA268D" w:rsidRPr="00F80F3C">
        <w:rPr>
          <w:sz w:val="28"/>
          <w:szCs w:val="28"/>
          <w:lang w:val="uk-UA"/>
        </w:rPr>
        <w:t xml:space="preserve"> </w:t>
      </w:r>
      <w:proofErr w:type="spellStart"/>
      <w:r w:rsidR="00AA268D" w:rsidRPr="00F80F3C">
        <w:rPr>
          <w:sz w:val="28"/>
          <w:szCs w:val="28"/>
          <w:lang w:val="uk-UA"/>
        </w:rPr>
        <w:t>цепей</w:t>
      </w:r>
      <w:proofErr w:type="spellEnd"/>
      <w:r w:rsidR="00AA268D" w:rsidRPr="00F80F3C">
        <w:rPr>
          <w:sz w:val="28"/>
          <w:szCs w:val="28"/>
          <w:lang w:val="uk-UA"/>
        </w:rPr>
        <w:t xml:space="preserve"> </w:t>
      </w:r>
      <w:r w:rsidR="00AA268D" w:rsidRPr="00F80F3C">
        <w:rPr>
          <w:sz w:val="28"/>
          <w:szCs w:val="28"/>
        </w:rPr>
        <w:t xml:space="preserve">либо данные об аппаратной неисправности датчика короткого замыкания рабочих цепей </w:t>
      </w:r>
      <w:r w:rsidR="00AA268D" w:rsidRPr="00F80F3C">
        <w:rPr>
          <w:sz w:val="28"/>
          <w:szCs w:val="28"/>
          <w:lang w:val="uk-UA"/>
        </w:rPr>
        <w:t xml:space="preserve">для </w:t>
      </w:r>
      <w:proofErr w:type="spellStart"/>
      <w:r w:rsidR="00AA268D" w:rsidRPr="00391A53">
        <w:rPr>
          <w:i/>
          <w:iCs/>
          <w:sz w:val="28"/>
          <w:szCs w:val="28"/>
        </w:rPr>
        <w:t>ShuntShift</w:t>
      </w:r>
      <w:proofErr w:type="spellEnd"/>
      <w:r w:rsidR="00AA268D" w:rsidRPr="00F80F3C">
        <w:rPr>
          <w:sz w:val="28"/>
          <w:szCs w:val="28"/>
          <w:lang w:val="uk-UA"/>
        </w:rPr>
        <w:t>;</w:t>
      </w:r>
    </w:p>
    <w:p w14:paraId="0B6BA1E0" w14:textId="77777777" w:rsidR="00AA268D" w:rsidRPr="00F80F3C" w:rsidRDefault="00F80F3C" w:rsidP="00F80F3C">
      <w:pPr>
        <w:pStyle w:val="affd"/>
        <w:numPr>
          <w:ilvl w:val="0"/>
          <w:numId w:val="50"/>
        </w:numPr>
        <w:tabs>
          <w:tab w:val="left" w:pos="426"/>
        </w:tabs>
        <w:spacing w:line="360" w:lineRule="auto"/>
        <w:ind w:left="0" w:firstLine="142"/>
        <w:rPr>
          <w:sz w:val="28"/>
          <w:szCs w:val="28"/>
        </w:rPr>
      </w:pPr>
      <w:r w:rsidRPr="00F80F3C">
        <w:rPr>
          <w:sz w:val="28"/>
          <w:szCs w:val="28"/>
        </w:rPr>
        <w:t>–</w:t>
      </w:r>
      <w:r w:rsidR="00AA268D" w:rsidRPr="00F80F3C">
        <w:rPr>
          <w:sz w:val="28"/>
          <w:szCs w:val="28"/>
          <w:lang w:val="uk-UA"/>
        </w:rPr>
        <w:t xml:space="preserve"> результат </w:t>
      </w:r>
      <w:proofErr w:type="spellStart"/>
      <w:r w:rsidR="00AA268D" w:rsidRPr="00F80F3C">
        <w:rPr>
          <w:sz w:val="28"/>
          <w:szCs w:val="28"/>
          <w:lang w:val="uk-UA"/>
        </w:rPr>
        <w:t>работ</w:t>
      </w:r>
      <w:proofErr w:type="spellEnd"/>
      <w:r w:rsidR="00AA268D" w:rsidRPr="00F80F3C">
        <w:rPr>
          <w:sz w:val="28"/>
          <w:szCs w:val="28"/>
        </w:rPr>
        <w:t>ы</w:t>
      </w:r>
      <w:r w:rsidR="00AA268D" w:rsidRPr="00F80F3C">
        <w:rPr>
          <w:sz w:val="28"/>
          <w:szCs w:val="28"/>
          <w:lang w:val="uk-UA"/>
        </w:rPr>
        <w:t xml:space="preserve"> </w:t>
      </w:r>
      <w:proofErr w:type="spellStart"/>
      <w:r w:rsidR="00AA268D" w:rsidRPr="00F80F3C">
        <w:rPr>
          <w:sz w:val="28"/>
          <w:szCs w:val="28"/>
          <w:lang w:val="uk-UA"/>
        </w:rPr>
        <w:t>антидребезгового</w:t>
      </w:r>
      <w:proofErr w:type="spellEnd"/>
      <w:r w:rsidR="00AA268D" w:rsidRPr="00F80F3C">
        <w:rPr>
          <w:sz w:val="28"/>
          <w:szCs w:val="28"/>
          <w:lang w:val="uk-UA"/>
        </w:rPr>
        <w:t xml:space="preserve"> </w:t>
      </w:r>
      <w:proofErr w:type="spellStart"/>
      <w:r w:rsidR="00AA268D" w:rsidRPr="00F80F3C">
        <w:rPr>
          <w:sz w:val="28"/>
          <w:szCs w:val="28"/>
          <w:lang w:val="uk-UA"/>
        </w:rPr>
        <w:t>фильтра</w:t>
      </w:r>
      <w:proofErr w:type="spellEnd"/>
      <w:r w:rsidR="00AA268D" w:rsidRPr="00F80F3C">
        <w:rPr>
          <w:sz w:val="28"/>
          <w:szCs w:val="28"/>
          <w:lang w:val="uk-UA"/>
        </w:rPr>
        <w:t xml:space="preserve"> </w:t>
      </w:r>
      <w:proofErr w:type="spellStart"/>
      <w:r w:rsidR="00AA268D" w:rsidRPr="00F80F3C">
        <w:rPr>
          <w:sz w:val="28"/>
          <w:szCs w:val="28"/>
          <w:lang w:val="uk-UA"/>
        </w:rPr>
        <w:t>логических</w:t>
      </w:r>
      <w:proofErr w:type="spellEnd"/>
      <w:r w:rsidR="00AA268D" w:rsidRPr="00F80F3C">
        <w:rPr>
          <w:sz w:val="28"/>
          <w:szCs w:val="28"/>
          <w:lang w:val="uk-UA"/>
        </w:rPr>
        <w:t xml:space="preserve"> </w:t>
      </w:r>
      <w:proofErr w:type="spellStart"/>
      <w:r w:rsidR="00AA268D" w:rsidRPr="00F80F3C">
        <w:rPr>
          <w:sz w:val="28"/>
          <w:szCs w:val="28"/>
          <w:lang w:val="uk-UA"/>
        </w:rPr>
        <w:t>сигналов</w:t>
      </w:r>
      <w:proofErr w:type="spellEnd"/>
      <w:r w:rsidR="00AA268D" w:rsidRPr="00F80F3C">
        <w:rPr>
          <w:sz w:val="28"/>
          <w:szCs w:val="28"/>
          <w:lang w:val="uk-UA"/>
        </w:rPr>
        <w:t xml:space="preserve"> для </w:t>
      </w:r>
      <w:proofErr w:type="spellStart"/>
      <w:r w:rsidR="00AA268D" w:rsidRPr="00F80F3C">
        <w:rPr>
          <w:sz w:val="28"/>
          <w:szCs w:val="28"/>
          <w:lang w:val="uk-UA"/>
        </w:rPr>
        <w:t>сигналов</w:t>
      </w:r>
      <w:proofErr w:type="spellEnd"/>
      <w:r w:rsidR="00AA268D" w:rsidRPr="00F80F3C">
        <w:rPr>
          <w:sz w:val="28"/>
          <w:szCs w:val="28"/>
          <w:lang w:val="uk-UA"/>
        </w:rPr>
        <w:t xml:space="preserve"> </w:t>
      </w:r>
      <w:proofErr w:type="spellStart"/>
      <w:r w:rsidR="00AA268D" w:rsidRPr="00F80F3C">
        <w:rPr>
          <w:sz w:val="28"/>
          <w:szCs w:val="28"/>
          <w:lang w:val="uk-UA"/>
        </w:rPr>
        <w:t>наличия</w:t>
      </w:r>
      <w:proofErr w:type="spellEnd"/>
      <w:r w:rsidR="00AA268D" w:rsidRPr="00F80F3C">
        <w:rPr>
          <w:sz w:val="28"/>
          <w:szCs w:val="28"/>
          <w:lang w:val="uk-UA"/>
        </w:rPr>
        <w:t xml:space="preserve"> </w:t>
      </w:r>
      <w:proofErr w:type="spellStart"/>
      <w:r w:rsidR="00AA268D" w:rsidRPr="00F80F3C">
        <w:rPr>
          <w:sz w:val="28"/>
          <w:szCs w:val="28"/>
          <w:lang w:val="uk-UA"/>
        </w:rPr>
        <w:t>питания</w:t>
      </w:r>
      <w:proofErr w:type="spellEnd"/>
      <w:r w:rsidR="00AA268D" w:rsidRPr="00F80F3C">
        <w:rPr>
          <w:sz w:val="28"/>
          <w:szCs w:val="28"/>
          <w:lang w:val="uk-UA"/>
        </w:rPr>
        <w:t xml:space="preserve"> 24</w:t>
      </w:r>
      <w:r w:rsidR="00391A53">
        <w:rPr>
          <w:sz w:val="28"/>
          <w:szCs w:val="28"/>
          <w:lang w:val="uk-UA"/>
        </w:rPr>
        <w:t> </w:t>
      </w:r>
      <w:r w:rsidR="00AA268D" w:rsidRPr="00F80F3C">
        <w:rPr>
          <w:sz w:val="28"/>
          <w:szCs w:val="28"/>
          <w:lang w:val="uk-UA"/>
        </w:rPr>
        <w:t>В и 220</w:t>
      </w:r>
      <w:r w:rsidR="00391A53">
        <w:rPr>
          <w:sz w:val="28"/>
          <w:szCs w:val="28"/>
          <w:lang w:val="uk-UA"/>
        </w:rPr>
        <w:t> </w:t>
      </w:r>
      <w:r w:rsidR="00AA268D" w:rsidRPr="00F80F3C">
        <w:rPr>
          <w:sz w:val="28"/>
          <w:szCs w:val="28"/>
          <w:lang w:val="uk-UA"/>
        </w:rPr>
        <w:t>В;</w:t>
      </w:r>
    </w:p>
    <w:p w14:paraId="3B2DC66C"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uk-UA"/>
        </w:rPr>
        <w:t xml:space="preserve">– </w:t>
      </w:r>
      <w:proofErr w:type="spellStart"/>
      <w:r w:rsidRPr="00F80F3C">
        <w:rPr>
          <w:sz w:val="28"/>
          <w:szCs w:val="28"/>
          <w:lang w:val="uk-UA"/>
        </w:rPr>
        <w:t>управление</w:t>
      </w:r>
      <w:proofErr w:type="spellEnd"/>
      <w:r w:rsidRPr="00F80F3C">
        <w:rPr>
          <w:sz w:val="28"/>
          <w:szCs w:val="28"/>
          <w:lang w:val="uk-UA"/>
        </w:rPr>
        <w:t xml:space="preserve"> </w:t>
      </w:r>
      <w:proofErr w:type="spellStart"/>
      <w:r w:rsidRPr="00F80F3C">
        <w:rPr>
          <w:sz w:val="28"/>
          <w:szCs w:val="28"/>
          <w:lang w:val="uk-UA"/>
        </w:rPr>
        <w:t>работой</w:t>
      </w:r>
      <w:proofErr w:type="spellEnd"/>
      <w:r w:rsidRPr="00F80F3C">
        <w:rPr>
          <w:sz w:val="28"/>
          <w:szCs w:val="28"/>
          <w:lang w:val="uk-UA"/>
        </w:rPr>
        <w:t xml:space="preserve"> </w:t>
      </w:r>
      <w:proofErr w:type="spellStart"/>
      <w:r w:rsidRPr="00391A53">
        <w:rPr>
          <w:i/>
          <w:iCs/>
          <w:sz w:val="28"/>
          <w:szCs w:val="28"/>
          <w:lang w:val="en-US"/>
        </w:rPr>
        <w:t>CheckSupply</w:t>
      </w:r>
      <w:proofErr w:type="spellEnd"/>
      <w:r w:rsidRPr="00F80F3C">
        <w:rPr>
          <w:sz w:val="28"/>
          <w:szCs w:val="28"/>
          <w:lang w:val="uk-UA"/>
        </w:rPr>
        <w:t>;</w:t>
      </w:r>
    </w:p>
    <w:p w14:paraId="6621F1FA"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 данные о наличии 24</w:t>
      </w:r>
      <w:r w:rsidR="00470100">
        <w:rPr>
          <w:sz w:val="28"/>
          <w:szCs w:val="28"/>
        </w:rPr>
        <w:t> </w:t>
      </w:r>
      <w:r w:rsidRPr="00F80F3C">
        <w:rPr>
          <w:sz w:val="28"/>
          <w:szCs w:val="28"/>
        </w:rPr>
        <w:t>В и 220</w:t>
      </w:r>
      <w:r w:rsidR="00470100">
        <w:rPr>
          <w:sz w:val="28"/>
          <w:szCs w:val="28"/>
        </w:rPr>
        <w:t> </w:t>
      </w:r>
      <w:r w:rsidRPr="00F80F3C">
        <w:rPr>
          <w:sz w:val="28"/>
          <w:szCs w:val="28"/>
        </w:rPr>
        <w:t xml:space="preserve">В для </w:t>
      </w:r>
      <w:proofErr w:type="spellStart"/>
      <w:r w:rsidRPr="00391A53">
        <w:rPr>
          <w:i/>
          <w:iCs/>
          <w:sz w:val="28"/>
          <w:szCs w:val="28"/>
          <w:lang w:val="uk-UA"/>
        </w:rPr>
        <w:t>OverloadDet</w:t>
      </w:r>
      <w:proofErr w:type="spellEnd"/>
      <w:r w:rsidRPr="00F80F3C">
        <w:rPr>
          <w:sz w:val="28"/>
          <w:szCs w:val="28"/>
          <w:lang w:val="uk-UA"/>
        </w:rPr>
        <w:t>;</w:t>
      </w:r>
    </w:p>
    <w:p w14:paraId="3F4CEE5E"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lang w:val="uk-UA"/>
        </w:rPr>
        <w:t xml:space="preserve"> </w:t>
      </w:r>
      <w:r w:rsidRPr="00F80F3C">
        <w:rPr>
          <w:sz w:val="28"/>
          <w:szCs w:val="28"/>
        </w:rPr>
        <w:t xml:space="preserve">для перехода в </w:t>
      </w:r>
      <w:proofErr w:type="spellStart"/>
      <w:r w:rsidRPr="00F80F3C">
        <w:rPr>
          <w:sz w:val="28"/>
          <w:szCs w:val="28"/>
        </w:rPr>
        <w:t>ЗС</w:t>
      </w:r>
      <w:proofErr w:type="spellEnd"/>
      <w:r w:rsidRPr="00F80F3C">
        <w:rPr>
          <w:sz w:val="28"/>
          <w:szCs w:val="28"/>
        </w:rPr>
        <w:t xml:space="preserve"> в случае </w:t>
      </w:r>
      <w:proofErr w:type="spellStart"/>
      <w:r w:rsidRPr="00F80F3C">
        <w:rPr>
          <w:sz w:val="28"/>
          <w:szCs w:val="28"/>
        </w:rPr>
        <w:t>ненормы</w:t>
      </w:r>
      <w:proofErr w:type="spellEnd"/>
      <w:r w:rsidRPr="00F80F3C">
        <w:rPr>
          <w:sz w:val="28"/>
          <w:szCs w:val="28"/>
        </w:rPr>
        <w:t xml:space="preserve"> безопасного источника питания </w:t>
      </w:r>
      <w:r w:rsidRPr="00391A53">
        <w:rPr>
          <w:i/>
          <w:iCs/>
          <w:sz w:val="28"/>
          <w:szCs w:val="28"/>
        </w:rPr>
        <w:t>S</w:t>
      </w:r>
      <w:proofErr w:type="spellStart"/>
      <w:r w:rsidRPr="00391A53">
        <w:rPr>
          <w:i/>
          <w:iCs/>
          <w:sz w:val="28"/>
          <w:szCs w:val="28"/>
          <w:lang w:val="en-US"/>
        </w:rPr>
        <w:t>afetyPowerControl</w:t>
      </w:r>
      <w:proofErr w:type="spellEnd"/>
      <w:r w:rsidRPr="00F80F3C">
        <w:rPr>
          <w:sz w:val="28"/>
          <w:szCs w:val="28"/>
        </w:rPr>
        <w:t>;</w:t>
      </w:r>
    </w:p>
    <w:p w14:paraId="0561713B"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w:t>
      </w:r>
      <w:r w:rsidR="00AA268D" w:rsidRPr="00F80F3C">
        <w:rPr>
          <w:sz w:val="28"/>
          <w:szCs w:val="28"/>
          <w:lang w:val="en-US"/>
        </w:rPr>
        <w:t xml:space="preserve"> </w:t>
      </w:r>
      <w:proofErr w:type="spellStart"/>
      <w:r w:rsidR="00AA268D" w:rsidRPr="00F80F3C">
        <w:rPr>
          <w:sz w:val="28"/>
          <w:szCs w:val="28"/>
          <w:lang w:val="uk-UA"/>
        </w:rPr>
        <w:t>управление</w:t>
      </w:r>
      <w:proofErr w:type="spellEnd"/>
      <w:r w:rsidR="00AA268D" w:rsidRPr="00F80F3C">
        <w:rPr>
          <w:sz w:val="28"/>
          <w:szCs w:val="28"/>
          <w:lang w:val="uk-UA"/>
        </w:rPr>
        <w:t xml:space="preserve"> </w:t>
      </w:r>
      <w:proofErr w:type="spellStart"/>
      <w:r w:rsidR="00AA268D" w:rsidRPr="00F80F3C">
        <w:rPr>
          <w:sz w:val="28"/>
          <w:szCs w:val="28"/>
          <w:lang w:val="uk-UA"/>
        </w:rPr>
        <w:t>работой</w:t>
      </w:r>
      <w:proofErr w:type="spellEnd"/>
      <w:r w:rsidR="00AA268D" w:rsidRPr="00F80F3C">
        <w:rPr>
          <w:sz w:val="28"/>
          <w:szCs w:val="28"/>
          <w:lang w:val="uk-UA"/>
        </w:rPr>
        <w:t xml:space="preserve"> </w:t>
      </w:r>
      <w:proofErr w:type="spellStart"/>
      <w:r w:rsidR="00AA268D" w:rsidRPr="00391A53">
        <w:rPr>
          <w:i/>
          <w:iCs/>
          <w:sz w:val="28"/>
          <w:szCs w:val="28"/>
        </w:rPr>
        <w:t>ShuntShift</w:t>
      </w:r>
      <w:proofErr w:type="spellEnd"/>
      <w:r w:rsidR="00AA268D" w:rsidRPr="00F80F3C">
        <w:rPr>
          <w:sz w:val="28"/>
          <w:szCs w:val="28"/>
          <w:lang w:val="uk-UA"/>
        </w:rPr>
        <w:t>;</w:t>
      </w:r>
    </w:p>
    <w:p w14:paraId="06419930"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en-US"/>
        </w:rPr>
        <w:t xml:space="preserve">– </w:t>
      </w:r>
      <w:proofErr w:type="spellStart"/>
      <w:r w:rsidRPr="00F80F3C">
        <w:rPr>
          <w:sz w:val="28"/>
          <w:szCs w:val="28"/>
          <w:lang w:val="en-US"/>
        </w:rPr>
        <w:t>управление</w:t>
      </w:r>
      <w:proofErr w:type="spellEnd"/>
      <w:r w:rsidRPr="00F80F3C">
        <w:rPr>
          <w:sz w:val="28"/>
          <w:szCs w:val="28"/>
          <w:lang w:val="en-US"/>
        </w:rPr>
        <w:t xml:space="preserve"> </w:t>
      </w:r>
      <w:proofErr w:type="spellStart"/>
      <w:r w:rsidRPr="00F80F3C">
        <w:rPr>
          <w:sz w:val="28"/>
          <w:szCs w:val="28"/>
          <w:lang w:val="en-US"/>
        </w:rPr>
        <w:t>работой</w:t>
      </w:r>
      <w:proofErr w:type="spellEnd"/>
      <w:r w:rsidRPr="00F80F3C">
        <w:rPr>
          <w:sz w:val="28"/>
          <w:szCs w:val="28"/>
          <w:lang w:val="en-US"/>
        </w:rPr>
        <w:t xml:space="preserve"> </w:t>
      </w:r>
      <w:proofErr w:type="spellStart"/>
      <w:r w:rsidRPr="00F80F3C">
        <w:rPr>
          <w:sz w:val="28"/>
          <w:szCs w:val="28"/>
          <w:lang w:val="en-US"/>
        </w:rPr>
        <w:t>модуля</w:t>
      </w:r>
      <w:proofErr w:type="spellEnd"/>
      <w:r w:rsidRPr="00F80F3C">
        <w:rPr>
          <w:sz w:val="28"/>
          <w:szCs w:val="28"/>
          <w:lang w:val="en-US"/>
        </w:rPr>
        <w:t xml:space="preserve"> </w:t>
      </w:r>
      <w:proofErr w:type="spellStart"/>
      <w:r w:rsidRPr="00391A53">
        <w:rPr>
          <w:i/>
          <w:iCs/>
          <w:sz w:val="28"/>
          <w:szCs w:val="28"/>
          <w:lang w:val="en-US"/>
        </w:rPr>
        <w:t>BlockExch</w:t>
      </w:r>
      <w:proofErr w:type="spellEnd"/>
      <w:r w:rsidRPr="00F80F3C">
        <w:rPr>
          <w:sz w:val="28"/>
          <w:szCs w:val="28"/>
          <w:lang w:val="uk-UA"/>
        </w:rPr>
        <w:t>;</w:t>
      </w:r>
    </w:p>
    <w:p w14:paraId="1D9E751F"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 xml:space="preserve">– данные о положении стрелки для </w:t>
      </w:r>
      <w:proofErr w:type="spellStart"/>
      <w:r w:rsidRPr="00391A53">
        <w:rPr>
          <w:i/>
          <w:iCs/>
          <w:sz w:val="28"/>
          <w:szCs w:val="28"/>
        </w:rPr>
        <w:t>RelayCtrl</w:t>
      </w:r>
      <w:proofErr w:type="spellEnd"/>
      <w:r w:rsidRPr="00F80F3C">
        <w:rPr>
          <w:sz w:val="28"/>
          <w:szCs w:val="28"/>
        </w:rPr>
        <w:t>;</w:t>
      </w:r>
    </w:p>
    <w:p w14:paraId="62FFDFF4"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en-US"/>
        </w:rPr>
        <w:t xml:space="preserve">– </w:t>
      </w:r>
      <w:proofErr w:type="spellStart"/>
      <w:r w:rsidRPr="00F80F3C">
        <w:rPr>
          <w:sz w:val="28"/>
          <w:szCs w:val="28"/>
          <w:lang w:val="en-US"/>
        </w:rPr>
        <w:t>управление</w:t>
      </w:r>
      <w:proofErr w:type="spellEnd"/>
      <w:r w:rsidRPr="00F80F3C">
        <w:rPr>
          <w:sz w:val="28"/>
          <w:szCs w:val="28"/>
          <w:lang w:val="en-US"/>
        </w:rPr>
        <w:t xml:space="preserve"> </w:t>
      </w:r>
      <w:r w:rsidRPr="00391A53">
        <w:rPr>
          <w:i/>
          <w:iCs/>
          <w:sz w:val="28"/>
          <w:szCs w:val="28"/>
          <w:lang w:val="en-US"/>
        </w:rPr>
        <w:t>Indication</w:t>
      </w:r>
      <w:r w:rsidRPr="00F80F3C">
        <w:rPr>
          <w:sz w:val="28"/>
          <w:szCs w:val="28"/>
        </w:rPr>
        <w:t>;</w:t>
      </w:r>
    </w:p>
    <w:p w14:paraId="0D3F8E9A"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w:t>
      </w:r>
      <w:r w:rsidR="00AA268D" w:rsidRPr="00F80F3C">
        <w:rPr>
          <w:sz w:val="28"/>
          <w:szCs w:val="28"/>
        </w:rPr>
        <w:t xml:space="preserve"> </w:t>
      </w:r>
      <w:proofErr w:type="spellStart"/>
      <w:r w:rsidR="00AA268D" w:rsidRPr="00F80F3C">
        <w:rPr>
          <w:sz w:val="28"/>
          <w:szCs w:val="28"/>
          <w:lang w:val="en-US"/>
        </w:rPr>
        <w:t>управление</w:t>
      </w:r>
      <w:proofErr w:type="spellEnd"/>
      <w:r w:rsidR="00AA268D" w:rsidRPr="00F80F3C">
        <w:rPr>
          <w:sz w:val="28"/>
          <w:szCs w:val="28"/>
          <w:lang w:val="en-US"/>
        </w:rPr>
        <w:t xml:space="preserve"> </w:t>
      </w:r>
      <w:proofErr w:type="spellStart"/>
      <w:r w:rsidR="00AA268D" w:rsidRPr="00391A53">
        <w:rPr>
          <w:i/>
          <w:iCs/>
          <w:sz w:val="28"/>
          <w:szCs w:val="28"/>
          <w:lang w:val="en-US"/>
        </w:rPr>
        <w:t>RS422</w:t>
      </w:r>
      <w:proofErr w:type="spellEnd"/>
      <w:r w:rsidR="00AA268D" w:rsidRPr="00F80F3C">
        <w:rPr>
          <w:sz w:val="28"/>
          <w:szCs w:val="28"/>
          <w:lang w:val="en-US"/>
        </w:rPr>
        <w:t>;</w:t>
      </w:r>
    </w:p>
    <w:p w14:paraId="5A4E6031" w14:textId="77777777" w:rsidR="00AA268D" w:rsidRPr="00F80F3C" w:rsidRDefault="00F80F3C" w:rsidP="00F80F3C">
      <w:pPr>
        <w:pStyle w:val="affd"/>
        <w:numPr>
          <w:ilvl w:val="0"/>
          <w:numId w:val="50"/>
        </w:numPr>
        <w:tabs>
          <w:tab w:val="left" w:pos="426"/>
        </w:tabs>
        <w:spacing w:line="360" w:lineRule="auto"/>
        <w:ind w:left="0" w:firstLine="142"/>
        <w:rPr>
          <w:sz w:val="28"/>
          <w:szCs w:val="28"/>
          <w:lang w:val="uk-UA"/>
        </w:rPr>
      </w:pPr>
      <w:r w:rsidRPr="00F80F3C">
        <w:rPr>
          <w:sz w:val="28"/>
          <w:szCs w:val="28"/>
        </w:rPr>
        <w:t>–</w:t>
      </w:r>
      <w:r w:rsidR="00AA268D" w:rsidRPr="00F80F3C">
        <w:rPr>
          <w:sz w:val="28"/>
          <w:szCs w:val="28"/>
          <w:lang w:val="en-US"/>
        </w:rPr>
        <w:t xml:space="preserve"> </w:t>
      </w:r>
      <w:proofErr w:type="spellStart"/>
      <w:r w:rsidR="00AA268D" w:rsidRPr="00F80F3C">
        <w:rPr>
          <w:sz w:val="28"/>
          <w:szCs w:val="28"/>
          <w:lang w:val="en-US"/>
        </w:rPr>
        <w:t>управление</w:t>
      </w:r>
      <w:proofErr w:type="spellEnd"/>
      <w:r w:rsidR="00AA268D" w:rsidRPr="00F80F3C">
        <w:rPr>
          <w:sz w:val="28"/>
          <w:szCs w:val="28"/>
          <w:lang w:val="en-US"/>
        </w:rPr>
        <w:t xml:space="preserve"> </w:t>
      </w:r>
      <w:r w:rsidR="00AA268D" w:rsidRPr="00391A53">
        <w:rPr>
          <w:i/>
          <w:iCs/>
          <w:sz w:val="28"/>
          <w:szCs w:val="28"/>
        </w:rPr>
        <w:t>A</w:t>
      </w:r>
      <w:proofErr w:type="spellStart"/>
      <w:r w:rsidR="00AA268D" w:rsidRPr="00391A53">
        <w:rPr>
          <w:i/>
          <w:iCs/>
          <w:sz w:val="28"/>
          <w:szCs w:val="28"/>
          <w:lang w:val="en-US"/>
        </w:rPr>
        <w:t>ctivityManager</w:t>
      </w:r>
      <w:proofErr w:type="spellEnd"/>
      <w:r w:rsidR="00AA268D" w:rsidRPr="00F80F3C">
        <w:rPr>
          <w:sz w:val="28"/>
          <w:szCs w:val="28"/>
          <w:lang w:val="en-US"/>
        </w:rPr>
        <w:t>;</w:t>
      </w:r>
    </w:p>
    <w:p w14:paraId="0BCD2520" w14:textId="77777777" w:rsidR="00AA268D" w:rsidRPr="00F80F3C" w:rsidRDefault="00AA268D" w:rsidP="00F80F3C">
      <w:pPr>
        <w:pStyle w:val="affd"/>
        <w:numPr>
          <w:ilvl w:val="0"/>
          <w:numId w:val="50"/>
        </w:numPr>
        <w:tabs>
          <w:tab w:val="left" w:pos="426"/>
        </w:tabs>
        <w:spacing w:line="360" w:lineRule="auto"/>
        <w:ind w:left="0" w:firstLine="142"/>
        <w:rPr>
          <w:sz w:val="28"/>
          <w:szCs w:val="28"/>
          <w:lang w:val="uk-UA"/>
        </w:rPr>
      </w:pPr>
      <w:r w:rsidRPr="00F80F3C">
        <w:rPr>
          <w:sz w:val="28"/>
          <w:szCs w:val="28"/>
          <w:lang w:val="uk-UA"/>
        </w:rPr>
        <w:t xml:space="preserve">– </w:t>
      </w:r>
      <w:proofErr w:type="spellStart"/>
      <w:r w:rsidRPr="00F80F3C">
        <w:rPr>
          <w:sz w:val="28"/>
          <w:szCs w:val="28"/>
          <w:lang w:val="uk-UA"/>
        </w:rPr>
        <w:t>данные</w:t>
      </w:r>
      <w:proofErr w:type="spellEnd"/>
      <w:r w:rsidRPr="00F80F3C">
        <w:rPr>
          <w:sz w:val="28"/>
          <w:szCs w:val="28"/>
          <w:lang w:val="uk-UA"/>
        </w:rPr>
        <w:t xml:space="preserve"> об адресе, </w:t>
      </w:r>
      <w:proofErr w:type="spellStart"/>
      <w:r w:rsidRPr="00F80F3C">
        <w:rPr>
          <w:sz w:val="28"/>
          <w:szCs w:val="28"/>
          <w:lang w:val="uk-UA"/>
        </w:rPr>
        <w:t>конфигурации</w:t>
      </w:r>
      <w:proofErr w:type="spellEnd"/>
      <w:r w:rsidRPr="00F80F3C">
        <w:rPr>
          <w:sz w:val="28"/>
          <w:szCs w:val="28"/>
          <w:lang w:val="uk-UA"/>
        </w:rPr>
        <w:t xml:space="preserve"> </w:t>
      </w:r>
      <w:proofErr w:type="spellStart"/>
      <w:r w:rsidRPr="00F80F3C">
        <w:rPr>
          <w:sz w:val="28"/>
          <w:szCs w:val="28"/>
          <w:lang w:val="uk-UA"/>
        </w:rPr>
        <w:t>прибора</w:t>
      </w:r>
      <w:proofErr w:type="spellEnd"/>
      <w:r w:rsidRPr="00F80F3C">
        <w:rPr>
          <w:sz w:val="28"/>
          <w:szCs w:val="28"/>
          <w:lang w:val="uk-UA"/>
        </w:rPr>
        <w:t xml:space="preserve"> для </w:t>
      </w:r>
      <w:proofErr w:type="spellStart"/>
      <w:r w:rsidRPr="00470100">
        <w:rPr>
          <w:i/>
          <w:iCs/>
          <w:sz w:val="28"/>
          <w:szCs w:val="28"/>
          <w:lang w:val="en-US"/>
        </w:rPr>
        <w:t>PositionDet</w:t>
      </w:r>
      <w:proofErr w:type="spellEnd"/>
      <w:r w:rsidRPr="00F80F3C">
        <w:rPr>
          <w:sz w:val="28"/>
          <w:szCs w:val="28"/>
          <w:lang w:val="uk-UA"/>
        </w:rPr>
        <w:t xml:space="preserve">, </w:t>
      </w:r>
      <w:proofErr w:type="spellStart"/>
      <w:r w:rsidRPr="00470100">
        <w:rPr>
          <w:i/>
          <w:iCs/>
          <w:sz w:val="28"/>
          <w:szCs w:val="28"/>
          <w:lang w:val="en-US"/>
        </w:rPr>
        <w:t>ShuntShift</w:t>
      </w:r>
      <w:proofErr w:type="spellEnd"/>
      <w:r w:rsidRPr="00F80F3C">
        <w:rPr>
          <w:sz w:val="28"/>
          <w:szCs w:val="28"/>
          <w:lang w:val="uk-UA"/>
        </w:rPr>
        <w:t xml:space="preserve">, </w:t>
      </w:r>
      <w:proofErr w:type="spellStart"/>
      <w:r w:rsidRPr="00470100">
        <w:rPr>
          <w:i/>
          <w:iCs/>
          <w:sz w:val="28"/>
          <w:szCs w:val="28"/>
          <w:lang w:val="en-US"/>
        </w:rPr>
        <w:t>ActivityManager</w:t>
      </w:r>
      <w:proofErr w:type="spellEnd"/>
      <w:r w:rsidRPr="00F80F3C">
        <w:rPr>
          <w:sz w:val="28"/>
          <w:szCs w:val="28"/>
          <w:lang w:val="uk-UA"/>
        </w:rPr>
        <w:t xml:space="preserve">, </w:t>
      </w:r>
      <w:proofErr w:type="spellStart"/>
      <w:r w:rsidRPr="00470100">
        <w:rPr>
          <w:i/>
          <w:iCs/>
          <w:sz w:val="28"/>
          <w:szCs w:val="28"/>
          <w:lang w:val="en-US"/>
        </w:rPr>
        <w:t>RelayCtrl</w:t>
      </w:r>
      <w:proofErr w:type="spellEnd"/>
      <w:r w:rsidRPr="00F80F3C">
        <w:rPr>
          <w:sz w:val="28"/>
          <w:szCs w:val="28"/>
          <w:lang w:val="uk-UA"/>
        </w:rPr>
        <w:t xml:space="preserve">, </w:t>
      </w:r>
      <w:proofErr w:type="spellStart"/>
      <w:r w:rsidRPr="00470100">
        <w:rPr>
          <w:i/>
          <w:iCs/>
          <w:sz w:val="28"/>
          <w:szCs w:val="28"/>
          <w:lang w:val="en-US"/>
        </w:rPr>
        <w:t>ControlSyste</w:t>
      </w:r>
      <w:proofErr w:type="spellEnd"/>
      <w:r w:rsidRPr="00F80F3C">
        <w:rPr>
          <w:sz w:val="28"/>
          <w:szCs w:val="28"/>
          <w:lang w:val="uk-UA"/>
        </w:rPr>
        <w:t>;</w:t>
      </w:r>
    </w:p>
    <w:p w14:paraId="5815F0A0" w14:textId="77777777" w:rsidR="00AA268D" w:rsidRPr="00F80F3C" w:rsidRDefault="00AA268D" w:rsidP="00F80F3C">
      <w:pPr>
        <w:pStyle w:val="a5"/>
        <w:numPr>
          <w:ilvl w:val="0"/>
          <w:numId w:val="50"/>
        </w:numPr>
        <w:tabs>
          <w:tab w:val="left" w:pos="426"/>
        </w:tabs>
        <w:ind w:left="0" w:firstLine="142"/>
      </w:pPr>
      <w:r w:rsidRPr="00F80F3C">
        <w:t xml:space="preserve">– данные модуля </w:t>
      </w:r>
      <w:proofErr w:type="spellStart"/>
      <w:r w:rsidRPr="00470100">
        <w:rPr>
          <w:i/>
          <w:iCs/>
          <w:lang w:val="en-US"/>
        </w:rPr>
        <w:t>ShuntShift</w:t>
      </w:r>
      <w:proofErr w:type="spellEnd"/>
      <w:r w:rsidRPr="00F80F3C">
        <w:rPr>
          <w:lang w:val="uk-UA"/>
        </w:rPr>
        <w:t xml:space="preserve"> для </w:t>
      </w:r>
      <w:proofErr w:type="spellStart"/>
      <w:r w:rsidRPr="00F80F3C">
        <w:rPr>
          <w:lang w:val="uk-UA"/>
        </w:rPr>
        <w:t>индикации</w:t>
      </w:r>
      <w:proofErr w:type="spellEnd"/>
      <w:r w:rsidRPr="00F80F3C">
        <w:rPr>
          <w:lang w:val="uk-UA"/>
        </w:rPr>
        <w:t xml:space="preserve"> </w:t>
      </w:r>
      <w:proofErr w:type="spellStart"/>
      <w:r w:rsidRPr="00F80F3C">
        <w:rPr>
          <w:lang w:val="uk-UA"/>
        </w:rPr>
        <w:t>светодиодов</w:t>
      </w:r>
      <w:proofErr w:type="spellEnd"/>
      <w:r w:rsidRPr="00F80F3C">
        <w:rPr>
          <w:lang w:val="uk-UA"/>
        </w:rPr>
        <w:t xml:space="preserve"> </w:t>
      </w:r>
      <w:proofErr w:type="spellStart"/>
      <w:r w:rsidRPr="00F80F3C">
        <w:rPr>
          <w:lang w:val="uk-UA"/>
        </w:rPr>
        <w:t>положения</w:t>
      </w:r>
      <w:proofErr w:type="spellEnd"/>
      <w:r w:rsidRPr="00F80F3C">
        <w:rPr>
          <w:lang w:val="uk-UA"/>
        </w:rPr>
        <w:t xml:space="preserve"> </w:t>
      </w:r>
      <w:proofErr w:type="spellStart"/>
      <w:r w:rsidRPr="00F80F3C">
        <w:rPr>
          <w:lang w:val="uk-UA"/>
        </w:rPr>
        <w:t>стрелки</w:t>
      </w:r>
      <w:proofErr w:type="spellEnd"/>
      <w:r w:rsidRPr="00F80F3C">
        <w:rPr>
          <w:lang w:val="uk-UA"/>
        </w:rPr>
        <w:t xml:space="preserve"> во </w:t>
      </w:r>
      <w:proofErr w:type="spellStart"/>
      <w:r w:rsidRPr="00F80F3C">
        <w:rPr>
          <w:lang w:val="uk-UA"/>
        </w:rPr>
        <w:t>время</w:t>
      </w:r>
      <w:proofErr w:type="spellEnd"/>
      <w:r w:rsidRPr="00F80F3C">
        <w:rPr>
          <w:lang w:val="uk-UA"/>
        </w:rPr>
        <w:t xml:space="preserve"> </w:t>
      </w:r>
      <w:proofErr w:type="spellStart"/>
      <w:r w:rsidRPr="00F80F3C">
        <w:rPr>
          <w:lang w:val="uk-UA"/>
        </w:rPr>
        <w:t>перевода</w:t>
      </w:r>
      <w:proofErr w:type="spellEnd"/>
      <w:r w:rsidRPr="00F80F3C">
        <w:rPr>
          <w:lang w:val="uk-UA"/>
        </w:rPr>
        <w:t xml:space="preserve"> </w:t>
      </w:r>
      <w:proofErr w:type="spellStart"/>
      <w:r w:rsidRPr="00F80F3C">
        <w:rPr>
          <w:lang w:val="uk-UA"/>
        </w:rPr>
        <w:t>стр</w:t>
      </w:r>
      <w:r w:rsidR="00F80F3C" w:rsidRPr="00F80F3C">
        <w:rPr>
          <w:lang w:val="uk-UA"/>
        </w:rPr>
        <w:t>е</w:t>
      </w:r>
      <w:r w:rsidRPr="00F80F3C">
        <w:rPr>
          <w:lang w:val="uk-UA"/>
        </w:rPr>
        <w:t>лки</w:t>
      </w:r>
      <w:proofErr w:type="spellEnd"/>
      <w:r w:rsidRPr="00F80F3C">
        <w:rPr>
          <w:lang w:val="uk-UA"/>
        </w:rPr>
        <w:t>;</w:t>
      </w:r>
    </w:p>
    <w:p w14:paraId="5CBD0636" w14:textId="77777777" w:rsidR="003405B6" w:rsidRPr="007D5EAF" w:rsidRDefault="003405B6" w:rsidP="00663460">
      <w:pPr>
        <w:pStyle w:val="2"/>
      </w:pPr>
      <w:bookmarkStart w:id="123" w:name="_Ref505758542"/>
      <w:bookmarkStart w:id="124" w:name="_Toc526515308"/>
      <w:bookmarkStart w:id="125" w:name="_Toc40688972"/>
      <w:r w:rsidRPr="007D5EAF">
        <w:lastRenderedPageBreak/>
        <w:t>Интерфейсы взаимодействия</w:t>
      </w:r>
      <w:bookmarkEnd w:id="123"/>
      <w:bookmarkEnd w:id="124"/>
      <w:bookmarkEnd w:id="125"/>
    </w:p>
    <w:p w14:paraId="5AA42885" w14:textId="77777777" w:rsidR="005F6DEC" w:rsidRDefault="005F6DEC" w:rsidP="00663460">
      <w:pPr>
        <w:pStyle w:val="3"/>
      </w:pPr>
      <w:bookmarkStart w:id="126" w:name="_Toc40688973"/>
      <w:bookmarkStart w:id="127" w:name="_Toc526515309"/>
      <w:r>
        <w:rPr>
          <w:lang w:val="ru-RU"/>
        </w:rPr>
        <w:t>Компоненты</w:t>
      </w:r>
      <w:bookmarkEnd w:id="126"/>
    </w:p>
    <w:p w14:paraId="66B36D86" w14:textId="77777777" w:rsidR="003405B6" w:rsidRDefault="003405B6" w:rsidP="005F6DEC">
      <w:pPr>
        <w:pStyle w:val="40"/>
      </w:pPr>
      <w:r>
        <w:t xml:space="preserve">Компонент </w:t>
      </w:r>
      <w:proofErr w:type="spellStart"/>
      <w:r>
        <w:t>ActivityManager</w:t>
      </w:r>
      <w:bookmarkEnd w:id="127"/>
      <w:proofErr w:type="spellEnd"/>
    </w:p>
    <w:p w14:paraId="0C7DAD83" w14:textId="77777777" w:rsidR="003405B6" w:rsidRPr="001E2FD5" w:rsidRDefault="003405B6" w:rsidP="005F6DEC">
      <w:pPr>
        <w:pStyle w:val="5"/>
      </w:pPr>
      <w:bookmarkStart w:id="128" w:name="_Toc526515310"/>
      <w:r w:rsidRPr="001E2FD5">
        <w:t>Назначение</w:t>
      </w:r>
      <w:bookmarkEnd w:id="128"/>
    </w:p>
    <w:p w14:paraId="4C76296B" w14:textId="77777777" w:rsidR="003405B6" w:rsidRPr="00663460" w:rsidRDefault="003405B6" w:rsidP="00663460">
      <w:pPr>
        <w:pStyle w:val="a5"/>
      </w:pPr>
      <w:r w:rsidRPr="00663460">
        <w:tab/>
        <w:t>Управление активностью прибора.</w:t>
      </w:r>
    </w:p>
    <w:p w14:paraId="6C1FDBDD" w14:textId="77777777" w:rsidR="003405B6" w:rsidRPr="005D5631" w:rsidRDefault="003405B6" w:rsidP="005F6DEC">
      <w:pPr>
        <w:pStyle w:val="5"/>
      </w:pPr>
      <w:r w:rsidRPr="005D5631">
        <w:t>Состав компонента</w:t>
      </w:r>
    </w:p>
    <w:p w14:paraId="1D42A001" w14:textId="77777777" w:rsidR="003405B6" w:rsidRDefault="003405B6" w:rsidP="003405B6">
      <w:pPr>
        <w:pStyle w:val="affffa"/>
      </w:pPr>
      <w:r w:rsidRPr="00BC0A95">
        <w:t>В состав компонента входят следующие модули</w:t>
      </w:r>
      <w:r>
        <w:t>:</w:t>
      </w:r>
    </w:p>
    <w:p w14:paraId="2000FD70" w14:textId="77777777" w:rsidR="003405B6" w:rsidRPr="0056496F" w:rsidRDefault="003405B6" w:rsidP="00663460">
      <w:pPr>
        <w:pStyle w:val="a"/>
      </w:pPr>
      <w:proofErr w:type="spellStart"/>
      <w:r w:rsidRPr="00AF3EF5">
        <w:rPr>
          <w:rStyle w:val="affffff3"/>
        </w:rPr>
        <w:t>ActivityManager</w:t>
      </w:r>
      <w:proofErr w:type="spellEnd"/>
      <w:r w:rsidRPr="0038722C">
        <w:t xml:space="preserve"> </w:t>
      </w:r>
      <w:r>
        <w:t>– управление активностью прибора;</w:t>
      </w:r>
    </w:p>
    <w:p w14:paraId="61077891" w14:textId="77777777" w:rsidR="003405B6" w:rsidRDefault="003405B6" w:rsidP="00663460">
      <w:pPr>
        <w:pStyle w:val="a"/>
        <w:rPr>
          <w:lang w:val="en-US"/>
        </w:rPr>
      </w:pPr>
      <w:proofErr w:type="spellStart"/>
      <w:r w:rsidRPr="00AF3EF5">
        <w:rPr>
          <w:rStyle w:val="affffff3"/>
        </w:rPr>
        <w:t>ActivityManager_connect</w:t>
      </w:r>
      <w:proofErr w:type="spellEnd"/>
      <w:r w:rsidRPr="0038722C">
        <w:rPr>
          <w:lang w:val="en-US"/>
        </w:rPr>
        <w:t xml:space="preserve"> </w:t>
      </w:r>
      <w:r w:rsidRPr="009B4491">
        <w:rPr>
          <w:lang w:val="en-US"/>
        </w:rPr>
        <w:t xml:space="preserve">– </w:t>
      </w:r>
      <w:r>
        <w:t>обеспечение</w:t>
      </w:r>
      <w:r w:rsidRPr="00783052">
        <w:rPr>
          <w:lang w:val="en-US"/>
        </w:rPr>
        <w:t xml:space="preserve"> </w:t>
      </w:r>
      <w:r>
        <w:t>взаимодействия</w:t>
      </w:r>
      <w:r w:rsidRPr="00783052">
        <w:rPr>
          <w:lang w:val="en-US"/>
        </w:rPr>
        <w:t xml:space="preserve"> </w:t>
      </w:r>
      <w:proofErr w:type="spellStart"/>
      <w:r w:rsidRPr="009A0C6D">
        <w:rPr>
          <w:rStyle w:val="affffff7"/>
          <w:lang w:val="en-US"/>
        </w:rPr>
        <w:t>ActivityManager</w:t>
      </w:r>
      <w:proofErr w:type="spellEnd"/>
      <w:r w:rsidRPr="00783052">
        <w:rPr>
          <w:lang w:val="en-US"/>
        </w:rPr>
        <w:t xml:space="preserve"> </w:t>
      </w:r>
      <w:r>
        <w:t>и</w:t>
      </w:r>
      <w:r w:rsidRPr="00783052">
        <w:rPr>
          <w:lang w:val="en-US"/>
        </w:rPr>
        <w:t xml:space="preserve"> </w:t>
      </w:r>
      <w:proofErr w:type="spellStart"/>
      <w:r w:rsidRPr="009A0C6D">
        <w:rPr>
          <w:rStyle w:val="affffff7"/>
          <w:lang w:val="en-US"/>
        </w:rPr>
        <w:t>BlockExch</w:t>
      </w:r>
      <w:proofErr w:type="spellEnd"/>
      <w:r w:rsidRPr="009B4491">
        <w:rPr>
          <w:lang w:val="en-US"/>
        </w:rPr>
        <w:t>;</w:t>
      </w:r>
    </w:p>
    <w:p w14:paraId="76A94C6E" w14:textId="77777777" w:rsidR="003405B6" w:rsidRPr="00C04A5F" w:rsidRDefault="003405B6" w:rsidP="00663460">
      <w:pPr>
        <w:pStyle w:val="a"/>
        <w:rPr>
          <w:iCs/>
        </w:rPr>
      </w:pPr>
      <w:proofErr w:type="spellStart"/>
      <w:r w:rsidRPr="005D5631">
        <w:rPr>
          <w:rStyle w:val="affffff3"/>
        </w:rPr>
        <w:t>ActivityManager</w:t>
      </w:r>
      <w:proofErr w:type="spellEnd"/>
      <w:r w:rsidRPr="005D5631">
        <w:rPr>
          <w:rStyle w:val="affffff3"/>
          <w:lang w:val="ru-RU"/>
        </w:rPr>
        <w:t>_</w:t>
      </w:r>
      <w:proofErr w:type="spellStart"/>
      <w:r w:rsidRPr="005D5631">
        <w:rPr>
          <w:rStyle w:val="affffff3"/>
        </w:rPr>
        <w:t>dataTypes</w:t>
      </w:r>
      <w:proofErr w:type="spellEnd"/>
      <w:r w:rsidRPr="00E164C6">
        <w:t xml:space="preserve"> </w:t>
      </w:r>
      <w:r w:rsidRPr="00C04A5F">
        <w:rPr>
          <w:iCs/>
        </w:rPr>
        <w:t>–</w:t>
      </w:r>
      <w:r w:rsidRPr="00EC0453">
        <w:rPr>
          <w:i/>
        </w:rPr>
        <w:t xml:space="preserve"> </w:t>
      </w:r>
      <w:r w:rsidRPr="00C04A5F">
        <w:rPr>
          <w:iCs/>
          <w:lang w:val="uk-UA"/>
        </w:rPr>
        <w:t>т</w:t>
      </w:r>
      <w:proofErr w:type="spellStart"/>
      <w:r w:rsidRPr="00C04A5F">
        <w:rPr>
          <w:iCs/>
        </w:rPr>
        <w:t>ипы</w:t>
      </w:r>
      <w:proofErr w:type="spellEnd"/>
      <w:r w:rsidRPr="00C04A5F">
        <w:rPr>
          <w:iCs/>
        </w:rPr>
        <w:t xml:space="preserve"> данных для модуля управления активностью прибора;</w:t>
      </w:r>
    </w:p>
    <w:p w14:paraId="57E61E88" w14:textId="77777777" w:rsidR="003405B6" w:rsidRPr="005425C1" w:rsidRDefault="003405B6" w:rsidP="00663460">
      <w:pPr>
        <w:pStyle w:val="a"/>
        <w:rPr>
          <w:lang w:val="en-US"/>
        </w:rPr>
      </w:pPr>
      <w:proofErr w:type="spellStart"/>
      <w:r w:rsidRPr="00AF3EF5">
        <w:rPr>
          <w:rStyle w:val="affffff3"/>
        </w:rPr>
        <w:t>ActivityManager_internal</w:t>
      </w:r>
      <w:proofErr w:type="spellEnd"/>
      <w:r w:rsidRPr="0038722C">
        <w:rPr>
          <w:lang w:val="en-US"/>
        </w:rPr>
        <w:t xml:space="preserve"> </w:t>
      </w:r>
      <w:r w:rsidRPr="005425C1">
        <w:rPr>
          <w:lang w:val="en-US"/>
        </w:rPr>
        <w:t xml:space="preserve">– </w:t>
      </w:r>
      <w:r>
        <w:t>внутренние</w:t>
      </w:r>
      <w:r w:rsidRPr="00783052">
        <w:rPr>
          <w:lang w:val="en-US"/>
        </w:rPr>
        <w:t xml:space="preserve"> </w:t>
      </w:r>
      <w:r w:rsidRPr="005D5631">
        <w:rPr>
          <w:lang w:val="en-US"/>
        </w:rPr>
        <w:t>(</w:t>
      </w:r>
      <w:proofErr w:type="spellStart"/>
      <w:r w:rsidRPr="00B129CF">
        <w:t>неинтерфейсные</w:t>
      </w:r>
      <w:proofErr w:type="spellEnd"/>
      <w:r w:rsidRPr="005D5631">
        <w:rPr>
          <w:lang w:val="en-US"/>
        </w:rPr>
        <w:t xml:space="preserve">) </w:t>
      </w:r>
      <w:r>
        <w:t>функции</w:t>
      </w:r>
      <w:r w:rsidRPr="00783052">
        <w:rPr>
          <w:lang w:val="en-US"/>
        </w:rPr>
        <w:t xml:space="preserve"> </w:t>
      </w:r>
      <w:proofErr w:type="spellStart"/>
      <w:r w:rsidRPr="009A0C6D">
        <w:rPr>
          <w:rStyle w:val="affffff7"/>
          <w:lang w:val="en-US"/>
        </w:rPr>
        <w:t>ActivityManager</w:t>
      </w:r>
      <w:proofErr w:type="spellEnd"/>
      <w:r w:rsidRPr="005425C1">
        <w:rPr>
          <w:lang w:val="en-US"/>
        </w:rPr>
        <w:t>;</w:t>
      </w:r>
    </w:p>
    <w:p w14:paraId="322E29F0" w14:textId="77777777" w:rsidR="003405B6" w:rsidRPr="00BE69DB" w:rsidRDefault="003405B6" w:rsidP="00663460">
      <w:pPr>
        <w:pStyle w:val="a"/>
      </w:pPr>
      <w:proofErr w:type="spellStart"/>
      <w:r w:rsidRPr="00AF3EF5">
        <w:rPr>
          <w:rStyle w:val="affffff3"/>
        </w:rPr>
        <w:t>BlockExch</w:t>
      </w:r>
      <w:proofErr w:type="spellEnd"/>
      <w:r w:rsidRPr="0038722C">
        <w:t xml:space="preserve"> </w:t>
      </w:r>
      <w:r w:rsidRPr="00FC7C5E">
        <w:t>–</w:t>
      </w:r>
      <w:r>
        <w:t xml:space="preserve"> модуль обмена</w:t>
      </w:r>
      <w:r w:rsidR="00B86BEE">
        <w:t xml:space="preserve"> и связи</w:t>
      </w:r>
      <w:r>
        <w:t xml:space="preserve"> между основным и резервным приборами</w:t>
      </w:r>
      <w:r w:rsidRPr="00BE69DB">
        <w:t>.</w:t>
      </w:r>
    </w:p>
    <w:p w14:paraId="300BB08F" w14:textId="77777777" w:rsidR="003405B6" w:rsidRPr="005D5631" w:rsidRDefault="003405B6" w:rsidP="005F6DEC">
      <w:pPr>
        <w:pStyle w:val="5"/>
      </w:pPr>
      <w:bookmarkStart w:id="129" w:name="_Toc526515311"/>
      <w:r>
        <w:t>Интерфейсы компонента</w:t>
      </w:r>
      <w:bookmarkEnd w:id="129"/>
    </w:p>
    <w:p w14:paraId="4B8125A8" w14:textId="77777777" w:rsidR="00663460" w:rsidRPr="00987F63" w:rsidRDefault="003405B6" w:rsidP="00987F63">
      <w:pPr>
        <w:pStyle w:val="a1"/>
      </w:pPr>
      <w:proofErr w:type="spellStart"/>
      <w:r w:rsidRPr="00987F63">
        <w:t>ActivityManager_DeviceStr</w:t>
      </w:r>
      <w:proofErr w:type="spellEnd"/>
      <w:r w:rsidRPr="00987F63">
        <w:t xml:space="preserve">* </w:t>
      </w:r>
      <w:proofErr w:type="spellStart"/>
      <w:r w:rsidRPr="00987F63">
        <w:t>ActivityManager_ctor</w:t>
      </w:r>
      <w:proofErr w:type="spellEnd"/>
      <w:r w:rsidRPr="00987F63">
        <w:t>()</w:t>
      </w:r>
    </w:p>
    <w:p w14:paraId="348E715A" w14:textId="77777777" w:rsidR="003405B6" w:rsidRPr="00987F63" w:rsidRDefault="00663460" w:rsidP="00987F63">
      <w:pPr>
        <w:pStyle w:val="afffffff6"/>
      </w:pPr>
      <w:r w:rsidRPr="00987F63">
        <w:t>И</w:t>
      </w:r>
      <w:r w:rsidR="003405B6" w:rsidRPr="00987F63">
        <w:t>нициализация</w:t>
      </w:r>
      <w:r w:rsidRPr="00987F63">
        <w:t>.</w:t>
      </w:r>
    </w:p>
    <w:p w14:paraId="579F62EF" w14:textId="77777777" w:rsidR="00663460" w:rsidRPr="00987F63" w:rsidRDefault="003405B6" w:rsidP="00987F63">
      <w:pPr>
        <w:pStyle w:val="a1"/>
      </w:pPr>
      <w:proofErr w:type="spellStart"/>
      <w:r w:rsidRPr="00987F63">
        <w:t>bool</w:t>
      </w:r>
      <w:proofErr w:type="spellEnd"/>
      <w:r w:rsidRPr="00987F63">
        <w:t xml:space="preserve"> </w:t>
      </w:r>
      <w:proofErr w:type="spellStart"/>
      <w:r w:rsidRPr="00987F63">
        <w:t>ActivityManager_getNeighborConnection</w:t>
      </w:r>
      <w:proofErr w:type="spellEnd"/>
      <w:r w:rsidRPr="00987F63">
        <w:t>()</w:t>
      </w:r>
    </w:p>
    <w:p w14:paraId="18A3517B" w14:textId="77777777" w:rsidR="003405B6" w:rsidRPr="00987F63" w:rsidRDefault="00663460" w:rsidP="00987F63">
      <w:pPr>
        <w:pStyle w:val="afffffff6"/>
      </w:pPr>
      <w:r w:rsidRPr="00987F63">
        <w:t>П</w:t>
      </w:r>
      <w:r w:rsidR="003405B6" w:rsidRPr="00987F63">
        <w:t>олучает состояние связи с соседом.</w:t>
      </w:r>
    </w:p>
    <w:p w14:paraId="4C798951" w14:textId="77777777" w:rsidR="00663460" w:rsidRPr="00BD315F" w:rsidRDefault="003405B6" w:rsidP="00987F63">
      <w:pPr>
        <w:pStyle w:val="a1"/>
        <w:rPr>
          <w:lang w:val="en-US"/>
        </w:rPr>
      </w:pPr>
      <w:r w:rsidRPr="00BD315F">
        <w:rPr>
          <w:lang w:val="en-US"/>
        </w:rPr>
        <w:t xml:space="preserve">bool </w:t>
      </w:r>
      <w:proofErr w:type="spellStart"/>
      <w:r w:rsidRPr="00BD315F">
        <w:rPr>
          <w:lang w:val="en-US"/>
        </w:rPr>
        <w:t>ActivityManager_getRS422neighborCtrlSysConnect</w:t>
      </w:r>
      <w:proofErr w:type="spellEnd"/>
      <w:r w:rsidRPr="00BD315F">
        <w:rPr>
          <w:lang w:val="en-US"/>
        </w:rPr>
        <w:t xml:space="preserve"> ()</w:t>
      </w:r>
    </w:p>
    <w:p w14:paraId="6D95B3A7" w14:textId="77777777" w:rsidR="003405B6" w:rsidRPr="00663460" w:rsidRDefault="00663460" w:rsidP="00987F63">
      <w:pPr>
        <w:pStyle w:val="afffffff6"/>
      </w:pPr>
      <w:r>
        <w:t>П</w:t>
      </w:r>
      <w:r w:rsidR="003405B6" w:rsidRPr="00663460">
        <w:t xml:space="preserve">олучает состояние связи соседа </w:t>
      </w:r>
      <w:r w:rsidR="003405B6" w:rsidRPr="00663460">
        <w:rPr>
          <w:lang w:val="en-US"/>
        </w:rPr>
        <w:t>c</w:t>
      </w:r>
      <w:r w:rsidR="003405B6" w:rsidRPr="00663460">
        <w:t xml:space="preserve"> УС.</w:t>
      </w:r>
    </w:p>
    <w:p w14:paraId="2319F598" w14:textId="77777777" w:rsidR="00663460" w:rsidRPr="00BD315F" w:rsidRDefault="003405B6" w:rsidP="00987F63">
      <w:pPr>
        <w:pStyle w:val="a1"/>
      </w:pPr>
      <w:proofErr w:type="spellStart"/>
      <w:r w:rsidRPr="00BD315F">
        <w:t>bool</w:t>
      </w:r>
      <w:proofErr w:type="spellEnd"/>
      <w:r w:rsidRPr="00BD315F">
        <w:t xml:space="preserve"> </w:t>
      </w:r>
      <w:proofErr w:type="spellStart"/>
      <w:r w:rsidRPr="00BD315F">
        <w:t>ActivityManager_isActive</w:t>
      </w:r>
      <w:proofErr w:type="spellEnd"/>
      <w:r w:rsidRPr="00BD315F">
        <w:t>()</w:t>
      </w:r>
    </w:p>
    <w:p w14:paraId="35EF9FA9" w14:textId="77777777" w:rsidR="003405B6" w:rsidRPr="00663460" w:rsidRDefault="00663460" w:rsidP="00987F63">
      <w:pPr>
        <w:pStyle w:val="afffffff6"/>
      </w:pPr>
      <w:r>
        <w:t>П</w:t>
      </w:r>
      <w:r w:rsidR="003405B6" w:rsidRPr="00663460">
        <w:t>олучает состояние активности прибора.</w:t>
      </w:r>
    </w:p>
    <w:p w14:paraId="44CCEF42" w14:textId="77777777" w:rsidR="00663460" w:rsidRPr="00BD315F" w:rsidRDefault="003405B6" w:rsidP="00987F63">
      <w:pPr>
        <w:pStyle w:val="a1"/>
        <w:rPr>
          <w:lang w:val="en-US"/>
        </w:rPr>
      </w:pPr>
      <w:r w:rsidRPr="00BD315F">
        <w:rPr>
          <w:lang w:val="en-US"/>
        </w:rPr>
        <w:lastRenderedPageBreak/>
        <w:t xml:space="preserve">bool </w:t>
      </w:r>
      <w:proofErr w:type="spellStart"/>
      <w:r w:rsidRPr="00BD315F">
        <w:rPr>
          <w:lang w:val="en-US"/>
        </w:rPr>
        <w:t>ActivityManager_isNeighborWorking</w:t>
      </w:r>
      <w:proofErr w:type="spellEnd"/>
      <w:r w:rsidRPr="00BD315F">
        <w:rPr>
          <w:lang w:val="en-US"/>
        </w:rPr>
        <w:t>()</w:t>
      </w:r>
    </w:p>
    <w:p w14:paraId="0503A127" w14:textId="77777777" w:rsidR="003405B6" w:rsidRPr="00663460" w:rsidRDefault="00663460" w:rsidP="00987F63">
      <w:pPr>
        <w:pStyle w:val="afffffff6"/>
        <w:rPr>
          <w:lang w:val="en-US"/>
        </w:rPr>
      </w:pPr>
      <w:r>
        <w:t>П</w:t>
      </w:r>
      <w:r w:rsidR="003405B6" w:rsidRPr="00663460">
        <w:t>олучает</w:t>
      </w:r>
      <w:r w:rsidR="003405B6" w:rsidRPr="00663460">
        <w:rPr>
          <w:lang w:val="en-US"/>
        </w:rPr>
        <w:t xml:space="preserve"> </w:t>
      </w:r>
      <w:r w:rsidR="003405B6" w:rsidRPr="00663460">
        <w:t>состояние</w:t>
      </w:r>
      <w:r w:rsidR="003405B6" w:rsidRPr="00663460">
        <w:rPr>
          <w:lang w:val="en-US"/>
        </w:rPr>
        <w:t xml:space="preserve"> </w:t>
      </w:r>
      <w:r w:rsidR="003405B6" w:rsidRPr="00663460">
        <w:t>соседа</w:t>
      </w:r>
      <w:r w:rsidR="003405B6" w:rsidRPr="00663460">
        <w:rPr>
          <w:lang w:val="en-US"/>
        </w:rPr>
        <w:t>.</w:t>
      </w:r>
    </w:p>
    <w:p w14:paraId="774A1767" w14:textId="77777777" w:rsidR="00CF6756" w:rsidRPr="00BD315F" w:rsidRDefault="003405B6" w:rsidP="00987F63">
      <w:pPr>
        <w:pStyle w:val="a1"/>
      </w:pPr>
      <w:proofErr w:type="spellStart"/>
      <w:r w:rsidRPr="00BD315F">
        <w:t>bool</w:t>
      </w:r>
      <w:proofErr w:type="spellEnd"/>
      <w:r w:rsidRPr="00BD315F">
        <w:t xml:space="preserve"> </w:t>
      </w:r>
      <w:proofErr w:type="spellStart"/>
      <w:r w:rsidRPr="00BD315F">
        <w:t>ActivityManager_isRelayCtrlOn</w:t>
      </w:r>
      <w:proofErr w:type="spellEnd"/>
      <w:r w:rsidRPr="00BD315F">
        <w:t>()</w:t>
      </w:r>
    </w:p>
    <w:p w14:paraId="7070BA22" w14:textId="77777777" w:rsidR="003405B6" w:rsidRPr="00663460" w:rsidRDefault="00BD315F" w:rsidP="00987F63">
      <w:pPr>
        <w:pStyle w:val="afffffff6"/>
      </w:pPr>
      <w:r w:rsidRPr="00663460">
        <w:t>П</w:t>
      </w:r>
      <w:r w:rsidR="003405B6" w:rsidRPr="00663460">
        <w:t>олучает состояние управления реле.</w:t>
      </w:r>
    </w:p>
    <w:p w14:paraId="2FA1A3F6"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ActivityManager_run</w:t>
      </w:r>
      <w:proofErr w:type="spellEnd"/>
      <w:r w:rsidRPr="00BD315F">
        <w:t>()</w:t>
      </w:r>
    </w:p>
    <w:p w14:paraId="671BE6B6" w14:textId="77777777" w:rsidR="003405B6" w:rsidRPr="00663460" w:rsidRDefault="00BD315F" w:rsidP="00987F63">
      <w:pPr>
        <w:pStyle w:val="afffffff6"/>
      </w:pPr>
      <w:r w:rsidRPr="00663460">
        <w:t>У</w:t>
      </w:r>
      <w:r w:rsidR="003405B6" w:rsidRPr="00663460">
        <w:t>правление работой модуля.</w:t>
      </w:r>
    </w:p>
    <w:p w14:paraId="346EC5DC"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ActivityManager_setActiveCommand</w:t>
      </w:r>
      <w:proofErr w:type="spellEnd"/>
      <w:r w:rsidRPr="00BD315F">
        <w:t>()</w:t>
      </w:r>
    </w:p>
    <w:p w14:paraId="18A9586C" w14:textId="77777777" w:rsidR="003405B6" w:rsidRPr="00663460" w:rsidRDefault="00BD315F" w:rsidP="00987F63">
      <w:pPr>
        <w:pStyle w:val="afffffff6"/>
      </w:pPr>
      <w:r w:rsidRPr="00663460">
        <w:t>У</w:t>
      </w:r>
      <w:r w:rsidR="003405B6" w:rsidRPr="00663460">
        <w:t>становка наличия активной команды.</w:t>
      </w:r>
    </w:p>
    <w:p w14:paraId="33B1F65C"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ActivityManager_setEnable</w:t>
      </w:r>
      <w:proofErr w:type="spellEnd"/>
      <w:r w:rsidRPr="00BD315F">
        <w:t>()</w:t>
      </w:r>
    </w:p>
    <w:p w14:paraId="4D44FA11" w14:textId="77777777" w:rsidR="003405B6" w:rsidRPr="00663460" w:rsidRDefault="00BD315F" w:rsidP="00987F63">
      <w:pPr>
        <w:pStyle w:val="afffffff6"/>
      </w:pPr>
      <w:r w:rsidRPr="00663460">
        <w:t>В</w:t>
      </w:r>
      <w:r w:rsidR="003405B6" w:rsidRPr="00663460">
        <w:t>ключение / выключение модуля.</w:t>
      </w:r>
    </w:p>
    <w:p w14:paraId="6A3A456D"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ActivityManager_setRPVoutState</w:t>
      </w:r>
      <w:proofErr w:type="spellEnd"/>
      <w:r w:rsidRPr="00BD315F">
        <w:t>()</w:t>
      </w:r>
    </w:p>
    <w:p w14:paraId="58864BF9" w14:textId="77777777" w:rsidR="003405B6" w:rsidRPr="00663460" w:rsidRDefault="00BD315F" w:rsidP="00987F63">
      <w:pPr>
        <w:pStyle w:val="afffffff6"/>
      </w:pPr>
      <w:r w:rsidRPr="00663460">
        <w:t>У</w:t>
      </w:r>
      <w:r w:rsidR="003405B6" w:rsidRPr="00663460">
        <w:t xml:space="preserve">становка состояния контактов реле </w:t>
      </w:r>
      <w:proofErr w:type="spellStart"/>
      <w:r w:rsidR="003405B6" w:rsidRPr="00663460">
        <w:t>РПВ</w:t>
      </w:r>
      <w:proofErr w:type="spellEnd"/>
      <w:r w:rsidR="003405B6" w:rsidRPr="00663460">
        <w:t>.</w:t>
      </w:r>
    </w:p>
    <w:p w14:paraId="331D8672"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ActivityManager_setRS422connect</w:t>
      </w:r>
      <w:proofErr w:type="spellEnd"/>
      <w:r w:rsidRPr="00BD315F">
        <w:t>()</w:t>
      </w:r>
    </w:p>
    <w:p w14:paraId="0EBB87FA" w14:textId="77777777" w:rsidR="00880CB5" w:rsidRDefault="00BD315F" w:rsidP="00880CB5">
      <w:pPr>
        <w:pStyle w:val="afffffff6"/>
        <w:rPr>
          <w:lang w:val="uk-UA"/>
        </w:rPr>
      </w:pPr>
      <w:r w:rsidRPr="00663460">
        <w:t>У</w:t>
      </w:r>
      <w:r w:rsidR="003405B6" w:rsidRPr="00663460">
        <w:t xml:space="preserve">становка </w:t>
      </w:r>
      <w:proofErr w:type="spellStart"/>
      <w:r w:rsidR="00880CB5">
        <w:rPr>
          <w:lang w:val="uk-UA"/>
        </w:rPr>
        <w:t>состояния</w:t>
      </w:r>
      <w:proofErr w:type="spellEnd"/>
      <w:r w:rsidR="003405B6" w:rsidRPr="00663460">
        <w:t xml:space="preserve"> связи по </w:t>
      </w:r>
      <w:proofErr w:type="spellStart"/>
      <w:r w:rsidR="00880CB5">
        <w:rPr>
          <w:lang w:val="uk-UA"/>
        </w:rPr>
        <w:t>интерфейсу</w:t>
      </w:r>
      <w:proofErr w:type="spellEnd"/>
      <w:r w:rsidR="00880CB5">
        <w:rPr>
          <w:lang w:val="uk-UA"/>
        </w:rPr>
        <w:t xml:space="preserve"> </w:t>
      </w:r>
      <w:proofErr w:type="spellStart"/>
      <w:r w:rsidR="003405B6" w:rsidRPr="00663460">
        <w:t>RS</w:t>
      </w:r>
      <w:proofErr w:type="spellEnd"/>
      <w:r w:rsidR="004460DB">
        <w:t>-</w:t>
      </w:r>
      <w:r w:rsidR="003405B6" w:rsidRPr="00663460">
        <w:t xml:space="preserve">422 </w:t>
      </w:r>
    </w:p>
    <w:p w14:paraId="4B5C3D03" w14:textId="77777777" w:rsidR="00CF6756" w:rsidRPr="00880CB5" w:rsidRDefault="003405B6" w:rsidP="00880CB5">
      <w:pPr>
        <w:pStyle w:val="afffffff6"/>
        <w:numPr>
          <w:ilvl w:val="0"/>
          <w:numId w:val="51"/>
        </w:numPr>
        <w:ind w:left="709" w:firstLine="0"/>
        <w:rPr>
          <w:i/>
        </w:rPr>
      </w:pPr>
      <w:proofErr w:type="spellStart"/>
      <w:r w:rsidRPr="00880CB5">
        <w:rPr>
          <w:i/>
        </w:rPr>
        <w:t>void</w:t>
      </w:r>
      <w:proofErr w:type="spellEnd"/>
      <w:r w:rsidRPr="00880CB5">
        <w:rPr>
          <w:i/>
        </w:rPr>
        <w:t xml:space="preserve"> </w:t>
      </w:r>
      <w:proofErr w:type="spellStart"/>
      <w:r w:rsidRPr="00880CB5">
        <w:rPr>
          <w:i/>
        </w:rPr>
        <w:t>ActivityManager_setRS422ctrlSysConnect</w:t>
      </w:r>
      <w:proofErr w:type="spellEnd"/>
      <w:r w:rsidRPr="00880CB5">
        <w:rPr>
          <w:i/>
        </w:rPr>
        <w:t>()</w:t>
      </w:r>
    </w:p>
    <w:p w14:paraId="2C9D88F6" w14:textId="77777777" w:rsidR="003405B6" w:rsidRPr="00880CB5" w:rsidRDefault="00BD315F" w:rsidP="00987F63">
      <w:pPr>
        <w:pStyle w:val="afffffff6"/>
      </w:pPr>
      <w:r w:rsidRPr="00663460">
        <w:t>У</w:t>
      </w:r>
      <w:r w:rsidR="003405B6" w:rsidRPr="00663460">
        <w:t xml:space="preserve">становка признака наличия обмена с УС </w:t>
      </w:r>
      <w:r w:rsidR="00880CB5">
        <w:t xml:space="preserve">по интерфейсу </w:t>
      </w:r>
      <w:proofErr w:type="spellStart"/>
      <w:r w:rsidR="00880CB5">
        <w:t>RS422</w:t>
      </w:r>
      <w:proofErr w:type="spellEnd"/>
    </w:p>
    <w:p w14:paraId="329C1C49"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ActivityManager_setState</w:t>
      </w:r>
      <w:proofErr w:type="spellEnd"/>
      <w:r w:rsidRPr="00BD315F">
        <w:t>()</w:t>
      </w:r>
    </w:p>
    <w:p w14:paraId="29F5EAF9" w14:textId="77777777" w:rsidR="003405B6" w:rsidRPr="00663460" w:rsidRDefault="00BD315F" w:rsidP="00987F63">
      <w:pPr>
        <w:pStyle w:val="afffffff6"/>
      </w:pPr>
      <w:r w:rsidRPr="00663460">
        <w:t>У</w:t>
      </w:r>
      <w:r w:rsidR="003405B6" w:rsidRPr="00663460">
        <w:t>становка состояния прибора.</w:t>
      </w:r>
    </w:p>
    <w:p w14:paraId="5A440CC0" w14:textId="77777777" w:rsidR="00CF6756" w:rsidRPr="00BD315F" w:rsidRDefault="003405B6" w:rsidP="00987F63">
      <w:pPr>
        <w:pStyle w:val="a1"/>
      </w:pPr>
      <w:proofErr w:type="spellStart"/>
      <w:r w:rsidRPr="00BD315F">
        <w:t>void</w:t>
      </w:r>
      <w:proofErr w:type="spellEnd"/>
      <w:r w:rsidRPr="00BD315F">
        <w:t xml:space="preserve"> </w:t>
      </w:r>
      <w:proofErr w:type="spellStart"/>
      <w:r w:rsidRPr="00BD315F">
        <w:t>ActivityManager_changeActivity</w:t>
      </w:r>
      <w:proofErr w:type="spellEnd"/>
      <w:r w:rsidRPr="00BD315F">
        <w:t>()</w:t>
      </w:r>
    </w:p>
    <w:p w14:paraId="7FAA07B9" w14:textId="77777777" w:rsidR="003405B6" w:rsidRPr="00663460" w:rsidRDefault="00BD315F" w:rsidP="00987F63">
      <w:pPr>
        <w:pStyle w:val="afffffff6"/>
      </w:pPr>
      <w:r w:rsidRPr="00663460">
        <w:rPr>
          <w:lang w:val="en-US"/>
        </w:rPr>
        <w:t>C</w:t>
      </w:r>
      <w:r w:rsidR="003405B6" w:rsidRPr="00663460">
        <w:t xml:space="preserve">мена активности по приказу от </w:t>
      </w:r>
      <w:r w:rsidR="00FC7423">
        <w:t>УС</w:t>
      </w:r>
      <w:r w:rsidR="003405B6" w:rsidRPr="00663460">
        <w:t>.</w:t>
      </w:r>
    </w:p>
    <w:p w14:paraId="38F74C94" w14:textId="77777777" w:rsidR="00CF6756" w:rsidRPr="00BD315F" w:rsidRDefault="003405B6" w:rsidP="00987F63">
      <w:pPr>
        <w:pStyle w:val="a1"/>
      </w:pPr>
      <w:proofErr w:type="spellStart"/>
      <w:r w:rsidRPr="00BD315F">
        <w:t>bool</w:t>
      </w:r>
      <w:proofErr w:type="spellEnd"/>
      <w:r w:rsidRPr="00BD315F">
        <w:t xml:space="preserve"> </w:t>
      </w:r>
      <w:proofErr w:type="spellStart"/>
      <w:r w:rsidRPr="00BD315F">
        <w:t>ActivityManager_getInitDeviceState</w:t>
      </w:r>
      <w:proofErr w:type="spellEnd"/>
      <w:r w:rsidRPr="00BD315F">
        <w:t>()</w:t>
      </w:r>
    </w:p>
    <w:p w14:paraId="024193B9" w14:textId="77777777" w:rsidR="003405B6" w:rsidRDefault="00BD315F" w:rsidP="00987F63">
      <w:pPr>
        <w:pStyle w:val="afffffff6"/>
        <w:rPr>
          <w:lang w:val="uk-UA"/>
        </w:rPr>
      </w:pPr>
      <w:r w:rsidRPr="00663460">
        <w:rPr>
          <w:lang w:val="uk-UA"/>
        </w:rPr>
        <w:t>П</w:t>
      </w:r>
      <w:r w:rsidR="003405B6" w:rsidRPr="00663460">
        <w:rPr>
          <w:lang w:val="uk-UA"/>
        </w:rPr>
        <w:t xml:space="preserve">олучить </w:t>
      </w:r>
      <w:proofErr w:type="spellStart"/>
      <w:r w:rsidR="003405B6" w:rsidRPr="00663460">
        <w:rPr>
          <w:lang w:val="uk-UA"/>
        </w:rPr>
        <w:t>состояние</w:t>
      </w:r>
      <w:proofErr w:type="spellEnd"/>
      <w:r w:rsidR="003405B6" w:rsidRPr="00663460">
        <w:rPr>
          <w:lang w:val="uk-UA"/>
        </w:rPr>
        <w:t xml:space="preserve"> </w:t>
      </w:r>
      <w:proofErr w:type="spellStart"/>
      <w:r w:rsidR="003405B6" w:rsidRPr="00663460">
        <w:rPr>
          <w:lang w:val="uk-UA"/>
        </w:rPr>
        <w:t>инициализации</w:t>
      </w:r>
      <w:proofErr w:type="spellEnd"/>
      <w:r w:rsidR="003405B6" w:rsidRPr="00663460">
        <w:rPr>
          <w:lang w:val="uk-UA"/>
        </w:rPr>
        <w:t xml:space="preserve"> менеджера </w:t>
      </w:r>
      <w:proofErr w:type="spellStart"/>
      <w:r w:rsidR="003405B6" w:rsidRPr="00663460">
        <w:rPr>
          <w:lang w:val="uk-UA"/>
        </w:rPr>
        <w:t>активности</w:t>
      </w:r>
      <w:proofErr w:type="spellEnd"/>
      <w:r w:rsidR="003405B6" w:rsidRPr="00663460">
        <w:rPr>
          <w:lang w:val="uk-UA"/>
        </w:rPr>
        <w:t xml:space="preserve"> </w:t>
      </w:r>
      <w:r w:rsidR="00880CB5">
        <w:rPr>
          <w:lang w:val="en-US"/>
        </w:rPr>
        <w:t>c</w:t>
      </w:r>
      <w:proofErr w:type="spellStart"/>
      <w:r w:rsidR="00880CB5" w:rsidRPr="00880CB5">
        <w:t>воего</w:t>
      </w:r>
      <w:proofErr w:type="spellEnd"/>
      <w:r w:rsidR="00880CB5" w:rsidRPr="00880CB5">
        <w:t xml:space="preserve"> прибора</w:t>
      </w:r>
      <w:r w:rsidR="003405B6" w:rsidRPr="00663460">
        <w:rPr>
          <w:lang w:val="uk-UA"/>
        </w:rPr>
        <w:t>.</w:t>
      </w:r>
    </w:p>
    <w:p w14:paraId="28CCDE66" w14:textId="77777777" w:rsidR="00413581" w:rsidRPr="00BD315F" w:rsidRDefault="00413581" w:rsidP="00413581">
      <w:pPr>
        <w:pStyle w:val="a1"/>
      </w:pPr>
      <w:proofErr w:type="spellStart"/>
      <w:r w:rsidRPr="00BD315F">
        <w:lastRenderedPageBreak/>
        <w:t>void</w:t>
      </w:r>
      <w:proofErr w:type="spellEnd"/>
      <w:r w:rsidRPr="00BD315F">
        <w:t xml:space="preserve"> </w:t>
      </w:r>
      <w:proofErr w:type="spellStart"/>
      <w:r w:rsidRPr="00BD315F">
        <w:t>ActiveManagerConnect_run</w:t>
      </w:r>
      <w:proofErr w:type="spellEnd"/>
      <w:r w:rsidRPr="00BD315F">
        <w:t>()</w:t>
      </w:r>
    </w:p>
    <w:p w14:paraId="567CBFC1" w14:textId="77777777" w:rsidR="00413581" w:rsidRPr="00CF6756" w:rsidRDefault="00413581" w:rsidP="00413581">
      <w:pPr>
        <w:pStyle w:val="afffffff6"/>
      </w:pPr>
      <w:r w:rsidRPr="00CF6756">
        <w:t xml:space="preserve">Управление взаимодействием </w:t>
      </w:r>
      <w:proofErr w:type="spellStart"/>
      <w:r w:rsidRPr="00663460">
        <w:rPr>
          <w:lang w:val="uk-UA"/>
        </w:rPr>
        <w:t>модулей</w:t>
      </w:r>
      <w:proofErr w:type="spellEnd"/>
      <w:r w:rsidRPr="00663460">
        <w:rPr>
          <w:lang w:val="uk-UA"/>
        </w:rPr>
        <w:t xml:space="preserve"> </w:t>
      </w:r>
      <w:proofErr w:type="spellStart"/>
      <w:r w:rsidRPr="00987F63">
        <w:rPr>
          <w:rStyle w:val="affffff7"/>
        </w:rPr>
        <w:t>ActivityManager</w:t>
      </w:r>
      <w:proofErr w:type="spellEnd"/>
      <w:r w:rsidRPr="00CF6756">
        <w:t xml:space="preserve"> и </w:t>
      </w:r>
      <w:proofErr w:type="spellStart"/>
      <w:r w:rsidRPr="00987F63">
        <w:rPr>
          <w:rStyle w:val="affffff7"/>
        </w:rPr>
        <w:t>BlockExch</w:t>
      </w:r>
      <w:proofErr w:type="spellEnd"/>
      <w:r w:rsidRPr="00663460">
        <w:rPr>
          <w:lang w:val="uk-UA"/>
        </w:rPr>
        <w:t>.</w:t>
      </w:r>
    </w:p>
    <w:p w14:paraId="0AD531A6" w14:textId="77777777" w:rsidR="00413581" w:rsidRPr="00BD315F" w:rsidRDefault="00413581" w:rsidP="00413581">
      <w:pPr>
        <w:pStyle w:val="a1"/>
      </w:pPr>
      <w:proofErr w:type="spellStart"/>
      <w:r w:rsidRPr="00BD315F">
        <w:t>void</w:t>
      </w:r>
      <w:proofErr w:type="spellEnd"/>
      <w:r w:rsidRPr="00BD315F">
        <w:t xml:space="preserve"> </w:t>
      </w:r>
      <w:proofErr w:type="spellStart"/>
      <w:r w:rsidRPr="00BD315F">
        <w:t>ActivityManager_setNeighborConnection</w:t>
      </w:r>
      <w:proofErr w:type="spellEnd"/>
      <w:r w:rsidRPr="00BD315F">
        <w:t>()</w:t>
      </w:r>
    </w:p>
    <w:p w14:paraId="2FDE5B50" w14:textId="77777777" w:rsidR="00413581" w:rsidRPr="00663460" w:rsidRDefault="00413581" w:rsidP="00413581">
      <w:pPr>
        <w:pStyle w:val="afffffff6"/>
      </w:pPr>
      <w:r w:rsidRPr="00663460">
        <w:t>Установление состояния связи с соседним прибором</w:t>
      </w:r>
    </w:p>
    <w:p w14:paraId="0061D3C6" w14:textId="77777777" w:rsidR="00413581" w:rsidRPr="00BD315F" w:rsidRDefault="00413581" w:rsidP="00413581">
      <w:pPr>
        <w:pStyle w:val="a1"/>
      </w:pPr>
      <w:proofErr w:type="spellStart"/>
      <w:r w:rsidRPr="00BD315F">
        <w:t>void</w:t>
      </w:r>
      <w:proofErr w:type="spellEnd"/>
      <w:r w:rsidRPr="00BD315F">
        <w:t xml:space="preserve"> </w:t>
      </w:r>
      <w:proofErr w:type="spellStart"/>
      <w:r w:rsidRPr="00BD315F">
        <w:t>ActivityManager_setNeighborHearsMe</w:t>
      </w:r>
      <w:proofErr w:type="spellEnd"/>
      <w:r w:rsidRPr="00BD315F">
        <w:t>()</w:t>
      </w:r>
    </w:p>
    <w:p w14:paraId="4405FFE3" w14:textId="77777777" w:rsidR="00413581" w:rsidRPr="00663460" w:rsidRDefault="00413581" w:rsidP="00413581">
      <w:pPr>
        <w:pStyle w:val="afffffff6"/>
        <w:rPr>
          <w:lang w:val="uk-UA"/>
        </w:rPr>
      </w:pPr>
      <w:r w:rsidRPr="00663460">
        <w:t>Установка состояния соседнего прибора и прием данных от "моего" прибора.</w:t>
      </w:r>
    </w:p>
    <w:p w14:paraId="353680B5" w14:textId="77777777" w:rsidR="00413581" w:rsidRPr="00BD315F" w:rsidRDefault="00413581" w:rsidP="00413581">
      <w:pPr>
        <w:pStyle w:val="a1"/>
      </w:pPr>
      <w:proofErr w:type="spellStart"/>
      <w:r w:rsidRPr="00BD315F">
        <w:t>void</w:t>
      </w:r>
      <w:proofErr w:type="spellEnd"/>
      <w:r w:rsidRPr="00BD315F">
        <w:t xml:space="preserve"> </w:t>
      </w:r>
      <w:proofErr w:type="spellStart"/>
      <w:r w:rsidRPr="00BD315F">
        <w:t>ActivityManager_setNeighborState</w:t>
      </w:r>
      <w:proofErr w:type="spellEnd"/>
      <w:r w:rsidRPr="00BD315F">
        <w:t>()</w:t>
      </w:r>
    </w:p>
    <w:p w14:paraId="06F46E6F" w14:textId="77777777" w:rsidR="00413581" w:rsidRPr="00663460" w:rsidRDefault="00413581" w:rsidP="00413581">
      <w:pPr>
        <w:pStyle w:val="afffffff6"/>
      </w:pPr>
      <w:r w:rsidRPr="00663460">
        <w:t>Установка состояния соседа (рабочее / безопасное).</w:t>
      </w:r>
    </w:p>
    <w:p w14:paraId="6A3D4128" w14:textId="77777777" w:rsidR="00413581" w:rsidRPr="008749B8" w:rsidRDefault="00413581" w:rsidP="00413581">
      <w:pPr>
        <w:pStyle w:val="a1"/>
        <w:rPr>
          <w:lang w:val="uk-UA"/>
        </w:rPr>
      </w:pPr>
      <w:proofErr w:type="spellStart"/>
      <w:r w:rsidRPr="008749B8">
        <w:rPr>
          <w:lang w:val="en-US"/>
        </w:rPr>
        <w:t>ActivityManager</w:t>
      </w:r>
      <w:proofErr w:type="spellEnd"/>
      <w:r w:rsidRPr="008749B8">
        <w:rPr>
          <w:lang w:val="uk-UA"/>
        </w:rPr>
        <w:t>_</w:t>
      </w:r>
      <w:proofErr w:type="spellStart"/>
      <w:r w:rsidRPr="008749B8">
        <w:rPr>
          <w:lang w:val="en-US"/>
        </w:rPr>
        <w:t>setNeighborActivity</w:t>
      </w:r>
      <w:proofErr w:type="spellEnd"/>
      <w:r w:rsidR="00EB379F">
        <w:rPr>
          <w:lang w:val="en-US"/>
        </w:rPr>
        <w:t>(</w:t>
      </w:r>
      <w:r w:rsidRPr="008749B8">
        <w:rPr>
          <w:lang w:val="uk-UA"/>
        </w:rPr>
        <w:t>)</w:t>
      </w:r>
    </w:p>
    <w:p w14:paraId="4AF99B82" w14:textId="77777777" w:rsidR="00413581" w:rsidRPr="00663460" w:rsidRDefault="00413581" w:rsidP="00413581">
      <w:pPr>
        <w:pStyle w:val="afffffff6"/>
        <w:rPr>
          <w:lang w:val="uk-UA"/>
        </w:rPr>
      </w:pPr>
      <w:r w:rsidRPr="00663460">
        <w:rPr>
          <w:lang w:val="uk-UA"/>
        </w:rPr>
        <w:t xml:space="preserve">Установка </w:t>
      </w:r>
      <w:proofErr w:type="spellStart"/>
      <w:r w:rsidRPr="00663460">
        <w:rPr>
          <w:lang w:val="uk-UA"/>
        </w:rPr>
        <w:t>состояния</w:t>
      </w:r>
      <w:proofErr w:type="spellEnd"/>
      <w:r w:rsidRPr="00663460">
        <w:rPr>
          <w:lang w:val="uk-UA"/>
        </w:rPr>
        <w:t xml:space="preserve"> </w:t>
      </w:r>
      <w:proofErr w:type="spellStart"/>
      <w:r w:rsidRPr="00663460">
        <w:rPr>
          <w:lang w:val="uk-UA"/>
        </w:rPr>
        <w:t>активности</w:t>
      </w:r>
      <w:proofErr w:type="spellEnd"/>
      <w:r w:rsidRPr="00663460">
        <w:rPr>
          <w:lang w:val="uk-UA"/>
        </w:rPr>
        <w:t xml:space="preserve"> </w:t>
      </w:r>
      <w:proofErr w:type="spellStart"/>
      <w:r w:rsidRPr="00663460">
        <w:rPr>
          <w:lang w:val="uk-UA"/>
        </w:rPr>
        <w:t>соседа</w:t>
      </w:r>
      <w:proofErr w:type="spellEnd"/>
      <w:r w:rsidRPr="00663460">
        <w:rPr>
          <w:lang w:val="uk-UA"/>
        </w:rPr>
        <w:t xml:space="preserve"> (</w:t>
      </w:r>
      <w:proofErr w:type="spellStart"/>
      <w:r w:rsidRPr="00663460">
        <w:rPr>
          <w:lang w:val="uk-UA"/>
        </w:rPr>
        <w:t>активный</w:t>
      </w:r>
      <w:proofErr w:type="spellEnd"/>
      <w:r w:rsidRPr="00663460">
        <w:rPr>
          <w:lang w:val="uk-UA"/>
        </w:rPr>
        <w:t xml:space="preserve"> / </w:t>
      </w:r>
      <w:proofErr w:type="spellStart"/>
      <w:r w:rsidRPr="00663460">
        <w:rPr>
          <w:lang w:val="uk-UA"/>
        </w:rPr>
        <w:t>пассивный</w:t>
      </w:r>
      <w:proofErr w:type="spellEnd"/>
      <w:r w:rsidRPr="00663460">
        <w:rPr>
          <w:lang w:val="uk-UA"/>
        </w:rPr>
        <w:t>)</w:t>
      </w:r>
      <w:r w:rsidRPr="00663460">
        <w:t>.</w:t>
      </w:r>
    </w:p>
    <w:p w14:paraId="64CFAD5B" w14:textId="77777777" w:rsidR="00413581" w:rsidRPr="008749B8" w:rsidRDefault="00413581" w:rsidP="00413581">
      <w:pPr>
        <w:pStyle w:val="a1"/>
        <w:rPr>
          <w:lang w:val="uk-UA"/>
        </w:rPr>
      </w:pPr>
      <w:r w:rsidRPr="008749B8">
        <w:rPr>
          <w:lang w:val="en-US"/>
        </w:rPr>
        <w:t>void</w:t>
      </w:r>
      <w:r w:rsidRPr="008749B8">
        <w:rPr>
          <w:lang w:val="uk-UA"/>
        </w:rPr>
        <w:t xml:space="preserve"> </w:t>
      </w:r>
      <w:proofErr w:type="spellStart"/>
      <w:r w:rsidRPr="008749B8">
        <w:rPr>
          <w:lang w:val="en-US"/>
        </w:rPr>
        <w:t>ActivityManager</w:t>
      </w:r>
      <w:proofErr w:type="spellEnd"/>
      <w:r w:rsidRPr="008749B8">
        <w:rPr>
          <w:lang w:val="uk-UA"/>
        </w:rPr>
        <w:t>_</w:t>
      </w:r>
      <w:proofErr w:type="spellStart"/>
      <w:r w:rsidRPr="008749B8">
        <w:rPr>
          <w:lang w:val="en-US"/>
        </w:rPr>
        <w:t>setNeighborRS</w:t>
      </w:r>
      <w:proofErr w:type="spellEnd"/>
      <w:r w:rsidRPr="008749B8">
        <w:rPr>
          <w:lang w:val="uk-UA"/>
        </w:rPr>
        <w:t>422</w:t>
      </w:r>
      <w:r w:rsidRPr="008749B8">
        <w:rPr>
          <w:lang w:val="en-US"/>
        </w:rPr>
        <w:t>connect</w:t>
      </w:r>
      <w:r w:rsidRPr="008749B8">
        <w:rPr>
          <w:lang w:val="uk-UA"/>
        </w:rPr>
        <w:t>()</w:t>
      </w:r>
    </w:p>
    <w:p w14:paraId="0E3A61D1" w14:textId="77777777" w:rsidR="00413581" w:rsidRPr="00EE09D6" w:rsidRDefault="00413581" w:rsidP="00413581">
      <w:pPr>
        <w:pStyle w:val="afffffff6"/>
      </w:pPr>
      <w:r w:rsidRPr="00CF6756">
        <w:rPr>
          <w:lang w:val="uk-UA"/>
        </w:rPr>
        <w:t xml:space="preserve">Установка </w:t>
      </w:r>
      <w:proofErr w:type="spellStart"/>
      <w:r w:rsidRPr="00CF6756">
        <w:rPr>
          <w:lang w:val="uk-UA"/>
        </w:rPr>
        <w:t>состояния</w:t>
      </w:r>
      <w:proofErr w:type="spellEnd"/>
      <w:r w:rsidRPr="00CF6756">
        <w:rPr>
          <w:lang w:val="uk-UA"/>
        </w:rPr>
        <w:t xml:space="preserve"> </w:t>
      </w:r>
      <w:proofErr w:type="spellStart"/>
      <w:r w:rsidRPr="00CF6756">
        <w:rPr>
          <w:lang w:val="uk-UA"/>
        </w:rPr>
        <w:t>связи</w:t>
      </w:r>
      <w:proofErr w:type="spellEnd"/>
      <w:r w:rsidRPr="00CF6756">
        <w:rPr>
          <w:lang w:val="uk-UA"/>
        </w:rPr>
        <w:t xml:space="preserve"> </w:t>
      </w:r>
      <w:proofErr w:type="spellStart"/>
      <w:r w:rsidRPr="00CF6756">
        <w:rPr>
          <w:lang w:val="uk-UA"/>
        </w:rPr>
        <w:t>соседа</w:t>
      </w:r>
      <w:proofErr w:type="spellEnd"/>
      <w:r w:rsidRPr="00CF6756">
        <w:rPr>
          <w:lang w:val="uk-UA"/>
        </w:rPr>
        <w:t xml:space="preserve"> по </w:t>
      </w:r>
      <w:proofErr w:type="spellStart"/>
      <w:r w:rsidRPr="00CF6756">
        <w:rPr>
          <w:lang w:val="uk-UA"/>
        </w:rPr>
        <w:t>интерфейсу</w:t>
      </w:r>
      <w:proofErr w:type="spellEnd"/>
      <w:r w:rsidRPr="00CF6756">
        <w:rPr>
          <w:lang w:val="uk-UA"/>
        </w:rPr>
        <w:t xml:space="preserve"> </w:t>
      </w:r>
      <w:r w:rsidRPr="00663460">
        <w:rPr>
          <w:lang w:val="en-US"/>
        </w:rPr>
        <w:t>RS</w:t>
      </w:r>
      <w:r w:rsidRPr="00CF6756">
        <w:rPr>
          <w:lang w:val="uk-UA"/>
        </w:rPr>
        <w:t>-422</w:t>
      </w:r>
      <w:r>
        <w:rPr>
          <w:lang w:val="uk-UA"/>
        </w:rPr>
        <w:t>.</w:t>
      </w:r>
    </w:p>
    <w:p w14:paraId="70C735A9" w14:textId="77777777" w:rsidR="00413581" w:rsidRPr="008749B8" w:rsidRDefault="00413581" w:rsidP="00413581">
      <w:pPr>
        <w:pStyle w:val="a1"/>
        <w:rPr>
          <w:lang w:val="uk-UA"/>
        </w:rPr>
      </w:pPr>
      <w:r w:rsidRPr="008749B8">
        <w:rPr>
          <w:lang w:val="en-US"/>
        </w:rPr>
        <w:t>b</w:t>
      </w:r>
      <w:proofErr w:type="spellStart"/>
      <w:r w:rsidRPr="008749B8">
        <w:rPr>
          <w:lang w:val="uk-UA"/>
        </w:rPr>
        <w:t>ool</w:t>
      </w:r>
      <w:proofErr w:type="spellEnd"/>
      <w:r w:rsidRPr="008749B8">
        <w:rPr>
          <w:lang w:val="en-US"/>
        </w:rPr>
        <w:t xml:space="preserve"> </w:t>
      </w:r>
      <w:proofErr w:type="spellStart"/>
      <w:r w:rsidRPr="008749B8">
        <w:rPr>
          <w:lang w:val="uk-UA"/>
        </w:rPr>
        <w:t>ActivityManager_getState</w:t>
      </w:r>
      <w:proofErr w:type="spellEnd"/>
      <w:r w:rsidRPr="008749B8">
        <w:rPr>
          <w:lang w:val="uk-UA"/>
        </w:rPr>
        <w:t>()</w:t>
      </w:r>
    </w:p>
    <w:p w14:paraId="25629114" w14:textId="77777777" w:rsidR="00413581" w:rsidRPr="00663460" w:rsidRDefault="00413581" w:rsidP="00413581">
      <w:pPr>
        <w:pStyle w:val="afffffff6"/>
        <w:rPr>
          <w:lang w:val="uk-UA"/>
        </w:rPr>
      </w:pPr>
      <w:proofErr w:type="spellStart"/>
      <w:r w:rsidRPr="00663460">
        <w:rPr>
          <w:lang w:val="en-US"/>
        </w:rPr>
        <w:t>Получает</w:t>
      </w:r>
      <w:proofErr w:type="spellEnd"/>
      <w:r w:rsidRPr="00663460">
        <w:rPr>
          <w:lang w:val="en-US"/>
        </w:rPr>
        <w:t xml:space="preserve"> </w:t>
      </w:r>
      <w:proofErr w:type="spellStart"/>
      <w:r w:rsidRPr="00663460">
        <w:rPr>
          <w:lang w:val="en-US"/>
        </w:rPr>
        <w:t>состояние</w:t>
      </w:r>
      <w:proofErr w:type="spellEnd"/>
      <w:r w:rsidRPr="00663460">
        <w:rPr>
          <w:lang w:val="en-US"/>
        </w:rPr>
        <w:t xml:space="preserve"> </w:t>
      </w:r>
      <w:proofErr w:type="spellStart"/>
      <w:r w:rsidRPr="00663460">
        <w:rPr>
          <w:lang w:val="en-US"/>
        </w:rPr>
        <w:t>прибора</w:t>
      </w:r>
      <w:proofErr w:type="spellEnd"/>
      <w:r w:rsidRPr="00663460">
        <w:rPr>
          <w:lang w:val="uk-UA"/>
        </w:rPr>
        <w:t>.</w:t>
      </w:r>
    </w:p>
    <w:p w14:paraId="51646955" w14:textId="77777777" w:rsidR="00413581" w:rsidRPr="008749B8" w:rsidRDefault="00413581" w:rsidP="00413581">
      <w:pPr>
        <w:pStyle w:val="a1"/>
        <w:rPr>
          <w:lang w:val="uk-UA"/>
        </w:rPr>
      </w:pPr>
      <w:r w:rsidRPr="008749B8">
        <w:rPr>
          <w:lang w:val="en-US"/>
        </w:rPr>
        <w:t>bool</w:t>
      </w:r>
      <w:r w:rsidRPr="008749B8">
        <w:rPr>
          <w:lang w:val="uk-UA"/>
        </w:rPr>
        <w:t xml:space="preserve"> </w:t>
      </w:r>
      <w:proofErr w:type="spellStart"/>
      <w:r w:rsidRPr="008749B8">
        <w:rPr>
          <w:lang w:val="en-US"/>
        </w:rPr>
        <w:t>ActivityManager</w:t>
      </w:r>
      <w:proofErr w:type="spellEnd"/>
      <w:r w:rsidRPr="008749B8">
        <w:rPr>
          <w:lang w:val="uk-UA"/>
        </w:rPr>
        <w:t>_</w:t>
      </w:r>
      <w:proofErr w:type="spellStart"/>
      <w:r w:rsidRPr="008749B8">
        <w:rPr>
          <w:lang w:val="en-US"/>
        </w:rPr>
        <w:t>getRS</w:t>
      </w:r>
      <w:proofErr w:type="spellEnd"/>
      <w:r w:rsidRPr="008749B8">
        <w:rPr>
          <w:lang w:val="uk-UA"/>
        </w:rPr>
        <w:t>422</w:t>
      </w:r>
      <w:r w:rsidRPr="008749B8">
        <w:rPr>
          <w:lang w:val="en-US"/>
        </w:rPr>
        <w:t>connect</w:t>
      </w:r>
      <w:r w:rsidRPr="008749B8">
        <w:rPr>
          <w:lang w:val="uk-UA"/>
        </w:rPr>
        <w:t>()</w:t>
      </w:r>
    </w:p>
    <w:p w14:paraId="1429BD25" w14:textId="77777777" w:rsidR="00413581" w:rsidRPr="00663460" w:rsidRDefault="00413581" w:rsidP="00413581">
      <w:pPr>
        <w:pStyle w:val="afffffff6"/>
        <w:rPr>
          <w:lang w:val="uk-UA"/>
        </w:rPr>
      </w:pPr>
      <w:proofErr w:type="spellStart"/>
      <w:r w:rsidRPr="00663460">
        <w:rPr>
          <w:lang w:val="uk-UA"/>
        </w:rPr>
        <w:t>Получает</w:t>
      </w:r>
      <w:proofErr w:type="spellEnd"/>
      <w:r w:rsidRPr="00663460">
        <w:rPr>
          <w:lang w:val="uk-UA"/>
        </w:rPr>
        <w:t xml:space="preserve"> </w:t>
      </w:r>
      <w:proofErr w:type="spellStart"/>
      <w:r w:rsidRPr="00663460">
        <w:rPr>
          <w:lang w:val="uk-UA"/>
        </w:rPr>
        <w:t>состояние</w:t>
      </w:r>
      <w:proofErr w:type="spellEnd"/>
      <w:r w:rsidRPr="00663460">
        <w:rPr>
          <w:lang w:val="uk-UA"/>
        </w:rPr>
        <w:t xml:space="preserve"> </w:t>
      </w:r>
      <w:proofErr w:type="spellStart"/>
      <w:r w:rsidRPr="00663460">
        <w:rPr>
          <w:lang w:val="uk-UA"/>
        </w:rPr>
        <w:t>связи</w:t>
      </w:r>
      <w:proofErr w:type="spellEnd"/>
      <w:r w:rsidRPr="00663460">
        <w:rPr>
          <w:lang w:val="uk-UA"/>
        </w:rPr>
        <w:t xml:space="preserve"> по </w:t>
      </w:r>
      <w:proofErr w:type="spellStart"/>
      <w:r w:rsidRPr="00663460">
        <w:rPr>
          <w:lang w:val="uk-UA"/>
        </w:rPr>
        <w:t>интерфейсу</w:t>
      </w:r>
      <w:proofErr w:type="spellEnd"/>
      <w:r w:rsidRPr="00663460">
        <w:rPr>
          <w:lang w:val="uk-UA"/>
        </w:rPr>
        <w:t xml:space="preserve"> </w:t>
      </w:r>
      <w:r w:rsidRPr="00663460">
        <w:rPr>
          <w:lang w:val="en-US"/>
        </w:rPr>
        <w:t>RS</w:t>
      </w:r>
      <w:r w:rsidRPr="00663460">
        <w:rPr>
          <w:lang w:val="uk-UA"/>
        </w:rPr>
        <w:t>-422.</w:t>
      </w:r>
    </w:p>
    <w:p w14:paraId="2049F110" w14:textId="77777777" w:rsidR="00413581" w:rsidRPr="008749B8" w:rsidRDefault="00413581" w:rsidP="00413581">
      <w:pPr>
        <w:pStyle w:val="a1"/>
        <w:rPr>
          <w:lang w:val="uk-UA"/>
        </w:rPr>
      </w:pPr>
      <w:r w:rsidRPr="008749B8">
        <w:rPr>
          <w:lang w:val="en-US"/>
        </w:rPr>
        <w:t>void</w:t>
      </w:r>
      <w:r w:rsidRPr="008749B8">
        <w:rPr>
          <w:lang w:val="uk-UA"/>
        </w:rPr>
        <w:t xml:space="preserve"> </w:t>
      </w:r>
      <w:proofErr w:type="spellStart"/>
      <w:r w:rsidRPr="008749B8">
        <w:rPr>
          <w:lang w:val="en-US"/>
        </w:rPr>
        <w:t>ActivityManager</w:t>
      </w:r>
      <w:proofErr w:type="spellEnd"/>
      <w:r w:rsidRPr="008749B8">
        <w:rPr>
          <w:lang w:val="uk-UA"/>
        </w:rPr>
        <w:t>_</w:t>
      </w:r>
      <w:proofErr w:type="spellStart"/>
      <w:r w:rsidRPr="008749B8">
        <w:rPr>
          <w:lang w:val="en-US"/>
        </w:rPr>
        <w:t>writeNeighborIsInWork</w:t>
      </w:r>
      <w:proofErr w:type="spellEnd"/>
      <w:r w:rsidRPr="008749B8">
        <w:rPr>
          <w:lang w:val="uk-UA"/>
        </w:rPr>
        <w:t>()</w:t>
      </w:r>
    </w:p>
    <w:p w14:paraId="4FB1A444" w14:textId="77777777" w:rsidR="00413581" w:rsidRPr="00663460" w:rsidRDefault="00413581" w:rsidP="00413581">
      <w:pPr>
        <w:pStyle w:val="afffffff6"/>
        <w:rPr>
          <w:lang w:val="uk-UA"/>
        </w:rPr>
      </w:pPr>
      <w:proofErr w:type="spellStart"/>
      <w:r w:rsidRPr="00663460">
        <w:rPr>
          <w:lang w:val="uk-UA"/>
        </w:rPr>
        <w:t>Запись</w:t>
      </w:r>
      <w:proofErr w:type="spellEnd"/>
      <w:r w:rsidRPr="00663460">
        <w:rPr>
          <w:lang w:val="uk-UA"/>
        </w:rPr>
        <w:t xml:space="preserve"> </w:t>
      </w:r>
      <w:proofErr w:type="spellStart"/>
      <w:r w:rsidRPr="00663460">
        <w:rPr>
          <w:lang w:val="uk-UA"/>
        </w:rPr>
        <w:t>состояния</w:t>
      </w:r>
      <w:proofErr w:type="spellEnd"/>
      <w:r w:rsidRPr="00663460">
        <w:rPr>
          <w:lang w:val="uk-UA"/>
        </w:rPr>
        <w:t xml:space="preserve"> </w:t>
      </w:r>
      <w:proofErr w:type="spellStart"/>
      <w:r w:rsidRPr="00663460">
        <w:rPr>
          <w:lang w:val="uk-UA"/>
        </w:rPr>
        <w:t>инициализации</w:t>
      </w:r>
      <w:proofErr w:type="spellEnd"/>
      <w:r w:rsidRPr="00663460">
        <w:rPr>
          <w:lang w:val="uk-UA"/>
        </w:rPr>
        <w:t xml:space="preserve"> </w:t>
      </w:r>
      <w:proofErr w:type="spellStart"/>
      <w:r w:rsidRPr="00663460">
        <w:rPr>
          <w:lang w:val="uk-UA"/>
        </w:rPr>
        <w:t>соседа</w:t>
      </w:r>
      <w:proofErr w:type="spellEnd"/>
      <w:r w:rsidRPr="00663460">
        <w:rPr>
          <w:lang w:val="uk-UA"/>
        </w:rPr>
        <w:t xml:space="preserve"> в структуру </w:t>
      </w:r>
      <w:proofErr w:type="spellStart"/>
      <w:r w:rsidRPr="00663460">
        <w:rPr>
          <w:lang w:val="uk-UA"/>
        </w:rPr>
        <w:t>состояния</w:t>
      </w:r>
      <w:proofErr w:type="spellEnd"/>
      <w:r w:rsidRPr="00663460">
        <w:rPr>
          <w:lang w:val="uk-UA"/>
        </w:rPr>
        <w:t xml:space="preserve"> менеджера </w:t>
      </w:r>
      <w:proofErr w:type="spellStart"/>
      <w:r w:rsidRPr="00663460">
        <w:rPr>
          <w:lang w:val="uk-UA"/>
        </w:rPr>
        <w:t>активности</w:t>
      </w:r>
      <w:proofErr w:type="spellEnd"/>
      <w:r w:rsidRPr="00663460">
        <w:rPr>
          <w:lang w:val="uk-UA"/>
        </w:rPr>
        <w:t>.</w:t>
      </w:r>
    </w:p>
    <w:p w14:paraId="6CF79A0B" w14:textId="77777777" w:rsidR="00413581" w:rsidRPr="008749B8" w:rsidRDefault="00413581" w:rsidP="00413581">
      <w:pPr>
        <w:pStyle w:val="a1"/>
        <w:rPr>
          <w:lang w:val="uk-UA"/>
        </w:rPr>
      </w:pPr>
      <w:proofErr w:type="spellStart"/>
      <w:r w:rsidRPr="008749B8">
        <w:rPr>
          <w:lang w:val="en-US"/>
        </w:rPr>
        <w:t>BlockExch</w:t>
      </w:r>
      <w:proofErr w:type="spellEnd"/>
      <w:r w:rsidRPr="008749B8">
        <w:rPr>
          <w:lang w:val="uk-UA"/>
        </w:rPr>
        <w:t>_</w:t>
      </w:r>
      <w:r w:rsidRPr="008749B8">
        <w:rPr>
          <w:lang w:val="en-US"/>
        </w:rPr>
        <w:t>Str</w:t>
      </w:r>
      <w:r w:rsidRPr="008749B8">
        <w:rPr>
          <w:lang w:val="uk-UA"/>
        </w:rPr>
        <w:t xml:space="preserve"> *</w:t>
      </w:r>
      <w:proofErr w:type="spellStart"/>
      <w:r w:rsidRPr="008749B8">
        <w:rPr>
          <w:lang w:val="en-US"/>
        </w:rPr>
        <w:t>BlockExch</w:t>
      </w:r>
      <w:proofErr w:type="spellEnd"/>
      <w:r w:rsidRPr="008749B8">
        <w:rPr>
          <w:lang w:val="uk-UA"/>
        </w:rPr>
        <w:t>_</w:t>
      </w:r>
      <w:proofErr w:type="spellStart"/>
      <w:r w:rsidRPr="008749B8">
        <w:rPr>
          <w:lang w:val="en-US"/>
        </w:rPr>
        <w:t>ctor</w:t>
      </w:r>
      <w:proofErr w:type="spellEnd"/>
      <w:r w:rsidRPr="008749B8">
        <w:rPr>
          <w:lang w:val="uk-UA"/>
        </w:rPr>
        <w:t>()</w:t>
      </w:r>
    </w:p>
    <w:p w14:paraId="71DD93ED" w14:textId="77777777" w:rsidR="00413581" w:rsidRPr="00663460" w:rsidRDefault="00413581" w:rsidP="00413581">
      <w:pPr>
        <w:pStyle w:val="afffffff6"/>
        <w:rPr>
          <w:lang w:val="uk-UA"/>
        </w:rPr>
      </w:pPr>
      <w:proofErr w:type="spellStart"/>
      <w:r w:rsidRPr="00663460">
        <w:rPr>
          <w:lang w:val="uk-UA"/>
        </w:rPr>
        <w:t>Инициализация</w:t>
      </w:r>
      <w:proofErr w:type="spellEnd"/>
      <w:r w:rsidRPr="00663460">
        <w:rPr>
          <w:lang w:val="uk-UA"/>
        </w:rPr>
        <w:t xml:space="preserve"> модуля </w:t>
      </w:r>
      <w:proofErr w:type="spellStart"/>
      <w:r w:rsidRPr="00663460">
        <w:rPr>
          <w:lang w:val="uk-UA"/>
        </w:rPr>
        <w:t>обмена</w:t>
      </w:r>
      <w:proofErr w:type="spellEnd"/>
      <w:r w:rsidRPr="00663460">
        <w:rPr>
          <w:lang w:val="uk-UA"/>
        </w:rPr>
        <w:t xml:space="preserve"> </w:t>
      </w:r>
      <w:proofErr w:type="spellStart"/>
      <w:r w:rsidRPr="00663460">
        <w:rPr>
          <w:lang w:val="uk-UA"/>
        </w:rPr>
        <w:t>между</w:t>
      </w:r>
      <w:proofErr w:type="spellEnd"/>
      <w:r w:rsidRPr="00663460">
        <w:rPr>
          <w:lang w:val="uk-UA"/>
        </w:rPr>
        <w:t xml:space="preserve"> </w:t>
      </w:r>
      <w:proofErr w:type="spellStart"/>
      <w:r w:rsidRPr="00663460">
        <w:rPr>
          <w:lang w:val="uk-UA"/>
        </w:rPr>
        <w:t>основным</w:t>
      </w:r>
      <w:proofErr w:type="spellEnd"/>
      <w:r w:rsidRPr="00663460">
        <w:rPr>
          <w:lang w:val="uk-UA"/>
        </w:rPr>
        <w:t xml:space="preserve"> и </w:t>
      </w:r>
      <w:proofErr w:type="spellStart"/>
      <w:r w:rsidRPr="00663460">
        <w:rPr>
          <w:lang w:val="uk-UA"/>
        </w:rPr>
        <w:t>резервным</w:t>
      </w:r>
      <w:proofErr w:type="spellEnd"/>
      <w:r w:rsidRPr="00663460">
        <w:rPr>
          <w:lang w:val="uk-UA"/>
        </w:rPr>
        <w:t xml:space="preserve"> приборами.</w:t>
      </w:r>
    </w:p>
    <w:p w14:paraId="5C80D5B8" w14:textId="77777777" w:rsidR="00413581" w:rsidRPr="008749B8" w:rsidRDefault="00413581" w:rsidP="00413581">
      <w:pPr>
        <w:pStyle w:val="a1"/>
      </w:pPr>
      <w:r w:rsidRPr="008749B8">
        <w:rPr>
          <w:lang w:val="en-US"/>
        </w:rPr>
        <w:lastRenderedPageBreak/>
        <w:t>void</w:t>
      </w:r>
      <w:r w:rsidRPr="008749B8">
        <w:t xml:space="preserve"> </w:t>
      </w:r>
      <w:proofErr w:type="spellStart"/>
      <w:r w:rsidRPr="008749B8">
        <w:rPr>
          <w:lang w:val="en-US"/>
        </w:rPr>
        <w:t>BlockExch</w:t>
      </w:r>
      <w:proofErr w:type="spellEnd"/>
      <w:r w:rsidRPr="008749B8">
        <w:t>_</w:t>
      </w:r>
      <w:proofErr w:type="gramStart"/>
      <w:r w:rsidRPr="008749B8">
        <w:rPr>
          <w:lang w:val="en-US"/>
        </w:rPr>
        <w:t>run</w:t>
      </w:r>
      <w:r w:rsidRPr="008749B8">
        <w:t>(</w:t>
      </w:r>
      <w:proofErr w:type="gramEnd"/>
      <w:r w:rsidRPr="008749B8">
        <w:t>)</w:t>
      </w:r>
    </w:p>
    <w:p w14:paraId="5593DFF7" w14:textId="77777777" w:rsidR="00413581" w:rsidRPr="00663460" w:rsidRDefault="00413581" w:rsidP="00413581">
      <w:pPr>
        <w:pStyle w:val="afffffff6"/>
      </w:pPr>
      <w:r w:rsidRPr="00663460">
        <w:rPr>
          <w:lang w:val="uk-UA"/>
        </w:rPr>
        <w:t>У</w:t>
      </w:r>
      <w:r w:rsidRPr="00663460">
        <w:t>правление приемом и передачей</w:t>
      </w:r>
      <w:r w:rsidRPr="00663460">
        <w:rPr>
          <w:lang w:val="uk-UA"/>
        </w:rPr>
        <w:t xml:space="preserve"> </w:t>
      </w:r>
      <w:proofErr w:type="spellStart"/>
      <w:r w:rsidRPr="00663460">
        <w:rPr>
          <w:lang w:val="uk-UA"/>
        </w:rPr>
        <w:t>данных</w:t>
      </w:r>
      <w:proofErr w:type="spellEnd"/>
      <w:r w:rsidRPr="00663460">
        <w:rPr>
          <w:lang w:val="uk-UA"/>
        </w:rPr>
        <w:t xml:space="preserve"> </w:t>
      </w:r>
      <w:r w:rsidRPr="00663460">
        <w:t>межприборного обмена.</w:t>
      </w:r>
    </w:p>
    <w:p w14:paraId="2503E4B1" w14:textId="77777777" w:rsidR="00413581" w:rsidRPr="008749B8" w:rsidRDefault="00413581" w:rsidP="00413581">
      <w:pPr>
        <w:pStyle w:val="a1"/>
        <w:rPr>
          <w:lang w:val="en-US"/>
        </w:rPr>
      </w:pPr>
      <w:r w:rsidRPr="008749B8">
        <w:rPr>
          <w:lang w:val="en-US"/>
        </w:rPr>
        <w:t xml:space="preserve">void </w:t>
      </w:r>
      <w:proofErr w:type="spellStart"/>
      <w:r w:rsidRPr="008749B8">
        <w:rPr>
          <w:lang w:val="en-US"/>
        </w:rPr>
        <w:t>BlockExch_</w:t>
      </w:r>
      <w:proofErr w:type="gramStart"/>
      <w:r w:rsidRPr="008749B8">
        <w:rPr>
          <w:lang w:val="en-US"/>
        </w:rPr>
        <w:t>interrupt</w:t>
      </w:r>
      <w:proofErr w:type="spellEnd"/>
      <w:r w:rsidRPr="008749B8">
        <w:rPr>
          <w:lang w:val="en-US"/>
        </w:rPr>
        <w:t>(</w:t>
      </w:r>
      <w:proofErr w:type="gramEnd"/>
      <w:r w:rsidRPr="008749B8">
        <w:rPr>
          <w:lang w:val="en-US"/>
        </w:rPr>
        <w:t>)</w:t>
      </w:r>
    </w:p>
    <w:p w14:paraId="21692B9A" w14:textId="77777777" w:rsidR="00413581" w:rsidRPr="00663460" w:rsidRDefault="00413581" w:rsidP="00413581">
      <w:pPr>
        <w:pStyle w:val="afffffff6"/>
        <w:rPr>
          <w:lang w:val="en-US"/>
        </w:rPr>
      </w:pPr>
      <w:proofErr w:type="spellStart"/>
      <w:r w:rsidRPr="00663460">
        <w:rPr>
          <w:lang w:val="en-US"/>
        </w:rPr>
        <w:t>Обработка</w:t>
      </w:r>
      <w:proofErr w:type="spellEnd"/>
      <w:r w:rsidRPr="00663460">
        <w:rPr>
          <w:lang w:val="en-US"/>
        </w:rPr>
        <w:t xml:space="preserve"> </w:t>
      </w:r>
      <w:proofErr w:type="spellStart"/>
      <w:r w:rsidRPr="00663460">
        <w:rPr>
          <w:lang w:val="en-US"/>
        </w:rPr>
        <w:t>прерывания</w:t>
      </w:r>
      <w:proofErr w:type="spellEnd"/>
      <w:r w:rsidRPr="00663460">
        <w:rPr>
          <w:lang w:val="en-US"/>
        </w:rPr>
        <w:t>.</w:t>
      </w:r>
    </w:p>
    <w:p w14:paraId="5ABA697E" w14:textId="77777777" w:rsidR="00413581" w:rsidRPr="008749B8" w:rsidRDefault="00413581" w:rsidP="00413581">
      <w:pPr>
        <w:pStyle w:val="a1"/>
      </w:pPr>
      <w:r w:rsidRPr="008749B8">
        <w:rPr>
          <w:lang w:val="en-US"/>
        </w:rPr>
        <w:t>void</w:t>
      </w:r>
      <w:r w:rsidRPr="008749B8">
        <w:t xml:space="preserve"> </w:t>
      </w:r>
      <w:proofErr w:type="spellStart"/>
      <w:r w:rsidRPr="008749B8">
        <w:rPr>
          <w:lang w:val="en-US"/>
        </w:rPr>
        <w:t>BlockExch</w:t>
      </w:r>
      <w:proofErr w:type="spellEnd"/>
      <w:r w:rsidRPr="008749B8">
        <w:t>_</w:t>
      </w:r>
      <w:proofErr w:type="spellStart"/>
      <w:proofErr w:type="gramStart"/>
      <w:r w:rsidRPr="008749B8">
        <w:rPr>
          <w:lang w:val="en-US"/>
        </w:rPr>
        <w:t>setData</w:t>
      </w:r>
      <w:proofErr w:type="spellEnd"/>
      <w:r w:rsidRPr="008749B8">
        <w:t>(</w:t>
      </w:r>
      <w:proofErr w:type="gramEnd"/>
      <w:r w:rsidRPr="008749B8">
        <w:t>)</w:t>
      </w:r>
    </w:p>
    <w:p w14:paraId="3C6DE99B" w14:textId="77777777" w:rsidR="00413581" w:rsidRPr="00663460" w:rsidRDefault="00413581" w:rsidP="00413581">
      <w:pPr>
        <w:pStyle w:val="afffffff6"/>
      </w:pPr>
      <w:r w:rsidRPr="00663460">
        <w:t>Формирование данных для передачи.</w:t>
      </w:r>
    </w:p>
    <w:p w14:paraId="5FA7A930" w14:textId="77777777" w:rsidR="00413581" w:rsidRPr="008749B8" w:rsidRDefault="00413581" w:rsidP="00413581">
      <w:pPr>
        <w:pStyle w:val="a1"/>
      </w:pPr>
      <w:r w:rsidRPr="008749B8">
        <w:rPr>
          <w:lang w:val="en-US"/>
        </w:rPr>
        <w:t>bool</w:t>
      </w:r>
      <w:r w:rsidRPr="008749B8">
        <w:t xml:space="preserve"> </w:t>
      </w:r>
      <w:proofErr w:type="spellStart"/>
      <w:r w:rsidRPr="008749B8">
        <w:rPr>
          <w:lang w:val="en-US"/>
        </w:rPr>
        <w:t>BlockExch</w:t>
      </w:r>
      <w:proofErr w:type="spellEnd"/>
      <w:r w:rsidRPr="008749B8">
        <w:t>_</w:t>
      </w:r>
      <w:proofErr w:type="spellStart"/>
      <w:proofErr w:type="gramStart"/>
      <w:r w:rsidRPr="008749B8">
        <w:rPr>
          <w:lang w:val="en-US"/>
        </w:rPr>
        <w:t>getData</w:t>
      </w:r>
      <w:proofErr w:type="spellEnd"/>
      <w:r w:rsidRPr="008749B8">
        <w:t>(</w:t>
      </w:r>
      <w:proofErr w:type="gramEnd"/>
      <w:r w:rsidRPr="008749B8">
        <w:t>)</w:t>
      </w:r>
    </w:p>
    <w:p w14:paraId="3E127406" w14:textId="77777777" w:rsidR="00413581" w:rsidRPr="00663460" w:rsidRDefault="00413581" w:rsidP="00413581">
      <w:pPr>
        <w:pStyle w:val="afffffff6"/>
      </w:pPr>
      <w:r w:rsidRPr="00663460">
        <w:t>Получает принятые данные от соседнего прибора.</w:t>
      </w:r>
    </w:p>
    <w:p w14:paraId="64F9DEFF" w14:textId="77777777" w:rsidR="00413581" w:rsidRPr="008749B8" w:rsidRDefault="00413581" w:rsidP="00413581">
      <w:pPr>
        <w:pStyle w:val="a1"/>
      </w:pPr>
      <w:r w:rsidRPr="008749B8">
        <w:rPr>
          <w:lang w:val="en-US"/>
        </w:rPr>
        <w:t>bool</w:t>
      </w:r>
      <w:r w:rsidRPr="008749B8">
        <w:t xml:space="preserve"> </w:t>
      </w:r>
      <w:proofErr w:type="spellStart"/>
      <w:r w:rsidRPr="008749B8">
        <w:rPr>
          <w:lang w:val="en-US"/>
        </w:rPr>
        <w:t>BlockExch</w:t>
      </w:r>
      <w:proofErr w:type="spellEnd"/>
      <w:r w:rsidRPr="008749B8">
        <w:t>_</w:t>
      </w:r>
      <w:proofErr w:type="spellStart"/>
      <w:r w:rsidRPr="008749B8">
        <w:rPr>
          <w:lang w:val="en-US"/>
        </w:rPr>
        <w:t>getConnectionState</w:t>
      </w:r>
      <w:proofErr w:type="spellEnd"/>
      <w:r w:rsidRPr="008749B8">
        <w:t>()</w:t>
      </w:r>
    </w:p>
    <w:p w14:paraId="60ECCE27" w14:textId="77777777" w:rsidR="00413581" w:rsidRPr="00663460" w:rsidRDefault="00413581" w:rsidP="00413581">
      <w:pPr>
        <w:pStyle w:val="afffffff6"/>
        <w:rPr>
          <w:lang w:val="uk-UA"/>
        </w:rPr>
      </w:pPr>
      <w:r w:rsidRPr="00663460">
        <w:t>Получает состояние связи с соседним прибором.</w:t>
      </w:r>
    </w:p>
    <w:p w14:paraId="77AD8F1F" w14:textId="77777777" w:rsidR="003405B6" w:rsidRPr="00421B3E" w:rsidRDefault="003405B6" w:rsidP="005F6DEC">
      <w:pPr>
        <w:pStyle w:val="40"/>
      </w:pPr>
      <w:bookmarkStart w:id="130" w:name="_Toc526515312"/>
      <w:r>
        <w:t xml:space="preserve">Компонент </w:t>
      </w:r>
      <w:proofErr w:type="spellStart"/>
      <w:r>
        <w:t>Analog</w:t>
      </w:r>
      <w:proofErr w:type="spellEnd"/>
      <w:r>
        <w:rPr>
          <w:lang w:val="en-US"/>
        </w:rPr>
        <w:t>Input</w:t>
      </w:r>
      <w:bookmarkEnd w:id="130"/>
    </w:p>
    <w:p w14:paraId="58589A1C" w14:textId="77777777" w:rsidR="003405B6" w:rsidRPr="00421B3E" w:rsidRDefault="003405B6" w:rsidP="005F6DEC">
      <w:pPr>
        <w:pStyle w:val="5"/>
      </w:pPr>
      <w:r w:rsidRPr="00421B3E">
        <w:t>Назначение</w:t>
      </w:r>
    </w:p>
    <w:p w14:paraId="5A1D1C21" w14:textId="77777777" w:rsidR="003405B6" w:rsidRDefault="003405B6" w:rsidP="003405B6">
      <w:pPr>
        <w:pStyle w:val="a5"/>
        <w:ind w:left="993" w:firstLine="0"/>
        <w:rPr>
          <w:color w:val="000000"/>
          <w:lang w:val="en-US"/>
        </w:rPr>
      </w:pPr>
      <w:r>
        <w:rPr>
          <w:color w:val="000000"/>
        </w:rPr>
        <w:t>Обработка аналоговых сигналов.</w:t>
      </w:r>
    </w:p>
    <w:p w14:paraId="29CD16C6" w14:textId="77777777" w:rsidR="003405B6" w:rsidRPr="00421B3E" w:rsidRDefault="003405B6" w:rsidP="005F6DEC">
      <w:pPr>
        <w:pStyle w:val="5"/>
      </w:pPr>
      <w:r w:rsidRPr="00421B3E">
        <w:t>Состав компонента</w:t>
      </w:r>
    </w:p>
    <w:p w14:paraId="3BEF7C47" w14:textId="77777777" w:rsidR="003405B6" w:rsidRDefault="003405B6" w:rsidP="00CF6756">
      <w:pPr>
        <w:pStyle w:val="affffff9"/>
      </w:pPr>
      <w:r w:rsidRPr="00BC0A95">
        <w:t>В состав компонента входят следующие модули</w:t>
      </w:r>
      <w:r>
        <w:t>:</w:t>
      </w:r>
    </w:p>
    <w:p w14:paraId="6D7F7B2B" w14:textId="77777777" w:rsidR="003405B6" w:rsidRDefault="003405B6" w:rsidP="00CF6756">
      <w:pPr>
        <w:pStyle w:val="a"/>
      </w:pPr>
      <w:proofErr w:type="spellStart"/>
      <w:r w:rsidRPr="00880790">
        <w:rPr>
          <w:rStyle w:val="affffff3"/>
        </w:rPr>
        <w:t>AnalogInput</w:t>
      </w:r>
      <w:proofErr w:type="spellEnd"/>
      <w:r>
        <w:t xml:space="preserve"> – </w:t>
      </w:r>
      <w:r w:rsidR="006431DE">
        <w:t xml:space="preserve">модуль </w:t>
      </w:r>
      <w:r>
        <w:t>обработк</w:t>
      </w:r>
      <w:r w:rsidR="006431DE">
        <w:t>и</w:t>
      </w:r>
      <w:r>
        <w:t xml:space="preserve"> аналоговых сигналов;</w:t>
      </w:r>
    </w:p>
    <w:p w14:paraId="4EA5167C" w14:textId="77777777" w:rsidR="003405B6" w:rsidRDefault="003405B6" w:rsidP="00CF6756">
      <w:pPr>
        <w:pStyle w:val="a"/>
      </w:pPr>
      <w:proofErr w:type="spellStart"/>
      <w:r w:rsidRPr="00421B3E">
        <w:rPr>
          <w:rStyle w:val="affffff3"/>
        </w:rPr>
        <w:t>Adc</w:t>
      </w:r>
      <w:proofErr w:type="spellEnd"/>
      <w:r w:rsidRPr="007F6A00">
        <w:t xml:space="preserve"> – </w:t>
      </w:r>
      <w:r w:rsidRPr="00D314B6">
        <w:t>модуль работы с АЦП</w:t>
      </w:r>
      <w:r w:rsidR="00B96340">
        <w:t xml:space="preserve">, МК </w:t>
      </w:r>
      <w:proofErr w:type="spellStart"/>
      <w:r w:rsidR="00B96340">
        <w:t>dsPIC33</w:t>
      </w:r>
      <w:proofErr w:type="spellEnd"/>
      <w:r w:rsidRPr="007F6A00">
        <w:rPr>
          <w:i/>
        </w:rPr>
        <w:t>;</w:t>
      </w:r>
    </w:p>
    <w:p w14:paraId="2E5C623F" w14:textId="77777777" w:rsidR="003405B6" w:rsidRPr="00E514C3" w:rsidRDefault="003405B6" w:rsidP="00CF6756">
      <w:pPr>
        <w:pStyle w:val="a"/>
        <w:rPr>
          <w:lang w:val="en-US"/>
        </w:rPr>
      </w:pPr>
      <w:proofErr w:type="spellStart"/>
      <w:r w:rsidRPr="00880790">
        <w:rPr>
          <w:rStyle w:val="affffff3"/>
        </w:rPr>
        <w:t>DigitalFilter</w:t>
      </w:r>
      <w:proofErr w:type="spellEnd"/>
      <w:r w:rsidRPr="009B4491">
        <w:rPr>
          <w:lang w:val="en-US"/>
        </w:rPr>
        <w:t xml:space="preserve"> –</w:t>
      </w:r>
      <w:r>
        <w:t xml:space="preserve"> модуль цифрового фильтра</w:t>
      </w:r>
    </w:p>
    <w:p w14:paraId="2931E481" w14:textId="77777777" w:rsidR="00E514C3" w:rsidRPr="00BC7C83" w:rsidRDefault="00BC7C83" w:rsidP="00CF6756">
      <w:pPr>
        <w:pStyle w:val="a"/>
        <w:rPr>
          <w:i/>
          <w:iCs/>
          <w:lang w:val="en-US"/>
        </w:rPr>
      </w:pPr>
      <w:proofErr w:type="spellStart"/>
      <w:r w:rsidRPr="00BC7C83">
        <w:rPr>
          <w:i/>
          <w:iCs/>
          <w:lang w:val="en-US"/>
        </w:rPr>
        <w:t>dsPIC33_FIR_filter</w:t>
      </w:r>
      <w:proofErr w:type="spellEnd"/>
      <w:r w:rsidRPr="009B4491">
        <w:rPr>
          <w:lang w:val="en-US"/>
        </w:rPr>
        <w:t xml:space="preserve"> –</w:t>
      </w:r>
      <w:r>
        <w:rPr>
          <w:lang w:val="en-US"/>
        </w:rPr>
        <w:t xml:space="preserve"> </w:t>
      </w:r>
      <w:proofErr w:type="spellStart"/>
      <w:r w:rsidRPr="00BC7C83">
        <w:rPr>
          <w:lang w:val="en-US"/>
        </w:rPr>
        <w:t>КИХ</w:t>
      </w:r>
      <w:proofErr w:type="spellEnd"/>
      <w:r w:rsidRPr="00BC7C83">
        <w:rPr>
          <w:lang w:val="en-US"/>
        </w:rPr>
        <w:t xml:space="preserve"> </w:t>
      </w:r>
      <w:proofErr w:type="spellStart"/>
      <w:r w:rsidRPr="00BC7C83">
        <w:rPr>
          <w:lang w:val="en-US"/>
        </w:rPr>
        <w:t>фильтр</w:t>
      </w:r>
      <w:proofErr w:type="spellEnd"/>
      <w:r w:rsidRPr="00BC7C83">
        <w:rPr>
          <w:lang w:val="en-US"/>
        </w:rPr>
        <w:t xml:space="preserve"> </w:t>
      </w:r>
      <w:proofErr w:type="spellStart"/>
      <w:r w:rsidRPr="00BC7C83">
        <w:rPr>
          <w:lang w:val="en-US"/>
        </w:rPr>
        <w:t>для</w:t>
      </w:r>
      <w:proofErr w:type="spellEnd"/>
      <w:r w:rsidRPr="00BC7C83">
        <w:rPr>
          <w:lang w:val="en-US"/>
        </w:rPr>
        <w:t xml:space="preserve"> </w:t>
      </w:r>
      <w:proofErr w:type="spellStart"/>
      <w:r w:rsidRPr="00BC7C83">
        <w:rPr>
          <w:lang w:val="en-US"/>
        </w:rPr>
        <w:t>dsPIC33</w:t>
      </w:r>
      <w:proofErr w:type="spellEnd"/>
      <w:r>
        <w:rPr>
          <w:lang w:val="en-US"/>
        </w:rPr>
        <w:t>.</w:t>
      </w:r>
    </w:p>
    <w:p w14:paraId="7A17E5A0" w14:textId="77777777" w:rsidR="003405B6" w:rsidRPr="00EF5F75" w:rsidRDefault="003405B6" w:rsidP="005F6DEC">
      <w:pPr>
        <w:pStyle w:val="5"/>
      </w:pPr>
      <w:r w:rsidRPr="00EF5F75">
        <w:t>Интерфейсы компонента</w:t>
      </w:r>
    </w:p>
    <w:p w14:paraId="01D1373F" w14:textId="77777777" w:rsidR="00CF6756" w:rsidRPr="005E5482" w:rsidRDefault="003405B6" w:rsidP="00987F63">
      <w:pPr>
        <w:pStyle w:val="a1"/>
      </w:pPr>
      <w:proofErr w:type="spellStart"/>
      <w:r w:rsidRPr="005E5482">
        <w:t>void</w:t>
      </w:r>
      <w:proofErr w:type="spellEnd"/>
      <w:r w:rsidRPr="005E5482">
        <w:t xml:space="preserve"> </w:t>
      </w:r>
      <w:proofErr w:type="spellStart"/>
      <w:r w:rsidRPr="005E5482">
        <w:t>AnalogInput_ctor</w:t>
      </w:r>
      <w:proofErr w:type="spellEnd"/>
      <w:r w:rsidRPr="005E5482">
        <w:t>()</w:t>
      </w:r>
    </w:p>
    <w:p w14:paraId="524112C6" w14:textId="77777777" w:rsidR="003405B6" w:rsidRPr="00A865F3" w:rsidRDefault="00BC7C83" w:rsidP="00BC7C83">
      <w:pPr>
        <w:pStyle w:val="afffffff6"/>
      </w:pPr>
      <w:r w:rsidRPr="00A865F3">
        <w:t>И</w:t>
      </w:r>
      <w:r w:rsidR="003405B6" w:rsidRPr="00A865F3">
        <w:t>нициализация компонента.</w:t>
      </w:r>
    </w:p>
    <w:p w14:paraId="257A1A30" w14:textId="77777777" w:rsidR="003405B6" w:rsidRPr="005E5482" w:rsidRDefault="003405B6" w:rsidP="00987F63">
      <w:pPr>
        <w:pStyle w:val="a1"/>
      </w:pPr>
      <w:proofErr w:type="spellStart"/>
      <w:r w:rsidRPr="005E5482">
        <w:t>const</w:t>
      </w:r>
      <w:proofErr w:type="spellEnd"/>
      <w:r w:rsidRPr="005E5482">
        <w:t xml:space="preserve"> </w:t>
      </w:r>
      <w:proofErr w:type="spellStart"/>
      <w:r w:rsidRPr="005E5482">
        <w:t>AnalogInputValue</w:t>
      </w:r>
      <w:proofErr w:type="spellEnd"/>
      <w:r w:rsidRPr="005E5482">
        <w:t xml:space="preserve">* </w:t>
      </w:r>
      <w:proofErr w:type="spellStart"/>
      <w:r w:rsidRPr="005E5482">
        <w:t>AnalogInput_getData</w:t>
      </w:r>
      <w:proofErr w:type="spellEnd"/>
      <w:r w:rsidRPr="005E5482">
        <w:t>()</w:t>
      </w:r>
    </w:p>
    <w:p w14:paraId="584B6F44" w14:textId="77777777" w:rsidR="00CF6756" w:rsidRPr="000F4024" w:rsidRDefault="00CF6756" w:rsidP="00BC7C83">
      <w:pPr>
        <w:pStyle w:val="afffffff6"/>
      </w:pPr>
      <w:r w:rsidRPr="00CF6756">
        <w:t>Чтение измеренных значений.</w:t>
      </w:r>
    </w:p>
    <w:p w14:paraId="60F856A6" w14:textId="77777777" w:rsidR="00AC0D0C" w:rsidRDefault="003405B6" w:rsidP="00987F63">
      <w:pPr>
        <w:pStyle w:val="a1"/>
      </w:pPr>
      <w:proofErr w:type="spellStart"/>
      <w:r>
        <w:lastRenderedPageBreak/>
        <w:t>void</w:t>
      </w:r>
      <w:proofErr w:type="spellEnd"/>
      <w:r w:rsidRPr="00815A8C">
        <w:t xml:space="preserve"> </w:t>
      </w:r>
      <w:proofErr w:type="spellStart"/>
      <w:r>
        <w:t>AnalogInput</w:t>
      </w:r>
      <w:r w:rsidRPr="00815A8C">
        <w:t>_</w:t>
      </w:r>
      <w:r>
        <w:t>run</w:t>
      </w:r>
      <w:proofErr w:type="spellEnd"/>
      <w:r w:rsidRPr="00815A8C">
        <w:t>()</w:t>
      </w:r>
    </w:p>
    <w:p w14:paraId="3220FB11" w14:textId="77777777" w:rsidR="003405B6" w:rsidRPr="00815A8C" w:rsidRDefault="00BC7C83" w:rsidP="00BC7C83">
      <w:pPr>
        <w:pStyle w:val="afffffff6"/>
      </w:pPr>
      <w:r w:rsidRPr="00815A8C">
        <w:t>О</w:t>
      </w:r>
      <w:r w:rsidR="003405B6" w:rsidRPr="00815A8C">
        <w:t>бработка аналоговых сигналов.</w:t>
      </w:r>
    </w:p>
    <w:p w14:paraId="364C9012" w14:textId="77777777" w:rsidR="00AC0D0C" w:rsidRDefault="003405B6" w:rsidP="00987F63">
      <w:pPr>
        <w:pStyle w:val="a1"/>
      </w:pPr>
      <w:proofErr w:type="spellStart"/>
      <w:r>
        <w:t>void</w:t>
      </w:r>
      <w:proofErr w:type="spellEnd"/>
      <w:r w:rsidRPr="00815A8C">
        <w:t xml:space="preserve"> </w:t>
      </w:r>
      <w:proofErr w:type="spellStart"/>
      <w:r>
        <w:t>AnalogInput</w:t>
      </w:r>
      <w:r w:rsidRPr="00815A8C">
        <w:t>_</w:t>
      </w:r>
      <w:r>
        <w:t>setChannelSettings</w:t>
      </w:r>
      <w:proofErr w:type="spellEnd"/>
      <w:r w:rsidRPr="00815A8C">
        <w:t>()</w:t>
      </w:r>
    </w:p>
    <w:p w14:paraId="323FD4A9" w14:textId="77777777" w:rsidR="003405B6" w:rsidRPr="00815A8C" w:rsidRDefault="00BC7C83" w:rsidP="00BC7C83">
      <w:pPr>
        <w:pStyle w:val="afffffff6"/>
      </w:pPr>
      <w:r w:rsidRPr="00815A8C">
        <w:t>Н</w:t>
      </w:r>
      <w:r w:rsidR="003405B6" w:rsidRPr="00815A8C">
        <w:t>астройка измерительного канала.</w:t>
      </w:r>
    </w:p>
    <w:p w14:paraId="55CE343B" w14:textId="77777777" w:rsidR="00AC0D0C" w:rsidRDefault="003405B6" w:rsidP="00987F63">
      <w:pPr>
        <w:pStyle w:val="a1"/>
      </w:pPr>
      <w:r w:rsidRPr="00F349D5">
        <w:rPr>
          <w:lang w:val="en-US"/>
        </w:rPr>
        <w:t>void</w:t>
      </w:r>
      <w:r w:rsidRPr="00861425">
        <w:t xml:space="preserve"> </w:t>
      </w:r>
      <w:proofErr w:type="spellStart"/>
      <w:r w:rsidRPr="00F349D5">
        <w:rPr>
          <w:lang w:val="en-US"/>
        </w:rPr>
        <w:t>AnalogInput</w:t>
      </w:r>
      <w:proofErr w:type="spellEnd"/>
      <w:r w:rsidRPr="00861425">
        <w:t>_</w:t>
      </w:r>
      <w:proofErr w:type="spellStart"/>
      <w:r w:rsidRPr="00F349D5">
        <w:rPr>
          <w:lang w:val="en-US"/>
        </w:rPr>
        <w:t>runInterrupt</w:t>
      </w:r>
      <w:proofErr w:type="spellEnd"/>
      <w:r w:rsidRPr="00861425">
        <w:t>()</w:t>
      </w:r>
    </w:p>
    <w:p w14:paraId="62B6974B" w14:textId="77777777" w:rsidR="003405B6" w:rsidRPr="00861425" w:rsidRDefault="00BC7C83" w:rsidP="00BC7C83">
      <w:pPr>
        <w:pStyle w:val="afffffff6"/>
      </w:pPr>
      <w:r w:rsidRPr="00F349D5">
        <w:t>У</w:t>
      </w:r>
      <w:r w:rsidR="003405B6" w:rsidRPr="00F349D5">
        <w:t>правление</w:t>
      </w:r>
      <w:r w:rsidR="003405B6" w:rsidRPr="00861425">
        <w:t xml:space="preserve"> </w:t>
      </w:r>
      <w:r w:rsidR="003405B6" w:rsidRPr="00F349D5">
        <w:t>дискретизацией</w:t>
      </w:r>
      <w:r w:rsidR="003405B6" w:rsidRPr="00861425">
        <w:t xml:space="preserve"> </w:t>
      </w:r>
      <w:r w:rsidR="003405B6" w:rsidRPr="00F349D5">
        <w:t>сигналов</w:t>
      </w:r>
      <w:r w:rsidR="003405B6">
        <w:rPr>
          <w:lang w:val="uk-UA"/>
        </w:rPr>
        <w:t>.</w:t>
      </w:r>
    </w:p>
    <w:p w14:paraId="11D70C9D" w14:textId="77777777" w:rsidR="00AC0D0C" w:rsidRDefault="003405B6" w:rsidP="00987F63">
      <w:pPr>
        <w:pStyle w:val="a1"/>
      </w:pPr>
      <w:r w:rsidRPr="00F349D5">
        <w:rPr>
          <w:lang w:val="en-US"/>
        </w:rPr>
        <w:t>void</w:t>
      </w:r>
      <w:r w:rsidRPr="00F349D5">
        <w:t xml:space="preserve"> </w:t>
      </w:r>
      <w:proofErr w:type="spellStart"/>
      <w:r w:rsidRPr="00F349D5">
        <w:rPr>
          <w:lang w:val="en-US"/>
        </w:rPr>
        <w:t>Adc</w:t>
      </w:r>
      <w:proofErr w:type="spellEnd"/>
      <w:r w:rsidRPr="00F349D5">
        <w:t>_</w:t>
      </w:r>
      <w:proofErr w:type="spellStart"/>
      <w:r w:rsidRPr="00F349D5">
        <w:rPr>
          <w:lang w:val="en-US"/>
        </w:rPr>
        <w:t>ctor</w:t>
      </w:r>
      <w:proofErr w:type="spellEnd"/>
      <w:r w:rsidRPr="00F349D5">
        <w:t>()</w:t>
      </w:r>
    </w:p>
    <w:p w14:paraId="020B99E3" w14:textId="77777777" w:rsidR="003405B6" w:rsidRPr="00F349D5" w:rsidRDefault="00BC7C83" w:rsidP="00BC7C83">
      <w:pPr>
        <w:pStyle w:val="afffffff6"/>
      </w:pPr>
      <w:r>
        <w:t>И</w:t>
      </w:r>
      <w:r w:rsidR="003405B6" w:rsidRPr="00F349D5">
        <w:t>нициализация модуля</w:t>
      </w:r>
      <w:r w:rsidR="003405B6">
        <w:t xml:space="preserve"> </w:t>
      </w:r>
      <w:r w:rsidR="003405B6" w:rsidRPr="00F349D5">
        <w:t>работы с АЦП</w:t>
      </w:r>
      <w:r w:rsidR="003405B6">
        <w:t>.</w:t>
      </w:r>
    </w:p>
    <w:p w14:paraId="121B4B72" w14:textId="77777777" w:rsidR="00AC0D0C" w:rsidRDefault="003405B6" w:rsidP="00987F63">
      <w:pPr>
        <w:pStyle w:val="a1"/>
      </w:pPr>
      <w:proofErr w:type="spellStart"/>
      <w:r w:rsidRPr="00F349D5">
        <w:t>void</w:t>
      </w:r>
      <w:proofErr w:type="spellEnd"/>
      <w:r w:rsidRPr="00F349D5">
        <w:t xml:space="preserve"> </w:t>
      </w:r>
      <w:proofErr w:type="spellStart"/>
      <w:r w:rsidRPr="00F349D5">
        <w:t>Adc_run</w:t>
      </w:r>
      <w:proofErr w:type="spellEnd"/>
      <w:r w:rsidRPr="00F349D5">
        <w:t>()</w:t>
      </w:r>
    </w:p>
    <w:p w14:paraId="3C2A0DD0" w14:textId="77777777" w:rsidR="003405B6" w:rsidRPr="00F349D5" w:rsidRDefault="00BC7C83" w:rsidP="00BC7C83">
      <w:pPr>
        <w:pStyle w:val="afffffff6"/>
      </w:pPr>
      <w:r w:rsidRPr="00F349D5">
        <w:t>У</w:t>
      </w:r>
      <w:r w:rsidR="003405B6" w:rsidRPr="00F349D5">
        <w:t>правление драйвером АЦП</w:t>
      </w:r>
      <w:r w:rsidR="003405B6">
        <w:t>.</w:t>
      </w:r>
    </w:p>
    <w:p w14:paraId="3460B44A" w14:textId="77777777" w:rsidR="00AC0D0C" w:rsidRDefault="003405B6" w:rsidP="00987F63">
      <w:pPr>
        <w:pStyle w:val="a1"/>
      </w:pPr>
      <w:r w:rsidRPr="00F349D5">
        <w:rPr>
          <w:lang w:val="en-US"/>
        </w:rPr>
        <w:t>void</w:t>
      </w:r>
      <w:r w:rsidRPr="00F349D5">
        <w:t xml:space="preserve"> </w:t>
      </w:r>
      <w:proofErr w:type="spellStart"/>
      <w:r w:rsidRPr="00F349D5">
        <w:rPr>
          <w:lang w:val="en-US"/>
        </w:rPr>
        <w:t>Adc</w:t>
      </w:r>
      <w:proofErr w:type="spellEnd"/>
      <w:r w:rsidRPr="00F349D5">
        <w:t>_</w:t>
      </w:r>
      <w:r w:rsidRPr="00F349D5">
        <w:rPr>
          <w:lang w:val="en-US"/>
        </w:rPr>
        <w:t>get</w:t>
      </w:r>
      <w:r w:rsidRPr="00F349D5">
        <w:t>()</w:t>
      </w:r>
    </w:p>
    <w:p w14:paraId="7CF1388C" w14:textId="77777777" w:rsidR="003405B6" w:rsidRDefault="00BC7C83" w:rsidP="00BC7C83">
      <w:pPr>
        <w:pStyle w:val="afffffff6"/>
      </w:pPr>
      <w:r w:rsidRPr="00F349D5">
        <w:t>Ч</w:t>
      </w:r>
      <w:r w:rsidR="003405B6" w:rsidRPr="00F349D5">
        <w:t>тение результатов из очереди измерений</w:t>
      </w:r>
    </w:p>
    <w:p w14:paraId="4D133F81" w14:textId="77777777" w:rsidR="00AC0D0C" w:rsidRDefault="003405B6" w:rsidP="00987F63">
      <w:pPr>
        <w:pStyle w:val="a1"/>
      </w:pPr>
      <w:proofErr w:type="spellStart"/>
      <w:r w:rsidRPr="00530BFB">
        <w:t>bool</w:t>
      </w:r>
      <w:proofErr w:type="spellEnd"/>
      <w:r w:rsidRPr="00530BFB">
        <w:t xml:space="preserve"> </w:t>
      </w:r>
      <w:proofErr w:type="spellStart"/>
      <w:r w:rsidRPr="00530BFB">
        <w:t>Adc_isReady</w:t>
      </w:r>
      <w:proofErr w:type="spellEnd"/>
      <w:r w:rsidRPr="00530BFB">
        <w:t>()</w:t>
      </w:r>
    </w:p>
    <w:p w14:paraId="76782063" w14:textId="77777777" w:rsidR="003405B6" w:rsidRDefault="00BC7C83" w:rsidP="00BC7C83">
      <w:pPr>
        <w:pStyle w:val="afffffff6"/>
      </w:pPr>
      <w:r>
        <w:t>П</w:t>
      </w:r>
      <w:r w:rsidR="003405B6" w:rsidRPr="00530BFB">
        <w:t>роверка наличия результатов в очереди измерений</w:t>
      </w:r>
    </w:p>
    <w:p w14:paraId="797F5EB6" w14:textId="77777777" w:rsidR="00430D03" w:rsidRDefault="00430D03" w:rsidP="00430D03">
      <w:pPr>
        <w:pStyle w:val="a1"/>
      </w:pPr>
      <w:proofErr w:type="spellStart"/>
      <w:r w:rsidRPr="00AC0D0C">
        <w:t>void</w:t>
      </w:r>
      <w:proofErr w:type="spellEnd"/>
      <w:r w:rsidRPr="00AC0D0C">
        <w:t xml:space="preserve"> </w:t>
      </w:r>
      <w:proofErr w:type="spellStart"/>
      <w:r w:rsidRPr="00AC0D0C">
        <w:t>DigitalFilter</w:t>
      </w:r>
      <w:proofErr w:type="spellEnd"/>
      <w:r w:rsidRPr="00AC0D0C">
        <w:t>_</w:t>
      </w:r>
      <w:r>
        <w:rPr>
          <w:lang w:val="en-US"/>
        </w:rPr>
        <w:t>run</w:t>
      </w:r>
      <w:r w:rsidRPr="00AC0D0C">
        <w:t>()</w:t>
      </w:r>
    </w:p>
    <w:p w14:paraId="266169EC" w14:textId="77777777" w:rsidR="00430D03" w:rsidRDefault="00430D03" w:rsidP="00430D03">
      <w:pPr>
        <w:pStyle w:val="afffffff6"/>
      </w:pPr>
      <w:r w:rsidRPr="00430D03">
        <w:t>Фильтрация данных.</w:t>
      </w:r>
    </w:p>
    <w:p w14:paraId="02295BAE" w14:textId="77777777" w:rsidR="00AC0D0C" w:rsidRDefault="003405B6" w:rsidP="00987F63">
      <w:pPr>
        <w:pStyle w:val="a1"/>
      </w:pPr>
      <w:proofErr w:type="spellStart"/>
      <w:r w:rsidRPr="00AC0D0C">
        <w:t>void</w:t>
      </w:r>
      <w:proofErr w:type="spellEnd"/>
      <w:r w:rsidRPr="00AC0D0C">
        <w:t xml:space="preserve"> </w:t>
      </w:r>
      <w:proofErr w:type="spellStart"/>
      <w:r w:rsidRPr="00AC0D0C">
        <w:t>DigitalFilter_setFreq</w:t>
      </w:r>
      <w:proofErr w:type="spellEnd"/>
      <w:r w:rsidRPr="00AC0D0C">
        <w:t>()</w:t>
      </w:r>
    </w:p>
    <w:p w14:paraId="07AEC6A1" w14:textId="77777777" w:rsidR="003405B6" w:rsidRPr="00AC0D0C" w:rsidRDefault="00BC7C83" w:rsidP="00BC7C83">
      <w:pPr>
        <w:pStyle w:val="afffffff6"/>
      </w:pPr>
      <w:r w:rsidRPr="00AC0D0C">
        <w:t>Н</w:t>
      </w:r>
      <w:r w:rsidR="003405B6" w:rsidRPr="00AC0D0C">
        <w:t xml:space="preserve">астраивает </w:t>
      </w:r>
      <w:r w:rsidR="00430D03">
        <w:t xml:space="preserve">цифрового </w:t>
      </w:r>
      <w:r w:rsidR="003405B6" w:rsidRPr="00AC0D0C">
        <w:t>фильтр</w:t>
      </w:r>
      <w:r w:rsidR="00430D03">
        <w:t>а</w:t>
      </w:r>
      <w:r w:rsidR="003405B6" w:rsidRPr="00AC0D0C">
        <w:t xml:space="preserve"> на заданную АЧХ.</w:t>
      </w:r>
    </w:p>
    <w:p w14:paraId="5706CC9B" w14:textId="77777777" w:rsidR="003405B6" w:rsidRPr="008A59AF" w:rsidRDefault="003405B6" w:rsidP="005F6DEC">
      <w:pPr>
        <w:pStyle w:val="40"/>
      </w:pPr>
      <w:bookmarkStart w:id="131" w:name="_Toc526515315"/>
      <w:r>
        <w:t xml:space="preserve">Компонент </w:t>
      </w:r>
      <w:proofErr w:type="spellStart"/>
      <w:r>
        <w:t>Analog</w:t>
      </w:r>
      <w:proofErr w:type="spellEnd"/>
      <w:r>
        <w:rPr>
          <w:lang w:val="en-US"/>
        </w:rPr>
        <w:t>Measurement</w:t>
      </w:r>
      <w:bookmarkStart w:id="132" w:name="_Toc526515316"/>
      <w:bookmarkEnd w:id="131"/>
    </w:p>
    <w:p w14:paraId="3AE43708" w14:textId="77777777" w:rsidR="003405B6" w:rsidRDefault="003405B6" w:rsidP="005F6DEC">
      <w:pPr>
        <w:pStyle w:val="5"/>
      </w:pPr>
      <w:r w:rsidRPr="00E14CF4">
        <w:t>Назначение</w:t>
      </w:r>
      <w:bookmarkEnd w:id="132"/>
    </w:p>
    <w:p w14:paraId="60200B91" w14:textId="77777777" w:rsidR="003405B6" w:rsidRPr="00AC0D0C" w:rsidRDefault="003405B6" w:rsidP="00AC0D0C">
      <w:pPr>
        <w:pStyle w:val="a5"/>
      </w:pPr>
      <w:r w:rsidRPr="00AC0D0C">
        <w:t>Оцифровка, фильтрация, вычисление аналоговых параметров и приведение их к физическим величинам.</w:t>
      </w:r>
    </w:p>
    <w:p w14:paraId="48689576" w14:textId="77777777" w:rsidR="003405B6" w:rsidRDefault="003405B6" w:rsidP="005F6DEC">
      <w:pPr>
        <w:pStyle w:val="5"/>
      </w:pPr>
      <w:r>
        <w:t>Состав компонента</w:t>
      </w:r>
    </w:p>
    <w:p w14:paraId="6F3ABD43" w14:textId="77777777" w:rsidR="003405B6" w:rsidRPr="00AC0D0C" w:rsidRDefault="003405B6" w:rsidP="00AC0D0C">
      <w:pPr>
        <w:pStyle w:val="a5"/>
      </w:pPr>
      <w:r w:rsidRPr="00AC0D0C">
        <w:t>Компонент состоит из одного одноименного модуля</w:t>
      </w:r>
    </w:p>
    <w:p w14:paraId="3B7B94AC" w14:textId="77777777" w:rsidR="003405B6" w:rsidRPr="002E1EA4" w:rsidRDefault="003405B6" w:rsidP="005F6DEC">
      <w:pPr>
        <w:pStyle w:val="5"/>
      </w:pPr>
      <w:bookmarkStart w:id="133" w:name="_Toc526515317"/>
      <w:r>
        <w:lastRenderedPageBreak/>
        <w:t>Интерфейсы компонента</w:t>
      </w:r>
      <w:bookmarkEnd w:id="133"/>
    </w:p>
    <w:p w14:paraId="0F036287" w14:textId="77777777" w:rsidR="00AC0D0C" w:rsidRDefault="003405B6" w:rsidP="00987F63">
      <w:pPr>
        <w:pStyle w:val="a1"/>
      </w:pPr>
      <w:proofErr w:type="spellStart"/>
      <w:r>
        <w:t>void</w:t>
      </w:r>
      <w:proofErr w:type="spellEnd"/>
      <w:r w:rsidRPr="00815A8C">
        <w:t xml:space="preserve"> </w:t>
      </w:r>
      <w:proofErr w:type="spellStart"/>
      <w:r>
        <w:t>AnalogMeasurement</w:t>
      </w:r>
      <w:r w:rsidRPr="00815A8C">
        <w:t>_</w:t>
      </w:r>
      <w:r>
        <w:t>ctor</w:t>
      </w:r>
      <w:proofErr w:type="spellEnd"/>
      <w:r w:rsidRPr="00815A8C">
        <w:t>()</w:t>
      </w:r>
    </w:p>
    <w:p w14:paraId="0FE798EE" w14:textId="77777777" w:rsidR="003405B6" w:rsidRPr="00815A8C" w:rsidRDefault="00BC7C83" w:rsidP="00BC7C83">
      <w:pPr>
        <w:pStyle w:val="afffffff6"/>
      </w:pPr>
      <w:r w:rsidRPr="00815A8C">
        <w:t>И</w:t>
      </w:r>
      <w:r w:rsidR="003405B6" w:rsidRPr="00815A8C">
        <w:t>нициализация переменных компонента.</w:t>
      </w:r>
    </w:p>
    <w:p w14:paraId="42E2ABAB" w14:textId="77777777" w:rsidR="00AC0D0C" w:rsidRDefault="003405B6" w:rsidP="00987F63">
      <w:pPr>
        <w:pStyle w:val="a1"/>
      </w:pPr>
      <w:proofErr w:type="spellStart"/>
      <w:r>
        <w:t>void</w:t>
      </w:r>
      <w:proofErr w:type="spellEnd"/>
      <w:r w:rsidRPr="003D32B3">
        <w:t xml:space="preserve"> </w:t>
      </w:r>
      <w:proofErr w:type="spellStart"/>
      <w:r>
        <w:t>AnalogMeasurement</w:t>
      </w:r>
      <w:r w:rsidRPr="003D32B3">
        <w:t>_</w:t>
      </w:r>
      <w:r>
        <w:t>run</w:t>
      </w:r>
      <w:proofErr w:type="spellEnd"/>
      <w:r w:rsidRPr="003D32B3">
        <w:t>()</w:t>
      </w:r>
    </w:p>
    <w:p w14:paraId="0CE0845C" w14:textId="77777777" w:rsidR="003405B6" w:rsidRPr="003D32B3" w:rsidRDefault="00BC7C83" w:rsidP="00BC7C83">
      <w:pPr>
        <w:pStyle w:val="afffffff6"/>
      </w:pPr>
      <w:r w:rsidRPr="003D32B3">
        <w:t>О</w:t>
      </w:r>
      <w:r w:rsidR="003405B6" w:rsidRPr="003D32B3">
        <w:t>бработка аналоговых сигналов.</w:t>
      </w:r>
    </w:p>
    <w:p w14:paraId="1C426A9B" w14:textId="77777777" w:rsidR="00AC0D0C" w:rsidRDefault="003405B6" w:rsidP="00987F63">
      <w:pPr>
        <w:pStyle w:val="a1"/>
      </w:pPr>
      <w:proofErr w:type="spellStart"/>
      <w:r w:rsidRPr="00C23F4C">
        <w:t>AnalogMeasurement_runInterrupt</w:t>
      </w:r>
      <w:proofErr w:type="spellEnd"/>
      <w:r w:rsidRPr="00C23F4C">
        <w:t>()</w:t>
      </w:r>
    </w:p>
    <w:p w14:paraId="3B008417" w14:textId="77777777" w:rsidR="003405B6" w:rsidRDefault="00BC7C83" w:rsidP="00BC7C83">
      <w:pPr>
        <w:pStyle w:val="afffffff6"/>
      </w:pPr>
      <w:r>
        <w:t>Ч</w:t>
      </w:r>
      <w:r w:rsidR="003405B6" w:rsidRPr="00C23F4C">
        <w:t>тение результатов измерения АЦП</w:t>
      </w:r>
      <w:r w:rsidR="003405B6">
        <w:t>.</w:t>
      </w:r>
    </w:p>
    <w:p w14:paraId="1DD840A5" w14:textId="77777777" w:rsidR="00AC0D0C" w:rsidRDefault="003405B6" w:rsidP="00987F63">
      <w:pPr>
        <w:pStyle w:val="a1"/>
      </w:pPr>
      <w:proofErr w:type="spellStart"/>
      <w:r w:rsidRPr="00C23F4C">
        <w:t>const</w:t>
      </w:r>
      <w:proofErr w:type="spellEnd"/>
      <w:r w:rsidRPr="00C23F4C">
        <w:t xml:space="preserve"> </w:t>
      </w:r>
      <w:proofErr w:type="spellStart"/>
      <w:r w:rsidRPr="00C23F4C">
        <w:t>AnalogMeasurementValue</w:t>
      </w:r>
      <w:proofErr w:type="spellEnd"/>
      <w:r w:rsidRPr="00C23F4C">
        <w:t xml:space="preserve"> *</w:t>
      </w:r>
      <w:proofErr w:type="spellStart"/>
      <w:r w:rsidRPr="00C23F4C">
        <w:t>AnalogMeasurement_getData</w:t>
      </w:r>
      <w:proofErr w:type="spellEnd"/>
      <w:r w:rsidRPr="00C23F4C">
        <w:t>()</w:t>
      </w:r>
    </w:p>
    <w:p w14:paraId="0C34CF10" w14:textId="77777777" w:rsidR="003405B6" w:rsidRPr="006E7712" w:rsidRDefault="00BC7C83" w:rsidP="00BC7C83">
      <w:pPr>
        <w:pStyle w:val="afffffff6"/>
      </w:pPr>
      <w:r>
        <w:t>Ч</w:t>
      </w:r>
      <w:r w:rsidR="003405B6" w:rsidRPr="00C23F4C">
        <w:t>тение измеренных значений (определяется используемой системой физических величин)</w:t>
      </w:r>
      <w:r>
        <w:t>.</w:t>
      </w:r>
    </w:p>
    <w:p w14:paraId="60F85979" w14:textId="77777777" w:rsidR="003405B6" w:rsidRDefault="003405B6" w:rsidP="005F6DEC">
      <w:pPr>
        <w:pStyle w:val="40"/>
      </w:pPr>
      <w:bookmarkStart w:id="134" w:name="_Toc526515318"/>
      <w:r>
        <w:t xml:space="preserve">Компонент </w:t>
      </w:r>
      <w:proofErr w:type="spellStart"/>
      <w:r w:rsidRPr="00C715E6">
        <w:t>BinIn</w:t>
      </w:r>
      <w:bookmarkEnd w:id="134"/>
      <w:proofErr w:type="spellEnd"/>
    </w:p>
    <w:p w14:paraId="328D6DCB" w14:textId="77777777" w:rsidR="003405B6" w:rsidRPr="00EC4978" w:rsidRDefault="003405B6" w:rsidP="005F6DEC">
      <w:pPr>
        <w:pStyle w:val="5"/>
      </w:pPr>
      <w:bookmarkStart w:id="135" w:name="_Toc526515319"/>
      <w:r w:rsidRPr="00E14CF4">
        <w:t>Назначение</w:t>
      </w:r>
      <w:bookmarkEnd w:id="135"/>
    </w:p>
    <w:p w14:paraId="76B9E1BB" w14:textId="77777777" w:rsidR="003405B6" w:rsidRDefault="003405B6" w:rsidP="00AC0D0C">
      <w:pPr>
        <w:pStyle w:val="a5"/>
      </w:pPr>
      <w:r w:rsidRPr="00EC4978">
        <w:t>Чтение дискретных входов.</w:t>
      </w:r>
    </w:p>
    <w:p w14:paraId="5415ACBB" w14:textId="77777777" w:rsidR="003405B6" w:rsidRPr="00EC4978" w:rsidRDefault="003405B6" w:rsidP="005F6DEC">
      <w:pPr>
        <w:pStyle w:val="5"/>
      </w:pPr>
      <w:bookmarkStart w:id="136" w:name="_Toc474999780"/>
      <w:r w:rsidRPr="00EC4978">
        <w:t>Состав компонента</w:t>
      </w:r>
      <w:bookmarkEnd w:id="136"/>
    </w:p>
    <w:p w14:paraId="5E906E0E" w14:textId="77777777" w:rsidR="003405B6" w:rsidRDefault="003405B6" w:rsidP="00AC0D0C">
      <w:pPr>
        <w:pStyle w:val="affffff9"/>
      </w:pPr>
      <w:r w:rsidRPr="00BC0A95">
        <w:t>В состав компонента входят следующие модули</w:t>
      </w:r>
      <w:r>
        <w:t>:</w:t>
      </w:r>
    </w:p>
    <w:p w14:paraId="65DAED0B" w14:textId="77777777" w:rsidR="003405B6" w:rsidRPr="00EC4978" w:rsidRDefault="003405B6" w:rsidP="00AC0D0C">
      <w:pPr>
        <w:pStyle w:val="a"/>
      </w:pPr>
      <w:proofErr w:type="spellStart"/>
      <w:r w:rsidRPr="00055DDF">
        <w:rPr>
          <w:rStyle w:val="affffff3"/>
        </w:rPr>
        <w:t>BinIn</w:t>
      </w:r>
      <w:proofErr w:type="spellEnd"/>
      <w:r>
        <w:t xml:space="preserve"> – </w:t>
      </w:r>
      <w:r w:rsidRPr="00EC4978">
        <w:t xml:space="preserve">обработка </w:t>
      </w:r>
      <w:proofErr w:type="spellStart"/>
      <w:r>
        <w:t>чтени</w:t>
      </w:r>
      <w:proofErr w:type="spellEnd"/>
      <w:r>
        <w:rPr>
          <w:lang w:val="uk-UA"/>
        </w:rPr>
        <w:t>я</w:t>
      </w:r>
      <w:r>
        <w:t xml:space="preserve"> дискретных входов;</w:t>
      </w:r>
    </w:p>
    <w:p w14:paraId="1AC4B6A9" w14:textId="77777777" w:rsidR="003405B6" w:rsidRPr="0047432E" w:rsidRDefault="003405B6" w:rsidP="00AC0D0C">
      <w:pPr>
        <w:pStyle w:val="a"/>
      </w:pPr>
      <w:proofErr w:type="spellStart"/>
      <w:r>
        <w:rPr>
          <w:rStyle w:val="affffff3"/>
        </w:rPr>
        <w:t>B</w:t>
      </w:r>
      <w:r w:rsidRPr="00055DDF">
        <w:rPr>
          <w:rStyle w:val="affffff3"/>
        </w:rPr>
        <w:t>inInDecoder</w:t>
      </w:r>
      <w:proofErr w:type="spellEnd"/>
      <w:r>
        <w:t xml:space="preserve"> – чтение дискретных входов, подключенных через дешифратор</w:t>
      </w:r>
      <w:r w:rsidR="006E7712" w:rsidRPr="006E7712">
        <w:t>.</w:t>
      </w:r>
    </w:p>
    <w:p w14:paraId="07A027F2" w14:textId="77777777" w:rsidR="003405B6" w:rsidRDefault="003405B6" w:rsidP="005F6DEC">
      <w:pPr>
        <w:pStyle w:val="5"/>
      </w:pPr>
      <w:bookmarkStart w:id="137" w:name="_Toc526515320"/>
      <w:r>
        <w:t>Интерфейсы компонента</w:t>
      </w:r>
      <w:bookmarkEnd w:id="137"/>
    </w:p>
    <w:p w14:paraId="26292B62" w14:textId="77777777" w:rsidR="00AC0D0C" w:rsidRDefault="003405B6" w:rsidP="00987F63">
      <w:pPr>
        <w:pStyle w:val="a1"/>
      </w:pPr>
      <w:proofErr w:type="spellStart"/>
      <w:r>
        <w:t>void</w:t>
      </w:r>
      <w:proofErr w:type="spellEnd"/>
      <w:r w:rsidRPr="00815A8C">
        <w:t xml:space="preserve"> </w:t>
      </w:r>
      <w:proofErr w:type="spellStart"/>
      <w:r>
        <w:t>BinIn</w:t>
      </w:r>
      <w:r w:rsidRPr="00815A8C">
        <w:t>_</w:t>
      </w:r>
      <w:r>
        <w:t>ctor</w:t>
      </w:r>
      <w:proofErr w:type="spellEnd"/>
      <w:r w:rsidRPr="00815A8C">
        <w:t>()</w:t>
      </w:r>
    </w:p>
    <w:p w14:paraId="1472187C" w14:textId="77777777" w:rsidR="003405B6" w:rsidRPr="00815A8C" w:rsidRDefault="006E7712" w:rsidP="006E7712">
      <w:pPr>
        <w:pStyle w:val="afffffff6"/>
      </w:pPr>
      <w:r w:rsidRPr="00815A8C">
        <w:t>И</w:t>
      </w:r>
      <w:r w:rsidR="003405B6" w:rsidRPr="00815A8C">
        <w:t xml:space="preserve">нициализация </w:t>
      </w:r>
      <w:r w:rsidR="00E17B6A">
        <w:t>переменных компонента</w:t>
      </w:r>
      <w:r w:rsidR="003405B6" w:rsidRPr="00815A8C">
        <w:t>.</w:t>
      </w:r>
    </w:p>
    <w:p w14:paraId="78220444" w14:textId="77777777" w:rsidR="00AC0D0C" w:rsidRDefault="003405B6" w:rsidP="00987F63">
      <w:pPr>
        <w:pStyle w:val="a1"/>
      </w:pPr>
      <w:proofErr w:type="spellStart"/>
      <w:r>
        <w:t>uint</w:t>
      </w:r>
      <w:r w:rsidRPr="00815A8C">
        <w:t>16_</w:t>
      </w:r>
      <w:r>
        <w:t>t</w:t>
      </w:r>
      <w:proofErr w:type="spellEnd"/>
      <w:r w:rsidRPr="00815A8C">
        <w:t xml:space="preserve"> </w:t>
      </w:r>
      <w:proofErr w:type="spellStart"/>
      <w:r>
        <w:t>BinIn</w:t>
      </w:r>
      <w:r w:rsidRPr="00815A8C">
        <w:t>_</w:t>
      </w:r>
      <w:r>
        <w:t>getAddrJumpers</w:t>
      </w:r>
      <w:proofErr w:type="spellEnd"/>
      <w:r w:rsidRPr="00815A8C">
        <w:t>()</w:t>
      </w:r>
    </w:p>
    <w:p w14:paraId="4C0A9FE3" w14:textId="29F67BC9" w:rsidR="003405B6" w:rsidRPr="00815A8C" w:rsidRDefault="00E17B6A" w:rsidP="006E7712">
      <w:pPr>
        <w:pStyle w:val="afffffff6"/>
      </w:pPr>
      <w:r>
        <w:t>Возвращ</w:t>
      </w:r>
      <w:r w:rsidR="003405B6" w:rsidRPr="00815A8C">
        <w:t>ает состояние перемычек</w:t>
      </w:r>
      <w:r w:rsidR="002E5F1E" w:rsidRPr="002E5F1E">
        <w:t xml:space="preserve"> </w:t>
      </w:r>
      <w:r w:rsidR="002E5F1E" w:rsidRPr="00815A8C">
        <w:t>адрес</w:t>
      </w:r>
      <w:r w:rsidR="002E5F1E">
        <w:t>а</w:t>
      </w:r>
      <w:r w:rsidR="003405B6" w:rsidRPr="00815A8C">
        <w:t>.</w:t>
      </w:r>
    </w:p>
    <w:p w14:paraId="4EA4929E" w14:textId="77777777" w:rsidR="00AC0D0C" w:rsidRDefault="003405B6" w:rsidP="00987F63">
      <w:pPr>
        <w:pStyle w:val="a1"/>
      </w:pPr>
      <w:proofErr w:type="spellStart"/>
      <w:r>
        <w:t>uint</w:t>
      </w:r>
      <w:r w:rsidRPr="00815A8C">
        <w:t>8_</w:t>
      </w:r>
      <w:r>
        <w:t>t</w:t>
      </w:r>
      <w:proofErr w:type="spellEnd"/>
      <w:r w:rsidRPr="00815A8C">
        <w:t xml:space="preserve"> </w:t>
      </w:r>
      <w:proofErr w:type="spellStart"/>
      <w:r>
        <w:t>BinIn</w:t>
      </w:r>
      <w:r w:rsidRPr="00815A8C">
        <w:t>_</w:t>
      </w:r>
      <w:r>
        <w:t>getCrcJumpers</w:t>
      </w:r>
      <w:proofErr w:type="spellEnd"/>
      <w:r w:rsidRPr="00815A8C">
        <w:t>()</w:t>
      </w:r>
    </w:p>
    <w:p w14:paraId="1A99985C" w14:textId="77777777" w:rsidR="003405B6" w:rsidRPr="00815A8C" w:rsidRDefault="00D82B08" w:rsidP="006E7712">
      <w:pPr>
        <w:pStyle w:val="afffffff6"/>
      </w:pPr>
      <w:r>
        <w:t>Возвращает</w:t>
      </w:r>
      <w:r w:rsidR="003405B6" w:rsidRPr="00815A8C">
        <w:t xml:space="preserve"> состояние перемычек контрольной суммы </w:t>
      </w:r>
      <w:proofErr w:type="spellStart"/>
      <w:r w:rsidR="003405B6" w:rsidRPr="00AC5E2A">
        <w:t>CRC</w:t>
      </w:r>
      <w:proofErr w:type="spellEnd"/>
      <w:r w:rsidR="003405B6" w:rsidRPr="00815A8C">
        <w:t>-8.</w:t>
      </w:r>
    </w:p>
    <w:p w14:paraId="1176B68D" w14:textId="77777777" w:rsidR="00AC0D0C" w:rsidRPr="00AC0D0C" w:rsidRDefault="003405B6" w:rsidP="00987F63">
      <w:pPr>
        <w:pStyle w:val="a1"/>
      </w:pPr>
      <w:proofErr w:type="spellStart"/>
      <w:r>
        <w:lastRenderedPageBreak/>
        <w:t>uint</w:t>
      </w:r>
      <w:r w:rsidRPr="00815A8C">
        <w:t>8_</w:t>
      </w:r>
      <w:r>
        <w:t>t</w:t>
      </w:r>
      <w:proofErr w:type="spellEnd"/>
      <w:r w:rsidRPr="00815A8C">
        <w:t xml:space="preserve"> </w:t>
      </w:r>
      <w:proofErr w:type="spellStart"/>
      <w:r w:rsidRPr="00A822DB">
        <w:t>BinIn_getConfigJumpers</w:t>
      </w:r>
      <w:proofErr w:type="spellEnd"/>
      <w:r>
        <w:rPr>
          <w:lang w:val="uk-UA"/>
        </w:rPr>
        <w:t>()</w:t>
      </w:r>
    </w:p>
    <w:p w14:paraId="1245EA62" w14:textId="77777777" w:rsidR="003405B6" w:rsidRPr="00815A8C" w:rsidRDefault="00E17B6A" w:rsidP="006E7712">
      <w:pPr>
        <w:pStyle w:val="afffffff6"/>
      </w:pPr>
      <w:r>
        <w:t>Возвращает</w:t>
      </w:r>
      <w:r w:rsidR="003405B6" w:rsidRPr="00815A8C">
        <w:t xml:space="preserve"> состояние </w:t>
      </w:r>
      <w:r w:rsidR="003405B6">
        <w:t>перемы</w:t>
      </w:r>
      <w:r w:rsidR="003405B6" w:rsidRPr="00A822DB">
        <w:t xml:space="preserve">чек конфигурации </w:t>
      </w:r>
      <w:proofErr w:type="spellStart"/>
      <w:r w:rsidR="003405B6">
        <w:t>CONF</w:t>
      </w:r>
      <w:r w:rsidR="003405B6" w:rsidRPr="00A822DB">
        <w:t>7</w:t>
      </w:r>
      <w:proofErr w:type="spellEnd"/>
      <w:r w:rsidR="003405B6" w:rsidRPr="00A822DB">
        <w:t>…</w:t>
      </w:r>
      <w:proofErr w:type="spellStart"/>
      <w:r w:rsidR="003405B6">
        <w:t>CONF</w:t>
      </w:r>
      <w:r w:rsidR="003405B6" w:rsidRPr="00A822DB">
        <w:t>0</w:t>
      </w:r>
      <w:proofErr w:type="spellEnd"/>
      <w:r w:rsidR="003405B6" w:rsidRPr="00815A8C">
        <w:t>.</w:t>
      </w:r>
    </w:p>
    <w:p w14:paraId="1F3D7D0F" w14:textId="77777777" w:rsidR="00AC0D0C" w:rsidRDefault="003405B6" w:rsidP="00987F63">
      <w:pPr>
        <w:pStyle w:val="a1"/>
      </w:pPr>
      <w:proofErr w:type="spellStart"/>
      <w:r>
        <w:t>bool</w:t>
      </w:r>
      <w:proofErr w:type="spellEnd"/>
      <w:r w:rsidRPr="00815A8C">
        <w:t xml:space="preserve"> </w:t>
      </w:r>
      <w:proofErr w:type="spellStart"/>
      <w:r>
        <w:t>BinIn</w:t>
      </w:r>
      <w:r w:rsidRPr="00815A8C">
        <w:t>_</w:t>
      </w:r>
      <w:r>
        <w:t>is</w:t>
      </w:r>
      <w:r w:rsidRPr="00815A8C">
        <w:t>220</w:t>
      </w:r>
      <w:r>
        <w:t>vOk</w:t>
      </w:r>
      <w:proofErr w:type="spellEnd"/>
      <w:r w:rsidRPr="00815A8C">
        <w:t>()</w:t>
      </w:r>
    </w:p>
    <w:p w14:paraId="14F3588E" w14:textId="4DE629CB" w:rsidR="003405B6" w:rsidRPr="006F4B13" w:rsidRDefault="006F4B13" w:rsidP="006F4B13">
      <w:pPr>
        <w:pStyle w:val="a1"/>
        <w:numPr>
          <w:ilvl w:val="0"/>
          <w:numId w:val="0"/>
        </w:numPr>
        <w:ind w:left="1134"/>
        <w:rPr>
          <w:i w:val="0"/>
        </w:rPr>
      </w:pPr>
      <w:r w:rsidRPr="006F4B13">
        <w:rPr>
          <w:i w:val="0"/>
        </w:rPr>
        <w:t>Возвращает синхронизированный результат контроля напряжения источника питания 220</w:t>
      </w:r>
      <w:r w:rsidR="002E5F1E">
        <w:rPr>
          <w:i w:val="0"/>
        </w:rPr>
        <w:t> </w:t>
      </w:r>
      <w:r w:rsidRPr="006F4B13">
        <w:rPr>
          <w:i w:val="0"/>
        </w:rPr>
        <w:t>В.</w:t>
      </w:r>
    </w:p>
    <w:p w14:paraId="56990A97" w14:textId="77777777" w:rsidR="00AC0D0C" w:rsidRDefault="003405B6" w:rsidP="00987F63">
      <w:pPr>
        <w:pStyle w:val="a1"/>
      </w:pPr>
      <w:proofErr w:type="spellStart"/>
      <w:r>
        <w:t>v</w:t>
      </w:r>
      <w:r w:rsidRPr="00D06281">
        <w:t>oid</w:t>
      </w:r>
      <w:proofErr w:type="spellEnd"/>
      <w:r w:rsidRPr="00D06281">
        <w:t xml:space="preserve"> </w:t>
      </w:r>
      <w:proofErr w:type="spellStart"/>
      <w:r w:rsidRPr="00D06281">
        <w:t>BinIn_</w:t>
      </w:r>
      <w:proofErr w:type="gramStart"/>
      <w:r w:rsidRPr="00D06281">
        <w:t>interruptDataRead</w:t>
      </w:r>
      <w:proofErr w:type="spellEnd"/>
      <w:r w:rsidRPr="00D06281">
        <w:t>(</w:t>
      </w:r>
      <w:proofErr w:type="gramEnd"/>
      <w:r w:rsidRPr="00D06281">
        <w:t>)</w:t>
      </w:r>
    </w:p>
    <w:p w14:paraId="483815E0" w14:textId="77777777" w:rsidR="003405B6" w:rsidRDefault="006E7712" w:rsidP="006E7712">
      <w:pPr>
        <w:pStyle w:val="afffffff6"/>
      </w:pPr>
      <w:r>
        <w:t>Ч</w:t>
      </w:r>
      <w:r w:rsidR="003405B6" w:rsidRPr="00D06281">
        <w:t>тение тетрады данных</w:t>
      </w:r>
      <w:r w:rsidR="003405B6">
        <w:rPr>
          <w:lang w:val="uk-UA"/>
        </w:rPr>
        <w:t>.</w:t>
      </w:r>
    </w:p>
    <w:p w14:paraId="2AAC161B" w14:textId="77777777" w:rsidR="00AC0D0C" w:rsidRDefault="003405B6" w:rsidP="00987F63">
      <w:pPr>
        <w:pStyle w:val="a1"/>
      </w:pPr>
      <w:proofErr w:type="spellStart"/>
      <w:r w:rsidRPr="00A822DB">
        <w:t>void</w:t>
      </w:r>
      <w:proofErr w:type="spellEnd"/>
      <w:r w:rsidRPr="00A822DB">
        <w:t xml:space="preserve"> </w:t>
      </w:r>
      <w:proofErr w:type="spellStart"/>
      <w:r w:rsidRPr="00A822DB">
        <w:t>BinIn_interruptAddrSet</w:t>
      </w:r>
      <w:proofErr w:type="spellEnd"/>
      <w:r>
        <w:t>(</w:t>
      </w:r>
      <w:r w:rsidRPr="00A822DB">
        <w:t>)</w:t>
      </w:r>
    </w:p>
    <w:p w14:paraId="26D8DA95" w14:textId="77777777" w:rsidR="003405B6" w:rsidRPr="00815A8C" w:rsidRDefault="006E7712" w:rsidP="006E7712">
      <w:pPr>
        <w:pStyle w:val="afffffff6"/>
      </w:pPr>
      <w:r>
        <w:rPr>
          <w:lang w:val="uk-UA"/>
        </w:rPr>
        <w:t>У</w:t>
      </w:r>
      <w:proofErr w:type="spellStart"/>
      <w:r w:rsidR="003405B6" w:rsidRPr="00A822DB">
        <w:t>становка</w:t>
      </w:r>
      <w:proofErr w:type="spellEnd"/>
      <w:r w:rsidR="003405B6" w:rsidRPr="00A822DB">
        <w:t xml:space="preserve"> адресного дешифратора чтения данных</w:t>
      </w:r>
      <w:r w:rsidR="003405B6">
        <w:t xml:space="preserve"> в прерывании</w:t>
      </w:r>
      <w:r w:rsidR="003405B6" w:rsidRPr="00815A8C">
        <w:t>.</w:t>
      </w:r>
    </w:p>
    <w:p w14:paraId="6846589F" w14:textId="77777777" w:rsidR="00AC0D0C" w:rsidRDefault="003405B6" w:rsidP="00987F63">
      <w:pPr>
        <w:pStyle w:val="a1"/>
      </w:pPr>
      <w:proofErr w:type="spellStart"/>
      <w:r>
        <w:t>bool</w:t>
      </w:r>
      <w:proofErr w:type="spellEnd"/>
      <w:r w:rsidRPr="00815A8C">
        <w:t xml:space="preserve"> </w:t>
      </w:r>
      <w:proofErr w:type="spellStart"/>
      <w:r>
        <w:t>BinIn</w:t>
      </w:r>
      <w:r w:rsidRPr="00815A8C">
        <w:t>_</w:t>
      </w:r>
      <w:r>
        <w:t>is</w:t>
      </w:r>
      <w:r>
        <w:rPr>
          <w:lang w:val="uk-UA"/>
        </w:rPr>
        <w:t>24V</w:t>
      </w:r>
      <w:r>
        <w:t>Ok</w:t>
      </w:r>
      <w:proofErr w:type="spellEnd"/>
      <w:r w:rsidRPr="00815A8C">
        <w:t>()</w:t>
      </w:r>
    </w:p>
    <w:p w14:paraId="6DC2CB70" w14:textId="082F3448" w:rsidR="003405B6" w:rsidRPr="00815A8C" w:rsidRDefault="006F4B13" w:rsidP="006E7712">
      <w:pPr>
        <w:pStyle w:val="afffffff6"/>
      </w:pPr>
      <w:r>
        <w:t>Возвращает</w:t>
      </w:r>
      <w:r w:rsidR="003405B6" w:rsidRPr="00815A8C">
        <w:t xml:space="preserve"> результат контроля напряжения источника питания 24</w:t>
      </w:r>
      <w:r w:rsidR="002E5F1E">
        <w:t> </w:t>
      </w:r>
      <w:r w:rsidR="003405B6" w:rsidRPr="00815A8C">
        <w:t>В.</w:t>
      </w:r>
    </w:p>
    <w:p w14:paraId="6503754E" w14:textId="77777777" w:rsidR="00AC0D0C" w:rsidRDefault="003405B6" w:rsidP="00987F63">
      <w:pPr>
        <w:pStyle w:val="a1"/>
      </w:pPr>
      <w:proofErr w:type="spellStart"/>
      <w:r>
        <w:t>bool</w:t>
      </w:r>
      <w:proofErr w:type="spellEnd"/>
      <w:r w:rsidRPr="00815A8C">
        <w:t xml:space="preserve"> </w:t>
      </w:r>
      <w:proofErr w:type="spellStart"/>
      <w:r>
        <w:t>BinIn</w:t>
      </w:r>
      <w:r w:rsidRPr="00815A8C">
        <w:t>_</w:t>
      </w:r>
      <w:r>
        <w:t>isRpvOnMe</w:t>
      </w:r>
      <w:proofErr w:type="spellEnd"/>
      <w:r w:rsidRPr="00815A8C">
        <w:t>()</w:t>
      </w:r>
    </w:p>
    <w:p w14:paraId="50B827A6" w14:textId="77777777" w:rsidR="003405B6" w:rsidRPr="00815A8C" w:rsidRDefault="006F4B13" w:rsidP="006E7712">
      <w:pPr>
        <w:pStyle w:val="afffffff6"/>
      </w:pPr>
      <w:r>
        <w:t>Возвращает</w:t>
      </w:r>
      <w:r w:rsidR="003405B6" w:rsidRPr="00815A8C">
        <w:t xml:space="preserve"> состояние контактов реле </w:t>
      </w:r>
      <w:proofErr w:type="spellStart"/>
      <w:r w:rsidR="003405B6" w:rsidRPr="00815A8C">
        <w:t>РПВ</w:t>
      </w:r>
      <w:proofErr w:type="spellEnd"/>
      <w:r w:rsidR="003405B6" w:rsidRPr="00815A8C">
        <w:t>.</w:t>
      </w:r>
    </w:p>
    <w:p w14:paraId="43D5DDE0" w14:textId="77777777" w:rsidR="00AC0D0C" w:rsidRDefault="003405B6" w:rsidP="00987F63">
      <w:pPr>
        <w:pStyle w:val="a1"/>
      </w:pPr>
      <w:proofErr w:type="spellStart"/>
      <w:r>
        <w:t>void</w:t>
      </w:r>
      <w:proofErr w:type="spellEnd"/>
      <w:r w:rsidRPr="00815A8C">
        <w:t xml:space="preserve"> </w:t>
      </w:r>
      <w:proofErr w:type="spellStart"/>
      <w:r>
        <w:t>BinIn</w:t>
      </w:r>
      <w:r w:rsidRPr="00815A8C">
        <w:t>_</w:t>
      </w:r>
      <w:r>
        <w:t>run</w:t>
      </w:r>
      <w:proofErr w:type="spellEnd"/>
      <w:r w:rsidRPr="00815A8C">
        <w:t>()</w:t>
      </w:r>
    </w:p>
    <w:p w14:paraId="7EADBAA8" w14:textId="77777777" w:rsidR="006F4B13" w:rsidRPr="006F4B13" w:rsidRDefault="006F4B13" w:rsidP="006F4B13">
      <w:pPr>
        <w:pStyle w:val="a1"/>
        <w:numPr>
          <w:ilvl w:val="0"/>
          <w:numId w:val="0"/>
        </w:numPr>
        <w:ind w:left="1134"/>
        <w:rPr>
          <w:i w:val="0"/>
        </w:rPr>
      </w:pPr>
      <w:r w:rsidRPr="006F4B13">
        <w:rPr>
          <w:i w:val="0"/>
        </w:rPr>
        <w:t xml:space="preserve">Обработка входных сигналов, считанных в прерываниях </w:t>
      </w:r>
    </w:p>
    <w:p w14:paraId="69DEA887" w14:textId="00A4CFD4" w:rsidR="003405B6" w:rsidRDefault="006F4B13" w:rsidP="006F4B13">
      <w:pPr>
        <w:pStyle w:val="a1"/>
        <w:numPr>
          <w:ilvl w:val="0"/>
          <w:numId w:val="0"/>
        </w:numPr>
        <w:ind w:left="1134"/>
      </w:pPr>
      <w:r>
        <w:rPr>
          <w:i w:val="0"/>
        </w:rPr>
        <w:t xml:space="preserve">функцией </w:t>
      </w:r>
      <w:proofErr w:type="spellStart"/>
      <w:r w:rsidRPr="006F4B13">
        <w:rPr>
          <w:i w:val="0"/>
        </w:rPr>
        <w:t>BinIn_</w:t>
      </w:r>
      <w:proofErr w:type="gramStart"/>
      <w:r w:rsidRPr="006F4B13">
        <w:rPr>
          <w:i w:val="0"/>
        </w:rPr>
        <w:t>interruptDataRead</w:t>
      </w:r>
      <w:proofErr w:type="spellEnd"/>
      <w:r w:rsidR="007A416C">
        <w:rPr>
          <w:i w:val="0"/>
        </w:rPr>
        <w:t>(</w:t>
      </w:r>
      <w:proofErr w:type="gramEnd"/>
      <w:r w:rsidR="007A416C">
        <w:rPr>
          <w:i w:val="0"/>
        </w:rPr>
        <w:t>)</w:t>
      </w:r>
      <w:r w:rsidR="003405B6" w:rsidRPr="00815A8C">
        <w:t>.</w:t>
      </w:r>
    </w:p>
    <w:p w14:paraId="1DF439A8" w14:textId="77777777" w:rsidR="003405B6" w:rsidRDefault="003405B6" w:rsidP="005F6DEC">
      <w:pPr>
        <w:pStyle w:val="40"/>
      </w:pPr>
      <w:bookmarkStart w:id="138" w:name="_Toc526515321"/>
      <w:r>
        <w:t xml:space="preserve">Компонент </w:t>
      </w:r>
      <w:proofErr w:type="spellStart"/>
      <w:r w:rsidRPr="00C715E6">
        <w:t>BlackBox</w:t>
      </w:r>
      <w:bookmarkEnd w:id="138"/>
      <w:proofErr w:type="spellEnd"/>
    </w:p>
    <w:p w14:paraId="3D54AA1D" w14:textId="77777777" w:rsidR="003405B6" w:rsidRPr="00005D4B" w:rsidRDefault="003405B6" w:rsidP="005F6DEC">
      <w:pPr>
        <w:pStyle w:val="5"/>
      </w:pPr>
      <w:bookmarkStart w:id="139" w:name="_Toc526515322"/>
      <w:r w:rsidRPr="00E14CF4">
        <w:t>Назначение</w:t>
      </w:r>
      <w:bookmarkEnd w:id="139"/>
    </w:p>
    <w:p w14:paraId="740EEA55" w14:textId="77777777" w:rsidR="003405B6" w:rsidRDefault="003405B6" w:rsidP="00AC0D0C">
      <w:pPr>
        <w:pStyle w:val="a5"/>
      </w:pPr>
      <w:r>
        <w:t>Формирование и чтение информации «чёрного ящика».</w:t>
      </w:r>
    </w:p>
    <w:p w14:paraId="7B40A9E0" w14:textId="77777777" w:rsidR="003405B6" w:rsidRPr="00EC4978" w:rsidRDefault="003405B6" w:rsidP="005F6DEC">
      <w:pPr>
        <w:pStyle w:val="5"/>
      </w:pPr>
      <w:r w:rsidRPr="00EC4978">
        <w:t>Состав компонента</w:t>
      </w:r>
    </w:p>
    <w:p w14:paraId="7AC1DEE6" w14:textId="77777777" w:rsidR="003405B6" w:rsidRPr="003F6C2A" w:rsidRDefault="003405B6" w:rsidP="00AC0D0C">
      <w:pPr>
        <w:pStyle w:val="a5"/>
      </w:pPr>
      <w:r>
        <w:t>Компонент состоит из одного одноименного модуля.</w:t>
      </w:r>
    </w:p>
    <w:p w14:paraId="7A910660" w14:textId="77777777" w:rsidR="003405B6" w:rsidRPr="00CB2DCC" w:rsidRDefault="003405B6" w:rsidP="005F6DEC">
      <w:pPr>
        <w:pStyle w:val="5"/>
      </w:pPr>
      <w:bookmarkStart w:id="140" w:name="_Toc526515323"/>
      <w:r>
        <w:t>Интерфейсы компонента</w:t>
      </w:r>
      <w:bookmarkEnd w:id="140"/>
    </w:p>
    <w:p w14:paraId="28AE9593" w14:textId="77777777" w:rsidR="00AC0D0C" w:rsidRPr="00AC0D0C" w:rsidRDefault="003405B6" w:rsidP="00987F63">
      <w:pPr>
        <w:pStyle w:val="a1"/>
      </w:pPr>
      <w:proofErr w:type="spellStart"/>
      <w:r w:rsidRPr="00CB2DCC">
        <w:t>void</w:t>
      </w:r>
      <w:proofErr w:type="spellEnd"/>
      <w:r w:rsidRPr="00CB2DCC">
        <w:t xml:space="preserve"> </w:t>
      </w:r>
      <w:proofErr w:type="spellStart"/>
      <w:r w:rsidRPr="00CB2DCC">
        <w:t>BlackBox_save</w:t>
      </w:r>
      <w:proofErr w:type="spellEnd"/>
      <w:r w:rsidRPr="00CB2DCC">
        <w:t>()</w:t>
      </w:r>
    </w:p>
    <w:p w14:paraId="4CACF641" w14:textId="77777777" w:rsidR="003405B6" w:rsidRPr="00CB2DCC" w:rsidRDefault="0046099F" w:rsidP="0046099F">
      <w:pPr>
        <w:pStyle w:val="afffffff6"/>
      </w:pPr>
      <w:r>
        <w:t>С</w:t>
      </w:r>
      <w:r w:rsidR="003405B6" w:rsidRPr="00CB2DCC">
        <w:t xml:space="preserve">охранить в </w:t>
      </w:r>
      <w:proofErr w:type="spellStart"/>
      <w:r w:rsidR="003405B6" w:rsidRPr="00CB2DCC">
        <w:t>EEPROM</w:t>
      </w:r>
      <w:proofErr w:type="spellEnd"/>
      <w:r w:rsidR="003405B6" w:rsidRPr="00CB2DCC">
        <w:t xml:space="preserve"> информацию </w:t>
      </w:r>
      <w:r w:rsidR="003405B6">
        <w:t>«чёрного ящика».</w:t>
      </w:r>
    </w:p>
    <w:p w14:paraId="226FEAE4" w14:textId="77777777" w:rsidR="00AC0D0C" w:rsidRPr="00AC0D0C" w:rsidRDefault="003405B6" w:rsidP="00987F63">
      <w:pPr>
        <w:pStyle w:val="a1"/>
      </w:pPr>
      <w:proofErr w:type="spellStart"/>
      <w:r w:rsidRPr="00CB2DCC">
        <w:lastRenderedPageBreak/>
        <w:t>void</w:t>
      </w:r>
      <w:proofErr w:type="spellEnd"/>
      <w:r w:rsidRPr="00CB2DCC">
        <w:t xml:space="preserve"> </w:t>
      </w:r>
      <w:proofErr w:type="spellStart"/>
      <w:r w:rsidRPr="00CB2DCC">
        <w:t>BlackBox_read</w:t>
      </w:r>
      <w:proofErr w:type="spellEnd"/>
      <w:r w:rsidRPr="00CB2DCC">
        <w:t>()</w:t>
      </w:r>
    </w:p>
    <w:p w14:paraId="3A92E70C" w14:textId="77777777" w:rsidR="003405B6" w:rsidRPr="00CB2DCC" w:rsidRDefault="0046099F" w:rsidP="0046099F">
      <w:pPr>
        <w:pStyle w:val="afffffff6"/>
      </w:pPr>
      <w:r>
        <w:t>Ч</w:t>
      </w:r>
      <w:r w:rsidR="003405B6" w:rsidRPr="00CB2DCC">
        <w:t xml:space="preserve">тение из </w:t>
      </w:r>
      <w:proofErr w:type="spellStart"/>
      <w:r w:rsidR="003405B6" w:rsidRPr="00CB2DCC">
        <w:t>EEPROM</w:t>
      </w:r>
      <w:proofErr w:type="spellEnd"/>
      <w:r w:rsidR="003405B6" w:rsidRPr="00CB2DCC">
        <w:t xml:space="preserve"> информации </w:t>
      </w:r>
      <w:r w:rsidR="003405B6">
        <w:t>«чёрного ящика»</w:t>
      </w:r>
      <w:r w:rsidR="003405B6" w:rsidRPr="00CB2DCC">
        <w:t xml:space="preserve"> и выдача ее в канал связи</w:t>
      </w:r>
      <w:r w:rsidR="003405B6">
        <w:t>.</w:t>
      </w:r>
    </w:p>
    <w:p w14:paraId="30B6965F" w14:textId="77777777" w:rsidR="00AC0D0C" w:rsidRPr="00AC0D0C" w:rsidRDefault="003405B6" w:rsidP="00987F63">
      <w:pPr>
        <w:pStyle w:val="a1"/>
      </w:pPr>
      <w:proofErr w:type="spellStart"/>
      <w:r w:rsidRPr="00CB2DCC">
        <w:t>void</w:t>
      </w:r>
      <w:proofErr w:type="spellEnd"/>
      <w:r w:rsidRPr="00CB2DCC">
        <w:t xml:space="preserve"> </w:t>
      </w:r>
      <w:proofErr w:type="spellStart"/>
      <w:r w:rsidRPr="00CB2DCC">
        <w:t>BlackBox_saveAddCodeProtectionState</w:t>
      </w:r>
      <w:proofErr w:type="spellEnd"/>
      <w:r w:rsidRPr="00CB2DCC">
        <w:t>()</w:t>
      </w:r>
    </w:p>
    <w:p w14:paraId="67B37A46" w14:textId="77777777" w:rsidR="003405B6" w:rsidRPr="0082097E" w:rsidRDefault="0046099F" w:rsidP="0046099F">
      <w:pPr>
        <w:pStyle w:val="afffffff6"/>
      </w:pPr>
      <w:r>
        <w:t>С</w:t>
      </w:r>
      <w:r w:rsidR="003405B6" w:rsidRPr="00CB2DCC">
        <w:t xml:space="preserve">охранить параметр, уточняющий причину </w:t>
      </w:r>
      <w:proofErr w:type="spellStart"/>
      <w:r w:rsidR="00E16840">
        <w:t>ЗС</w:t>
      </w:r>
      <w:proofErr w:type="spellEnd"/>
      <w:r w:rsidR="003405B6" w:rsidRPr="0082097E">
        <w:t>.</w:t>
      </w:r>
    </w:p>
    <w:p w14:paraId="6B66BF5F" w14:textId="77777777" w:rsidR="00AC0D0C" w:rsidRDefault="003405B6" w:rsidP="00987F63">
      <w:pPr>
        <w:pStyle w:val="a1"/>
      </w:pPr>
      <w:proofErr w:type="spellStart"/>
      <w:r w:rsidRPr="00795804">
        <w:t>void</w:t>
      </w:r>
      <w:proofErr w:type="spellEnd"/>
      <w:r w:rsidRPr="00795804">
        <w:t xml:space="preserve"> </w:t>
      </w:r>
      <w:proofErr w:type="spellStart"/>
      <w:r w:rsidRPr="00795804">
        <w:t>BlackBox_saveSourceReset</w:t>
      </w:r>
      <w:proofErr w:type="spellEnd"/>
      <w:r w:rsidRPr="00795804">
        <w:t>()</w:t>
      </w:r>
    </w:p>
    <w:p w14:paraId="5FC88796" w14:textId="77777777" w:rsidR="003405B6" w:rsidRPr="00795804" w:rsidRDefault="0046099F" w:rsidP="0046099F">
      <w:pPr>
        <w:pStyle w:val="afffffff6"/>
      </w:pPr>
      <w:r w:rsidRPr="003D32B3">
        <w:t>С</w:t>
      </w:r>
      <w:r w:rsidR="003405B6" w:rsidRPr="003D32B3">
        <w:t>охранить параметр, уточняющий причину запуска МК.</w:t>
      </w:r>
    </w:p>
    <w:p w14:paraId="2B066ADF" w14:textId="77777777" w:rsidR="00AC0D0C" w:rsidRDefault="003405B6" w:rsidP="00987F63">
      <w:pPr>
        <w:pStyle w:val="a1"/>
      </w:pPr>
      <w:r w:rsidRPr="00795804">
        <w:rPr>
          <w:lang w:val="en-US"/>
        </w:rPr>
        <w:t>void</w:t>
      </w:r>
      <w:r w:rsidRPr="003D32B3">
        <w:t xml:space="preserve"> </w:t>
      </w:r>
      <w:proofErr w:type="spellStart"/>
      <w:r w:rsidRPr="00795804">
        <w:rPr>
          <w:lang w:val="en-US"/>
        </w:rPr>
        <w:t>BlackBox</w:t>
      </w:r>
      <w:proofErr w:type="spellEnd"/>
      <w:r w:rsidRPr="003D32B3">
        <w:t>_</w:t>
      </w:r>
      <w:proofErr w:type="spellStart"/>
      <w:r w:rsidRPr="00795804">
        <w:rPr>
          <w:lang w:val="en-US"/>
        </w:rPr>
        <w:t>saveASSERT</w:t>
      </w:r>
      <w:proofErr w:type="spellEnd"/>
      <w:r w:rsidRPr="003D32B3">
        <w:t>()</w:t>
      </w:r>
    </w:p>
    <w:p w14:paraId="303EBDA3" w14:textId="77777777" w:rsidR="003405B6" w:rsidRPr="003D32B3" w:rsidRDefault="0046099F" w:rsidP="0046099F">
      <w:pPr>
        <w:pStyle w:val="afffffff6"/>
      </w:pPr>
      <w:r w:rsidRPr="003D32B3">
        <w:t>С</w:t>
      </w:r>
      <w:r w:rsidR="003405B6" w:rsidRPr="003D32B3">
        <w:t xml:space="preserve">охранить имя файла и номер строки, вызвавшего </w:t>
      </w:r>
      <w:proofErr w:type="spellStart"/>
      <w:r w:rsidR="00414AE4">
        <w:t>ЗС</w:t>
      </w:r>
      <w:proofErr w:type="spellEnd"/>
      <w:r w:rsidR="003405B6" w:rsidRPr="003D32B3">
        <w:t>.</w:t>
      </w:r>
    </w:p>
    <w:p w14:paraId="71FDDAC6" w14:textId="77777777" w:rsidR="003405B6" w:rsidRDefault="003405B6" w:rsidP="005F6DEC">
      <w:pPr>
        <w:pStyle w:val="40"/>
      </w:pPr>
      <w:bookmarkStart w:id="141" w:name="_Toc526515324"/>
      <w:r>
        <w:t xml:space="preserve">Компонент </w:t>
      </w:r>
      <w:proofErr w:type="spellStart"/>
      <w:r w:rsidRPr="00C715E6">
        <w:t>CheckSupply</w:t>
      </w:r>
      <w:bookmarkEnd w:id="141"/>
      <w:proofErr w:type="spellEnd"/>
    </w:p>
    <w:p w14:paraId="32BEBF7D" w14:textId="77777777" w:rsidR="003405B6" w:rsidRPr="005E261E" w:rsidRDefault="003405B6" w:rsidP="005F6DEC">
      <w:pPr>
        <w:pStyle w:val="5"/>
      </w:pPr>
      <w:bookmarkStart w:id="142" w:name="_Toc526515325"/>
      <w:r w:rsidRPr="00E14CF4">
        <w:t>Назначение</w:t>
      </w:r>
      <w:bookmarkEnd w:id="142"/>
    </w:p>
    <w:p w14:paraId="5AC4E511" w14:textId="77777777" w:rsidR="003405B6" w:rsidRDefault="003405B6" w:rsidP="00AC0D0C">
      <w:pPr>
        <w:pStyle w:val="a5"/>
      </w:pPr>
      <w:r>
        <w:t>Проверка состояния внешних источников питания.</w:t>
      </w:r>
    </w:p>
    <w:p w14:paraId="4E94A207" w14:textId="77777777" w:rsidR="003405B6" w:rsidRDefault="003405B6" w:rsidP="005F6DEC">
      <w:pPr>
        <w:pStyle w:val="5"/>
      </w:pPr>
      <w:r>
        <w:t>Состав компонента</w:t>
      </w:r>
    </w:p>
    <w:p w14:paraId="3718D31D" w14:textId="77777777" w:rsidR="003405B6" w:rsidRPr="003F6C2A" w:rsidRDefault="003405B6" w:rsidP="00AC0D0C">
      <w:pPr>
        <w:pStyle w:val="a5"/>
      </w:pPr>
      <w:r>
        <w:t>Компонент состоит из одного одноименного модуля.</w:t>
      </w:r>
    </w:p>
    <w:p w14:paraId="4E67E0F1" w14:textId="77777777" w:rsidR="003405B6" w:rsidRDefault="003405B6" w:rsidP="005F6DEC">
      <w:pPr>
        <w:pStyle w:val="5"/>
      </w:pPr>
      <w:bookmarkStart w:id="143" w:name="_Toc526515326"/>
      <w:r>
        <w:t>Интерфейсы компонента</w:t>
      </w:r>
      <w:bookmarkEnd w:id="143"/>
    </w:p>
    <w:p w14:paraId="022D5C7D" w14:textId="77777777" w:rsidR="00AC0D0C" w:rsidRDefault="003405B6" w:rsidP="00987F63">
      <w:pPr>
        <w:pStyle w:val="a1"/>
      </w:pPr>
      <w:proofErr w:type="spellStart"/>
      <w:r>
        <w:t>void</w:t>
      </w:r>
      <w:proofErr w:type="spellEnd"/>
      <w:r w:rsidRPr="003D32B3">
        <w:t xml:space="preserve"> </w:t>
      </w:r>
      <w:proofErr w:type="spellStart"/>
      <w:r>
        <w:t>CheckSupply</w:t>
      </w:r>
      <w:r w:rsidRPr="003D32B3">
        <w:t>_</w:t>
      </w:r>
      <w:r>
        <w:t>ctor</w:t>
      </w:r>
      <w:proofErr w:type="spellEnd"/>
      <w:r w:rsidRPr="003D32B3">
        <w:t>()</w:t>
      </w:r>
    </w:p>
    <w:p w14:paraId="2141E035" w14:textId="77777777" w:rsidR="003405B6" w:rsidRPr="003D32B3" w:rsidRDefault="0046099F" w:rsidP="0046099F">
      <w:pPr>
        <w:pStyle w:val="afffffff6"/>
      </w:pPr>
      <w:r>
        <w:t>И</w:t>
      </w:r>
      <w:r w:rsidR="003405B6" w:rsidRPr="003D32B3">
        <w:t>нициализация и запуск.</w:t>
      </w:r>
    </w:p>
    <w:p w14:paraId="77431EF4" w14:textId="77777777" w:rsidR="00AC0D0C" w:rsidRDefault="003405B6" w:rsidP="00987F63">
      <w:pPr>
        <w:pStyle w:val="a1"/>
      </w:pPr>
      <w:proofErr w:type="spellStart"/>
      <w:r>
        <w:t>bool</w:t>
      </w:r>
      <w:proofErr w:type="spellEnd"/>
      <w:r w:rsidRPr="00815A8C">
        <w:t xml:space="preserve"> </w:t>
      </w:r>
      <w:proofErr w:type="spellStart"/>
      <w:r>
        <w:t>CheckSupply</w:t>
      </w:r>
      <w:r w:rsidRPr="00815A8C">
        <w:t>_</w:t>
      </w:r>
      <w:r>
        <w:t>is</w:t>
      </w:r>
      <w:r w:rsidRPr="00815A8C">
        <w:t>220</w:t>
      </w:r>
      <w:r>
        <w:t>vOn</w:t>
      </w:r>
      <w:proofErr w:type="spellEnd"/>
      <w:r w:rsidRPr="00815A8C">
        <w:t>()</w:t>
      </w:r>
    </w:p>
    <w:p w14:paraId="65077558" w14:textId="77777777" w:rsidR="003405B6" w:rsidRPr="00815A8C" w:rsidRDefault="0046099F" w:rsidP="0046099F">
      <w:pPr>
        <w:pStyle w:val="afffffff6"/>
      </w:pPr>
      <w:r>
        <w:t>П</w:t>
      </w:r>
      <w:r w:rsidR="003405B6" w:rsidRPr="00815A8C">
        <w:t>олучает состояние питания 220</w:t>
      </w:r>
      <w:r>
        <w:t> </w:t>
      </w:r>
      <w:r w:rsidR="003405B6" w:rsidRPr="00815A8C">
        <w:t>В.</w:t>
      </w:r>
    </w:p>
    <w:p w14:paraId="6A2D90CD" w14:textId="77777777" w:rsidR="00AC0D0C" w:rsidRDefault="003405B6" w:rsidP="00987F63">
      <w:pPr>
        <w:pStyle w:val="a1"/>
      </w:pPr>
      <w:proofErr w:type="spellStart"/>
      <w:r>
        <w:t>bool</w:t>
      </w:r>
      <w:proofErr w:type="spellEnd"/>
      <w:r w:rsidRPr="00815A8C">
        <w:t xml:space="preserve"> </w:t>
      </w:r>
      <w:proofErr w:type="spellStart"/>
      <w:r>
        <w:t>CheckSupply</w:t>
      </w:r>
      <w:r w:rsidRPr="00815A8C">
        <w:t>_</w:t>
      </w:r>
      <w:r>
        <w:t>is</w:t>
      </w:r>
      <w:r w:rsidRPr="00815A8C">
        <w:t>24</w:t>
      </w:r>
      <w:r>
        <w:t>vOn</w:t>
      </w:r>
      <w:proofErr w:type="spellEnd"/>
      <w:r w:rsidRPr="00815A8C">
        <w:t>()</w:t>
      </w:r>
    </w:p>
    <w:p w14:paraId="7118EE86" w14:textId="77777777" w:rsidR="003405B6" w:rsidRPr="00815A8C" w:rsidRDefault="0046099F" w:rsidP="0046099F">
      <w:pPr>
        <w:pStyle w:val="afffffff6"/>
      </w:pPr>
      <w:r>
        <w:t>П</w:t>
      </w:r>
      <w:r w:rsidR="003405B6" w:rsidRPr="00815A8C">
        <w:t>олучает состояние питания 24</w:t>
      </w:r>
      <w:r w:rsidR="003405B6">
        <w:t> </w:t>
      </w:r>
      <w:r w:rsidR="003405B6" w:rsidRPr="00815A8C">
        <w:t>В.</w:t>
      </w:r>
    </w:p>
    <w:p w14:paraId="648373A7" w14:textId="77777777" w:rsidR="00AC0D0C" w:rsidRDefault="003405B6" w:rsidP="00987F63">
      <w:pPr>
        <w:pStyle w:val="a1"/>
      </w:pPr>
      <w:proofErr w:type="spellStart"/>
      <w:r>
        <w:t>void</w:t>
      </w:r>
      <w:proofErr w:type="spellEnd"/>
      <w:r w:rsidRPr="00815A8C">
        <w:t xml:space="preserve"> </w:t>
      </w:r>
      <w:proofErr w:type="spellStart"/>
      <w:r>
        <w:t>CheckSupply</w:t>
      </w:r>
      <w:r w:rsidRPr="00815A8C">
        <w:t>_</w:t>
      </w:r>
      <w:r>
        <w:t>run</w:t>
      </w:r>
      <w:proofErr w:type="spellEnd"/>
      <w:r w:rsidRPr="00815A8C">
        <w:t>()</w:t>
      </w:r>
    </w:p>
    <w:p w14:paraId="21F8B9F1" w14:textId="77777777" w:rsidR="003405B6" w:rsidRPr="00815A8C" w:rsidRDefault="0046099F" w:rsidP="0046099F">
      <w:pPr>
        <w:pStyle w:val="afffffff6"/>
      </w:pPr>
      <w:r>
        <w:t>У</w:t>
      </w:r>
      <w:r w:rsidR="003405B6" w:rsidRPr="00815A8C">
        <w:t>правление работой модуля.</w:t>
      </w:r>
    </w:p>
    <w:p w14:paraId="5E021815" w14:textId="77777777" w:rsidR="003405B6" w:rsidRDefault="003405B6" w:rsidP="005F6DEC">
      <w:pPr>
        <w:pStyle w:val="40"/>
      </w:pPr>
      <w:bookmarkStart w:id="144" w:name="_Toc526515327"/>
      <w:r>
        <w:lastRenderedPageBreak/>
        <w:t xml:space="preserve">Компонент </w:t>
      </w:r>
      <w:proofErr w:type="spellStart"/>
      <w:r w:rsidRPr="00C715E6">
        <w:t>ConfigMK</w:t>
      </w:r>
      <w:bookmarkEnd w:id="144"/>
      <w:proofErr w:type="spellEnd"/>
    </w:p>
    <w:p w14:paraId="1162CD0D" w14:textId="77777777" w:rsidR="003405B6" w:rsidRPr="00BD5E00" w:rsidRDefault="003405B6" w:rsidP="005F6DEC">
      <w:pPr>
        <w:pStyle w:val="5"/>
      </w:pPr>
      <w:bookmarkStart w:id="145" w:name="_Toc526515328"/>
      <w:r w:rsidRPr="00E14CF4">
        <w:t>Назначение</w:t>
      </w:r>
      <w:bookmarkEnd w:id="145"/>
    </w:p>
    <w:p w14:paraId="16612306" w14:textId="77777777" w:rsidR="003405B6" w:rsidRPr="008C78B1" w:rsidRDefault="003405B6" w:rsidP="008C78B1">
      <w:pPr>
        <w:pStyle w:val="a5"/>
      </w:pPr>
      <w:r w:rsidRPr="008C78B1">
        <w:t xml:space="preserve">Определение конфигурации </w:t>
      </w:r>
      <w:r w:rsidR="0046099F" w:rsidRPr="0046099F">
        <w:t>процессора</w:t>
      </w:r>
      <w:r w:rsidRPr="008C78B1">
        <w:t>.</w:t>
      </w:r>
    </w:p>
    <w:p w14:paraId="2789529B" w14:textId="77777777" w:rsidR="003405B6" w:rsidRDefault="003405B6" w:rsidP="002507D4">
      <w:pPr>
        <w:pStyle w:val="5"/>
      </w:pPr>
      <w:r>
        <w:t>Состав компонента</w:t>
      </w:r>
    </w:p>
    <w:p w14:paraId="5A32CB57" w14:textId="77777777" w:rsidR="003405B6" w:rsidRPr="008C78B1" w:rsidRDefault="003405B6" w:rsidP="008C78B1">
      <w:pPr>
        <w:pStyle w:val="a5"/>
      </w:pPr>
      <w:r w:rsidRPr="008C78B1">
        <w:t>Компонент состоит из одного одноименного модуля.</w:t>
      </w:r>
    </w:p>
    <w:p w14:paraId="69AFA9EF" w14:textId="77777777" w:rsidR="003405B6" w:rsidRDefault="003405B6" w:rsidP="002507D4">
      <w:pPr>
        <w:pStyle w:val="5"/>
      </w:pPr>
      <w:bookmarkStart w:id="146" w:name="_Toc526515329"/>
      <w:r>
        <w:t>Интерфейсы компонента</w:t>
      </w:r>
      <w:bookmarkEnd w:id="146"/>
    </w:p>
    <w:p w14:paraId="13173428" w14:textId="77777777" w:rsidR="008C78B1" w:rsidRDefault="003405B6" w:rsidP="00987F63">
      <w:pPr>
        <w:pStyle w:val="a1"/>
        <w:rPr>
          <w:lang w:val="uk-UA"/>
        </w:rPr>
      </w:pPr>
      <w:proofErr w:type="spellStart"/>
      <w:r>
        <w:t>void</w:t>
      </w:r>
      <w:proofErr w:type="spellEnd"/>
      <w:r w:rsidRPr="00BD5E00">
        <w:rPr>
          <w:lang w:val="uk-UA"/>
        </w:rPr>
        <w:t xml:space="preserve"> </w:t>
      </w:r>
      <w:proofErr w:type="spellStart"/>
      <w:r>
        <w:t>ConfigMK</w:t>
      </w:r>
      <w:proofErr w:type="spellEnd"/>
      <w:r w:rsidRPr="00BD5E00">
        <w:rPr>
          <w:lang w:val="uk-UA"/>
        </w:rPr>
        <w:t>_</w:t>
      </w:r>
      <w:proofErr w:type="spellStart"/>
      <w:r>
        <w:t>ctor</w:t>
      </w:r>
      <w:proofErr w:type="spellEnd"/>
      <w:r w:rsidRPr="00BD5E00">
        <w:rPr>
          <w:lang w:val="uk-UA"/>
        </w:rPr>
        <w:t>()</w:t>
      </w:r>
    </w:p>
    <w:p w14:paraId="7C389F72" w14:textId="77777777" w:rsidR="003405B6" w:rsidRPr="00BD5E00" w:rsidRDefault="0046099F" w:rsidP="0046099F">
      <w:pPr>
        <w:pStyle w:val="afffffff6"/>
        <w:rPr>
          <w:lang w:val="uk-UA"/>
        </w:rPr>
      </w:pPr>
      <w:proofErr w:type="spellStart"/>
      <w:r w:rsidRPr="00BD5E00">
        <w:rPr>
          <w:lang w:val="uk-UA"/>
        </w:rPr>
        <w:t>О</w:t>
      </w:r>
      <w:r w:rsidR="003405B6" w:rsidRPr="00BD5E00">
        <w:rPr>
          <w:lang w:val="uk-UA"/>
        </w:rPr>
        <w:t>пределение</w:t>
      </w:r>
      <w:proofErr w:type="spellEnd"/>
      <w:r w:rsidR="003405B6" w:rsidRPr="00BD5E00">
        <w:rPr>
          <w:lang w:val="uk-UA"/>
        </w:rPr>
        <w:t xml:space="preserve"> </w:t>
      </w:r>
      <w:proofErr w:type="spellStart"/>
      <w:r w:rsidR="003405B6" w:rsidRPr="00BD5E00">
        <w:rPr>
          <w:lang w:val="uk-UA"/>
        </w:rPr>
        <w:t>типа</w:t>
      </w:r>
      <w:proofErr w:type="spellEnd"/>
      <w:r w:rsidR="003405B6" w:rsidRPr="00BD5E00">
        <w:rPr>
          <w:lang w:val="uk-UA"/>
        </w:rPr>
        <w:t xml:space="preserve"> </w:t>
      </w:r>
      <w:proofErr w:type="spellStart"/>
      <w:r w:rsidRPr="0046099F">
        <w:rPr>
          <w:lang w:val="uk-UA"/>
        </w:rPr>
        <w:t>процессора</w:t>
      </w:r>
      <w:proofErr w:type="spellEnd"/>
      <w:r w:rsidR="003405B6" w:rsidRPr="00BD5E00">
        <w:rPr>
          <w:lang w:val="uk-UA"/>
        </w:rPr>
        <w:t xml:space="preserve">: </w:t>
      </w:r>
      <w:proofErr w:type="spellStart"/>
      <w:r w:rsidR="003405B6" w:rsidRPr="004347DB">
        <w:t>Master</w:t>
      </w:r>
      <w:proofErr w:type="spellEnd"/>
      <w:r w:rsidR="003405B6" w:rsidRPr="00BD5E00">
        <w:rPr>
          <w:lang w:val="uk-UA"/>
        </w:rPr>
        <w:t xml:space="preserve"> </w:t>
      </w:r>
      <w:proofErr w:type="spellStart"/>
      <w:r w:rsidR="003405B6" w:rsidRPr="00BD5E00">
        <w:rPr>
          <w:lang w:val="uk-UA"/>
        </w:rPr>
        <w:t>или</w:t>
      </w:r>
      <w:proofErr w:type="spellEnd"/>
      <w:r w:rsidR="003405B6" w:rsidRPr="00BD5E00">
        <w:rPr>
          <w:lang w:val="uk-UA"/>
        </w:rPr>
        <w:t xml:space="preserve"> </w:t>
      </w:r>
      <w:proofErr w:type="spellStart"/>
      <w:r w:rsidR="003405B6" w:rsidRPr="004347DB">
        <w:t>Slave</w:t>
      </w:r>
      <w:proofErr w:type="spellEnd"/>
      <w:r w:rsidR="003405B6" w:rsidRPr="00BD5E00">
        <w:rPr>
          <w:lang w:val="uk-UA"/>
        </w:rPr>
        <w:t>.</w:t>
      </w:r>
    </w:p>
    <w:p w14:paraId="2349CC1B" w14:textId="77777777" w:rsidR="008C78B1" w:rsidRDefault="003405B6" w:rsidP="00987F63">
      <w:pPr>
        <w:pStyle w:val="a1"/>
      </w:pPr>
      <w:proofErr w:type="spellStart"/>
      <w:r>
        <w:rPr>
          <w:lang w:val="uk-UA"/>
        </w:rPr>
        <w:t>bool</w:t>
      </w:r>
      <w:proofErr w:type="spellEnd"/>
      <w:r>
        <w:t xml:space="preserve"> </w:t>
      </w:r>
      <w:proofErr w:type="spellStart"/>
      <w:r>
        <w:t>ConfigMK_isMaster</w:t>
      </w:r>
      <w:proofErr w:type="spellEnd"/>
      <w:r>
        <w:t>()</w:t>
      </w:r>
    </w:p>
    <w:p w14:paraId="6127ECAA" w14:textId="77777777" w:rsidR="003405B6" w:rsidRPr="004347DB" w:rsidRDefault="0082417C" w:rsidP="0046099F">
      <w:pPr>
        <w:pStyle w:val="afffffff6"/>
      </w:pPr>
      <w:r w:rsidRPr="0082417C">
        <w:t>Определение конфигурации процессора</w:t>
      </w:r>
      <w:r>
        <w:t xml:space="preserve"> </w:t>
      </w:r>
      <w:r w:rsidR="003405B6" w:rsidRPr="004347DB">
        <w:t xml:space="preserve">как </w:t>
      </w:r>
      <w:proofErr w:type="spellStart"/>
      <w:r w:rsidR="003405B6" w:rsidRPr="004347DB">
        <w:t>Master</w:t>
      </w:r>
      <w:proofErr w:type="spellEnd"/>
      <w:r w:rsidR="003405B6" w:rsidRPr="004347DB">
        <w:t>.</w:t>
      </w:r>
    </w:p>
    <w:p w14:paraId="53AF3330" w14:textId="77777777" w:rsidR="008C78B1" w:rsidRDefault="003405B6" w:rsidP="00987F63">
      <w:pPr>
        <w:pStyle w:val="a1"/>
      </w:pPr>
      <w:proofErr w:type="spellStart"/>
      <w:r>
        <w:t>bool</w:t>
      </w:r>
      <w:proofErr w:type="spellEnd"/>
      <w:r w:rsidRPr="003D32B3">
        <w:t xml:space="preserve"> </w:t>
      </w:r>
      <w:proofErr w:type="spellStart"/>
      <w:r>
        <w:t>ConfigMK</w:t>
      </w:r>
      <w:r w:rsidRPr="003D32B3">
        <w:t>_</w:t>
      </w:r>
      <w:r>
        <w:t>isSlave</w:t>
      </w:r>
      <w:proofErr w:type="spellEnd"/>
      <w:r w:rsidRPr="003D32B3">
        <w:t>()</w:t>
      </w:r>
    </w:p>
    <w:p w14:paraId="034B94D4" w14:textId="77777777" w:rsidR="003405B6" w:rsidRPr="003D32B3" w:rsidRDefault="0082417C" w:rsidP="0046099F">
      <w:pPr>
        <w:pStyle w:val="afffffff6"/>
      </w:pPr>
      <w:r w:rsidRPr="0082417C">
        <w:t>Определение конфигурации процессора</w:t>
      </w:r>
      <w:r w:rsidR="003405B6" w:rsidRPr="003D32B3">
        <w:t xml:space="preserve"> </w:t>
      </w:r>
      <w:r w:rsidR="003405B6" w:rsidRPr="00815A8C">
        <w:t>как</w:t>
      </w:r>
      <w:r w:rsidR="003405B6" w:rsidRPr="003D32B3">
        <w:t xml:space="preserve"> </w:t>
      </w:r>
      <w:proofErr w:type="spellStart"/>
      <w:r w:rsidR="003405B6" w:rsidRPr="004347DB">
        <w:t>Slave</w:t>
      </w:r>
      <w:proofErr w:type="spellEnd"/>
      <w:r w:rsidR="003405B6" w:rsidRPr="003D32B3">
        <w:t>.</w:t>
      </w:r>
    </w:p>
    <w:p w14:paraId="05993B12" w14:textId="77777777" w:rsidR="003405B6" w:rsidRDefault="003405B6" w:rsidP="002507D4">
      <w:pPr>
        <w:pStyle w:val="40"/>
      </w:pPr>
      <w:bookmarkStart w:id="147" w:name="_Toc526515330"/>
      <w:r>
        <w:t xml:space="preserve">Компонент </w:t>
      </w:r>
      <w:proofErr w:type="spellStart"/>
      <w:r w:rsidRPr="00C715E6">
        <w:t>DebugTools</w:t>
      </w:r>
      <w:bookmarkEnd w:id="147"/>
      <w:proofErr w:type="spellEnd"/>
    </w:p>
    <w:p w14:paraId="627BE1E7" w14:textId="77777777" w:rsidR="003405B6" w:rsidRPr="000D36DB" w:rsidRDefault="003405B6" w:rsidP="002507D4">
      <w:pPr>
        <w:pStyle w:val="5"/>
      </w:pPr>
      <w:bookmarkStart w:id="148" w:name="_Toc526515331"/>
      <w:r w:rsidRPr="00E14CF4">
        <w:t>Назначение</w:t>
      </w:r>
      <w:bookmarkEnd w:id="148"/>
    </w:p>
    <w:p w14:paraId="45964CE0" w14:textId="77777777" w:rsidR="003405B6" w:rsidRPr="008C78B1" w:rsidRDefault="003405B6" w:rsidP="008C78B1">
      <w:pPr>
        <w:pStyle w:val="a5"/>
      </w:pPr>
      <w:r w:rsidRPr="008C78B1">
        <w:t>Средства отладки прибора и трассировки данных.</w:t>
      </w:r>
    </w:p>
    <w:p w14:paraId="3210027F" w14:textId="77777777" w:rsidR="003405B6" w:rsidRPr="000D36DB" w:rsidRDefault="003405B6" w:rsidP="002507D4">
      <w:pPr>
        <w:pStyle w:val="5"/>
      </w:pPr>
      <w:proofErr w:type="spellStart"/>
      <w:r>
        <w:rPr>
          <w:lang w:val="en-US"/>
        </w:rPr>
        <w:t>Состав</w:t>
      </w:r>
      <w:proofErr w:type="spellEnd"/>
      <w:r>
        <w:rPr>
          <w:lang w:val="en-US"/>
        </w:rPr>
        <w:t xml:space="preserve"> </w:t>
      </w:r>
      <w:proofErr w:type="spellStart"/>
      <w:r>
        <w:rPr>
          <w:lang w:val="en-US"/>
        </w:rPr>
        <w:t>компонента</w:t>
      </w:r>
      <w:proofErr w:type="spellEnd"/>
    </w:p>
    <w:p w14:paraId="2B3C82CD" w14:textId="77777777" w:rsidR="003405B6" w:rsidRDefault="003405B6" w:rsidP="003405B6">
      <w:pPr>
        <w:pStyle w:val="affffa"/>
        <w:ind w:left="709" w:firstLine="0"/>
      </w:pPr>
      <w:r w:rsidRPr="00BC0A95">
        <w:t>В состав компонента входят следующие модули</w:t>
      </w:r>
      <w:r>
        <w:t>:</w:t>
      </w:r>
    </w:p>
    <w:p w14:paraId="4B72C2F2" w14:textId="77777777" w:rsidR="003405B6" w:rsidRPr="007E7341" w:rsidRDefault="003405B6" w:rsidP="008C78B1">
      <w:pPr>
        <w:pStyle w:val="a"/>
      </w:pPr>
      <w:proofErr w:type="spellStart"/>
      <w:r w:rsidRPr="00D24560">
        <w:rPr>
          <w:rStyle w:val="affffff3"/>
        </w:rPr>
        <w:t>DebugTools</w:t>
      </w:r>
      <w:proofErr w:type="spellEnd"/>
      <w:r w:rsidRPr="007E7341">
        <w:t xml:space="preserve"> – </w:t>
      </w:r>
      <w:r>
        <w:t>с</w:t>
      </w:r>
      <w:r w:rsidRPr="00555184">
        <w:t>редства отладки прибора</w:t>
      </w:r>
      <w:r>
        <w:t>;</w:t>
      </w:r>
    </w:p>
    <w:p w14:paraId="0CAD9AE7" w14:textId="77777777" w:rsidR="003405B6" w:rsidRPr="007E7341" w:rsidRDefault="003405B6" w:rsidP="008C78B1">
      <w:pPr>
        <w:pStyle w:val="a"/>
      </w:pPr>
      <w:r w:rsidRPr="00D24560">
        <w:rPr>
          <w:rStyle w:val="affffff3"/>
        </w:rPr>
        <w:t>Tracing</w:t>
      </w:r>
      <w:r w:rsidRPr="007E7341">
        <w:t xml:space="preserve"> –</w:t>
      </w:r>
      <w:r>
        <w:t xml:space="preserve"> трассировка </w:t>
      </w:r>
      <w:r w:rsidR="0082417C" w:rsidRPr="0082417C">
        <w:t>дан</w:t>
      </w:r>
      <w:r w:rsidR="0082417C">
        <w:t>н</w:t>
      </w:r>
      <w:r w:rsidR="0082417C" w:rsidRPr="0082417C">
        <w:t>ых прибора</w:t>
      </w:r>
      <w:r>
        <w:t>.</w:t>
      </w:r>
    </w:p>
    <w:p w14:paraId="7B1C535A" w14:textId="77777777" w:rsidR="003405B6" w:rsidRDefault="003405B6" w:rsidP="002507D4">
      <w:pPr>
        <w:pStyle w:val="5"/>
      </w:pPr>
      <w:bookmarkStart w:id="149" w:name="_Toc526515332"/>
      <w:r>
        <w:t>Интерфейсы компонента</w:t>
      </w:r>
      <w:bookmarkEnd w:id="149"/>
    </w:p>
    <w:p w14:paraId="08B68FD2" w14:textId="77777777" w:rsidR="008C78B1" w:rsidRDefault="003405B6" w:rsidP="00987F63">
      <w:pPr>
        <w:pStyle w:val="a1"/>
        <w:rPr>
          <w:lang w:val="uk-UA"/>
        </w:rPr>
      </w:pPr>
      <w:proofErr w:type="spellStart"/>
      <w:r w:rsidRPr="00942E6D">
        <w:t>void</w:t>
      </w:r>
      <w:proofErr w:type="spellEnd"/>
      <w:r w:rsidRPr="00942E6D">
        <w:rPr>
          <w:lang w:val="uk-UA"/>
        </w:rPr>
        <w:t xml:space="preserve"> </w:t>
      </w:r>
      <w:proofErr w:type="spellStart"/>
      <w:r w:rsidRPr="00942E6D">
        <w:t>DebugTools</w:t>
      </w:r>
      <w:proofErr w:type="spellEnd"/>
      <w:r w:rsidRPr="00942E6D">
        <w:rPr>
          <w:lang w:val="uk-UA"/>
        </w:rPr>
        <w:t>_</w:t>
      </w:r>
      <w:proofErr w:type="spellStart"/>
      <w:r w:rsidRPr="00942E6D">
        <w:t>ctor</w:t>
      </w:r>
      <w:proofErr w:type="spellEnd"/>
      <w:r w:rsidRPr="00942E6D">
        <w:rPr>
          <w:lang w:val="uk-UA"/>
        </w:rPr>
        <w:t>()</w:t>
      </w:r>
    </w:p>
    <w:p w14:paraId="5EB822F6" w14:textId="77777777" w:rsidR="003405B6" w:rsidRPr="00942E6D" w:rsidRDefault="0082417C" w:rsidP="0082417C">
      <w:pPr>
        <w:pStyle w:val="afffffff6"/>
        <w:rPr>
          <w:lang w:val="uk-UA"/>
        </w:rPr>
      </w:pPr>
      <w:proofErr w:type="spellStart"/>
      <w:r>
        <w:rPr>
          <w:lang w:val="uk-UA"/>
        </w:rPr>
        <w:t>И</w:t>
      </w:r>
      <w:r w:rsidR="003405B6" w:rsidRPr="00942E6D">
        <w:rPr>
          <w:lang w:val="uk-UA"/>
        </w:rPr>
        <w:t>нициализация</w:t>
      </w:r>
      <w:proofErr w:type="spellEnd"/>
      <w:r w:rsidR="003405B6" w:rsidRPr="00942E6D">
        <w:rPr>
          <w:lang w:val="uk-UA"/>
        </w:rPr>
        <w:t xml:space="preserve"> модуля </w:t>
      </w:r>
      <w:proofErr w:type="spellStart"/>
      <w:r w:rsidR="003405B6" w:rsidRPr="0082417C">
        <w:rPr>
          <w:rStyle w:val="affffff7"/>
        </w:rPr>
        <w:t>DebugTools</w:t>
      </w:r>
      <w:proofErr w:type="spellEnd"/>
      <w:r>
        <w:rPr>
          <w:lang w:val="uk-UA"/>
        </w:rPr>
        <w:t>.</w:t>
      </w:r>
    </w:p>
    <w:p w14:paraId="59220FA2" w14:textId="77777777" w:rsidR="008C78B1" w:rsidRPr="008C78B1" w:rsidRDefault="003405B6" w:rsidP="00987F63">
      <w:pPr>
        <w:pStyle w:val="a1"/>
        <w:rPr>
          <w:lang w:val="uk-UA"/>
        </w:rPr>
      </w:pPr>
      <w:proofErr w:type="spellStart"/>
      <w:r w:rsidRPr="00942E6D">
        <w:rPr>
          <w:lang w:val="uk-UA"/>
        </w:rPr>
        <w:t>void</w:t>
      </w:r>
      <w:proofErr w:type="spellEnd"/>
      <w:r w:rsidRPr="00942E6D">
        <w:rPr>
          <w:lang w:val="uk-UA"/>
        </w:rPr>
        <w:t xml:space="preserve"> </w:t>
      </w:r>
      <w:proofErr w:type="spellStart"/>
      <w:r w:rsidRPr="00942E6D">
        <w:rPr>
          <w:lang w:val="uk-UA"/>
        </w:rPr>
        <w:t>DebugTools_trWordSPI</w:t>
      </w:r>
      <w:proofErr w:type="spellEnd"/>
      <w:r w:rsidRPr="00942E6D">
        <w:rPr>
          <w:lang w:val="uk-UA"/>
        </w:rPr>
        <w:t>()</w:t>
      </w:r>
    </w:p>
    <w:p w14:paraId="0ABE92A5" w14:textId="77777777" w:rsidR="003405B6" w:rsidRDefault="0082417C" w:rsidP="0082417C">
      <w:pPr>
        <w:pStyle w:val="afffffff6"/>
        <w:rPr>
          <w:lang w:val="uk-UA"/>
        </w:rPr>
      </w:pPr>
      <w:r w:rsidRPr="00942E6D">
        <w:rPr>
          <w:lang w:val="uk-UA"/>
        </w:rPr>
        <w:t>П</w:t>
      </w:r>
      <w:r w:rsidR="003405B6" w:rsidRPr="00942E6D">
        <w:rPr>
          <w:lang w:val="uk-UA"/>
        </w:rPr>
        <w:t xml:space="preserve">ередача по </w:t>
      </w:r>
      <w:proofErr w:type="spellStart"/>
      <w:r w:rsidR="003405B6" w:rsidRPr="00942E6D">
        <w:rPr>
          <w:lang w:val="uk-UA"/>
        </w:rPr>
        <w:t>SPI</w:t>
      </w:r>
      <w:proofErr w:type="spellEnd"/>
      <w:r w:rsidR="003405B6" w:rsidRPr="00942E6D">
        <w:rPr>
          <w:lang w:val="uk-UA"/>
        </w:rPr>
        <w:t xml:space="preserve"> слова </w:t>
      </w:r>
      <w:proofErr w:type="spellStart"/>
      <w:r w:rsidR="003405B6">
        <w:rPr>
          <w:lang w:val="uk-UA"/>
        </w:rPr>
        <w:t>данных</w:t>
      </w:r>
      <w:proofErr w:type="spellEnd"/>
      <w:r w:rsidR="003405B6">
        <w:rPr>
          <w:lang w:val="uk-UA"/>
        </w:rPr>
        <w:t>.</w:t>
      </w:r>
    </w:p>
    <w:p w14:paraId="4C0C80C8" w14:textId="77777777" w:rsidR="008C78B1" w:rsidRDefault="003405B6" w:rsidP="00987F63">
      <w:pPr>
        <w:pStyle w:val="a1"/>
        <w:rPr>
          <w:lang w:val="uk-UA"/>
        </w:rPr>
      </w:pPr>
      <w:proofErr w:type="spellStart"/>
      <w:r w:rsidRPr="004E1B37">
        <w:rPr>
          <w:lang w:val="uk-UA"/>
        </w:rPr>
        <w:lastRenderedPageBreak/>
        <w:t>DebugTools_trBuffSPI</w:t>
      </w:r>
      <w:proofErr w:type="spellEnd"/>
      <w:r>
        <w:rPr>
          <w:lang w:val="uk-UA"/>
        </w:rPr>
        <w:t>(</w:t>
      </w:r>
      <w:r w:rsidRPr="004E1B37">
        <w:rPr>
          <w:lang w:val="uk-UA"/>
        </w:rPr>
        <w:t>)</w:t>
      </w:r>
    </w:p>
    <w:p w14:paraId="16B56561" w14:textId="77777777" w:rsidR="003405B6" w:rsidRPr="004E1B37" w:rsidRDefault="0082417C" w:rsidP="0082417C">
      <w:pPr>
        <w:pStyle w:val="afffffff6"/>
        <w:rPr>
          <w:lang w:val="uk-UA"/>
        </w:rPr>
      </w:pPr>
      <w:r w:rsidRPr="004E1B37">
        <w:rPr>
          <w:lang w:val="uk-UA"/>
        </w:rPr>
        <w:t>П</w:t>
      </w:r>
      <w:r w:rsidR="003405B6">
        <w:rPr>
          <w:lang w:val="uk-UA"/>
        </w:rPr>
        <w:t xml:space="preserve">ередача по </w:t>
      </w:r>
      <w:proofErr w:type="spellStart"/>
      <w:r w:rsidR="003405B6" w:rsidRPr="004E1B37">
        <w:rPr>
          <w:lang w:val="uk-UA"/>
        </w:rPr>
        <w:t>SPI</w:t>
      </w:r>
      <w:proofErr w:type="spellEnd"/>
      <w:r w:rsidR="003405B6" w:rsidRPr="004E1B37">
        <w:rPr>
          <w:lang w:val="uk-UA"/>
        </w:rPr>
        <w:t xml:space="preserve"> </w:t>
      </w:r>
      <w:proofErr w:type="spellStart"/>
      <w:r w:rsidR="003405B6" w:rsidRPr="004E1B37">
        <w:rPr>
          <w:lang w:val="uk-UA"/>
        </w:rPr>
        <w:t>массива</w:t>
      </w:r>
      <w:proofErr w:type="spellEnd"/>
      <w:r w:rsidR="003405B6" w:rsidRPr="004E1B37">
        <w:rPr>
          <w:lang w:val="uk-UA"/>
        </w:rPr>
        <w:t xml:space="preserve"> </w:t>
      </w:r>
      <w:proofErr w:type="spellStart"/>
      <w:r w:rsidR="003405B6" w:rsidRPr="004E1B37">
        <w:rPr>
          <w:lang w:val="uk-UA"/>
        </w:rPr>
        <w:t>данных</w:t>
      </w:r>
      <w:proofErr w:type="spellEnd"/>
      <w:r w:rsidR="003405B6" w:rsidRPr="004E1B37">
        <w:rPr>
          <w:lang w:val="uk-UA"/>
        </w:rPr>
        <w:t xml:space="preserve"> </w:t>
      </w:r>
      <w:proofErr w:type="spellStart"/>
      <w:r w:rsidR="003405B6" w:rsidRPr="004E1B37">
        <w:rPr>
          <w:lang w:val="uk-UA"/>
        </w:rPr>
        <w:t>data</w:t>
      </w:r>
      <w:proofErr w:type="spellEnd"/>
      <w:r w:rsidR="003405B6" w:rsidRPr="004E1B37">
        <w:rPr>
          <w:lang w:val="uk-UA"/>
        </w:rPr>
        <w:t xml:space="preserve"> с </w:t>
      </w:r>
      <w:proofErr w:type="spellStart"/>
      <w:r w:rsidR="003405B6" w:rsidRPr="004E1B37">
        <w:rPr>
          <w:lang w:val="uk-UA"/>
        </w:rPr>
        <w:t>размерностью</w:t>
      </w:r>
      <w:proofErr w:type="spellEnd"/>
      <w:r w:rsidR="003405B6" w:rsidRPr="004E1B37">
        <w:rPr>
          <w:lang w:val="uk-UA"/>
        </w:rPr>
        <w:t xml:space="preserve"> </w:t>
      </w:r>
      <w:proofErr w:type="spellStart"/>
      <w:r w:rsidR="003405B6" w:rsidRPr="0082417C">
        <w:rPr>
          <w:i/>
          <w:iCs/>
          <w:lang w:val="uk-UA"/>
        </w:rPr>
        <w:t>size</w:t>
      </w:r>
      <w:proofErr w:type="spellEnd"/>
      <w:r>
        <w:rPr>
          <w:i/>
          <w:iCs/>
          <w:lang w:val="uk-UA"/>
        </w:rPr>
        <w:t>.</w:t>
      </w:r>
    </w:p>
    <w:p w14:paraId="47FF0338" w14:textId="77777777" w:rsidR="008C78B1" w:rsidRPr="008C78B1" w:rsidRDefault="003405B6" w:rsidP="00987F63">
      <w:pPr>
        <w:pStyle w:val="a1"/>
        <w:rPr>
          <w:lang w:val="uk-UA"/>
        </w:rPr>
      </w:pPr>
      <w:proofErr w:type="spellStart"/>
      <w:r w:rsidRPr="004E1B37">
        <w:t>void</w:t>
      </w:r>
      <w:proofErr w:type="spellEnd"/>
      <w:r w:rsidRPr="00B52E4F">
        <w:rPr>
          <w:lang w:val="uk-UA"/>
        </w:rPr>
        <w:t xml:space="preserve"> </w:t>
      </w:r>
      <w:proofErr w:type="spellStart"/>
      <w:r w:rsidRPr="004E1B37">
        <w:t>DebugTools</w:t>
      </w:r>
      <w:proofErr w:type="spellEnd"/>
      <w:r w:rsidRPr="00B52E4F">
        <w:rPr>
          <w:lang w:val="uk-UA"/>
        </w:rPr>
        <w:t>_</w:t>
      </w:r>
      <w:proofErr w:type="spellStart"/>
      <w:r w:rsidRPr="004E1B37">
        <w:t>testSPI</w:t>
      </w:r>
      <w:proofErr w:type="spellEnd"/>
      <w:r w:rsidRPr="00B52E4F">
        <w:rPr>
          <w:lang w:val="uk-UA"/>
        </w:rPr>
        <w:t>()</w:t>
      </w:r>
    </w:p>
    <w:p w14:paraId="1D2B520A" w14:textId="77777777" w:rsidR="003405B6" w:rsidRPr="00B52E4F" w:rsidRDefault="0082417C" w:rsidP="0082417C">
      <w:pPr>
        <w:pStyle w:val="afffffff6"/>
        <w:rPr>
          <w:lang w:val="uk-UA"/>
        </w:rPr>
      </w:pPr>
      <w:r w:rsidRPr="00B52E4F">
        <w:rPr>
          <w:lang w:val="uk-UA"/>
        </w:rPr>
        <w:t>Т</w:t>
      </w:r>
      <w:r w:rsidR="003405B6" w:rsidRPr="00B52E4F">
        <w:rPr>
          <w:lang w:val="uk-UA"/>
        </w:rPr>
        <w:t xml:space="preserve">ест </w:t>
      </w:r>
      <w:proofErr w:type="spellStart"/>
      <w:r w:rsidR="003405B6" w:rsidRPr="00B52E4F">
        <w:rPr>
          <w:lang w:val="uk-UA"/>
        </w:rPr>
        <w:t>отладочного</w:t>
      </w:r>
      <w:proofErr w:type="spellEnd"/>
      <w:r w:rsidR="003405B6" w:rsidRPr="00B52E4F">
        <w:rPr>
          <w:lang w:val="uk-UA"/>
        </w:rPr>
        <w:t xml:space="preserve"> </w:t>
      </w:r>
      <w:proofErr w:type="spellStart"/>
      <w:r w:rsidR="003405B6" w:rsidRPr="00B52E4F">
        <w:rPr>
          <w:lang w:val="uk-UA"/>
        </w:rPr>
        <w:t>интерфейса</w:t>
      </w:r>
      <w:proofErr w:type="spellEnd"/>
      <w:r w:rsidR="003405B6" w:rsidRPr="00B52E4F">
        <w:rPr>
          <w:lang w:val="uk-UA"/>
        </w:rPr>
        <w:t xml:space="preserve"> </w:t>
      </w:r>
      <w:proofErr w:type="spellStart"/>
      <w:r w:rsidR="003405B6" w:rsidRPr="004E1B37">
        <w:t>SPI</w:t>
      </w:r>
      <w:proofErr w:type="spellEnd"/>
      <w:r w:rsidR="003405B6" w:rsidRPr="00B52E4F">
        <w:rPr>
          <w:lang w:val="uk-UA"/>
        </w:rPr>
        <w:t xml:space="preserve"> (</w:t>
      </w:r>
      <w:proofErr w:type="spellStart"/>
      <w:r w:rsidR="003405B6" w:rsidRPr="00B52E4F">
        <w:rPr>
          <w:lang w:val="uk-UA"/>
        </w:rPr>
        <w:t>выдача</w:t>
      </w:r>
      <w:proofErr w:type="spellEnd"/>
      <w:r w:rsidR="003405B6" w:rsidRPr="00B52E4F">
        <w:rPr>
          <w:lang w:val="uk-UA"/>
        </w:rPr>
        <w:t xml:space="preserve"> чисел от 0 до 99)</w:t>
      </w:r>
      <w:r>
        <w:rPr>
          <w:lang w:val="uk-UA"/>
        </w:rPr>
        <w:t>.</w:t>
      </w:r>
    </w:p>
    <w:p w14:paraId="21F7032E" w14:textId="77777777" w:rsidR="008C78B1" w:rsidRDefault="003405B6" w:rsidP="00987F63">
      <w:pPr>
        <w:pStyle w:val="a1"/>
        <w:rPr>
          <w:lang w:val="en-US"/>
        </w:rPr>
      </w:pPr>
      <w:r w:rsidRPr="004E1B37">
        <w:rPr>
          <w:lang w:val="en-US"/>
        </w:rPr>
        <w:t xml:space="preserve">void </w:t>
      </w:r>
      <w:proofErr w:type="spellStart"/>
      <w:r w:rsidRPr="004E1B37">
        <w:rPr>
          <w:lang w:val="en-US"/>
        </w:rPr>
        <w:t>Tracing_ctor</w:t>
      </w:r>
      <w:proofErr w:type="spellEnd"/>
      <w:r w:rsidRPr="004E1B37">
        <w:rPr>
          <w:lang w:val="en-US"/>
        </w:rPr>
        <w:t>()</w:t>
      </w:r>
    </w:p>
    <w:p w14:paraId="1C41C25F" w14:textId="77777777" w:rsidR="003405B6" w:rsidRPr="0082417C" w:rsidRDefault="0082417C" w:rsidP="0082417C">
      <w:pPr>
        <w:pStyle w:val="afffffff6"/>
      </w:pPr>
      <w:r>
        <w:t>И</w:t>
      </w:r>
      <w:r w:rsidR="003405B6" w:rsidRPr="004E1B37">
        <w:t>нициализация</w:t>
      </w:r>
      <w:r w:rsidR="003405B6" w:rsidRPr="004E1B37">
        <w:rPr>
          <w:lang w:val="en-US"/>
        </w:rPr>
        <w:t xml:space="preserve"> </w:t>
      </w:r>
      <w:r w:rsidR="003405B6" w:rsidRPr="004E1B37">
        <w:t>модуля</w:t>
      </w:r>
      <w:r w:rsidR="003405B6" w:rsidRPr="004E1B37">
        <w:rPr>
          <w:lang w:val="en-US"/>
        </w:rPr>
        <w:t xml:space="preserve"> </w:t>
      </w:r>
      <w:proofErr w:type="spellStart"/>
      <w:r w:rsidR="003405B6" w:rsidRPr="0082417C">
        <w:rPr>
          <w:rStyle w:val="affffff7"/>
        </w:rPr>
        <w:t>Tracing</w:t>
      </w:r>
      <w:proofErr w:type="spellEnd"/>
      <w:r>
        <w:t>.</w:t>
      </w:r>
    </w:p>
    <w:p w14:paraId="21CA7501" w14:textId="77777777" w:rsidR="008C78B1" w:rsidRPr="008C78B1" w:rsidRDefault="003405B6" w:rsidP="00987F63">
      <w:pPr>
        <w:pStyle w:val="a1"/>
        <w:rPr>
          <w:lang w:val="en-US"/>
        </w:rPr>
      </w:pPr>
      <w:r w:rsidRPr="00170660">
        <w:rPr>
          <w:lang w:val="en-US"/>
        </w:rPr>
        <w:t xml:space="preserve">void </w:t>
      </w:r>
      <w:proofErr w:type="spellStart"/>
      <w:r w:rsidRPr="00170660">
        <w:rPr>
          <w:lang w:val="en-US"/>
        </w:rPr>
        <w:t>Tracing_saveBlackBox</w:t>
      </w:r>
      <w:proofErr w:type="spellEnd"/>
      <w:r w:rsidRPr="00170660">
        <w:rPr>
          <w:lang w:val="en-US"/>
        </w:rPr>
        <w:t>()</w:t>
      </w:r>
    </w:p>
    <w:p w14:paraId="6EF76D92" w14:textId="77777777" w:rsidR="003405B6" w:rsidRPr="008C78B1" w:rsidRDefault="0082417C" w:rsidP="0082417C">
      <w:pPr>
        <w:pStyle w:val="afffffff6"/>
      </w:pPr>
      <w:r w:rsidRPr="005F48E6">
        <w:rPr>
          <w:lang w:val="en-US"/>
        </w:rPr>
        <w:t>C</w:t>
      </w:r>
      <w:r w:rsidR="003405B6" w:rsidRPr="008C78B1">
        <w:t xml:space="preserve">охранение буферов трассировки в </w:t>
      </w:r>
      <w:proofErr w:type="spellStart"/>
      <w:r w:rsidR="003405B6" w:rsidRPr="0082417C">
        <w:rPr>
          <w:rStyle w:val="affffff7"/>
        </w:rPr>
        <w:t>EEPROM</w:t>
      </w:r>
      <w:proofErr w:type="spellEnd"/>
      <w:r>
        <w:t>.</w:t>
      </w:r>
    </w:p>
    <w:p w14:paraId="25335B73" w14:textId="77777777" w:rsidR="008C78B1" w:rsidRPr="008C78B1" w:rsidRDefault="003405B6" w:rsidP="00987F63">
      <w:pPr>
        <w:pStyle w:val="a1"/>
      </w:pPr>
      <w:r w:rsidRPr="005F48E6">
        <w:rPr>
          <w:lang w:val="en-US"/>
        </w:rPr>
        <w:t>Tracing</w:t>
      </w:r>
      <w:r w:rsidRPr="00B52E4F">
        <w:t>_</w:t>
      </w:r>
      <w:r w:rsidRPr="005F48E6">
        <w:rPr>
          <w:lang w:val="en-US"/>
        </w:rPr>
        <w:t>parameter</w:t>
      </w:r>
      <w:r w:rsidRPr="00B52E4F">
        <w:t>(</w:t>
      </w:r>
      <w:r w:rsidR="008C78B1">
        <w:t>)</w:t>
      </w:r>
    </w:p>
    <w:p w14:paraId="3E480359" w14:textId="77777777" w:rsidR="003405B6" w:rsidRPr="00B52E4F" w:rsidRDefault="0082417C" w:rsidP="0082417C">
      <w:pPr>
        <w:pStyle w:val="afffffff6"/>
      </w:pPr>
      <w:r w:rsidRPr="00B52E4F">
        <w:t>З</w:t>
      </w:r>
      <w:r w:rsidR="003405B6" w:rsidRPr="00B52E4F">
        <w:t>апись данных в буфер трассировки</w:t>
      </w:r>
      <w:r>
        <w:rPr>
          <w:lang w:val="uk-UA"/>
        </w:rPr>
        <w:t>.</w:t>
      </w:r>
    </w:p>
    <w:p w14:paraId="6BB54C7D" w14:textId="77777777" w:rsidR="00E4146D" w:rsidRPr="00E4146D" w:rsidRDefault="003405B6" w:rsidP="00987F63">
      <w:pPr>
        <w:pStyle w:val="a1"/>
      </w:pPr>
      <w:r w:rsidRPr="005F48E6">
        <w:rPr>
          <w:lang w:val="en-US"/>
        </w:rPr>
        <w:t>Tracing</w:t>
      </w:r>
      <w:r w:rsidRPr="00DE39A5">
        <w:t>_</w:t>
      </w:r>
      <w:proofErr w:type="spellStart"/>
      <w:r w:rsidRPr="005F48E6">
        <w:rPr>
          <w:lang w:val="en-US"/>
        </w:rPr>
        <w:t>parameterId</w:t>
      </w:r>
      <w:proofErr w:type="spellEnd"/>
      <w:r w:rsidRPr="00DE39A5">
        <w:t>()</w:t>
      </w:r>
    </w:p>
    <w:p w14:paraId="25444B7A" w14:textId="77777777" w:rsidR="003405B6" w:rsidRPr="00DE39A5" w:rsidRDefault="0082417C" w:rsidP="0082417C">
      <w:pPr>
        <w:pStyle w:val="afffffff6"/>
      </w:pPr>
      <w:r w:rsidRPr="00DE39A5">
        <w:t>З</w:t>
      </w:r>
      <w:r w:rsidR="003405B6" w:rsidRPr="00DE39A5">
        <w:t>апись данных в буфер трассировки с идентификатором</w:t>
      </w:r>
      <w:r>
        <w:t>.</w:t>
      </w:r>
    </w:p>
    <w:p w14:paraId="481048BC" w14:textId="77777777" w:rsidR="003405B6" w:rsidRDefault="003405B6" w:rsidP="002507D4">
      <w:pPr>
        <w:pStyle w:val="40"/>
      </w:pPr>
      <w:bookmarkStart w:id="150" w:name="_Toc526515333"/>
      <w:r>
        <w:t xml:space="preserve">Компонент </w:t>
      </w:r>
      <w:proofErr w:type="spellStart"/>
      <w:r w:rsidRPr="00C715E6">
        <w:t>DeviceAddress</w:t>
      </w:r>
      <w:bookmarkEnd w:id="150"/>
      <w:proofErr w:type="spellEnd"/>
    </w:p>
    <w:p w14:paraId="33C31DBA" w14:textId="77777777" w:rsidR="003405B6" w:rsidRPr="002D5CB1" w:rsidRDefault="003405B6" w:rsidP="002507D4">
      <w:pPr>
        <w:pStyle w:val="5"/>
      </w:pPr>
      <w:bookmarkStart w:id="151" w:name="_Toc526515334"/>
      <w:r w:rsidRPr="00E14CF4">
        <w:t>Назначение</w:t>
      </w:r>
      <w:bookmarkEnd w:id="151"/>
    </w:p>
    <w:p w14:paraId="5F5842B5" w14:textId="77777777" w:rsidR="003405B6" w:rsidRDefault="003405B6" w:rsidP="00E4146D">
      <w:pPr>
        <w:pStyle w:val="a5"/>
      </w:pPr>
      <w:r>
        <w:t>О</w:t>
      </w:r>
      <w:r w:rsidRPr="002D5CB1">
        <w:t>пределение адреса и конфигурации прибора</w:t>
      </w:r>
    </w:p>
    <w:p w14:paraId="5804074C" w14:textId="77777777" w:rsidR="003405B6" w:rsidRDefault="003405B6" w:rsidP="002507D4">
      <w:pPr>
        <w:pStyle w:val="5"/>
      </w:pPr>
      <w:r>
        <w:t>Состав компонента</w:t>
      </w:r>
    </w:p>
    <w:p w14:paraId="2D98DDE1" w14:textId="77777777" w:rsidR="003405B6" w:rsidRDefault="003405B6" w:rsidP="00E4146D">
      <w:pPr>
        <w:pStyle w:val="a5"/>
      </w:pPr>
      <w:r w:rsidRPr="002D5CB1">
        <w:t>Компонент состоит из одного одноименного модуля</w:t>
      </w:r>
    </w:p>
    <w:p w14:paraId="5C84D076" w14:textId="77777777" w:rsidR="003405B6" w:rsidRDefault="003405B6" w:rsidP="002507D4">
      <w:pPr>
        <w:pStyle w:val="5"/>
      </w:pPr>
      <w:bookmarkStart w:id="152" w:name="_Toc526515335"/>
      <w:r>
        <w:t>Интерфейсы компонента</w:t>
      </w:r>
      <w:bookmarkEnd w:id="152"/>
    </w:p>
    <w:p w14:paraId="6E3E22E5" w14:textId="77777777" w:rsidR="00E4146D" w:rsidRDefault="003405B6" w:rsidP="00987F63">
      <w:pPr>
        <w:pStyle w:val="a1"/>
        <w:rPr>
          <w:lang w:val="uk-UA"/>
        </w:rPr>
      </w:pPr>
      <w:proofErr w:type="spellStart"/>
      <w:r w:rsidRPr="00DF1FD5">
        <w:t>void</w:t>
      </w:r>
      <w:proofErr w:type="spellEnd"/>
      <w:r w:rsidRPr="00DF1FD5">
        <w:rPr>
          <w:lang w:val="uk-UA"/>
        </w:rPr>
        <w:t xml:space="preserve"> </w:t>
      </w:r>
      <w:proofErr w:type="spellStart"/>
      <w:r w:rsidRPr="00DF1FD5">
        <w:t>DeviceAddress</w:t>
      </w:r>
      <w:proofErr w:type="spellEnd"/>
      <w:r w:rsidRPr="00DF1FD5">
        <w:rPr>
          <w:lang w:val="uk-UA"/>
        </w:rPr>
        <w:t>_</w:t>
      </w:r>
      <w:proofErr w:type="spellStart"/>
      <w:r w:rsidRPr="00DF1FD5">
        <w:t>ctor</w:t>
      </w:r>
      <w:proofErr w:type="spellEnd"/>
      <w:r w:rsidRPr="00DF1FD5">
        <w:rPr>
          <w:lang w:val="uk-UA"/>
        </w:rPr>
        <w:t>()</w:t>
      </w:r>
    </w:p>
    <w:p w14:paraId="60CD97D6" w14:textId="77777777" w:rsidR="003405B6" w:rsidRPr="00DF1FD5" w:rsidRDefault="00696F68" w:rsidP="00696F68">
      <w:pPr>
        <w:pStyle w:val="afffffff6"/>
        <w:rPr>
          <w:lang w:val="uk-UA"/>
        </w:rPr>
      </w:pPr>
      <w:proofErr w:type="spellStart"/>
      <w:r w:rsidRPr="00DF1FD5">
        <w:rPr>
          <w:lang w:val="uk-UA"/>
        </w:rPr>
        <w:t>И</w:t>
      </w:r>
      <w:r w:rsidR="003405B6" w:rsidRPr="00DF1FD5">
        <w:rPr>
          <w:lang w:val="uk-UA"/>
        </w:rPr>
        <w:t>нициализация</w:t>
      </w:r>
      <w:proofErr w:type="spellEnd"/>
      <w:r w:rsidR="003405B6" w:rsidRPr="00DF1FD5">
        <w:rPr>
          <w:lang w:val="uk-UA"/>
        </w:rPr>
        <w:t xml:space="preserve"> и запуск модуля</w:t>
      </w:r>
      <w:r w:rsidR="003405B6">
        <w:rPr>
          <w:lang w:val="uk-UA"/>
        </w:rPr>
        <w:t>.</w:t>
      </w:r>
    </w:p>
    <w:p w14:paraId="4A46D544" w14:textId="77777777" w:rsidR="00E4146D" w:rsidRDefault="003405B6" w:rsidP="00987F63">
      <w:pPr>
        <w:pStyle w:val="a1"/>
        <w:rPr>
          <w:lang w:val="uk-UA"/>
        </w:rPr>
      </w:pPr>
      <w:proofErr w:type="spellStart"/>
      <w:r w:rsidRPr="00DF1FD5">
        <w:rPr>
          <w:lang w:val="uk-UA"/>
        </w:rPr>
        <w:t>void</w:t>
      </w:r>
      <w:proofErr w:type="spellEnd"/>
      <w:r w:rsidRPr="00DF1FD5">
        <w:rPr>
          <w:lang w:val="uk-UA"/>
        </w:rPr>
        <w:t xml:space="preserve"> </w:t>
      </w:r>
      <w:proofErr w:type="spellStart"/>
      <w:r w:rsidRPr="00DF1FD5">
        <w:rPr>
          <w:lang w:val="uk-UA"/>
        </w:rPr>
        <w:t>DeviceAddress_run</w:t>
      </w:r>
      <w:proofErr w:type="spellEnd"/>
      <w:r w:rsidRPr="00DF1FD5">
        <w:rPr>
          <w:lang w:val="uk-UA"/>
        </w:rPr>
        <w:t>()</w:t>
      </w:r>
    </w:p>
    <w:p w14:paraId="1A707A75" w14:textId="77777777" w:rsidR="003405B6" w:rsidRDefault="00696F68" w:rsidP="00696F68">
      <w:pPr>
        <w:pStyle w:val="afffffff6"/>
        <w:rPr>
          <w:lang w:val="uk-UA"/>
        </w:rPr>
      </w:pPr>
      <w:proofErr w:type="spellStart"/>
      <w:r>
        <w:rPr>
          <w:lang w:val="uk-UA"/>
        </w:rPr>
        <w:t>У</w:t>
      </w:r>
      <w:r w:rsidR="003405B6" w:rsidRPr="00DF1FD5">
        <w:rPr>
          <w:lang w:val="uk-UA"/>
        </w:rPr>
        <w:t>правление</w:t>
      </w:r>
      <w:proofErr w:type="spellEnd"/>
      <w:r w:rsidR="003405B6" w:rsidRPr="00DF1FD5">
        <w:rPr>
          <w:lang w:val="uk-UA"/>
        </w:rPr>
        <w:t xml:space="preserve"> </w:t>
      </w:r>
      <w:proofErr w:type="spellStart"/>
      <w:r w:rsidR="003405B6" w:rsidRPr="00DF1FD5">
        <w:rPr>
          <w:lang w:val="uk-UA"/>
        </w:rPr>
        <w:t>работой</w:t>
      </w:r>
      <w:proofErr w:type="spellEnd"/>
      <w:r w:rsidR="003405B6" w:rsidRPr="00DF1FD5">
        <w:rPr>
          <w:lang w:val="uk-UA"/>
        </w:rPr>
        <w:t>.</w:t>
      </w:r>
    </w:p>
    <w:p w14:paraId="68168B6E" w14:textId="77777777" w:rsidR="00E4146D" w:rsidRDefault="003405B6" w:rsidP="00987F63">
      <w:pPr>
        <w:pStyle w:val="a1"/>
        <w:rPr>
          <w:lang w:val="uk-UA"/>
        </w:rPr>
      </w:pPr>
      <w:proofErr w:type="spellStart"/>
      <w:r w:rsidRPr="00DF1FD5">
        <w:rPr>
          <w:lang w:val="uk-UA"/>
        </w:rPr>
        <w:t>uint16_t</w:t>
      </w:r>
      <w:proofErr w:type="spellEnd"/>
      <w:r w:rsidRPr="00DF1FD5">
        <w:rPr>
          <w:lang w:val="uk-UA"/>
        </w:rPr>
        <w:t xml:space="preserve"> </w:t>
      </w:r>
      <w:proofErr w:type="spellStart"/>
      <w:r w:rsidRPr="00DF1FD5">
        <w:rPr>
          <w:lang w:val="uk-UA"/>
        </w:rPr>
        <w:t>DeviceAddress_getAddress</w:t>
      </w:r>
      <w:proofErr w:type="spellEnd"/>
      <w:r w:rsidRPr="00DF1FD5">
        <w:rPr>
          <w:lang w:val="uk-UA"/>
        </w:rPr>
        <w:t>()</w:t>
      </w:r>
    </w:p>
    <w:p w14:paraId="43EFEC41" w14:textId="77777777" w:rsidR="003405B6" w:rsidRDefault="00696F68" w:rsidP="00696F68">
      <w:pPr>
        <w:pStyle w:val="afffffff6"/>
        <w:rPr>
          <w:lang w:val="uk-UA"/>
        </w:rPr>
      </w:pPr>
      <w:proofErr w:type="spellStart"/>
      <w:r>
        <w:rPr>
          <w:lang w:val="uk-UA"/>
        </w:rPr>
        <w:t>П</w:t>
      </w:r>
      <w:r w:rsidR="003405B6" w:rsidRPr="00DF1FD5">
        <w:rPr>
          <w:lang w:val="uk-UA"/>
        </w:rPr>
        <w:t>олучает</w:t>
      </w:r>
      <w:proofErr w:type="spellEnd"/>
      <w:r w:rsidR="003405B6" w:rsidRPr="00DF1FD5">
        <w:rPr>
          <w:lang w:val="uk-UA"/>
        </w:rPr>
        <w:t xml:space="preserve"> адрес </w:t>
      </w:r>
      <w:proofErr w:type="spellStart"/>
      <w:r w:rsidR="003405B6" w:rsidRPr="00DF1FD5">
        <w:rPr>
          <w:lang w:val="uk-UA"/>
        </w:rPr>
        <w:t>прибора</w:t>
      </w:r>
      <w:proofErr w:type="spellEnd"/>
      <w:r w:rsidR="003405B6" w:rsidRPr="00DF1FD5">
        <w:rPr>
          <w:lang w:val="uk-UA"/>
        </w:rPr>
        <w:t>.</w:t>
      </w:r>
    </w:p>
    <w:p w14:paraId="664745AA" w14:textId="77777777" w:rsidR="00E4146D" w:rsidRPr="00E4146D" w:rsidRDefault="003405B6" w:rsidP="00987F63">
      <w:pPr>
        <w:pStyle w:val="a1"/>
      </w:pPr>
      <w:proofErr w:type="spellStart"/>
      <w:r>
        <w:lastRenderedPageBreak/>
        <w:t>bool</w:t>
      </w:r>
      <w:proofErr w:type="spellEnd"/>
      <w:r>
        <w:t xml:space="preserve"> </w:t>
      </w:r>
      <w:proofErr w:type="spellStart"/>
      <w:r>
        <w:t>DeviceAddress_isPrimary</w:t>
      </w:r>
      <w:proofErr w:type="spellEnd"/>
      <w:r>
        <w:t>(</w:t>
      </w:r>
      <w:r w:rsidR="00E4146D">
        <w:rPr>
          <w:lang w:val="en-US"/>
        </w:rPr>
        <w:t>)</w:t>
      </w:r>
    </w:p>
    <w:p w14:paraId="5748729B" w14:textId="77777777" w:rsidR="003405B6" w:rsidRPr="00AE4D0F" w:rsidRDefault="00696F68" w:rsidP="00696F68">
      <w:pPr>
        <w:pStyle w:val="afffffff6"/>
      </w:pPr>
      <w:r w:rsidRPr="00AE4D0F">
        <w:t>П</w:t>
      </w:r>
      <w:r w:rsidR="003405B6" w:rsidRPr="00AE4D0F">
        <w:t>олучает статус прибора.</w:t>
      </w:r>
    </w:p>
    <w:p w14:paraId="11619B13" w14:textId="77777777" w:rsidR="00E4146D" w:rsidRDefault="003405B6" w:rsidP="00987F63">
      <w:pPr>
        <w:pStyle w:val="a1"/>
        <w:rPr>
          <w:lang w:val="en-US"/>
        </w:rPr>
      </w:pPr>
      <w:proofErr w:type="spellStart"/>
      <w:r w:rsidRPr="001D22CF">
        <w:rPr>
          <w:lang w:val="en-US"/>
        </w:rPr>
        <w:t>DeviceAddress</w:t>
      </w:r>
      <w:r w:rsidRPr="00313FDA">
        <w:rPr>
          <w:lang w:val="en-US"/>
        </w:rPr>
        <w:t>_</w:t>
      </w:r>
      <w:r w:rsidRPr="001D22CF">
        <w:rPr>
          <w:lang w:val="en-US"/>
        </w:rPr>
        <w:t>sysType</w:t>
      </w:r>
      <w:proofErr w:type="spellEnd"/>
      <w:r w:rsidRPr="00313FDA">
        <w:rPr>
          <w:lang w:val="en-US"/>
        </w:rPr>
        <w:t xml:space="preserve"> </w:t>
      </w:r>
      <w:proofErr w:type="spellStart"/>
      <w:r w:rsidRPr="001D22CF">
        <w:rPr>
          <w:lang w:val="en-US"/>
        </w:rPr>
        <w:t>D</w:t>
      </w:r>
      <w:r>
        <w:rPr>
          <w:lang w:val="en-US"/>
        </w:rPr>
        <w:t>eviceAddress</w:t>
      </w:r>
      <w:r w:rsidRPr="00313FDA">
        <w:rPr>
          <w:lang w:val="en-US"/>
        </w:rPr>
        <w:t>_</w:t>
      </w:r>
      <w:r>
        <w:rPr>
          <w:lang w:val="en-US"/>
        </w:rPr>
        <w:t>getSysType</w:t>
      </w:r>
      <w:proofErr w:type="spellEnd"/>
      <w:r w:rsidRPr="00313FDA">
        <w:rPr>
          <w:lang w:val="en-US"/>
        </w:rPr>
        <w:t>()</w:t>
      </w:r>
    </w:p>
    <w:p w14:paraId="6886D78E" w14:textId="77777777" w:rsidR="003405B6" w:rsidRPr="00313FDA" w:rsidRDefault="00696F68" w:rsidP="00696F68">
      <w:pPr>
        <w:pStyle w:val="afffffff6"/>
        <w:rPr>
          <w:lang w:val="en-US"/>
        </w:rPr>
      </w:pPr>
      <w:r>
        <w:t>П</w:t>
      </w:r>
      <w:r w:rsidR="003405B6">
        <w:t>олучает</w:t>
      </w:r>
      <w:r w:rsidR="003405B6" w:rsidRPr="00313FDA">
        <w:rPr>
          <w:lang w:val="en-US"/>
        </w:rPr>
        <w:t xml:space="preserve"> </w:t>
      </w:r>
      <w:r w:rsidR="003405B6">
        <w:t>тип</w:t>
      </w:r>
      <w:r w:rsidR="003405B6" w:rsidRPr="00313FDA">
        <w:rPr>
          <w:lang w:val="en-US"/>
        </w:rPr>
        <w:t xml:space="preserve"> </w:t>
      </w:r>
      <w:r w:rsidR="00232DF9">
        <w:t>УС</w:t>
      </w:r>
      <w:r w:rsidR="003405B6" w:rsidRPr="00313FDA">
        <w:rPr>
          <w:lang w:val="en-US"/>
        </w:rPr>
        <w:t>.</w:t>
      </w:r>
    </w:p>
    <w:p w14:paraId="18085082" w14:textId="77777777" w:rsidR="00E4146D" w:rsidRDefault="003405B6" w:rsidP="00987F63">
      <w:pPr>
        <w:pStyle w:val="a1"/>
        <w:rPr>
          <w:lang w:val="en-US"/>
        </w:rPr>
      </w:pPr>
      <w:r w:rsidRPr="00313FDA">
        <w:rPr>
          <w:lang w:val="en-US"/>
        </w:rPr>
        <w:t xml:space="preserve">bool </w:t>
      </w:r>
      <w:proofErr w:type="spellStart"/>
      <w:r w:rsidRPr="00313FDA">
        <w:rPr>
          <w:lang w:val="en-US"/>
        </w:rPr>
        <w:t>DeviceAddress_isValid</w:t>
      </w:r>
      <w:proofErr w:type="spellEnd"/>
      <w:r w:rsidRPr="00313FDA">
        <w:rPr>
          <w:lang w:val="en-US"/>
        </w:rPr>
        <w:t>( void )</w:t>
      </w:r>
    </w:p>
    <w:p w14:paraId="1205509D" w14:textId="77777777" w:rsidR="003405B6" w:rsidRPr="00313FDA" w:rsidRDefault="00696F68" w:rsidP="00696F68">
      <w:pPr>
        <w:pStyle w:val="afffffff6"/>
        <w:rPr>
          <w:lang w:val="en-US"/>
        </w:rPr>
      </w:pPr>
      <w:r>
        <w:t>П</w:t>
      </w:r>
      <w:r w:rsidR="003405B6">
        <w:t>олучает</w:t>
      </w:r>
      <w:r w:rsidR="003405B6" w:rsidRPr="00313FDA">
        <w:rPr>
          <w:lang w:val="en-US"/>
        </w:rPr>
        <w:t xml:space="preserve"> </w:t>
      </w:r>
      <w:r w:rsidR="003405B6">
        <w:t>флаг</w:t>
      </w:r>
      <w:r w:rsidR="003405B6" w:rsidRPr="00313FDA">
        <w:rPr>
          <w:lang w:val="en-US"/>
        </w:rPr>
        <w:t xml:space="preserve"> </w:t>
      </w:r>
      <w:r w:rsidR="003405B6">
        <w:t>корректности</w:t>
      </w:r>
      <w:r w:rsidR="003405B6" w:rsidRPr="00313FDA">
        <w:rPr>
          <w:lang w:val="en-US"/>
        </w:rPr>
        <w:t xml:space="preserve"> </w:t>
      </w:r>
      <w:r w:rsidR="003405B6">
        <w:t>адреса</w:t>
      </w:r>
      <w:r w:rsidR="003405B6" w:rsidRPr="00313FDA">
        <w:rPr>
          <w:lang w:val="en-US"/>
        </w:rPr>
        <w:t>.</w:t>
      </w:r>
    </w:p>
    <w:p w14:paraId="70F25227" w14:textId="77777777" w:rsidR="00E4146D" w:rsidRDefault="003405B6" w:rsidP="00987F63">
      <w:pPr>
        <w:pStyle w:val="a1"/>
        <w:rPr>
          <w:lang w:val="en-US"/>
        </w:rPr>
      </w:pPr>
      <w:proofErr w:type="spellStart"/>
      <w:r w:rsidRPr="00991971">
        <w:rPr>
          <w:lang w:val="en-US"/>
        </w:rPr>
        <w:t>RelayModuleType</w:t>
      </w:r>
      <w:proofErr w:type="spellEnd"/>
      <w:r w:rsidRPr="00991971">
        <w:rPr>
          <w:lang w:val="en-US"/>
        </w:rPr>
        <w:t xml:space="preserve"> </w:t>
      </w:r>
      <w:proofErr w:type="spellStart"/>
      <w:r w:rsidRPr="00991971">
        <w:rPr>
          <w:lang w:val="en-US"/>
        </w:rPr>
        <w:t>DeviceAddress_getRelayModuleType</w:t>
      </w:r>
      <w:proofErr w:type="spellEnd"/>
      <w:r w:rsidRPr="00991971">
        <w:rPr>
          <w:lang w:val="en-US"/>
        </w:rPr>
        <w:t>()</w:t>
      </w:r>
    </w:p>
    <w:p w14:paraId="1B468813" w14:textId="77777777" w:rsidR="003405B6" w:rsidRPr="00991971" w:rsidRDefault="00696F68" w:rsidP="00696F68">
      <w:pPr>
        <w:pStyle w:val="afffffff6"/>
        <w:rPr>
          <w:lang w:val="en-US"/>
        </w:rPr>
      </w:pPr>
      <w:r>
        <w:t>П</w:t>
      </w:r>
      <w:r w:rsidR="003405B6" w:rsidRPr="00991971">
        <w:t>олучает</w:t>
      </w:r>
      <w:r w:rsidR="003405B6" w:rsidRPr="00991971">
        <w:rPr>
          <w:lang w:val="en-US"/>
        </w:rPr>
        <w:t xml:space="preserve"> </w:t>
      </w:r>
      <w:r w:rsidR="003405B6" w:rsidRPr="00991971">
        <w:t>тип</w:t>
      </w:r>
      <w:r w:rsidR="003405B6" w:rsidRPr="00991971">
        <w:rPr>
          <w:lang w:val="en-US"/>
        </w:rPr>
        <w:t xml:space="preserve"> </w:t>
      </w:r>
      <w:r w:rsidR="003405B6" w:rsidRPr="00991971">
        <w:t>модуля</w:t>
      </w:r>
      <w:r w:rsidR="003405B6" w:rsidRPr="00991971">
        <w:rPr>
          <w:lang w:val="en-US"/>
        </w:rPr>
        <w:t xml:space="preserve"> </w:t>
      </w:r>
      <w:r w:rsidR="003405B6" w:rsidRPr="00991971">
        <w:t>реле</w:t>
      </w:r>
      <w:r>
        <w:t>.</w:t>
      </w:r>
    </w:p>
    <w:p w14:paraId="7BDEF593" w14:textId="77777777" w:rsidR="00E4146D" w:rsidRDefault="003405B6" w:rsidP="00987F63">
      <w:pPr>
        <w:pStyle w:val="a1"/>
        <w:rPr>
          <w:lang w:val="en-US"/>
        </w:rPr>
      </w:pPr>
      <w:proofErr w:type="spellStart"/>
      <w:r w:rsidRPr="00313FDA">
        <w:rPr>
          <w:lang w:val="en-US"/>
        </w:rPr>
        <w:t>MotorType</w:t>
      </w:r>
      <w:proofErr w:type="spellEnd"/>
      <w:r w:rsidRPr="00313FDA">
        <w:rPr>
          <w:lang w:val="en-US"/>
        </w:rPr>
        <w:t xml:space="preserve"> </w:t>
      </w:r>
      <w:proofErr w:type="spellStart"/>
      <w:r w:rsidRPr="00313FDA">
        <w:rPr>
          <w:lang w:val="en-US"/>
        </w:rPr>
        <w:t>DeviceAddress_getMotorType</w:t>
      </w:r>
      <w:proofErr w:type="spellEnd"/>
      <w:r w:rsidRPr="00313FDA">
        <w:rPr>
          <w:lang w:val="en-US"/>
        </w:rPr>
        <w:t>()</w:t>
      </w:r>
    </w:p>
    <w:p w14:paraId="337FFCD8" w14:textId="77777777" w:rsidR="003405B6" w:rsidRPr="00313FDA" w:rsidRDefault="00696F68" w:rsidP="00696F68">
      <w:pPr>
        <w:pStyle w:val="afffffff6"/>
        <w:rPr>
          <w:lang w:val="en-US"/>
        </w:rPr>
      </w:pPr>
      <w:r>
        <w:t>П</w:t>
      </w:r>
      <w:r w:rsidR="003405B6">
        <w:t>олучает</w:t>
      </w:r>
      <w:r w:rsidR="003405B6" w:rsidRPr="00313FDA">
        <w:rPr>
          <w:lang w:val="en-US"/>
        </w:rPr>
        <w:t xml:space="preserve"> </w:t>
      </w:r>
      <w:r w:rsidR="003405B6">
        <w:t>тип</w:t>
      </w:r>
      <w:r w:rsidR="003405B6" w:rsidRPr="00313FDA">
        <w:rPr>
          <w:lang w:val="en-US"/>
        </w:rPr>
        <w:t xml:space="preserve"> </w:t>
      </w:r>
      <w:r w:rsidR="003405B6">
        <w:t>электродвигателя</w:t>
      </w:r>
      <w:r w:rsidR="003405B6" w:rsidRPr="00313FDA">
        <w:rPr>
          <w:lang w:val="en-US"/>
        </w:rPr>
        <w:t>.</w:t>
      </w:r>
    </w:p>
    <w:p w14:paraId="5013A86F" w14:textId="77777777" w:rsidR="003405B6" w:rsidRDefault="003405B6" w:rsidP="002507D4">
      <w:pPr>
        <w:pStyle w:val="40"/>
      </w:pPr>
      <w:bookmarkStart w:id="153" w:name="_Toc526515336"/>
      <w:r>
        <w:t xml:space="preserve">Компонент </w:t>
      </w:r>
      <w:proofErr w:type="spellStart"/>
      <w:r w:rsidRPr="006D47B4">
        <w:t>Eeprom</w:t>
      </w:r>
      <w:bookmarkEnd w:id="153"/>
      <w:proofErr w:type="spellEnd"/>
    </w:p>
    <w:p w14:paraId="1D318C7C" w14:textId="77777777" w:rsidR="003405B6" w:rsidRPr="00E57EC0" w:rsidRDefault="003405B6" w:rsidP="002507D4">
      <w:pPr>
        <w:pStyle w:val="5"/>
      </w:pPr>
      <w:bookmarkStart w:id="154" w:name="_Toc526515337"/>
      <w:r w:rsidRPr="00E14CF4">
        <w:t>Назначение</w:t>
      </w:r>
      <w:bookmarkEnd w:id="154"/>
    </w:p>
    <w:p w14:paraId="10E72294" w14:textId="77777777" w:rsidR="003405B6" w:rsidRDefault="003405B6" w:rsidP="00A74D2B">
      <w:pPr>
        <w:pStyle w:val="a5"/>
      </w:pPr>
      <w:r w:rsidRPr="00E57EC0">
        <w:t xml:space="preserve">Работа с внешним </w:t>
      </w:r>
      <w:proofErr w:type="spellStart"/>
      <w:r w:rsidRPr="00E57EC0">
        <w:t>EEPROM</w:t>
      </w:r>
      <w:proofErr w:type="spellEnd"/>
      <w:r>
        <w:t>.</w:t>
      </w:r>
    </w:p>
    <w:p w14:paraId="0E263DB8" w14:textId="77777777" w:rsidR="003405B6" w:rsidRDefault="003405B6" w:rsidP="002507D4">
      <w:pPr>
        <w:pStyle w:val="5"/>
      </w:pPr>
      <w:r>
        <w:t>Состав компонента</w:t>
      </w:r>
    </w:p>
    <w:p w14:paraId="6C1A66ED" w14:textId="77777777" w:rsidR="003405B6" w:rsidRDefault="003405B6" w:rsidP="00A74D2B">
      <w:pPr>
        <w:pStyle w:val="a5"/>
      </w:pPr>
      <w:r w:rsidRPr="002D5CB1">
        <w:t>Компонент состоит из одного одноименного модуля</w:t>
      </w:r>
    </w:p>
    <w:p w14:paraId="4BEB7CF2" w14:textId="77777777" w:rsidR="003405B6" w:rsidRDefault="003405B6" w:rsidP="002507D4">
      <w:pPr>
        <w:pStyle w:val="5"/>
      </w:pPr>
      <w:bookmarkStart w:id="155" w:name="_Toc526515338"/>
      <w:r>
        <w:t>Интерфейсы компонента</w:t>
      </w:r>
      <w:bookmarkEnd w:id="155"/>
    </w:p>
    <w:p w14:paraId="24252AA7" w14:textId="77777777" w:rsidR="00A74D2B" w:rsidRPr="00A74D2B" w:rsidRDefault="003405B6" w:rsidP="00987F63">
      <w:pPr>
        <w:pStyle w:val="a1"/>
        <w:rPr>
          <w:lang w:val="uk-UA"/>
        </w:rPr>
      </w:pPr>
      <w:proofErr w:type="spellStart"/>
      <w:r w:rsidRPr="00545EAB">
        <w:t>void</w:t>
      </w:r>
      <w:proofErr w:type="spellEnd"/>
      <w:r w:rsidRPr="00545EAB">
        <w:rPr>
          <w:lang w:val="uk-UA"/>
        </w:rPr>
        <w:t xml:space="preserve"> </w:t>
      </w:r>
      <w:proofErr w:type="spellStart"/>
      <w:r w:rsidRPr="00545EAB">
        <w:t>Eeprom</w:t>
      </w:r>
      <w:proofErr w:type="spellEnd"/>
      <w:r w:rsidRPr="00545EAB">
        <w:rPr>
          <w:lang w:val="uk-UA"/>
        </w:rPr>
        <w:t>_</w:t>
      </w:r>
      <w:proofErr w:type="spellStart"/>
      <w:r w:rsidRPr="00545EAB">
        <w:t>ctor</w:t>
      </w:r>
      <w:proofErr w:type="spellEnd"/>
      <w:r w:rsidRPr="00545EAB">
        <w:rPr>
          <w:lang w:val="uk-UA"/>
        </w:rPr>
        <w:t>()</w:t>
      </w:r>
    </w:p>
    <w:p w14:paraId="40E2213C" w14:textId="77777777" w:rsidR="003405B6" w:rsidRPr="00545EAB" w:rsidRDefault="00696F68" w:rsidP="00696F68">
      <w:pPr>
        <w:pStyle w:val="afffffff6"/>
        <w:rPr>
          <w:lang w:val="uk-UA"/>
        </w:rPr>
      </w:pPr>
      <w:proofErr w:type="spellStart"/>
      <w:r>
        <w:rPr>
          <w:lang w:val="uk-UA"/>
        </w:rPr>
        <w:t>И</w:t>
      </w:r>
      <w:r w:rsidR="003405B6" w:rsidRPr="00545EAB">
        <w:rPr>
          <w:lang w:val="uk-UA"/>
        </w:rPr>
        <w:t>нициализация</w:t>
      </w:r>
      <w:proofErr w:type="spellEnd"/>
      <w:r w:rsidR="003405B6" w:rsidRPr="00545EAB">
        <w:rPr>
          <w:lang w:val="uk-UA"/>
        </w:rPr>
        <w:t xml:space="preserve"> модуля </w:t>
      </w:r>
      <w:proofErr w:type="spellStart"/>
      <w:r w:rsidR="003405B6" w:rsidRPr="00545EAB">
        <w:t>EEPROM</w:t>
      </w:r>
      <w:proofErr w:type="spellEnd"/>
      <w:r w:rsidR="003405B6">
        <w:rPr>
          <w:lang w:val="uk-UA"/>
        </w:rPr>
        <w:t>;</w:t>
      </w:r>
    </w:p>
    <w:p w14:paraId="3E21C919" w14:textId="77777777" w:rsidR="00A74D2B" w:rsidRPr="00A74D2B" w:rsidRDefault="003405B6" w:rsidP="00987F63">
      <w:pPr>
        <w:pStyle w:val="a1"/>
        <w:rPr>
          <w:lang w:val="uk-UA"/>
        </w:rPr>
      </w:pPr>
      <w:proofErr w:type="spellStart"/>
      <w:r w:rsidRPr="00545EAB">
        <w:rPr>
          <w:lang w:val="uk-UA"/>
        </w:rPr>
        <w:t>void</w:t>
      </w:r>
      <w:proofErr w:type="spellEnd"/>
      <w:r w:rsidRPr="00545EAB">
        <w:rPr>
          <w:lang w:val="uk-UA"/>
        </w:rPr>
        <w:t xml:space="preserve"> </w:t>
      </w:r>
      <w:proofErr w:type="spellStart"/>
      <w:r w:rsidRPr="00545EAB">
        <w:rPr>
          <w:lang w:val="uk-UA"/>
        </w:rPr>
        <w:t>Eeprom_run</w:t>
      </w:r>
      <w:proofErr w:type="spellEnd"/>
      <w:r w:rsidRPr="00545EAB">
        <w:rPr>
          <w:lang w:val="uk-UA"/>
        </w:rPr>
        <w:t>()</w:t>
      </w:r>
    </w:p>
    <w:p w14:paraId="312C96CE" w14:textId="77777777" w:rsidR="003405B6" w:rsidRPr="00545EAB" w:rsidRDefault="00696F68" w:rsidP="00696F68">
      <w:pPr>
        <w:pStyle w:val="afffffff6"/>
        <w:rPr>
          <w:lang w:val="uk-UA"/>
        </w:rPr>
      </w:pPr>
      <w:proofErr w:type="spellStart"/>
      <w:r w:rsidRPr="00545EAB">
        <w:rPr>
          <w:lang w:val="uk-UA"/>
        </w:rPr>
        <w:t>Р</w:t>
      </w:r>
      <w:r w:rsidR="003405B6" w:rsidRPr="00545EAB">
        <w:rPr>
          <w:lang w:val="uk-UA"/>
        </w:rPr>
        <w:t>абочий</w:t>
      </w:r>
      <w:proofErr w:type="spellEnd"/>
      <w:r w:rsidR="003405B6" w:rsidRPr="00545EAB">
        <w:rPr>
          <w:lang w:val="uk-UA"/>
        </w:rPr>
        <w:t xml:space="preserve"> цикл </w:t>
      </w:r>
      <w:proofErr w:type="spellStart"/>
      <w:r w:rsidR="003405B6" w:rsidRPr="00545EAB">
        <w:rPr>
          <w:lang w:val="uk-UA"/>
        </w:rPr>
        <w:t>работы</w:t>
      </w:r>
      <w:proofErr w:type="spellEnd"/>
      <w:r w:rsidR="003405B6" w:rsidRPr="00545EAB">
        <w:rPr>
          <w:lang w:val="uk-UA"/>
        </w:rPr>
        <w:t xml:space="preserve"> с </w:t>
      </w:r>
      <w:proofErr w:type="spellStart"/>
      <w:r w:rsidR="003405B6" w:rsidRPr="00545EAB">
        <w:t>EEPROM</w:t>
      </w:r>
      <w:proofErr w:type="spellEnd"/>
      <w:r w:rsidR="003405B6" w:rsidRPr="00545EAB">
        <w:rPr>
          <w:lang w:val="uk-UA"/>
        </w:rPr>
        <w:t>;</w:t>
      </w:r>
    </w:p>
    <w:p w14:paraId="16A224B2" w14:textId="77777777" w:rsidR="00A74D2B" w:rsidRPr="00A74D2B" w:rsidRDefault="003405B6" w:rsidP="00987F63">
      <w:pPr>
        <w:pStyle w:val="a1"/>
        <w:rPr>
          <w:lang w:val="uk-UA"/>
        </w:rPr>
      </w:pPr>
      <w:proofErr w:type="spellStart"/>
      <w:r w:rsidRPr="00545EAB">
        <w:rPr>
          <w:lang w:val="uk-UA"/>
        </w:rPr>
        <w:t>uint16_t</w:t>
      </w:r>
      <w:proofErr w:type="spellEnd"/>
      <w:r w:rsidRPr="00545EAB">
        <w:rPr>
          <w:lang w:val="uk-UA"/>
        </w:rPr>
        <w:t xml:space="preserve"> </w:t>
      </w:r>
      <w:proofErr w:type="spellStart"/>
      <w:r w:rsidRPr="00545EAB">
        <w:rPr>
          <w:lang w:val="uk-UA"/>
        </w:rPr>
        <w:t>Eeprom_read</w:t>
      </w:r>
      <w:proofErr w:type="spellEnd"/>
      <w:r w:rsidRPr="00545EAB">
        <w:rPr>
          <w:lang w:val="uk-UA"/>
        </w:rPr>
        <w:t>()</w:t>
      </w:r>
    </w:p>
    <w:p w14:paraId="65667B8E" w14:textId="77777777" w:rsidR="003405B6" w:rsidRDefault="00696F68" w:rsidP="00696F68">
      <w:pPr>
        <w:pStyle w:val="afffffff6"/>
        <w:rPr>
          <w:lang w:val="uk-UA"/>
        </w:rPr>
      </w:pPr>
      <w:proofErr w:type="spellStart"/>
      <w:r w:rsidRPr="00545EAB">
        <w:rPr>
          <w:lang w:val="uk-UA"/>
        </w:rPr>
        <w:t>Ч</w:t>
      </w:r>
      <w:r w:rsidR="003405B6" w:rsidRPr="00545EAB">
        <w:rPr>
          <w:lang w:val="uk-UA"/>
        </w:rPr>
        <w:t>тение</w:t>
      </w:r>
      <w:proofErr w:type="spellEnd"/>
      <w:r w:rsidR="003405B6" w:rsidRPr="00545EAB">
        <w:rPr>
          <w:lang w:val="uk-UA"/>
        </w:rPr>
        <w:t xml:space="preserve"> </w:t>
      </w:r>
      <w:proofErr w:type="spellStart"/>
      <w:r w:rsidR="003405B6" w:rsidRPr="00545EAB">
        <w:rPr>
          <w:lang w:val="uk-UA"/>
        </w:rPr>
        <w:t>из</w:t>
      </w:r>
      <w:proofErr w:type="spellEnd"/>
      <w:r w:rsidR="003405B6" w:rsidRPr="00545EAB">
        <w:rPr>
          <w:lang w:val="uk-UA"/>
        </w:rPr>
        <w:t xml:space="preserve"> </w:t>
      </w:r>
      <w:proofErr w:type="spellStart"/>
      <w:r w:rsidR="003405B6" w:rsidRPr="00545EAB">
        <w:rPr>
          <w:lang w:val="uk-UA"/>
        </w:rPr>
        <w:t>EEPROM</w:t>
      </w:r>
      <w:proofErr w:type="spellEnd"/>
      <w:r w:rsidR="003405B6" w:rsidRPr="00545EAB">
        <w:rPr>
          <w:lang w:val="uk-UA"/>
        </w:rPr>
        <w:t xml:space="preserve"> 16-</w:t>
      </w:r>
      <w:proofErr w:type="spellStart"/>
      <w:r w:rsidR="003405B6" w:rsidRPr="00545EAB">
        <w:rPr>
          <w:lang w:val="uk-UA"/>
        </w:rPr>
        <w:t>битного</w:t>
      </w:r>
      <w:proofErr w:type="spellEnd"/>
      <w:r w:rsidR="003405B6" w:rsidRPr="00545EAB">
        <w:rPr>
          <w:lang w:val="uk-UA"/>
        </w:rPr>
        <w:t xml:space="preserve"> </w:t>
      </w:r>
      <w:proofErr w:type="spellStart"/>
      <w:r w:rsidR="003405B6" w:rsidRPr="00545EAB">
        <w:rPr>
          <w:lang w:val="uk-UA"/>
        </w:rPr>
        <w:t>значения</w:t>
      </w:r>
      <w:proofErr w:type="spellEnd"/>
      <w:r w:rsidR="003405B6">
        <w:rPr>
          <w:lang w:val="uk-UA"/>
        </w:rPr>
        <w:t>.</w:t>
      </w:r>
    </w:p>
    <w:p w14:paraId="279EEDF3" w14:textId="77777777" w:rsidR="00A74D2B" w:rsidRPr="00A74D2B" w:rsidRDefault="003405B6" w:rsidP="00987F63">
      <w:pPr>
        <w:pStyle w:val="a1"/>
        <w:rPr>
          <w:lang w:val="uk-UA"/>
        </w:rPr>
      </w:pPr>
      <w:proofErr w:type="spellStart"/>
      <w:r w:rsidRPr="00545EAB">
        <w:rPr>
          <w:lang w:val="uk-UA"/>
        </w:rPr>
        <w:t>void</w:t>
      </w:r>
      <w:proofErr w:type="spellEnd"/>
      <w:r w:rsidRPr="00545EAB">
        <w:rPr>
          <w:lang w:val="uk-UA"/>
        </w:rPr>
        <w:t xml:space="preserve"> </w:t>
      </w:r>
      <w:proofErr w:type="spellStart"/>
      <w:r w:rsidRPr="00545EAB">
        <w:rPr>
          <w:lang w:val="uk-UA"/>
        </w:rPr>
        <w:t>Eeprom_write</w:t>
      </w:r>
      <w:proofErr w:type="spellEnd"/>
      <w:r w:rsidRPr="00545EAB">
        <w:rPr>
          <w:lang w:val="uk-UA"/>
        </w:rPr>
        <w:t>()</w:t>
      </w:r>
    </w:p>
    <w:p w14:paraId="171B4451" w14:textId="77777777" w:rsidR="003405B6" w:rsidRDefault="00696F68" w:rsidP="00696F68">
      <w:pPr>
        <w:pStyle w:val="afffffff6"/>
        <w:rPr>
          <w:lang w:val="uk-UA"/>
        </w:rPr>
      </w:pPr>
      <w:proofErr w:type="spellStart"/>
      <w:r>
        <w:rPr>
          <w:lang w:val="uk-UA"/>
        </w:rPr>
        <w:t>З</w:t>
      </w:r>
      <w:r w:rsidR="003405B6">
        <w:rPr>
          <w:lang w:val="uk-UA"/>
        </w:rPr>
        <w:t>апись</w:t>
      </w:r>
      <w:proofErr w:type="spellEnd"/>
      <w:r w:rsidR="003405B6">
        <w:rPr>
          <w:lang w:val="uk-UA"/>
        </w:rPr>
        <w:t xml:space="preserve"> в </w:t>
      </w:r>
      <w:proofErr w:type="spellStart"/>
      <w:r w:rsidR="003405B6">
        <w:rPr>
          <w:lang w:val="uk-UA"/>
        </w:rPr>
        <w:t>ячейку</w:t>
      </w:r>
      <w:proofErr w:type="spellEnd"/>
      <w:r w:rsidR="003405B6">
        <w:rPr>
          <w:lang w:val="uk-UA"/>
        </w:rPr>
        <w:t xml:space="preserve"> </w:t>
      </w:r>
      <w:proofErr w:type="spellStart"/>
      <w:r w:rsidR="003405B6" w:rsidRPr="00545EAB">
        <w:rPr>
          <w:lang w:val="uk-UA"/>
        </w:rPr>
        <w:t>EEPROM</w:t>
      </w:r>
      <w:proofErr w:type="spellEnd"/>
      <w:r w:rsidR="003405B6" w:rsidRPr="00545EAB">
        <w:rPr>
          <w:lang w:val="uk-UA"/>
        </w:rPr>
        <w:t xml:space="preserve"> 16-</w:t>
      </w:r>
      <w:proofErr w:type="spellStart"/>
      <w:r w:rsidR="003405B6" w:rsidRPr="00545EAB">
        <w:rPr>
          <w:lang w:val="uk-UA"/>
        </w:rPr>
        <w:t>битного</w:t>
      </w:r>
      <w:proofErr w:type="spellEnd"/>
      <w:r w:rsidR="003405B6" w:rsidRPr="00545EAB">
        <w:rPr>
          <w:lang w:val="uk-UA"/>
        </w:rPr>
        <w:t xml:space="preserve"> </w:t>
      </w:r>
      <w:proofErr w:type="spellStart"/>
      <w:r w:rsidR="003405B6" w:rsidRPr="00545EAB">
        <w:rPr>
          <w:lang w:val="uk-UA"/>
        </w:rPr>
        <w:t>значения</w:t>
      </w:r>
      <w:proofErr w:type="spellEnd"/>
      <w:r w:rsidR="003405B6">
        <w:rPr>
          <w:lang w:val="uk-UA"/>
        </w:rPr>
        <w:t>.</w:t>
      </w:r>
    </w:p>
    <w:p w14:paraId="0C18A461" w14:textId="77777777" w:rsidR="00A74D2B" w:rsidRPr="00A74D2B" w:rsidRDefault="003405B6" w:rsidP="00987F63">
      <w:pPr>
        <w:pStyle w:val="a1"/>
        <w:rPr>
          <w:lang w:val="uk-UA"/>
        </w:rPr>
      </w:pPr>
      <w:proofErr w:type="spellStart"/>
      <w:r w:rsidRPr="00545EAB">
        <w:rPr>
          <w:lang w:val="uk-UA"/>
        </w:rPr>
        <w:lastRenderedPageBreak/>
        <w:t>bool</w:t>
      </w:r>
      <w:proofErr w:type="spellEnd"/>
      <w:r w:rsidRPr="00545EAB">
        <w:rPr>
          <w:lang w:val="uk-UA"/>
        </w:rPr>
        <w:t xml:space="preserve"> </w:t>
      </w:r>
      <w:proofErr w:type="spellStart"/>
      <w:r w:rsidRPr="00545EAB">
        <w:rPr>
          <w:lang w:val="uk-UA"/>
        </w:rPr>
        <w:t>Eeprom_isReady</w:t>
      </w:r>
      <w:proofErr w:type="spellEnd"/>
      <w:r w:rsidRPr="00545EAB">
        <w:rPr>
          <w:lang w:val="uk-UA"/>
        </w:rPr>
        <w:t>()</w:t>
      </w:r>
    </w:p>
    <w:p w14:paraId="2866E59F" w14:textId="77777777" w:rsidR="003405B6" w:rsidRDefault="00696F68" w:rsidP="00696F68">
      <w:pPr>
        <w:pStyle w:val="afffffff6"/>
        <w:rPr>
          <w:lang w:val="uk-UA"/>
        </w:rPr>
      </w:pPr>
      <w:proofErr w:type="spellStart"/>
      <w:r>
        <w:rPr>
          <w:lang w:val="uk-UA"/>
        </w:rPr>
        <w:t>Г</w:t>
      </w:r>
      <w:r w:rsidR="003405B6" w:rsidRPr="00545EAB">
        <w:rPr>
          <w:lang w:val="uk-UA"/>
        </w:rPr>
        <w:t>отовность</w:t>
      </w:r>
      <w:proofErr w:type="spellEnd"/>
      <w:r w:rsidR="003405B6" w:rsidRPr="00545EAB">
        <w:rPr>
          <w:lang w:val="uk-UA"/>
        </w:rPr>
        <w:t xml:space="preserve"> </w:t>
      </w:r>
      <w:proofErr w:type="spellStart"/>
      <w:r w:rsidR="003405B6" w:rsidRPr="00545EAB">
        <w:rPr>
          <w:lang w:val="uk-UA"/>
        </w:rPr>
        <w:t>EEPROM</w:t>
      </w:r>
      <w:proofErr w:type="spellEnd"/>
      <w:r w:rsidR="003405B6" w:rsidRPr="00545EAB">
        <w:rPr>
          <w:lang w:val="uk-UA"/>
        </w:rPr>
        <w:t xml:space="preserve"> к </w:t>
      </w:r>
      <w:proofErr w:type="spellStart"/>
      <w:r w:rsidR="003405B6" w:rsidRPr="00545EAB">
        <w:rPr>
          <w:lang w:val="uk-UA"/>
        </w:rPr>
        <w:t>чтению</w:t>
      </w:r>
      <w:proofErr w:type="spellEnd"/>
      <w:r w:rsidR="003405B6" w:rsidRPr="00545EAB">
        <w:rPr>
          <w:lang w:val="uk-UA"/>
        </w:rPr>
        <w:t xml:space="preserve"> </w:t>
      </w:r>
      <w:proofErr w:type="spellStart"/>
      <w:r w:rsidR="003405B6" w:rsidRPr="00545EAB">
        <w:rPr>
          <w:lang w:val="uk-UA"/>
        </w:rPr>
        <w:t>или</w:t>
      </w:r>
      <w:proofErr w:type="spellEnd"/>
      <w:r w:rsidR="003405B6" w:rsidRPr="00545EAB">
        <w:rPr>
          <w:lang w:val="uk-UA"/>
        </w:rPr>
        <w:t xml:space="preserve"> записи </w:t>
      </w:r>
      <w:proofErr w:type="spellStart"/>
      <w:r w:rsidR="003405B6">
        <w:rPr>
          <w:lang w:val="uk-UA"/>
        </w:rPr>
        <w:t>данн</w:t>
      </w:r>
      <w:r w:rsidR="00BA0A3B">
        <w:rPr>
          <w:lang w:val="uk-UA"/>
        </w:rPr>
        <w:t>ы</w:t>
      </w:r>
      <w:r w:rsidR="003405B6">
        <w:rPr>
          <w:lang w:val="uk-UA"/>
        </w:rPr>
        <w:t>х</w:t>
      </w:r>
      <w:proofErr w:type="spellEnd"/>
      <w:r w:rsidR="003405B6">
        <w:rPr>
          <w:lang w:val="uk-UA"/>
        </w:rPr>
        <w:t>.</w:t>
      </w:r>
    </w:p>
    <w:p w14:paraId="0E83CA13" w14:textId="77777777" w:rsidR="003405B6" w:rsidRDefault="003405B6" w:rsidP="002507D4">
      <w:pPr>
        <w:pStyle w:val="40"/>
      </w:pPr>
      <w:bookmarkStart w:id="156" w:name="_Toc526515339"/>
      <w:r>
        <w:t xml:space="preserve">Компонент </w:t>
      </w:r>
      <w:proofErr w:type="spellStart"/>
      <w:r w:rsidRPr="006D47B4">
        <w:t>Fsm</w:t>
      </w:r>
      <w:bookmarkEnd w:id="156"/>
      <w:proofErr w:type="spellEnd"/>
    </w:p>
    <w:p w14:paraId="70EBEF0D" w14:textId="77777777" w:rsidR="003405B6" w:rsidRPr="00154D33" w:rsidRDefault="003405B6" w:rsidP="002507D4">
      <w:pPr>
        <w:pStyle w:val="5"/>
      </w:pPr>
      <w:bookmarkStart w:id="157" w:name="_Toc526515340"/>
      <w:r w:rsidRPr="00E14CF4">
        <w:t>Назначение</w:t>
      </w:r>
      <w:bookmarkEnd w:id="157"/>
    </w:p>
    <w:p w14:paraId="263EAFC0" w14:textId="77777777" w:rsidR="003405B6" w:rsidRPr="00A74D2B" w:rsidRDefault="003405B6" w:rsidP="00A74D2B">
      <w:pPr>
        <w:pStyle w:val="a5"/>
      </w:pPr>
      <w:r w:rsidRPr="00A74D2B">
        <w:t xml:space="preserve">Иерархический </w:t>
      </w:r>
      <w:proofErr w:type="spellStart"/>
      <w:r w:rsidRPr="00A74D2B">
        <w:t>детерменированный</w:t>
      </w:r>
      <w:proofErr w:type="spellEnd"/>
      <w:r w:rsidRPr="00A74D2B">
        <w:t xml:space="preserve"> конечный автомат.</w:t>
      </w:r>
    </w:p>
    <w:p w14:paraId="4DE90D20" w14:textId="77777777" w:rsidR="003405B6" w:rsidRPr="00154D33" w:rsidRDefault="003405B6" w:rsidP="002507D4">
      <w:pPr>
        <w:pStyle w:val="5"/>
      </w:pPr>
      <w:r>
        <w:t>Состав компонента</w:t>
      </w:r>
    </w:p>
    <w:p w14:paraId="00A95D32" w14:textId="77777777" w:rsidR="003405B6" w:rsidRPr="00A74D2B" w:rsidRDefault="003405B6" w:rsidP="00A74D2B">
      <w:pPr>
        <w:pStyle w:val="a5"/>
      </w:pPr>
      <w:r w:rsidRPr="00A74D2B">
        <w:t>Компонент состоит из одного одноименного модуля.</w:t>
      </w:r>
    </w:p>
    <w:p w14:paraId="7C68EF19" w14:textId="77777777" w:rsidR="003405B6" w:rsidRDefault="003405B6" w:rsidP="002507D4">
      <w:pPr>
        <w:pStyle w:val="5"/>
      </w:pPr>
      <w:bookmarkStart w:id="158" w:name="_Toc526515341"/>
      <w:r>
        <w:t>Интерфейсы компонента</w:t>
      </w:r>
      <w:bookmarkEnd w:id="158"/>
    </w:p>
    <w:p w14:paraId="60A98B2A" w14:textId="77777777" w:rsidR="00A74D2B" w:rsidRPr="00A74D2B" w:rsidRDefault="003405B6" w:rsidP="00987F63">
      <w:pPr>
        <w:pStyle w:val="a1"/>
      </w:pPr>
      <w:bookmarkStart w:id="159" w:name="_Hlk518978568"/>
      <w:proofErr w:type="spellStart"/>
      <w:r>
        <w:t>void</w:t>
      </w:r>
      <w:proofErr w:type="spellEnd"/>
      <w:r>
        <w:t xml:space="preserve"> </w:t>
      </w:r>
      <w:proofErr w:type="spellStart"/>
      <w:r>
        <w:t>Fsm_run</w:t>
      </w:r>
      <w:proofErr w:type="spellEnd"/>
      <w:r>
        <w:t>()</w:t>
      </w:r>
    </w:p>
    <w:p w14:paraId="634CC404" w14:textId="77777777" w:rsidR="003405B6" w:rsidRPr="00CF16E2" w:rsidRDefault="00616680" w:rsidP="00616680">
      <w:pPr>
        <w:pStyle w:val="afffffff6"/>
      </w:pPr>
      <w:r>
        <w:t>Р</w:t>
      </w:r>
      <w:r w:rsidR="003405B6" w:rsidRPr="00CF16E2">
        <w:t xml:space="preserve">абота </w:t>
      </w:r>
      <w:proofErr w:type="spellStart"/>
      <w:r w:rsidR="003405B6" w:rsidRPr="00CF16E2">
        <w:t>ДКА</w:t>
      </w:r>
      <w:proofErr w:type="spellEnd"/>
      <w:r w:rsidR="003405B6" w:rsidRPr="00CF16E2">
        <w:t>.</w:t>
      </w:r>
    </w:p>
    <w:p w14:paraId="1308ADAA" w14:textId="77777777" w:rsidR="00A74D2B" w:rsidRPr="00A74D2B" w:rsidRDefault="003405B6" w:rsidP="00987F63">
      <w:pPr>
        <w:pStyle w:val="a1"/>
      </w:pPr>
      <w:proofErr w:type="spellStart"/>
      <w:r>
        <w:t>void</w:t>
      </w:r>
      <w:proofErr w:type="spellEnd"/>
      <w:r w:rsidRPr="00154D33">
        <w:t xml:space="preserve"> </w:t>
      </w:r>
      <w:proofErr w:type="spellStart"/>
      <w:r>
        <w:t>Fsm</w:t>
      </w:r>
      <w:r w:rsidRPr="00154D33">
        <w:t>_</w:t>
      </w:r>
      <w:r>
        <w:t>start</w:t>
      </w:r>
      <w:proofErr w:type="spellEnd"/>
      <w:r w:rsidRPr="00154D33">
        <w:t>()</w:t>
      </w:r>
    </w:p>
    <w:p w14:paraId="4EFB0EED" w14:textId="77777777" w:rsidR="003405B6" w:rsidRPr="00154D33" w:rsidRDefault="00616680" w:rsidP="00616680">
      <w:pPr>
        <w:pStyle w:val="afffffff6"/>
      </w:pPr>
      <w:r>
        <w:t>З</w:t>
      </w:r>
      <w:r w:rsidR="003405B6">
        <w:t>апуск</w:t>
      </w:r>
      <w:r w:rsidR="003405B6" w:rsidRPr="00154D33">
        <w:t xml:space="preserve"> </w:t>
      </w:r>
      <w:proofErr w:type="spellStart"/>
      <w:r w:rsidR="003405B6">
        <w:t>ДКА</w:t>
      </w:r>
      <w:proofErr w:type="spellEnd"/>
      <w:r w:rsidR="003405B6" w:rsidRPr="00154D33">
        <w:t>.</w:t>
      </w:r>
    </w:p>
    <w:p w14:paraId="10786E78" w14:textId="77777777" w:rsidR="00A74D2B" w:rsidRPr="00A74D2B" w:rsidRDefault="003405B6" w:rsidP="00987F63">
      <w:pPr>
        <w:pStyle w:val="a1"/>
      </w:pPr>
      <w:proofErr w:type="spellStart"/>
      <w:r>
        <w:t>void</w:t>
      </w:r>
      <w:proofErr w:type="spellEnd"/>
      <w:r w:rsidRPr="007553D6">
        <w:t xml:space="preserve"> </w:t>
      </w:r>
      <w:proofErr w:type="spellStart"/>
      <w:r>
        <w:t>Fsm</w:t>
      </w:r>
      <w:r w:rsidRPr="007553D6">
        <w:t>_</w:t>
      </w:r>
      <w:r>
        <w:t>transit</w:t>
      </w:r>
      <w:proofErr w:type="spellEnd"/>
      <w:r w:rsidRPr="007553D6">
        <w:t>()</w:t>
      </w:r>
    </w:p>
    <w:p w14:paraId="7732B94C" w14:textId="77777777" w:rsidR="003405B6" w:rsidRPr="007553D6" w:rsidRDefault="00616680" w:rsidP="00616680">
      <w:pPr>
        <w:pStyle w:val="afffffff6"/>
      </w:pPr>
      <w:r>
        <w:t>П</w:t>
      </w:r>
      <w:r w:rsidR="003405B6" w:rsidRPr="007553D6">
        <w:t>ереход в состояние.</w:t>
      </w:r>
    </w:p>
    <w:p w14:paraId="6FFB924A" w14:textId="77777777" w:rsidR="003405B6" w:rsidRDefault="003405B6" w:rsidP="002507D4">
      <w:pPr>
        <w:pStyle w:val="40"/>
      </w:pPr>
      <w:bookmarkStart w:id="160" w:name="_Toc526515342"/>
      <w:bookmarkEnd w:id="159"/>
      <w:r>
        <w:t xml:space="preserve">Компонент </w:t>
      </w:r>
      <w:proofErr w:type="spellStart"/>
      <w:r w:rsidRPr="006D47B4">
        <w:t>FsmStates</w:t>
      </w:r>
      <w:bookmarkEnd w:id="160"/>
      <w:proofErr w:type="spellEnd"/>
    </w:p>
    <w:p w14:paraId="2128207D" w14:textId="77777777" w:rsidR="003405B6" w:rsidRDefault="003405B6" w:rsidP="002507D4">
      <w:pPr>
        <w:pStyle w:val="5"/>
      </w:pPr>
      <w:bookmarkStart w:id="161" w:name="_Toc526515343"/>
      <w:r w:rsidRPr="00E14CF4">
        <w:t>Назначение</w:t>
      </w:r>
      <w:bookmarkEnd w:id="161"/>
    </w:p>
    <w:p w14:paraId="1B731BC7" w14:textId="77777777" w:rsidR="003405B6" w:rsidRDefault="003405B6" w:rsidP="00A74D2B">
      <w:pPr>
        <w:pStyle w:val="affffff9"/>
      </w:pPr>
      <w:r>
        <w:t>Планировщик заданий</w:t>
      </w:r>
      <w:r w:rsidRPr="00A13C4E">
        <w:t xml:space="preserve"> </w:t>
      </w:r>
      <w:r>
        <w:t>и о</w:t>
      </w:r>
      <w:r w:rsidRPr="00A13C4E">
        <w:t>бъявлени</w:t>
      </w:r>
      <w:r>
        <w:t>е</w:t>
      </w:r>
      <w:r w:rsidRPr="00A13C4E">
        <w:t xml:space="preserve"> </w:t>
      </w:r>
      <w:r>
        <w:t xml:space="preserve">следующих </w:t>
      </w:r>
      <w:r w:rsidRPr="00A13C4E">
        <w:t xml:space="preserve">состояний </w:t>
      </w:r>
      <w:proofErr w:type="spellStart"/>
      <w:r>
        <w:t>ДКА</w:t>
      </w:r>
      <w:proofErr w:type="spellEnd"/>
      <w:r w:rsidR="00CB6B72">
        <w:t>.</w:t>
      </w:r>
    </w:p>
    <w:p w14:paraId="29FD55E5" w14:textId="77777777" w:rsidR="003405B6" w:rsidRPr="005D50E4" w:rsidRDefault="003405B6" w:rsidP="002507D4">
      <w:pPr>
        <w:pStyle w:val="5"/>
      </w:pPr>
      <w:r>
        <w:t>Состав компонента</w:t>
      </w:r>
    </w:p>
    <w:p w14:paraId="76D4F94C" w14:textId="77777777" w:rsidR="003405B6" w:rsidRDefault="003405B6" w:rsidP="003405B6">
      <w:pPr>
        <w:pStyle w:val="affffa"/>
      </w:pPr>
      <w:r w:rsidRPr="00BC0A95">
        <w:t>В состав компонента входят следующие модули</w:t>
      </w:r>
      <w:r>
        <w:t>:</w:t>
      </w:r>
    </w:p>
    <w:p w14:paraId="636CC0E8" w14:textId="77777777" w:rsidR="003405B6" w:rsidRDefault="003405B6" w:rsidP="00A74D2B">
      <w:pPr>
        <w:pStyle w:val="a"/>
        <w:rPr>
          <w:lang w:val="en-US"/>
        </w:rPr>
      </w:pPr>
      <w:proofErr w:type="spellStart"/>
      <w:r w:rsidRPr="00D24560">
        <w:rPr>
          <w:rStyle w:val="affffff3"/>
        </w:rPr>
        <w:t>Sheduler</w:t>
      </w:r>
      <w:proofErr w:type="spellEnd"/>
      <w:r w:rsidRPr="00D24560">
        <w:rPr>
          <w:rStyle w:val="affffff3"/>
        </w:rPr>
        <w:t xml:space="preserve"> </w:t>
      </w:r>
      <w:r>
        <w:rPr>
          <w:lang w:val="en-US"/>
        </w:rPr>
        <w:t xml:space="preserve">– </w:t>
      </w:r>
      <w:r>
        <w:t>планировщик заданий;</w:t>
      </w:r>
    </w:p>
    <w:p w14:paraId="5E317E7D" w14:textId="77777777" w:rsidR="00CB6B72" w:rsidRDefault="00CB6B72" w:rsidP="00CB6B72">
      <w:pPr>
        <w:pStyle w:val="a"/>
        <w:rPr>
          <w:lang w:val="en-US"/>
        </w:rPr>
      </w:pPr>
      <w:proofErr w:type="spellStart"/>
      <w:r w:rsidRPr="00D24560">
        <w:rPr>
          <w:rStyle w:val="affffff3"/>
        </w:rPr>
        <w:t>StateActive</w:t>
      </w:r>
      <w:proofErr w:type="spellEnd"/>
      <w:r w:rsidRPr="00D24560">
        <w:rPr>
          <w:rStyle w:val="affffff3"/>
        </w:rPr>
        <w:t xml:space="preserve"> </w:t>
      </w:r>
      <w:r>
        <w:rPr>
          <w:lang w:val="en-US"/>
        </w:rPr>
        <w:t xml:space="preserve">– </w:t>
      </w:r>
      <w:r>
        <w:t>активное состояние;</w:t>
      </w:r>
    </w:p>
    <w:p w14:paraId="2BCE6511" w14:textId="77777777" w:rsidR="00CB6B72" w:rsidRPr="005D50E4" w:rsidRDefault="00CB6B72" w:rsidP="00CB6B72">
      <w:pPr>
        <w:pStyle w:val="a"/>
        <w:rPr>
          <w:rStyle w:val="affffff3"/>
          <w:i w:val="0"/>
        </w:rPr>
      </w:pPr>
      <w:proofErr w:type="spellStart"/>
      <w:r w:rsidRPr="005D50E4">
        <w:rPr>
          <w:rStyle w:val="affffff3"/>
        </w:rPr>
        <w:t>StateWorking</w:t>
      </w:r>
      <w:proofErr w:type="spellEnd"/>
      <w:r w:rsidRPr="005D50E4">
        <w:rPr>
          <w:rStyle w:val="affffff3"/>
        </w:rPr>
        <w:t xml:space="preserve"> </w:t>
      </w:r>
      <w:r>
        <w:rPr>
          <w:rStyle w:val="affffff3"/>
          <w:i w:val="0"/>
        </w:rPr>
        <w:t xml:space="preserve">– </w:t>
      </w:r>
      <w:proofErr w:type="spellStart"/>
      <w:r>
        <w:rPr>
          <w:rStyle w:val="affffff3"/>
          <w:i w:val="0"/>
        </w:rPr>
        <w:t>рабочее</w:t>
      </w:r>
      <w:proofErr w:type="spellEnd"/>
      <w:r>
        <w:rPr>
          <w:rStyle w:val="affffff3"/>
          <w:i w:val="0"/>
        </w:rPr>
        <w:t xml:space="preserve"> </w:t>
      </w:r>
      <w:proofErr w:type="spellStart"/>
      <w:r>
        <w:rPr>
          <w:rStyle w:val="affffff3"/>
          <w:i w:val="0"/>
        </w:rPr>
        <w:t>состояние</w:t>
      </w:r>
      <w:proofErr w:type="spellEnd"/>
      <w:r>
        <w:rPr>
          <w:rStyle w:val="affffff3"/>
          <w:i w:val="0"/>
        </w:rPr>
        <w:t>;</w:t>
      </w:r>
    </w:p>
    <w:p w14:paraId="280806FB" w14:textId="77777777" w:rsidR="00CB6B72" w:rsidRDefault="00CB6B72" w:rsidP="00CB6B72">
      <w:pPr>
        <w:pStyle w:val="a"/>
        <w:rPr>
          <w:lang w:val="en-US"/>
        </w:rPr>
      </w:pPr>
      <w:proofErr w:type="spellStart"/>
      <w:r w:rsidRPr="00D24560">
        <w:rPr>
          <w:rStyle w:val="affffff3"/>
        </w:rPr>
        <w:t>StateInitial</w:t>
      </w:r>
      <w:proofErr w:type="spellEnd"/>
      <w:r>
        <w:rPr>
          <w:lang w:val="en-US"/>
        </w:rPr>
        <w:t xml:space="preserve"> – </w:t>
      </w:r>
      <w:r>
        <w:t>состояние инициализации;</w:t>
      </w:r>
    </w:p>
    <w:p w14:paraId="5700A1CD" w14:textId="77777777" w:rsidR="00CB6B72" w:rsidRDefault="00CB6B72" w:rsidP="00CB6B72">
      <w:pPr>
        <w:pStyle w:val="a"/>
        <w:rPr>
          <w:lang w:val="en-US"/>
        </w:rPr>
      </w:pPr>
      <w:proofErr w:type="spellStart"/>
      <w:r w:rsidRPr="00D24560">
        <w:rPr>
          <w:rStyle w:val="affffff3"/>
        </w:rPr>
        <w:t>StateMain</w:t>
      </w:r>
      <w:proofErr w:type="spellEnd"/>
      <w:r w:rsidRPr="00D24560">
        <w:rPr>
          <w:rStyle w:val="affffff3"/>
        </w:rPr>
        <w:t xml:space="preserve"> </w:t>
      </w:r>
      <w:r>
        <w:rPr>
          <w:lang w:val="en-US"/>
        </w:rPr>
        <w:t xml:space="preserve">– </w:t>
      </w:r>
      <w:r>
        <w:t>состояние основной работы;</w:t>
      </w:r>
    </w:p>
    <w:p w14:paraId="4E4C0E69" w14:textId="77777777" w:rsidR="00CB6B72" w:rsidRDefault="00CB6B72" w:rsidP="00CB6B72">
      <w:pPr>
        <w:pStyle w:val="a"/>
        <w:rPr>
          <w:lang w:val="en-US"/>
        </w:rPr>
      </w:pPr>
      <w:proofErr w:type="spellStart"/>
      <w:r w:rsidRPr="00D24560">
        <w:rPr>
          <w:rStyle w:val="affffff3"/>
        </w:rPr>
        <w:t>StatePassive</w:t>
      </w:r>
      <w:proofErr w:type="spellEnd"/>
      <w:r>
        <w:rPr>
          <w:lang w:val="en-US"/>
        </w:rPr>
        <w:t xml:space="preserve"> – </w:t>
      </w:r>
      <w:r>
        <w:t>пассивное состояние;</w:t>
      </w:r>
    </w:p>
    <w:p w14:paraId="56D1C349" w14:textId="77777777" w:rsidR="00CB6B72" w:rsidRDefault="00CB6B72" w:rsidP="00CB6B72">
      <w:pPr>
        <w:pStyle w:val="a"/>
        <w:rPr>
          <w:lang w:val="en-US"/>
        </w:rPr>
      </w:pPr>
      <w:proofErr w:type="spellStart"/>
      <w:r w:rsidRPr="00D24560">
        <w:rPr>
          <w:rStyle w:val="affffff3"/>
        </w:rPr>
        <w:t>StateSafeActive</w:t>
      </w:r>
      <w:proofErr w:type="spellEnd"/>
      <w:r w:rsidRPr="00D24560">
        <w:rPr>
          <w:rStyle w:val="affffff3"/>
        </w:rPr>
        <w:t xml:space="preserve"> </w:t>
      </w:r>
      <w:r>
        <w:rPr>
          <w:lang w:val="en-US"/>
        </w:rPr>
        <w:t xml:space="preserve">– </w:t>
      </w:r>
      <w:r>
        <w:t>безопасное активное состояние;</w:t>
      </w:r>
    </w:p>
    <w:p w14:paraId="483DAC00" w14:textId="77777777" w:rsidR="00CB6B72" w:rsidRDefault="00CB6B72" w:rsidP="00CB6B72">
      <w:pPr>
        <w:pStyle w:val="a"/>
        <w:rPr>
          <w:lang w:val="en-US"/>
        </w:rPr>
      </w:pPr>
      <w:proofErr w:type="spellStart"/>
      <w:r w:rsidRPr="00D24560">
        <w:rPr>
          <w:rStyle w:val="affffff3"/>
        </w:rPr>
        <w:lastRenderedPageBreak/>
        <w:t>StateSafePassive</w:t>
      </w:r>
      <w:proofErr w:type="spellEnd"/>
      <w:r w:rsidRPr="00D24560">
        <w:rPr>
          <w:rStyle w:val="affffff3"/>
        </w:rPr>
        <w:t xml:space="preserve"> </w:t>
      </w:r>
      <w:r>
        <w:rPr>
          <w:lang w:val="en-US"/>
        </w:rPr>
        <w:t xml:space="preserve">– </w:t>
      </w:r>
      <w:r>
        <w:t>безопасное пассивное состояние;</w:t>
      </w:r>
    </w:p>
    <w:p w14:paraId="00FC45BC" w14:textId="77777777" w:rsidR="00CB6B72" w:rsidRPr="008A08E4" w:rsidRDefault="00CB6B72" w:rsidP="00CB6B72">
      <w:pPr>
        <w:pStyle w:val="a"/>
        <w:rPr>
          <w:lang w:val="en-US"/>
        </w:rPr>
      </w:pPr>
      <w:proofErr w:type="spellStart"/>
      <w:r w:rsidRPr="00D24560">
        <w:rPr>
          <w:rStyle w:val="affffff3"/>
        </w:rPr>
        <w:t>StateTop</w:t>
      </w:r>
      <w:proofErr w:type="spellEnd"/>
      <w:r>
        <w:rPr>
          <w:lang w:val="en-US"/>
        </w:rPr>
        <w:t xml:space="preserve"> – </w:t>
      </w:r>
      <w:r>
        <w:t xml:space="preserve">корневое состояние </w:t>
      </w:r>
      <w:proofErr w:type="spellStart"/>
      <w:r>
        <w:t>ДКА</w:t>
      </w:r>
      <w:proofErr w:type="spellEnd"/>
      <w:r>
        <w:t>;</w:t>
      </w:r>
    </w:p>
    <w:p w14:paraId="690BE695" w14:textId="77777777" w:rsidR="003405B6" w:rsidRPr="00EF0888" w:rsidRDefault="003405B6" w:rsidP="00A74D2B">
      <w:pPr>
        <w:pStyle w:val="a"/>
      </w:pPr>
      <w:r w:rsidRPr="00D24560">
        <w:rPr>
          <w:rStyle w:val="affffff3"/>
        </w:rPr>
        <w:t>States</w:t>
      </w:r>
      <w:r w:rsidRPr="00437845">
        <w:t xml:space="preserve"> – </w:t>
      </w:r>
      <w:r>
        <w:t xml:space="preserve">объявление состояний </w:t>
      </w:r>
      <w:proofErr w:type="spellStart"/>
      <w:r>
        <w:t>ДКА</w:t>
      </w:r>
      <w:proofErr w:type="spellEnd"/>
      <w:r w:rsidR="00CB6B72">
        <w:t>.</w:t>
      </w:r>
    </w:p>
    <w:p w14:paraId="0899BF32" w14:textId="77777777" w:rsidR="003405B6" w:rsidRPr="007602E1" w:rsidRDefault="003405B6" w:rsidP="002507D4">
      <w:pPr>
        <w:pStyle w:val="5"/>
      </w:pPr>
      <w:bookmarkStart w:id="162" w:name="_Toc526515344"/>
      <w:r>
        <w:t>Интерфейсы компонента</w:t>
      </w:r>
      <w:bookmarkEnd w:id="162"/>
    </w:p>
    <w:p w14:paraId="0D4890AC" w14:textId="77777777" w:rsidR="003405B6" w:rsidRDefault="003405B6" w:rsidP="00C8672A">
      <w:pPr>
        <w:pStyle w:val="affffff9"/>
        <w:rPr>
          <w:lang w:val="uk-UA"/>
        </w:rPr>
      </w:pPr>
      <w:r w:rsidRPr="005D50E4">
        <w:t>Интерфейсы взаимодействия заложены в структуру каждого модуля</w:t>
      </w:r>
      <w:r>
        <w:rPr>
          <w:lang w:val="uk-UA"/>
        </w:rPr>
        <w:t xml:space="preserve"> </w:t>
      </w:r>
      <w:proofErr w:type="spellStart"/>
      <w:r>
        <w:rPr>
          <w:lang w:val="uk-UA"/>
        </w:rPr>
        <w:t>типа</w:t>
      </w:r>
      <w:proofErr w:type="spellEnd"/>
      <w:r>
        <w:rPr>
          <w:lang w:val="uk-UA"/>
        </w:rPr>
        <w:t xml:space="preserve"> </w:t>
      </w:r>
      <w:proofErr w:type="spellStart"/>
      <w:r w:rsidRPr="008A08E4">
        <w:rPr>
          <w:i/>
          <w:lang w:val="uk-UA"/>
        </w:rPr>
        <w:t>FsmState</w:t>
      </w:r>
      <w:proofErr w:type="spellEnd"/>
      <w:r w:rsidRPr="008A08E4">
        <w:rPr>
          <w:i/>
        </w:rPr>
        <w:t xml:space="preserve"> </w:t>
      </w:r>
      <w:r w:rsidRPr="008A08E4">
        <w:t>и</w:t>
      </w:r>
      <w:r w:rsidRPr="008A08E4">
        <w:rPr>
          <w:lang w:val="uk-UA"/>
        </w:rPr>
        <w:t xml:space="preserve"> </w:t>
      </w:r>
      <w:r w:rsidRPr="008A08E4">
        <w:t>состоят из следующих</w:t>
      </w:r>
      <w:r>
        <w:rPr>
          <w:lang w:val="uk-UA"/>
        </w:rPr>
        <w:t xml:space="preserve"> </w:t>
      </w:r>
      <w:proofErr w:type="spellStart"/>
      <w:r>
        <w:rPr>
          <w:lang w:val="uk-UA"/>
        </w:rPr>
        <w:t>указателей</w:t>
      </w:r>
      <w:proofErr w:type="spellEnd"/>
      <w:r>
        <w:rPr>
          <w:lang w:val="uk-UA"/>
        </w:rPr>
        <w:t xml:space="preserve"> на </w:t>
      </w:r>
      <w:proofErr w:type="spellStart"/>
      <w:r w:rsidRPr="008A08E4">
        <w:t>функци</w:t>
      </w:r>
      <w:proofErr w:type="spellEnd"/>
      <w:r>
        <w:rPr>
          <w:lang w:val="uk-UA"/>
        </w:rPr>
        <w:t>и</w:t>
      </w:r>
      <w:r w:rsidRPr="008A08E4">
        <w:t>:</w:t>
      </w:r>
    </w:p>
    <w:p w14:paraId="33E2D01B" w14:textId="77777777" w:rsidR="00C8672A" w:rsidRPr="00C8672A" w:rsidRDefault="003405B6" w:rsidP="00987F63">
      <w:pPr>
        <w:pStyle w:val="a1"/>
        <w:rPr>
          <w:lang w:val="uk-UA"/>
        </w:rPr>
      </w:pPr>
      <w:proofErr w:type="spellStart"/>
      <w:r w:rsidRPr="008A08E4">
        <w:rPr>
          <w:lang w:val="uk-UA"/>
        </w:rPr>
        <w:t>void</w:t>
      </w:r>
      <w:proofErr w:type="spellEnd"/>
      <w:r w:rsidRPr="008A08E4">
        <w:rPr>
          <w:lang w:val="uk-UA"/>
        </w:rPr>
        <w:t>( *</w:t>
      </w:r>
      <w:proofErr w:type="spellStart"/>
      <w:r w:rsidRPr="008A08E4">
        <w:rPr>
          <w:lang w:val="uk-UA"/>
        </w:rPr>
        <w:t>onEntry</w:t>
      </w:r>
      <w:proofErr w:type="spellEnd"/>
      <w:r w:rsidRPr="008A08E4">
        <w:rPr>
          <w:lang w:val="uk-UA"/>
        </w:rPr>
        <w:t>)()</w:t>
      </w:r>
    </w:p>
    <w:p w14:paraId="1F566970" w14:textId="77777777" w:rsidR="003405B6" w:rsidRPr="008A08E4" w:rsidRDefault="00CB6B72" w:rsidP="00CB6B72">
      <w:pPr>
        <w:pStyle w:val="afffffff6"/>
        <w:rPr>
          <w:lang w:val="uk-UA"/>
        </w:rPr>
      </w:pPr>
      <w:proofErr w:type="spellStart"/>
      <w:r w:rsidRPr="00EE66E7">
        <w:rPr>
          <w:lang w:val="uk-UA"/>
        </w:rPr>
        <w:t>О</w:t>
      </w:r>
      <w:r w:rsidR="003405B6">
        <w:rPr>
          <w:lang w:val="uk-UA"/>
        </w:rPr>
        <w:t>бработка</w:t>
      </w:r>
      <w:proofErr w:type="spellEnd"/>
      <w:r w:rsidR="003405B6">
        <w:rPr>
          <w:lang w:val="uk-UA"/>
        </w:rPr>
        <w:t xml:space="preserve"> </w:t>
      </w:r>
      <w:proofErr w:type="spellStart"/>
      <w:r w:rsidR="003405B6">
        <w:rPr>
          <w:lang w:val="uk-UA"/>
        </w:rPr>
        <w:t>входа</w:t>
      </w:r>
      <w:proofErr w:type="spellEnd"/>
      <w:r w:rsidR="003405B6">
        <w:rPr>
          <w:lang w:val="uk-UA"/>
        </w:rPr>
        <w:t xml:space="preserve"> в </w:t>
      </w:r>
      <w:proofErr w:type="spellStart"/>
      <w:r w:rsidR="003405B6">
        <w:rPr>
          <w:lang w:val="uk-UA"/>
        </w:rPr>
        <w:t>состояние</w:t>
      </w:r>
      <w:proofErr w:type="spellEnd"/>
      <w:r>
        <w:rPr>
          <w:lang w:val="uk-UA"/>
        </w:rPr>
        <w:t>.</w:t>
      </w:r>
    </w:p>
    <w:p w14:paraId="5117A80E" w14:textId="77777777" w:rsidR="00C8672A" w:rsidRDefault="003405B6" w:rsidP="00987F63">
      <w:pPr>
        <w:pStyle w:val="a1"/>
        <w:rPr>
          <w:lang w:val="uk-UA"/>
        </w:rPr>
      </w:pPr>
      <w:proofErr w:type="spellStart"/>
      <w:r w:rsidRPr="00EE66E7">
        <w:rPr>
          <w:lang w:val="uk-UA"/>
        </w:rPr>
        <w:t>void</w:t>
      </w:r>
      <w:proofErr w:type="spellEnd"/>
      <w:r w:rsidRPr="00EE66E7">
        <w:rPr>
          <w:lang w:val="uk-UA"/>
        </w:rPr>
        <w:t>( *</w:t>
      </w:r>
      <w:proofErr w:type="spellStart"/>
      <w:r w:rsidRPr="00EE66E7">
        <w:rPr>
          <w:lang w:val="uk-UA"/>
        </w:rPr>
        <w:t>onExit</w:t>
      </w:r>
      <w:proofErr w:type="spellEnd"/>
      <w:r w:rsidRPr="00EE66E7">
        <w:rPr>
          <w:lang w:val="uk-UA"/>
        </w:rPr>
        <w:t>)()</w:t>
      </w:r>
    </w:p>
    <w:p w14:paraId="13970E09" w14:textId="77777777" w:rsidR="003405B6" w:rsidRPr="008A08E4" w:rsidRDefault="00CB6B72" w:rsidP="00CB6B72">
      <w:pPr>
        <w:pStyle w:val="afffffff6"/>
        <w:rPr>
          <w:lang w:val="uk-UA"/>
        </w:rPr>
      </w:pPr>
      <w:proofErr w:type="spellStart"/>
      <w:r>
        <w:rPr>
          <w:lang w:val="uk-UA"/>
        </w:rPr>
        <w:t>О</w:t>
      </w:r>
      <w:r w:rsidR="003405B6">
        <w:rPr>
          <w:lang w:val="uk-UA"/>
        </w:rPr>
        <w:t>бработка</w:t>
      </w:r>
      <w:proofErr w:type="spellEnd"/>
      <w:r w:rsidR="003405B6">
        <w:rPr>
          <w:lang w:val="uk-UA"/>
        </w:rPr>
        <w:t xml:space="preserve"> </w:t>
      </w:r>
      <w:proofErr w:type="spellStart"/>
      <w:r w:rsidR="003405B6">
        <w:rPr>
          <w:lang w:val="uk-UA"/>
        </w:rPr>
        <w:t>выхода</w:t>
      </w:r>
      <w:proofErr w:type="spellEnd"/>
      <w:r w:rsidR="003405B6">
        <w:rPr>
          <w:lang w:val="uk-UA"/>
        </w:rPr>
        <w:t xml:space="preserve"> </w:t>
      </w:r>
      <w:proofErr w:type="spellStart"/>
      <w:r w:rsidR="003405B6">
        <w:rPr>
          <w:lang w:val="uk-UA"/>
        </w:rPr>
        <w:t>из</w:t>
      </w:r>
      <w:proofErr w:type="spellEnd"/>
      <w:r w:rsidR="003405B6">
        <w:rPr>
          <w:lang w:val="uk-UA"/>
        </w:rPr>
        <w:t xml:space="preserve"> </w:t>
      </w:r>
      <w:proofErr w:type="spellStart"/>
      <w:r w:rsidR="003405B6">
        <w:rPr>
          <w:lang w:val="uk-UA"/>
        </w:rPr>
        <w:t>состояния</w:t>
      </w:r>
      <w:proofErr w:type="spellEnd"/>
      <w:r>
        <w:rPr>
          <w:lang w:val="uk-UA"/>
        </w:rPr>
        <w:t>.</w:t>
      </w:r>
    </w:p>
    <w:p w14:paraId="250226CB" w14:textId="77777777" w:rsidR="00C8672A" w:rsidRPr="00C8672A" w:rsidRDefault="003405B6" w:rsidP="00987F63">
      <w:pPr>
        <w:pStyle w:val="a1"/>
        <w:rPr>
          <w:lang w:val="uk-UA"/>
        </w:rPr>
      </w:pPr>
      <w:proofErr w:type="spellStart"/>
      <w:r w:rsidRPr="00EE66E7">
        <w:rPr>
          <w:lang w:val="uk-UA"/>
        </w:rPr>
        <w:t>bool</w:t>
      </w:r>
      <w:proofErr w:type="spellEnd"/>
      <w:r w:rsidRPr="00EE66E7">
        <w:rPr>
          <w:lang w:val="uk-UA"/>
        </w:rPr>
        <w:t>( *</w:t>
      </w:r>
      <w:proofErr w:type="spellStart"/>
      <w:r w:rsidRPr="00EE66E7">
        <w:rPr>
          <w:lang w:val="uk-UA"/>
        </w:rPr>
        <w:t>onRun</w:t>
      </w:r>
      <w:proofErr w:type="spellEnd"/>
      <w:r w:rsidRPr="00EE66E7">
        <w:rPr>
          <w:lang w:val="uk-UA"/>
        </w:rPr>
        <w:t>)()</w:t>
      </w:r>
    </w:p>
    <w:p w14:paraId="5E970413" w14:textId="77777777" w:rsidR="003405B6" w:rsidRDefault="00CB6B72" w:rsidP="00CB6B72">
      <w:pPr>
        <w:pStyle w:val="afffffff6"/>
        <w:rPr>
          <w:lang w:val="uk-UA"/>
        </w:rPr>
      </w:pPr>
      <w:proofErr w:type="spellStart"/>
      <w:r>
        <w:rPr>
          <w:lang w:val="uk-UA"/>
        </w:rPr>
        <w:t>О</w:t>
      </w:r>
      <w:r w:rsidR="003405B6" w:rsidRPr="00EE66E7">
        <w:rPr>
          <w:lang w:val="uk-UA"/>
        </w:rPr>
        <w:t>бработка</w:t>
      </w:r>
      <w:proofErr w:type="spellEnd"/>
      <w:r w:rsidR="003405B6" w:rsidRPr="00EE66E7">
        <w:rPr>
          <w:lang w:val="uk-UA"/>
        </w:rPr>
        <w:t xml:space="preserve"> </w:t>
      </w:r>
      <w:proofErr w:type="spellStart"/>
      <w:r w:rsidR="003405B6" w:rsidRPr="00EE66E7">
        <w:rPr>
          <w:lang w:val="uk-UA"/>
        </w:rPr>
        <w:t>событий</w:t>
      </w:r>
      <w:proofErr w:type="spellEnd"/>
      <w:r w:rsidR="003405B6" w:rsidRPr="00EE66E7">
        <w:rPr>
          <w:lang w:val="uk-UA"/>
        </w:rPr>
        <w:t xml:space="preserve">, </w:t>
      </w:r>
      <w:proofErr w:type="spellStart"/>
      <w:r w:rsidR="003405B6" w:rsidRPr="00EE66E7">
        <w:rPr>
          <w:lang w:val="uk-UA"/>
        </w:rPr>
        <w:t>проверка</w:t>
      </w:r>
      <w:proofErr w:type="spellEnd"/>
      <w:r w:rsidR="003405B6" w:rsidRPr="00EE66E7">
        <w:rPr>
          <w:lang w:val="uk-UA"/>
        </w:rPr>
        <w:t xml:space="preserve"> </w:t>
      </w:r>
      <w:proofErr w:type="spellStart"/>
      <w:r w:rsidR="003405B6" w:rsidRPr="00EE66E7">
        <w:rPr>
          <w:lang w:val="uk-UA"/>
        </w:rPr>
        <w:t>условий</w:t>
      </w:r>
      <w:proofErr w:type="spellEnd"/>
      <w:r w:rsidR="003405B6" w:rsidRPr="00EE66E7">
        <w:rPr>
          <w:lang w:val="uk-UA"/>
        </w:rPr>
        <w:t xml:space="preserve"> </w:t>
      </w:r>
      <w:proofErr w:type="spellStart"/>
      <w:r w:rsidR="003405B6" w:rsidRPr="00EE66E7">
        <w:rPr>
          <w:lang w:val="uk-UA"/>
        </w:rPr>
        <w:t>переходов</w:t>
      </w:r>
      <w:proofErr w:type="spellEnd"/>
      <w:r w:rsidR="003405B6">
        <w:rPr>
          <w:lang w:val="uk-UA"/>
        </w:rPr>
        <w:t>.</w:t>
      </w:r>
    </w:p>
    <w:p w14:paraId="62842DEF" w14:textId="77777777" w:rsidR="003405B6" w:rsidRDefault="003405B6" w:rsidP="002507D4">
      <w:pPr>
        <w:pStyle w:val="40"/>
      </w:pPr>
      <w:bookmarkStart w:id="163" w:name="_Toc526515345"/>
      <w:r>
        <w:t xml:space="preserve">Компонент </w:t>
      </w:r>
      <w:proofErr w:type="spellStart"/>
      <w:r w:rsidRPr="006D47B4">
        <w:t>HysteresisFilter</w:t>
      </w:r>
      <w:bookmarkEnd w:id="163"/>
      <w:proofErr w:type="spellEnd"/>
    </w:p>
    <w:p w14:paraId="03E30C49" w14:textId="77777777" w:rsidR="003405B6" w:rsidRPr="007602E1" w:rsidRDefault="003405B6" w:rsidP="002507D4">
      <w:pPr>
        <w:pStyle w:val="5"/>
      </w:pPr>
      <w:bookmarkStart w:id="164" w:name="_Toc526515346"/>
      <w:r w:rsidRPr="00E14CF4">
        <w:t>Назначение</w:t>
      </w:r>
      <w:bookmarkEnd w:id="164"/>
    </w:p>
    <w:p w14:paraId="385AF38F" w14:textId="77777777" w:rsidR="003405B6" w:rsidRDefault="003405B6" w:rsidP="00C8672A">
      <w:pPr>
        <w:pStyle w:val="a5"/>
      </w:pPr>
      <w:r w:rsidRPr="007602E1">
        <w:t>Фильтрация цифровых входов с гистерезисом</w:t>
      </w:r>
    </w:p>
    <w:p w14:paraId="143E80C8" w14:textId="77777777" w:rsidR="003405B6" w:rsidRPr="007602E1" w:rsidRDefault="003405B6" w:rsidP="002507D4">
      <w:pPr>
        <w:pStyle w:val="5"/>
      </w:pPr>
      <w:r>
        <w:t>Состав компонента</w:t>
      </w:r>
    </w:p>
    <w:p w14:paraId="3CDF253D" w14:textId="77777777" w:rsidR="003405B6" w:rsidRDefault="003405B6" w:rsidP="00C8672A">
      <w:pPr>
        <w:pStyle w:val="a5"/>
      </w:pPr>
      <w:r>
        <w:t>Компонент состоит из одного одноименного модуля</w:t>
      </w:r>
    </w:p>
    <w:p w14:paraId="57A471EC" w14:textId="77777777" w:rsidR="003405B6" w:rsidRDefault="003405B6" w:rsidP="002507D4">
      <w:pPr>
        <w:pStyle w:val="5"/>
      </w:pPr>
      <w:bookmarkStart w:id="165" w:name="_Toc526515347"/>
      <w:r>
        <w:t>Интерфейсы компонента</w:t>
      </w:r>
      <w:bookmarkEnd w:id="165"/>
    </w:p>
    <w:p w14:paraId="5AB33FA0" w14:textId="77777777" w:rsidR="00C8672A" w:rsidRDefault="003405B6" w:rsidP="00987F63">
      <w:pPr>
        <w:pStyle w:val="a1"/>
        <w:rPr>
          <w:lang w:val="uk-UA"/>
        </w:rPr>
      </w:pPr>
      <w:proofErr w:type="spellStart"/>
      <w:r>
        <w:t>void</w:t>
      </w:r>
      <w:proofErr w:type="spellEnd"/>
      <w:r w:rsidRPr="0055322D">
        <w:rPr>
          <w:lang w:val="uk-UA"/>
        </w:rPr>
        <w:t xml:space="preserve"> </w:t>
      </w:r>
      <w:proofErr w:type="spellStart"/>
      <w:r>
        <w:t>HystFltr</w:t>
      </w:r>
      <w:proofErr w:type="spellEnd"/>
      <w:r w:rsidRPr="0055322D">
        <w:rPr>
          <w:lang w:val="uk-UA"/>
        </w:rPr>
        <w:t>_</w:t>
      </w:r>
      <w:proofErr w:type="spellStart"/>
      <w:r>
        <w:t>ctor</w:t>
      </w:r>
      <w:proofErr w:type="spellEnd"/>
      <w:r w:rsidRPr="0055322D">
        <w:rPr>
          <w:lang w:val="uk-UA"/>
        </w:rPr>
        <w:t>()</w:t>
      </w:r>
    </w:p>
    <w:p w14:paraId="299CD59D" w14:textId="77777777" w:rsidR="003405B6" w:rsidRPr="0055322D" w:rsidRDefault="00CB6B72" w:rsidP="00CB6B72">
      <w:pPr>
        <w:pStyle w:val="afffffff6"/>
        <w:rPr>
          <w:lang w:val="uk-UA"/>
        </w:rPr>
      </w:pPr>
      <w:proofErr w:type="spellStart"/>
      <w:r w:rsidRPr="0055322D">
        <w:rPr>
          <w:lang w:val="uk-UA"/>
        </w:rPr>
        <w:t>И</w:t>
      </w:r>
      <w:r w:rsidR="003405B6" w:rsidRPr="0055322D">
        <w:rPr>
          <w:lang w:val="uk-UA"/>
        </w:rPr>
        <w:t>нициализация</w:t>
      </w:r>
      <w:proofErr w:type="spellEnd"/>
      <w:r w:rsidR="003405B6" w:rsidRPr="0055322D">
        <w:rPr>
          <w:lang w:val="uk-UA"/>
        </w:rPr>
        <w:t xml:space="preserve"> </w:t>
      </w:r>
      <w:proofErr w:type="spellStart"/>
      <w:r w:rsidR="003405B6" w:rsidRPr="0055322D">
        <w:rPr>
          <w:lang w:val="uk-UA"/>
        </w:rPr>
        <w:t>фильтруемой</w:t>
      </w:r>
      <w:proofErr w:type="spellEnd"/>
      <w:r w:rsidR="003405B6" w:rsidRPr="0055322D">
        <w:rPr>
          <w:lang w:val="uk-UA"/>
        </w:rPr>
        <w:t xml:space="preserve"> </w:t>
      </w:r>
      <w:proofErr w:type="spellStart"/>
      <w:r w:rsidR="003405B6" w:rsidRPr="0055322D">
        <w:rPr>
          <w:lang w:val="uk-UA"/>
        </w:rPr>
        <w:t>цифровой</w:t>
      </w:r>
      <w:proofErr w:type="spellEnd"/>
      <w:r w:rsidR="003405B6" w:rsidRPr="0055322D">
        <w:rPr>
          <w:lang w:val="uk-UA"/>
        </w:rPr>
        <w:t xml:space="preserve"> </w:t>
      </w:r>
      <w:proofErr w:type="spellStart"/>
      <w:r w:rsidR="003405B6" w:rsidRPr="0055322D">
        <w:rPr>
          <w:lang w:val="uk-UA"/>
        </w:rPr>
        <w:t>линии</w:t>
      </w:r>
      <w:proofErr w:type="spellEnd"/>
      <w:r w:rsidR="003405B6" w:rsidRPr="0055322D">
        <w:rPr>
          <w:lang w:val="uk-UA"/>
        </w:rPr>
        <w:t xml:space="preserve"> в </w:t>
      </w:r>
      <w:proofErr w:type="spellStart"/>
      <w:r w:rsidR="003405B6" w:rsidRPr="0055322D">
        <w:rPr>
          <w:lang w:val="uk-UA"/>
        </w:rPr>
        <w:t>начальное</w:t>
      </w:r>
      <w:proofErr w:type="spellEnd"/>
      <w:r w:rsidR="003405B6" w:rsidRPr="0055322D">
        <w:rPr>
          <w:lang w:val="uk-UA"/>
        </w:rPr>
        <w:t xml:space="preserve"> </w:t>
      </w:r>
      <w:proofErr w:type="spellStart"/>
      <w:r w:rsidR="003405B6" w:rsidRPr="0055322D">
        <w:rPr>
          <w:lang w:val="uk-UA"/>
        </w:rPr>
        <w:t>состояние</w:t>
      </w:r>
      <w:proofErr w:type="spellEnd"/>
      <w:r w:rsidR="003405B6" w:rsidRPr="0055322D">
        <w:rPr>
          <w:lang w:val="uk-UA"/>
        </w:rPr>
        <w:t>.</w:t>
      </w:r>
    </w:p>
    <w:p w14:paraId="00BB9E83" w14:textId="77777777" w:rsidR="00C8672A" w:rsidRDefault="003405B6" w:rsidP="00987F63">
      <w:pPr>
        <w:pStyle w:val="a1"/>
        <w:rPr>
          <w:lang w:val="uk-UA"/>
        </w:rPr>
      </w:pPr>
      <w:proofErr w:type="spellStart"/>
      <w:r>
        <w:t>bool</w:t>
      </w:r>
      <w:proofErr w:type="spellEnd"/>
      <w:r w:rsidRPr="00AE1112">
        <w:rPr>
          <w:lang w:val="uk-UA"/>
        </w:rPr>
        <w:t xml:space="preserve"> </w:t>
      </w:r>
      <w:proofErr w:type="spellStart"/>
      <w:r>
        <w:t>HystFltr</w:t>
      </w:r>
      <w:proofErr w:type="spellEnd"/>
      <w:r w:rsidRPr="00AE1112">
        <w:rPr>
          <w:lang w:val="uk-UA"/>
        </w:rPr>
        <w:t>_</w:t>
      </w:r>
      <w:proofErr w:type="spellStart"/>
      <w:r>
        <w:t>run</w:t>
      </w:r>
      <w:proofErr w:type="spellEnd"/>
      <w:r w:rsidRPr="00AE1112">
        <w:rPr>
          <w:lang w:val="uk-UA"/>
        </w:rPr>
        <w:t>()</w:t>
      </w:r>
    </w:p>
    <w:p w14:paraId="38BCBD17" w14:textId="77777777" w:rsidR="003405B6" w:rsidRPr="00AE1112" w:rsidRDefault="00CB6B72" w:rsidP="00CB6B72">
      <w:pPr>
        <w:pStyle w:val="afffffff6"/>
        <w:rPr>
          <w:lang w:val="uk-UA"/>
        </w:rPr>
      </w:pPr>
      <w:proofErr w:type="spellStart"/>
      <w:r w:rsidRPr="00AE1112">
        <w:rPr>
          <w:lang w:val="uk-UA"/>
        </w:rPr>
        <w:t>Ф</w:t>
      </w:r>
      <w:r w:rsidR="003405B6" w:rsidRPr="00AE1112">
        <w:rPr>
          <w:lang w:val="uk-UA"/>
        </w:rPr>
        <w:t>ильтрация</w:t>
      </w:r>
      <w:proofErr w:type="spellEnd"/>
      <w:r w:rsidR="003405B6" w:rsidRPr="00AE1112">
        <w:rPr>
          <w:lang w:val="uk-UA"/>
        </w:rPr>
        <w:t xml:space="preserve"> цифрового </w:t>
      </w:r>
      <w:proofErr w:type="spellStart"/>
      <w:r w:rsidR="003405B6" w:rsidRPr="00AE1112">
        <w:rPr>
          <w:lang w:val="uk-UA"/>
        </w:rPr>
        <w:t>сигнала</w:t>
      </w:r>
      <w:proofErr w:type="spellEnd"/>
      <w:r w:rsidR="003405B6" w:rsidRPr="00AE1112">
        <w:rPr>
          <w:lang w:val="uk-UA"/>
        </w:rPr>
        <w:t>.</w:t>
      </w:r>
    </w:p>
    <w:p w14:paraId="3BAEE95C" w14:textId="77777777" w:rsidR="003405B6" w:rsidRDefault="003405B6" w:rsidP="002507D4">
      <w:pPr>
        <w:pStyle w:val="40"/>
      </w:pPr>
      <w:bookmarkStart w:id="166" w:name="_Toc526515348"/>
      <w:r>
        <w:lastRenderedPageBreak/>
        <w:t xml:space="preserve">Компонент </w:t>
      </w:r>
      <w:proofErr w:type="spellStart"/>
      <w:r w:rsidRPr="006D47B4">
        <w:t>Indication</w:t>
      </w:r>
      <w:bookmarkEnd w:id="166"/>
      <w:proofErr w:type="spellEnd"/>
    </w:p>
    <w:p w14:paraId="403B30BC" w14:textId="77777777" w:rsidR="003405B6" w:rsidRPr="00E0554A" w:rsidRDefault="003405B6" w:rsidP="002507D4">
      <w:pPr>
        <w:pStyle w:val="5"/>
      </w:pPr>
      <w:bookmarkStart w:id="167" w:name="_Toc526515349"/>
      <w:r w:rsidRPr="00E14CF4">
        <w:t>Назначение</w:t>
      </w:r>
      <w:bookmarkEnd w:id="167"/>
    </w:p>
    <w:p w14:paraId="39C96C9F" w14:textId="77777777" w:rsidR="003405B6" w:rsidRPr="00E0554A" w:rsidRDefault="003405B6" w:rsidP="00C8672A">
      <w:pPr>
        <w:pStyle w:val="a5"/>
      </w:pPr>
      <w:r w:rsidRPr="00E0554A">
        <w:t>Управление индикацией</w:t>
      </w:r>
      <w:r w:rsidRPr="00E0554A">
        <w:rPr>
          <w:lang w:val="en-US"/>
        </w:rPr>
        <w:t xml:space="preserve"> </w:t>
      </w:r>
      <w:proofErr w:type="spellStart"/>
      <w:r w:rsidRPr="00E0554A">
        <w:rPr>
          <w:lang w:val="en-US"/>
        </w:rPr>
        <w:t>светодиодов</w:t>
      </w:r>
      <w:proofErr w:type="spellEnd"/>
    </w:p>
    <w:p w14:paraId="7F58DECF" w14:textId="77777777" w:rsidR="003405B6" w:rsidRDefault="003405B6" w:rsidP="002507D4">
      <w:pPr>
        <w:pStyle w:val="5"/>
      </w:pPr>
      <w:r>
        <w:t>Состав компонента</w:t>
      </w:r>
    </w:p>
    <w:p w14:paraId="0F689D3E" w14:textId="77777777" w:rsidR="003405B6" w:rsidRDefault="003405B6" w:rsidP="00C8672A">
      <w:pPr>
        <w:pStyle w:val="affffff9"/>
      </w:pPr>
      <w:r w:rsidRPr="00BC0A95">
        <w:t>В состав компонента входят следующие модули</w:t>
      </w:r>
      <w:r>
        <w:t>:</w:t>
      </w:r>
    </w:p>
    <w:p w14:paraId="3B6518AF" w14:textId="77777777" w:rsidR="003405B6" w:rsidRDefault="003405B6" w:rsidP="00C8672A">
      <w:pPr>
        <w:pStyle w:val="a"/>
        <w:rPr>
          <w:lang w:val="en-US"/>
        </w:rPr>
      </w:pPr>
      <w:proofErr w:type="spellStart"/>
      <w:r>
        <w:rPr>
          <w:rStyle w:val="affffff3"/>
        </w:rPr>
        <w:t>LedFailure</w:t>
      </w:r>
      <w:proofErr w:type="spellEnd"/>
      <w:r w:rsidR="00CB6B72">
        <w:rPr>
          <w:rStyle w:val="affffff3"/>
          <w:lang w:val="ru-RU"/>
        </w:rPr>
        <w:t xml:space="preserve"> </w:t>
      </w:r>
      <w:r>
        <w:t xml:space="preserve">– управление </w:t>
      </w:r>
      <w:proofErr w:type="spellStart"/>
      <w:r>
        <w:rPr>
          <w:lang w:val="en-US"/>
        </w:rPr>
        <w:t>светодиодом</w:t>
      </w:r>
      <w:proofErr w:type="spellEnd"/>
      <w:r>
        <w:rPr>
          <w:lang w:val="en-US"/>
        </w:rPr>
        <w:t xml:space="preserve"> </w:t>
      </w:r>
      <w:r>
        <w:rPr>
          <w:lang w:val="uk-UA"/>
        </w:rPr>
        <w:t>«</w:t>
      </w:r>
      <w:proofErr w:type="spellStart"/>
      <w:r>
        <w:rPr>
          <w:lang w:val="uk-UA"/>
        </w:rPr>
        <w:t>Отказ</w:t>
      </w:r>
      <w:proofErr w:type="spellEnd"/>
      <w:r>
        <w:rPr>
          <w:lang w:val="uk-UA"/>
        </w:rPr>
        <w:t>»</w:t>
      </w:r>
      <w:r>
        <w:t>;</w:t>
      </w:r>
    </w:p>
    <w:p w14:paraId="3070BE27" w14:textId="77777777" w:rsidR="003405B6" w:rsidRPr="00FF5BD1" w:rsidRDefault="003405B6" w:rsidP="00C8672A">
      <w:pPr>
        <w:pStyle w:val="a"/>
        <w:rPr>
          <w:lang w:val="en-US"/>
        </w:rPr>
      </w:pPr>
      <w:r w:rsidRPr="00D24560">
        <w:rPr>
          <w:rStyle w:val="affffff3"/>
        </w:rPr>
        <w:t>Indication</w:t>
      </w:r>
      <w:r>
        <w:t xml:space="preserve"> – управление </w:t>
      </w:r>
      <w:proofErr w:type="spellStart"/>
      <w:r>
        <w:rPr>
          <w:lang w:val="uk-UA"/>
        </w:rPr>
        <w:t>остальніми</w:t>
      </w:r>
      <w:proofErr w:type="spellEnd"/>
      <w:r>
        <w:rPr>
          <w:lang w:val="uk-UA"/>
        </w:rPr>
        <w:t xml:space="preserve"> </w:t>
      </w:r>
      <w:proofErr w:type="spellStart"/>
      <w:r>
        <w:rPr>
          <w:lang w:val="uk-UA"/>
        </w:rPr>
        <w:t>светодиодами</w:t>
      </w:r>
      <w:proofErr w:type="spellEnd"/>
      <w:r w:rsidR="008E1925">
        <w:t>.</w:t>
      </w:r>
    </w:p>
    <w:p w14:paraId="703BAA11" w14:textId="77777777" w:rsidR="003405B6" w:rsidRDefault="003405B6" w:rsidP="002507D4">
      <w:pPr>
        <w:pStyle w:val="5"/>
      </w:pPr>
      <w:bookmarkStart w:id="168" w:name="_Toc526515350"/>
      <w:r>
        <w:t>Интерфейсы компонента</w:t>
      </w:r>
      <w:bookmarkEnd w:id="168"/>
    </w:p>
    <w:p w14:paraId="3BF84E74" w14:textId="77777777" w:rsidR="00C8672A" w:rsidRDefault="003405B6" w:rsidP="00987F63">
      <w:pPr>
        <w:pStyle w:val="a1"/>
        <w:rPr>
          <w:lang w:val="uk-UA"/>
        </w:rPr>
      </w:pPr>
      <w:bookmarkStart w:id="169" w:name="_Hlk518985562"/>
      <w:proofErr w:type="spellStart"/>
      <w:r>
        <w:t>void</w:t>
      </w:r>
      <w:proofErr w:type="spellEnd"/>
      <w:r w:rsidRPr="00E0554A">
        <w:rPr>
          <w:lang w:val="uk-UA"/>
        </w:rPr>
        <w:t xml:space="preserve"> </w:t>
      </w:r>
      <w:proofErr w:type="spellStart"/>
      <w:r>
        <w:t>Indication</w:t>
      </w:r>
      <w:proofErr w:type="spellEnd"/>
      <w:r w:rsidRPr="00E0554A">
        <w:rPr>
          <w:lang w:val="uk-UA"/>
        </w:rPr>
        <w:t>_</w:t>
      </w:r>
      <w:proofErr w:type="spellStart"/>
      <w:r>
        <w:t>blink</w:t>
      </w:r>
      <w:proofErr w:type="spellEnd"/>
      <w:r w:rsidRPr="00E0554A">
        <w:rPr>
          <w:lang w:val="uk-UA"/>
        </w:rPr>
        <w:t>()</w:t>
      </w:r>
    </w:p>
    <w:p w14:paraId="3FE690C8" w14:textId="77777777" w:rsidR="003405B6" w:rsidRPr="00E0554A" w:rsidRDefault="008E1925" w:rsidP="008E1925">
      <w:pPr>
        <w:pStyle w:val="afffffff6"/>
        <w:rPr>
          <w:lang w:val="uk-UA"/>
        </w:rPr>
      </w:pPr>
      <w:proofErr w:type="spellStart"/>
      <w:r w:rsidRPr="00E0554A">
        <w:rPr>
          <w:lang w:val="uk-UA"/>
        </w:rPr>
        <w:t>М</w:t>
      </w:r>
      <w:r w:rsidR="003405B6" w:rsidRPr="00E0554A">
        <w:rPr>
          <w:lang w:val="uk-UA"/>
        </w:rPr>
        <w:t>игание</w:t>
      </w:r>
      <w:proofErr w:type="spellEnd"/>
      <w:r w:rsidR="003405B6" w:rsidRPr="00E0554A">
        <w:rPr>
          <w:lang w:val="uk-UA"/>
        </w:rPr>
        <w:t xml:space="preserve"> </w:t>
      </w:r>
      <w:proofErr w:type="spellStart"/>
      <w:r w:rsidR="003405B6" w:rsidRPr="00E0554A">
        <w:rPr>
          <w:lang w:val="uk-UA"/>
        </w:rPr>
        <w:t>индикатором</w:t>
      </w:r>
      <w:proofErr w:type="spellEnd"/>
      <w:r w:rsidR="003405B6" w:rsidRPr="00E0554A">
        <w:rPr>
          <w:lang w:val="uk-UA"/>
        </w:rPr>
        <w:t xml:space="preserve"> </w:t>
      </w:r>
      <w:proofErr w:type="spellStart"/>
      <w:r w:rsidR="003405B6" w:rsidRPr="00E0554A">
        <w:rPr>
          <w:lang w:val="uk-UA"/>
        </w:rPr>
        <w:t>циклически</w:t>
      </w:r>
      <w:proofErr w:type="spellEnd"/>
      <w:r w:rsidR="003405B6" w:rsidRPr="00E0554A">
        <w:rPr>
          <w:lang w:val="uk-UA"/>
        </w:rPr>
        <w:t xml:space="preserve"> с </w:t>
      </w:r>
      <w:proofErr w:type="spellStart"/>
      <w:r w:rsidR="003405B6" w:rsidRPr="00E0554A">
        <w:rPr>
          <w:lang w:val="uk-UA"/>
        </w:rPr>
        <w:t>заданной</w:t>
      </w:r>
      <w:proofErr w:type="spellEnd"/>
      <w:r w:rsidR="003405B6" w:rsidRPr="00E0554A">
        <w:rPr>
          <w:lang w:val="uk-UA"/>
        </w:rPr>
        <w:t xml:space="preserve"> </w:t>
      </w:r>
      <w:proofErr w:type="spellStart"/>
      <w:r w:rsidR="003405B6" w:rsidRPr="00E0554A">
        <w:rPr>
          <w:lang w:val="uk-UA"/>
        </w:rPr>
        <w:t>начальной</w:t>
      </w:r>
      <w:proofErr w:type="spellEnd"/>
      <w:r w:rsidR="003405B6" w:rsidRPr="00E0554A">
        <w:rPr>
          <w:lang w:val="uk-UA"/>
        </w:rPr>
        <w:t xml:space="preserve"> </w:t>
      </w:r>
      <w:proofErr w:type="spellStart"/>
      <w:r w:rsidR="003405B6" w:rsidRPr="00E0554A">
        <w:rPr>
          <w:lang w:val="uk-UA"/>
        </w:rPr>
        <w:t>фазой</w:t>
      </w:r>
      <w:proofErr w:type="spellEnd"/>
      <w:r w:rsidR="003405B6" w:rsidRPr="00E0554A">
        <w:rPr>
          <w:lang w:val="uk-UA"/>
        </w:rPr>
        <w:t>.</w:t>
      </w:r>
    </w:p>
    <w:p w14:paraId="0B4D1DEE" w14:textId="77777777" w:rsidR="00C8672A" w:rsidRDefault="003405B6" w:rsidP="00987F63">
      <w:pPr>
        <w:pStyle w:val="a1"/>
        <w:rPr>
          <w:lang w:val="uk-UA"/>
        </w:rPr>
      </w:pPr>
      <w:proofErr w:type="spellStart"/>
      <w:r>
        <w:t>void</w:t>
      </w:r>
      <w:proofErr w:type="spellEnd"/>
      <w:r w:rsidRPr="00AE1112">
        <w:rPr>
          <w:lang w:val="uk-UA"/>
        </w:rPr>
        <w:t xml:space="preserve"> </w:t>
      </w:r>
      <w:proofErr w:type="spellStart"/>
      <w:r>
        <w:t>Indication</w:t>
      </w:r>
      <w:proofErr w:type="spellEnd"/>
      <w:r w:rsidRPr="00AE1112">
        <w:rPr>
          <w:lang w:val="uk-UA"/>
        </w:rPr>
        <w:t>_</w:t>
      </w:r>
      <w:proofErr w:type="spellStart"/>
      <w:r>
        <w:t>blink</w:t>
      </w:r>
      <w:proofErr w:type="spellEnd"/>
      <w:r w:rsidRPr="00AE1112">
        <w:rPr>
          <w:lang w:val="uk-UA"/>
        </w:rPr>
        <w:t>2()</w:t>
      </w:r>
    </w:p>
    <w:p w14:paraId="2881DBB3" w14:textId="77777777" w:rsidR="003405B6" w:rsidRPr="00AE1112" w:rsidRDefault="008E1925" w:rsidP="008E1925">
      <w:pPr>
        <w:pStyle w:val="afffffff6"/>
        <w:rPr>
          <w:lang w:val="uk-UA"/>
        </w:rPr>
      </w:pPr>
      <w:proofErr w:type="spellStart"/>
      <w:r w:rsidRPr="00AE1112">
        <w:rPr>
          <w:lang w:val="uk-UA"/>
        </w:rPr>
        <w:t>М</w:t>
      </w:r>
      <w:r w:rsidR="003405B6" w:rsidRPr="00AE1112">
        <w:rPr>
          <w:lang w:val="uk-UA"/>
        </w:rPr>
        <w:t>игание</w:t>
      </w:r>
      <w:proofErr w:type="spellEnd"/>
      <w:r w:rsidR="003405B6" w:rsidRPr="00AE1112">
        <w:rPr>
          <w:lang w:val="uk-UA"/>
        </w:rPr>
        <w:t xml:space="preserve"> </w:t>
      </w:r>
      <w:proofErr w:type="spellStart"/>
      <w:r w:rsidR="003405B6" w:rsidRPr="00AE1112">
        <w:rPr>
          <w:lang w:val="uk-UA"/>
        </w:rPr>
        <w:t>индикатором</w:t>
      </w:r>
      <w:proofErr w:type="spellEnd"/>
      <w:r w:rsidR="003405B6" w:rsidRPr="00AE1112">
        <w:rPr>
          <w:lang w:val="uk-UA"/>
        </w:rPr>
        <w:t xml:space="preserve"> </w:t>
      </w:r>
      <w:proofErr w:type="spellStart"/>
      <w:r w:rsidR="003405B6" w:rsidRPr="00AE1112">
        <w:rPr>
          <w:lang w:val="uk-UA"/>
        </w:rPr>
        <w:t>циклически</w:t>
      </w:r>
      <w:proofErr w:type="spellEnd"/>
      <w:r w:rsidR="003405B6" w:rsidRPr="00AE1112">
        <w:rPr>
          <w:lang w:val="uk-UA"/>
        </w:rPr>
        <w:t xml:space="preserve"> с </w:t>
      </w:r>
      <w:proofErr w:type="spellStart"/>
      <w:r w:rsidR="003405B6" w:rsidRPr="00AE1112">
        <w:rPr>
          <w:lang w:val="uk-UA"/>
        </w:rPr>
        <w:t>двойным</w:t>
      </w:r>
      <w:proofErr w:type="spellEnd"/>
      <w:r w:rsidR="003405B6" w:rsidRPr="00AE1112">
        <w:rPr>
          <w:lang w:val="uk-UA"/>
        </w:rPr>
        <w:t xml:space="preserve"> </w:t>
      </w:r>
      <w:proofErr w:type="spellStart"/>
      <w:r w:rsidR="003405B6" w:rsidRPr="00AE1112">
        <w:rPr>
          <w:lang w:val="uk-UA"/>
        </w:rPr>
        <w:t>периодом</w:t>
      </w:r>
      <w:proofErr w:type="spellEnd"/>
      <w:r w:rsidR="003405B6" w:rsidRPr="00AE1112">
        <w:rPr>
          <w:lang w:val="uk-UA"/>
        </w:rPr>
        <w:t xml:space="preserve"> и </w:t>
      </w:r>
      <w:proofErr w:type="spellStart"/>
      <w:r w:rsidR="003405B6" w:rsidRPr="00AE1112">
        <w:rPr>
          <w:lang w:val="uk-UA"/>
        </w:rPr>
        <w:t>заданной</w:t>
      </w:r>
      <w:proofErr w:type="spellEnd"/>
      <w:r w:rsidR="003405B6" w:rsidRPr="00AE1112">
        <w:rPr>
          <w:lang w:val="uk-UA"/>
        </w:rPr>
        <w:t xml:space="preserve"> </w:t>
      </w:r>
      <w:proofErr w:type="spellStart"/>
      <w:r w:rsidR="003405B6" w:rsidRPr="00AE1112">
        <w:rPr>
          <w:lang w:val="uk-UA"/>
        </w:rPr>
        <w:t>начальной</w:t>
      </w:r>
      <w:proofErr w:type="spellEnd"/>
      <w:r w:rsidR="003405B6" w:rsidRPr="00AE1112">
        <w:rPr>
          <w:lang w:val="uk-UA"/>
        </w:rPr>
        <w:t xml:space="preserve"> </w:t>
      </w:r>
      <w:proofErr w:type="spellStart"/>
      <w:r w:rsidR="003405B6" w:rsidRPr="00AE1112">
        <w:rPr>
          <w:lang w:val="uk-UA"/>
        </w:rPr>
        <w:t>фазой</w:t>
      </w:r>
      <w:proofErr w:type="spellEnd"/>
      <w:r w:rsidR="003405B6" w:rsidRPr="00AE1112">
        <w:rPr>
          <w:lang w:val="uk-UA"/>
        </w:rPr>
        <w:t>.</w:t>
      </w:r>
    </w:p>
    <w:p w14:paraId="18D62A43" w14:textId="77777777" w:rsidR="00C8672A" w:rsidRDefault="003405B6" w:rsidP="00987F63">
      <w:pPr>
        <w:pStyle w:val="a1"/>
      </w:pPr>
      <w:proofErr w:type="spellStart"/>
      <w:r>
        <w:t>void</w:t>
      </w:r>
      <w:proofErr w:type="spellEnd"/>
      <w:r w:rsidRPr="00A865F3">
        <w:t xml:space="preserve"> </w:t>
      </w:r>
      <w:proofErr w:type="spellStart"/>
      <w:r>
        <w:t>Indication</w:t>
      </w:r>
      <w:r w:rsidRPr="00A865F3">
        <w:t>_</w:t>
      </w:r>
      <w:r>
        <w:t>ctorDummy</w:t>
      </w:r>
      <w:proofErr w:type="spellEnd"/>
      <w:r w:rsidRPr="00A865F3">
        <w:t>()</w:t>
      </w:r>
    </w:p>
    <w:p w14:paraId="6B2003B6" w14:textId="77777777" w:rsidR="003405B6" w:rsidRPr="00A865F3" w:rsidRDefault="008E1925" w:rsidP="008E1925">
      <w:pPr>
        <w:pStyle w:val="afffffff6"/>
      </w:pPr>
      <w:r w:rsidRPr="00A865F3">
        <w:t>И</w:t>
      </w:r>
      <w:r w:rsidR="003405B6" w:rsidRPr="00A865F3">
        <w:t>нициализация конкретного объекта индикатора как заглушки.</w:t>
      </w:r>
    </w:p>
    <w:p w14:paraId="463B3FDF" w14:textId="77777777" w:rsidR="00C8672A" w:rsidRDefault="003405B6" w:rsidP="00987F63">
      <w:pPr>
        <w:pStyle w:val="a1"/>
      </w:pPr>
      <w:proofErr w:type="spellStart"/>
      <w:r>
        <w:t>void</w:t>
      </w:r>
      <w:proofErr w:type="spellEnd"/>
      <w:r w:rsidRPr="00A865F3">
        <w:t xml:space="preserve"> </w:t>
      </w:r>
      <w:proofErr w:type="spellStart"/>
      <w:r>
        <w:t>Indication</w:t>
      </w:r>
      <w:r w:rsidRPr="00A865F3">
        <w:t>_</w:t>
      </w:r>
      <w:r>
        <w:t>ctorLed</w:t>
      </w:r>
      <w:proofErr w:type="spellEnd"/>
      <w:r w:rsidRPr="00A865F3">
        <w:t>()</w:t>
      </w:r>
    </w:p>
    <w:p w14:paraId="6A0E376F" w14:textId="77777777" w:rsidR="003405B6" w:rsidRPr="00A865F3" w:rsidRDefault="008E1925" w:rsidP="008E1925">
      <w:pPr>
        <w:pStyle w:val="afffffff6"/>
      </w:pPr>
      <w:r w:rsidRPr="00A865F3">
        <w:t>И</w:t>
      </w:r>
      <w:r w:rsidR="003405B6" w:rsidRPr="00A865F3">
        <w:t>нициализация конкретного объекта индикатора.</w:t>
      </w:r>
    </w:p>
    <w:p w14:paraId="3E718CF8" w14:textId="77777777" w:rsidR="00C8672A" w:rsidRDefault="003405B6" w:rsidP="00987F63">
      <w:pPr>
        <w:pStyle w:val="a1"/>
      </w:pPr>
      <w:proofErr w:type="spellStart"/>
      <w:r>
        <w:t>void</w:t>
      </w:r>
      <w:proofErr w:type="spellEnd"/>
      <w:r>
        <w:t xml:space="preserve"> </w:t>
      </w:r>
      <w:proofErr w:type="spellStart"/>
      <w:r>
        <w:t>Indication_off</w:t>
      </w:r>
      <w:proofErr w:type="spellEnd"/>
      <w:r>
        <w:t>()</w:t>
      </w:r>
    </w:p>
    <w:p w14:paraId="2539D24C" w14:textId="77777777" w:rsidR="003405B6" w:rsidRDefault="008E1925" w:rsidP="008E1925">
      <w:pPr>
        <w:pStyle w:val="afffffff6"/>
      </w:pPr>
      <w:r w:rsidRPr="00FA478B">
        <w:t>В</w:t>
      </w:r>
      <w:r w:rsidR="003405B6" w:rsidRPr="00FA478B">
        <w:t>ыключение индикатора.</w:t>
      </w:r>
    </w:p>
    <w:p w14:paraId="36457D09" w14:textId="77777777" w:rsidR="00C8672A" w:rsidRDefault="003405B6" w:rsidP="00987F63">
      <w:pPr>
        <w:pStyle w:val="a1"/>
      </w:pPr>
      <w:proofErr w:type="spellStart"/>
      <w:r>
        <w:t>void</w:t>
      </w:r>
      <w:proofErr w:type="spellEnd"/>
      <w:r>
        <w:t xml:space="preserve"> </w:t>
      </w:r>
      <w:proofErr w:type="spellStart"/>
      <w:r>
        <w:t>Indication_on</w:t>
      </w:r>
      <w:proofErr w:type="spellEnd"/>
      <w:r>
        <w:t>()</w:t>
      </w:r>
    </w:p>
    <w:p w14:paraId="22DA8A6D" w14:textId="77777777" w:rsidR="003405B6" w:rsidRPr="00FA478B" w:rsidRDefault="008E1925" w:rsidP="008E1925">
      <w:pPr>
        <w:pStyle w:val="afffffff6"/>
      </w:pPr>
      <w:r w:rsidRPr="00FA478B">
        <w:t>В</w:t>
      </w:r>
      <w:r w:rsidR="003405B6" w:rsidRPr="00FA478B">
        <w:t>ключение индикатора.</w:t>
      </w:r>
    </w:p>
    <w:p w14:paraId="34FD4E5E" w14:textId="77777777" w:rsidR="00C8672A" w:rsidRDefault="003405B6" w:rsidP="00987F63">
      <w:pPr>
        <w:pStyle w:val="a1"/>
      </w:pPr>
      <w:proofErr w:type="spellStart"/>
      <w:r>
        <w:t>void</w:t>
      </w:r>
      <w:proofErr w:type="spellEnd"/>
      <w:r w:rsidRPr="00AE1112">
        <w:t xml:space="preserve"> </w:t>
      </w:r>
      <w:proofErr w:type="spellStart"/>
      <w:r>
        <w:t>Indication</w:t>
      </w:r>
      <w:r w:rsidRPr="00AE1112">
        <w:t>_</w:t>
      </w:r>
      <w:r>
        <w:t>pulseOn</w:t>
      </w:r>
      <w:proofErr w:type="spellEnd"/>
      <w:r w:rsidRPr="00AE1112">
        <w:t>()</w:t>
      </w:r>
    </w:p>
    <w:p w14:paraId="74B42CA9" w14:textId="77777777" w:rsidR="003405B6" w:rsidRPr="00AE1112" w:rsidRDefault="008E1925" w:rsidP="008E1925">
      <w:pPr>
        <w:pStyle w:val="afffffff6"/>
      </w:pPr>
      <w:r w:rsidRPr="00A865F3">
        <w:t>В</w:t>
      </w:r>
      <w:r w:rsidR="003405B6" w:rsidRPr="00A865F3">
        <w:t>ключение</w:t>
      </w:r>
      <w:r w:rsidR="003405B6" w:rsidRPr="00AE1112">
        <w:t xml:space="preserve"> </w:t>
      </w:r>
      <w:r w:rsidR="003405B6" w:rsidRPr="00A865F3">
        <w:t>индикатора</w:t>
      </w:r>
      <w:r w:rsidR="003405B6" w:rsidRPr="00AE1112">
        <w:t xml:space="preserve"> </w:t>
      </w:r>
      <w:r w:rsidR="003405B6" w:rsidRPr="00A865F3">
        <w:t>однократно</w:t>
      </w:r>
      <w:r w:rsidR="003405B6" w:rsidRPr="00AE1112">
        <w:t xml:space="preserve"> </w:t>
      </w:r>
      <w:r w:rsidR="003405B6" w:rsidRPr="00A865F3">
        <w:t>на</w:t>
      </w:r>
      <w:r w:rsidR="003405B6" w:rsidRPr="00AE1112">
        <w:t xml:space="preserve"> </w:t>
      </w:r>
      <w:r w:rsidR="003405B6" w:rsidRPr="00A865F3">
        <w:t>заданное</w:t>
      </w:r>
      <w:r w:rsidR="003405B6" w:rsidRPr="00AE1112">
        <w:t xml:space="preserve"> </w:t>
      </w:r>
      <w:r w:rsidR="003405B6" w:rsidRPr="00A865F3">
        <w:t>время</w:t>
      </w:r>
      <w:r w:rsidR="003405B6" w:rsidRPr="00AE1112">
        <w:t>.</w:t>
      </w:r>
    </w:p>
    <w:p w14:paraId="3F22384B" w14:textId="77777777" w:rsidR="00C8672A" w:rsidRDefault="003405B6" w:rsidP="00987F63">
      <w:pPr>
        <w:pStyle w:val="a1"/>
      </w:pPr>
      <w:proofErr w:type="spellStart"/>
      <w:r>
        <w:t>void</w:t>
      </w:r>
      <w:proofErr w:type="spellEnd"/>
      <w:r w:rsidRPr="00A865F3">
        <w:t xml:space="preserve"> </w:t>
      </w:r>
      <w:proofErr w:type="spellStart"/>
      <w:r>
        <w:t>Indication</w:t>
      </w:r>
      <w:r w:rsidRPr="00A865F3">
        <w:t>_</w:t>
      </w:r>
      <w:r>
        <w:t>run</w:t>
      </w:r>
      <w:proofErr w:type="spellEnd"/>
      <w:r w:rsidRPr="00A865F3">
        <w:t>()</w:t>
      </w:r>
    </w:p>
    <w:p w14:paraId="1ED67A7A" w14:textId="77777777" w:rsidR="003405B6" w:rsidRPr="00A865F3" w:rsidRDefault="008E1925" w:rsidP="008E1925">
      <w:pPr>
        <w:pStyle w:val="afffffff6"/>
      </w:pPr>
      <w:r w:rsidRPr="00A865F3">
        <w:t>О</w:t>
      </w:r>
      <w:r w:rsidR="003405B6" w:rsidRPr="00A865F3">
        <w:t>бработка состояния конкретного объекта индикатора.</w:t>
      </w:r>
    </w:p>
    <w:p w14:paraId="25255D02" w14:textId="77777777" w:rsidR="00C8672A" w:rsidRDefault="003405B6" w:rsidP="00987F63">
      <w:pPr>
        <w:pStyle w:val="a1"/>
        <w:rPr>
          <w:lang w:val="uk-UA"/>
        </w:rPr>
      </w:pPr>
      <w:proofErr w:type="spellStart"/>
      <w:r w:rsidRPr="009617A4">
        <w:rPr>
          <w:lang w:val="uk-UA"/>
        </w:rPr>
        <w:lastRenderedPageBreak/>
        <w:t>void</w:t>
      </w:r>
      <w:proofErr w:type="spellEnd"/>
      <w:r w:rsidRPr="009617A4">
        <w:rPr>
          <w:lang w:val="uk-UA"/>
        </w:rPr>
        <w:t xml:space="preserve"> </w:t>
      </w:r>
      <w:proofErr w:type="spellStart"/>
      <w:r w:rsidRPr="009617A4">
        <w:rPr>
          <w:lang w:val="uk-UA"/>
        </w:rPr>
        <w:t>LedFailure_ctor</w:t>
      </w:r>
      <w:proofErr w:type="spellEnd"/>
      <w:r w:rsidRPr="009617A4">
        <w:rPr>
          <w:lang w:val="uk-UA"/>
        </w:rPr>
        <w:t>()</w:t>
      </w:r>
    </w:p>
    <w:p w14:paraId="256DE288" w14:textId="77777777" w:rsidR="003405B6" w:rsidRDefault="008E1925" w:rsidP="008E1925">
      <w:pPr>
        <w:pStyle w:val="afffffff6"/>
        <w:rPr>
          <w:lang w:val="uk-UA"/>
        </w:rPr>
      </w:pPr>
      <w:proofErr w:type="spellStart"/>
      <w:r>
        <w:rPr>
          <w:lang w:val="uk-UA"/>
        </w:rPr>
        <w:t>И</w:t>
      </w:r>
      <w:r w:rsidR="003405B6" w:rsidRPr="009617A4">
        <w:rPr>
          <w:lang w:val="uk-UA"/>
        </w:rPr>
        <w:t>нициализация</w:t>
      </w:r>
      <w:proofErr w:type="spellEnd"/>
      <w:r w:rsidR="003405B6" w:rsidRPr="009617A4">
        <w:rPr>
          <w:lang w:val="uk-UA"/>
        </w:rPr>
        <w:t xml:space="preserve"> </w:t>
      </w:r>
      <w:proofErr w:type="spellStart"/>
      <w:r w:rsidR="003405B6" w:rsidRPr="009617A4">
        <w:rPr>
          <w:lang w:val="uk-UA"/>
        </w:rPr>
        <w:t>управления</w:t>
      </w:r>
      <w:proofErr w:type="spellEnd"/>
      <w:r w:rsidR="003405B6" w:rsidRPr="009617A4">
        <w:rPr>
          <w:lang w:val="uk-UA"/>
        </w:rPr>
        <w:t xml:space="preserve"> </w:t>
      </w:r>
      <w:proofErr w:type="spellStart"/>
      <w:r w:rsidR="003405B6" w:rsidRPr="009617A4">
        <w:rPr>
          <w:lang w:val="uk-UA"/>
        </w:rPr>
        <w:t>светодиодом</w:t>
      </w:r>
      <w:proofErr w:type="spellEnd"/>
      <w:r w:rsidR="003405B6" w:rsidRPr="009617A4">
        <w:rPr>
          <w:lang w:val="uk-UA"/>
        </w:rPr>
        <w:t xml:space="preserve"> "</w:t>
      </w:r>
      <w:proofErr w:type="spellStart"/>
      <w:r w:rsidR="003405B6" w:rsidRPr="009617A4">
        <w:rPr>
          <w:lang w:val="uk-UA"/>
        </w:rPr>
        <w:t>Отказ</w:t>
      </w:r>
      <w:proofErr w:type="spellEnd"/>
      <w:r w:rsidR="003405B6" w:rsidRPr="009617A4">
        <w:rPr>
          <w:lang w:val="uk-UA"/>
        </w:rPr>
        <w:t>"</w:t>
      </w:r>
      <w:r w:rsidR="00A00E54">
        <w:rPr>
          <w:lang w:val="uk-UA"/>
        </w:rPr>
        <w:t>.</w:t>
      </w:r>
    </w:p>
    <w:p w14:paraId="039835DB" w14:textId="77777777" w:rsidR="00C8672A" w:rsidRDefault="003405B6" w:rsidP="00987F63">
      <w:pPr>
        <w:pStyle w:val="a1"/>
        <w:rPr>
          <w:lang w:val="uk-UA"/>
        </w:rPr>
      </w:pPr>
      <w:proofErr w:type="spellStart"/>
      <w:r w:rsidRPr="009617A4">
        <w:rPr>
          <w:lang w:val="uk-UA"/>
        </w:rPr>
        <w:t>void</w:t>
      </w:r>
      <w:proofErr w:type="spellEnd"/>
      <w:r w:rsidRPr="009617A4">
        <w:rPr>
          <w:lang w:val="uk-UA"/>
        </w:rPr>
        <w:t xml:space="preserve"> </w:t>
      </w:r>
      <w:proofErr w:type="spellStart"/>
      <w:r w:rsidRPr="009617A4">
        <w:rPr>
          <w:lang w:val="uk-UA"/>
        </w:rPr>
        <w:t>LedFailure_set</w:t>
      </w:r>
      <w:proofErr w:type="spellEnd"/>
      <w:r w:rsidRPr="009617A4">
        <w:rPr>
          <w:lang w:val="uk-UA"/>
        </w:rPr>
        <w:t>()</w:t>
      </w:r>
    </w:p>
    <w:p w14:paraId="0156B9C0" w14:textId="77777777" w:rsidR="003405B6" w:rsidRDefault="008E1925" w:rsidP="008E1925">
      <w:pPr>
        <w:pStyle w:val="afffffff6"/>
        <w:rPr>
          <w:lang w:val="uk-UA"/>
        </w:rPr>
      </w:pPr>
      <w:r>
        <w:rPr>
          <w:lang w:val="uk-UA"/>
        </w:rPr>
        <w:t>У</w:t>
      </w:r>
      <w:r w:rsidR="003405B6" w:rsidRPr="009617A4">
        <w:rPr>
          <w:lang w:val="uk-UA"/>
        </w:rPr>
        <w:t xml:space="preserve">становка </w:t>
      </w:r>
      <w:proofErr w:type="spellStart"/>
      <w:r w:rsidR="003405B6" w:rsidRPr="009617A4">
        <w:rPr>
          <w:lang w:val="uk-UA"/>
        </w:rPr>
        <w:t>состояния</w:t>
      </w:r>
      <w:proofErr w:type="spellEnd"/>
      <w:r w:rsidR="003405B6" w:rsidRPr="009617A4">
        <w:rPr>
          <w:lang w:val="uk-UA"/>
        </w:rPr>
        <w:t xml:space="preserve"> </w:t>
      </w:r>
      <w:proofErr w:type="spellStart"/>
      <w:r w:rsidR="003405B6" w:rsidRPr="009617A4">
        <w:rPr>
          <w:lang w:val="uk-UA"/>
        </w:rPr>
        <w:t>светодиода</w:t>
      </w:r>
      <w:proofErr w:type="spellEnd"/>
      <w:r w:rsidR="003405B6" w:rsidRPr="009617A4">
        <w:rPr>
          <w:lang w:val="uk-UA"/>
        </w:rPr>
        <w:t xml:space="preserve"> "</w:t>
      </w:r>
      <w:proofErr w:type="spellStart"/>
      <w:r w:rsidR="003405B6" w:rsidRPr="009617A4">
        <w:rPr>
          <w:lang w:val="uk-UA"/>
        </w:rPr>
        <w:t>Отказ</w:t>
      </w:r>
      <w:proofErr w:type="spellEnd"/>
      <w:r w:rsidR="003405B6" w:rsidRPr="009617A4">
        <w:rPr>
          <w:lang w:val="uk-UA"/>
        </w:rPr>
        <w:t>"</w:t>
      </w:r>
      <w:r w:rsidR="00A00E54">
        <w:rPr>
          <w:lang w:val="uk-UA"/>
        </w:rPr>
        <w:t>.</w:t>
      </w:r>
    </w:p>
    <w:p w14:paraId="7720AE26" w14:textId="77777777" w:rsidR="00C8672A" w:rsidRDefault="003405B6" w:rsidP="00987F63">
      <w:pPr>
        <w:pStyle w:val="a1"/>
      </w:pPr>
      <w:r w:rsidRPr="009617A4">
        <w:rPr>
          <w:lang w:val="en-US"/>
        </w:rPr>
        <w:t>void</w:t>
      </w:r>
      <w:r w:rsidRPr="00AE1112">
        <w:t xml:space="preserve"> </w:t>
      </w:r>
      <w:proofErr w:type="spellStart"/>
      <w:r w:rsidRPr="009617A4">
        <w:rPr>
          <w:lang w:val="en-US"/>
        </w:rPr>
        <w:t>LedFailure</w:t>
      </w:r>
      <w:proofErr w:type="spellEnd"/>
      <w:r w:rsidRPr="00AE1112">
        <w:t>_</w:t>
      </w:r>
      <w:r w:rsidRPr="009617A4">
        <w:rPr>
          <w:lang w:val="en-US"/>
        </w:rPr>
        <w:t>blink</w:t>
      </w:r>
      <w:r w:rsidRPr="00AE1112">
        <w:t>()</w:t>
      </w:r>
    </w:p>
    <w:p w14:paraId="3BC5D8E0" w14:textId="77777777" w:rsidR="003405B6" w:rsidRPr="00AE1112" w:rsidRDefault="008E1925" w:rsidP="008E1925">
      <w:pPr>
        <w:pStyle w:val="afffffff6"/>
      </w:pPr>
      <w:r>
        <w:t>М</w:t>
      </w:r>
      <w:r w:rsidR="003405B6">
        <w:t>и</w:t>
      </w:r>
      <w:r w:rsidR="003405B6" w:rsidRPr="00AE1112">
        <w:t>гание светодиодом "Отказ".</w:t>
      </w:r>
    </w:p>
    <w:p w14:paraId="301DCC23" w14:textId="77777777" w:rsidR="00A00E54" w:rsidRDefault="00A00E54" w:rsidP="00A00E54">
      <w:pPr>
        <w:pStyle w:val="40"/>
      </w:pPr>
      <w:bookmarkStart w:id="170" w:name="_Toc526515360"/>
      <w:bookmarkStart w:id="171" w:name="_Toc526515351"/>
      <w:bookmarkEnd w:id="169"/>
      <w:r>
        <w:t xml:space="preserve">Компонент </w:t>
      </w:r>
      <w:proofErr w:type="spellStart"/>
      <w:r w:rsidRPr="003C6FE6">
        <w:t>Initial</w:t>
      </w:r>
      <w:bookmarkEnd w:id="170"/>
      <w:proofErr w:type="spellEnd"/>
    </w:p>
    <w:p w14:paraId="022D2E7D" w14:textId="77777777" w:rsidR="00A00E54" w:rsidRPr="00AD4E8A" w:rsidRDefault="00A00E54" w:rsidP="00A00E54">
      <w:pPr>
        <w:pStyle w:val="5"/>
      </w:pPr>
      <w:bookmarkStart w:id="172" w:name="_Toc526515361"/>
      <w:r w:rsidRPr="00E14CF4">
        <w:t>Назначение</w:t>
      </w:r>
      <w:bookmarkEnd w:id="172"/>
    </w:p>
    <w:p w14:paraId="1A5D27BC" w14:textId="77777777" w:rsidR="00A00E54" w:rsidRPr="00AD4E8A" w:rsidRDefault="00A00E54" w:rsidP="00A00E54">
      <w:pPr>
        <w:pStyle w:val="a5"/>
      </w:pPr>
      <w:r>
        <w:t xml:space="preserve">Начальная инициализация после сброса МК, настройка начальной синхронизации по времени между МК, получение данных о приборе и запись их в </w:t>
      </w:r>
      <w:proofErr w:type="spellStart"/>
      <w:r>
        <w:t>EEPROM</w:t>
      </w:r>
      <w:proofErr w:type="spellEnd"/>
      <w:r>
        <w:t xml:space="preserve">. </w:t>
      </w:r>
    </w:p>
    <w:p w14:paraId="02CA253B" w14:textId="77777777" w:rsidR="00A00E54" w:rsidRPr="00AD4E8A" w:rsidRDefault="00A00E54" w:rsidP="00A00E54">
      <w:pPr>
        <w:pStyle w:val="5"/>
      </w:pPr>
      <w:r>
        <w:t>Состав компонента</w:t>
      </w:r>
    </w:p>
    <w:p w14:paraId="2002E8F4" w14:textId="77777777" w:rsidR="00A00E54" w:rsidRDefault="00A00E54" w:rsidP="00A00E54">
      <w:pPr>
        <w:pStyle w:val="affffff9"/>
      </w:pPr>
      <w:r w:rsidRPr="00BC0A95">
        <w:t>В состав компонента входят следующие модули</w:t>
      </w:r>
      <w:r>
        <w:t>:</w:t>
      </w:r>
    </w:p>
    <w:p w14:paraId="2AAFAC0A" w14:textId="77777777" w:rsidR="00A00E54" w:rsidRPr="00AD4E8A" w:rsidRDefault="00A00E54" w:rsidP="00A00E54">
      <w:pPr>
        <w:pStyle w:val="a"/>
      </w:pPr>
      <w:proofErr w:type="spellStart"/>
      <w:r w:rsidRPr="000253F8">
        <w:rPr>
          <w:rStyle w:val="affffff3"/>
        </w:rPr>
        <w:t>CheckCauseReset</w:t>
      </w:r>
      <w:proofErr w:type="spellEnd"/>
      <w:r w:rsidRPr="00CF012D">
        <w:t xml:space="preserve"> – </w:t>
      </w:r>
      <w:r>
        <w:t xml:space="preserve">определение причин </w:t>
      </w:r>
      <w:r w:rsidRPr="00243662">
        <w:t>сброса МК;</w:t>
      </w:r>
    </w:p>
    <w:p w14:paraId="3067CC7B" w14:textId="77777777" w:rsidR="00A00E54" w:rsidRPr="00344D5D" w:rsidRDefault="00A00E54" w:rsidP="00A00E54">
      <w:pPr>
        <w:pStyle w:val="a"/>
      </w:pPr>
      <w:r w:rsidRPr="000253F8">
        <w:rPr>
          <w:rStyle w:val="affffff3"/>
        </w:rPr>
        <w:t>Time</w:t>
      </w:r>
      <w:proofErr w:type="spellStart"/>
      <w:r>
        <w:rPr>
          <w:rStyle w:val="affffff3"/>
          <w:lang w:val="uk-UA"/>
        </w:rPr>
        <w:t>Begin</w:t>
      </w:r>
      <w:proofErr w:type="spellEnd"/>
      <w:r w:rsidRPr="000253F8">
        <w:rPr>
          <w:rStyle w:val="affffff3"/>
        </w:rPr>
        <w:t>Synchronization</w:t>
      </w:r>
      <w:r w:rsidRPr="00243662">
        <w:t xml:space="preserve"> – </w:t>
      </w:r>
      <w:r>
        <w:t xml:space="preserve">начальная </w:t>
      </w:r>
      <w:r w:rsidRPr="00243662">
        <w:t>временная синхронизация МК</w:t>
      </w:r>
      <w:r>
        <w:t>;</w:t>
      </w:r>
    </w:p>
    <w:p w14:paraId="191C6427" w14:textId="77777777" w:rsidR="00A00E54" w:rsidRDefault="00A00E54" w:rsidP="00A00E54">
      <w:pPr>
        <w:pStyle w:val="a"/>
      </w:pPr>
      <w:proofErr w:type="spellStart"/>
      <w:r w:rsidRPr="00344D5D">
        <w:rPr>
          <w:i/>
        </w:rPr>
        <w:t>IdentHex</w:t>
      </w:r>
      <w:proofErr w:type="spellEnd"/>
      <w:r w:rsidRPr="00CF012D">
        <w:t xml:space="preserve"> – </w:t>
      </w:r>
      <w:r>
        <w:t>и</w:t>
      </w:r>
      <w:r w:rsidRPr="00344D5D">
        <w:t xml:space="preserve">дентификация </w:t>
      </w:r>
      <w:r>
        <w:t>прибора и его ПО</w:t>
      </w:r>
      <w:r w:rsidRPr="00344D5D">
        <w:t xml:space="preserve"> </w:t>
      </w:r>
      <w:r>
        <w:t>(</w:t>
      </w:r>
      <w:r w:rsidRPr="00344D5D">
        <w:t>имя, версия, дата</w:t>
      </w:r>
      <w:r>
        <w:t>);</w:t>
      </w:r>
    </w:p>
    <w:p w14:paraId="713ADAFF" w14:textId="77777777" w:rsidR="00A00E54" w:rsidRPr="00A00E54" w:rsidRDefault="00A00E54" w:rsidP="00A00E54">
      <w:pPr>
        <w:pStyle w:val="a"/>
        <w:rPr>
          <w:i/>
          <w:iCs/>
        </w:rPr>
      </w:pPr>
      <w:proofErr w:type="spellStart"/>
      <w:r w:rsidRPr="00A00E54">
        <w:rPr>
          <w:i/>
          <w:iCs/>
        </w:rPr>
        <w:t>TimeSynchronizationPorts</w:t>
      </w:r>
      <w:proofErr w:type="spellEnd"/>
      <w:r w:rsidRPr="00CF012D">
        <w:t xml:space="preserve"> –</w:t>
      </w:r>
      <w:r>
        <w:t xml:space="preserve"> </w:t>
      </w:r>
      <w:r w:rsidR="004771D6">
        <w:t>п</w:t>
      </w:r>
      <w:r w:rsidR="004771D6" w:rsidRPr="004771D6">
        <w:t>орты для временной синхронизации МК.</w:t>
      </w:r>
    </w:p>
    <w:p w14:paraId="79F056A1" w14:textId="77777777" w:rsidR="00A00E54" w:rsidRDefault="00A00E54" w:rsidP="00A00E54">
      <w:pPr>
        <w:pStyle w:val="5"/>
      </w:pPr>
      <w:bookmarkStart w:id="173" w:name="_Toc526515362"/>
      <w:r>
        <w:t>Интерфейсы компонента</w:t>
      </w:r>
      <w:bookmarkEnd w:id="173"/>
    </w:p>
    <w:p w14:paraId="14385135" w14:textId="77777777" w:rsidR="00A00E54" w:rsidRPr="006C0B66" w:rsidRDefault="00A00E54" w:rsidP="00A00E54">
      <w:pPr>
        <w:pStyle w:val="a1"/>
        <w:rPr>
          <w:lang w:val="uk-UA"/>
        </w:rPr>
      </w:pPr>
      <w:proofErr w:type="spellStart"/>
      <w:r w:rsidRPr="00344D5D">
        <w:t>void</w:t>
      </w:r>
      <w:proofErr w:type="spellEnd"/>
      <w:r w:rsidRPr="00344D5D">
        <w:rPr>
          <w:lang w:val="uk-UA"/>
        </w:rPr>
        <w:t xml:space="preserve"> </w:t>
      </w:r>
      <w:proofErr w:type="spellStart"/>
      <w:r w:rsidRPr="00344D5D">
        <w:t>checkCauseReset</w:t>
      </w:r>
      <w:proofErr w:type="spellEnd"/>
      <w:r w:rsidRPr="00344D5D">
        <w:rPr>
          <w:lang w:val="uk-UA"/>
        </w:rPr>
        <w:t>_</w:t>
      </w:r>
      <w:proofErr w:type="spellStart"/>
      <w:r w:rsidRPr="00344D5D">
        <w:t>run</w:t>
      </w:r>
      <w:proofErr w:type="spellEnd"/>
      <w:r w:rsidRPr="00344D5D">
        <w:rPr>
          <w:lang w:val="uk-UA"/>
        </w:rPr>
        <w:t>()</w:t>
      </w:r>
    </w:p>
    <w:p w14:paraId="4F901553" w14:textId="77777777" w:rsidR="00A00E54" w:rsidRDefault="00817186" w:rsidP="00817186">
      <w:pPr>
        <w:pStyle w:val="afffffff6"/>
        <w:rPr>
          <w:lang w:val="uk-UA"/>
        </w:rPr>
      </w:pPr>
      <w:proofErr w:type="spellStart"/>
      <w:r>
        <w:rPr>
          <w:lang w:val="uk-UA"/>
        </w:rPr>
        <w:t>О</w:t>
      </w:r>
      <w:r w:rsidR="00A00E54" w:rsidRPr="00344D5D">
        <w:rPr>
          <w:lang w:val="uk-UA"/>
        </w:rPr>
        <w:t>пределение</w:t>
      </w:r>
      <w:proofErr w:type="spellEnd"/>
      <w:r w:rsidR="00A00E54" w:rsidRPr="00344D5D">
        <w:rPr>
          <w:lang w:val="uk-UA"/>
        </w:rPr>
        <w:t xml:space="preserve"> причин </w:t>
      </w:r>
      <w:proofErr w:type="spellStart"/>
      <w:r w:rsidR="00A00E54" w:rsidRPr="00344D5D">
        <w:rPr>
          <w:lang w:val="uk-UA"/>
        </w:rPr>
        <w:t>сброса</w:t>
      </w:r>
      <w:proofErr w:type="spellEnd"/>
      <w:r w:rsidR="00A00E54" w:rsidRPr="00344D5D">
        <w:rPr>
          <w:lang w:val="uk-UA"/>
        </w:rPr>
        <w:t xml:space="preserve"> МК</w:t>
      </w:r>
      <w:r w:rsidR="00A00E54">
        <w:rPr>
          <w:lang w:val="uk-UA"/>
        </w:rPr>
        <w:t>;</w:t>
      </w:r>
    </w:p>
    <w:p w14:paraId="658EFE65" w14:textId="77777777" w:rsidR="00A00E54" w:rsidRPr="006C0B66" w:rsidRDefault="00A00E54" w:rsidP="00A00E54">
      <w:pPr>
        <w:pStyle w:val="a1"/>
        <w:rPr>
          <w:lang w:val="uk-UA"/>
        </w:rPr>
      </w:pPr>
      <w:proofErr w:type="spellStart"/>
      <w:r w:rsidRPr="00C53E64">
        <w:rPr>
          <w:lang w:val="uk-UA"/>
        </w:rPr>
        <w:t>void</w:t>
      </w:r>
      <w:proofErr w:type="spellEnd"/>
      <w:r w:rsidRPr="00C53E64">
        <w:rPr>
          <w:lang w:val="uk-UA"/>
        </w:rPr>
        <w:t xml:space="preserve"> </w:t>
      </w:r>
      <w:proofErr w:type="spellStart"/>
      <w:r w:rsidRPr="00C53E64">
        <w:rPr>
          <w:lang w:val="uk-UA"/>
        </w:rPr>
        <w:t>IdentHex_run</w:t>
      </w:r>
      <w:proofErr w:type="spellEnd"/>
      <w:r w:rsidRPr="00C53E64">
        <w:rPr>
          <w:lang w:val="uk-UA"/>
        </w:rPr>
        <w:t>(</w:t>
      </w:r>
      <w:r>
        <w:rPr>
          <w:lang w:val="uk-UA"/>
        </w:rPr>
        <w:t>)</w:t>
      </w:r>
    </w:p>
    <w:p w14:paraId="39C26273" w14:textId="77777777" w:rsidR="00A00E54" w:rsidRDefault="00817186" w:rsidP="00817186">
      <w:pPr>
        <w:pStyle w:val="afffffff6"/>
        <w:rPr>
          <w:lang w:val="uk-UA"/>
        </w:rPr>
      </w:pPr>
      <w:proofErr w:type="spellStart"/>
      <w:r>
        <w:rPr>
          <w:lang w:val="uk-UA"/>
        </w:rPr>
        <w:t>З</w:t>
      </w:r>
      <w:r w:rsidR="00A00E54" w:rsidRPr="00C53E64">
        <w:rPr>
          <w:lang w:val="uk-UA"/>
        </w:rPr>
        <w:t>апись</w:t>
      </w:r>
      <w:proofErr w:type="spellEnd"/>
      <w:r w:rsidR="00A00E54" w:rsidRPr="00C53E64">
        <w:rPr>
          <w:lang w:val="uk-UA"/>
        </w:rPr>
        <w:t xml:space="preserve"> в </w:t>
      </w:r>
      <w:proofErr w:type="spellStart"/>
      <w:r w:rsidR="00A00E54" w:rsidRPr="00C53E64">
        <w:rPr>
          <w:lang w:val="uk-UA"/>
        </w:rPr>
        <w:t>EEPROM</w:t>
      </w:r>
      <w:proofErr w:type="spellEnd"/>
      <w:r w:rsidR="00A00E54" w:rsidRPr="00C53E64">
        <w:rPr>
          <w:lang w:val="uk-UA"/>
        </w:rPr>
        <w:t xml:space="preserve"> </w:t>
      </w:r>
      <w:proofErr w:type="spellStart"/>
      <w:r w:rsidR="00A00E54" w:rsidRPr="00C53E64">
        <w:rPr>
          <w:lang w:val="uk-UA"/>
        </w:rPr>
        <w:t>имени</w:t>
      </w:r>
      <w:proofErr w:type="spellEnd"/>
      <w:r w:rsidR="00A00E54" w:rsidRPr="00C53E64">
        <w:rPr>
          <w:lang w:val="uk-UA"/>
        </w:rPr>
        <w:t xml:space="preserve"> </w:t>
      </w:r>
      <w:proofErr w:type="spellStart"/>
      <w:r w:rsidR="00A00E54" w:rsidRPr="00C53E64">
        <w:rPr>
          <w:lang w:val="uk-UA"/>
        </w:rPr>
        <w:t>прибора</w:t>
      </w:r>
      <w:proofErr w:type="spellEnd"/>
      <w:r w:rsidR="00A00E54" w:rsidRPr="00C53E64">
        <w:rPr>
          <w:lang w:val="uk-UA"/>
        </w:rPr>
        <w:t xml:space="preserve">, </w:t>
      </w:r>
      <w:proofErr w:type="spellStart"/>
      <w:r w:rsidR="00A00E54" w:rsidRPr="00C53E64">
        <w:rPr>
          <w:lang w:val="uk-UA"/>
        </w:rPr>
        <w:t>версии</w:t>
      </w:r>
      <w:proofErr w:type="spellEnd"/>
      <w:r w:rsidR="00A00E54" w:rsidRPr="00C53E64">
        <w:rPr>
          <w:lang w:val="uk-UA"/>
        </w:rPr>
        <w:t xml:space="preserve">, </w:t>
      </w:r>
      <w:proofErr w:type="spellStart"/>
      <w:r w:rsidR="00A00E54" w:rsidRPr="00C53E64">
        <w:rPr>
          <w:lang w:val="uk-UA"/>
        </w:rPr>
        <w:t>даты</w:t>
      </w:r>
      <w:proofErr w:type="spellEnd"/>
      <w:r w:rsidR="00A00E54" w:rsidRPr="00C53E64">
        <w:rPr>
          <w:lang w:val="uk-UA"/>
        </w:rPr>
        <w:t xml:space="preserve"> прошивки</w:t>
      </w:r>
      <w:r w:rsidR="00A00E54">
        <w:rPr>
          <w:lang w:val="uk-UA"/>
        </w:rPr>
        <w:t>.</w:t>
      </w:r>
    </w:p>
    <w:p w14:paraId="7147B5FC" w14:textId="77777777" w:rsidR="00A00E54" w:rsidRPr="006C0B66" w:rsidRDefault="00A00E54" w:rsidP="00A00E54">
      <w:pPr>
        <w:pStyle w:val="a1"/>
        <w:rPr>
          <w:lang w:val="uk-UA"/>
        </w:rPr>
      </w:pPr>
      <w:proofErr w:type="spellStart"/>
      <w:r w:rsidRPr="00C53E64">
        <w:t>void</w:t>
      </w:r>
      <w:proofErr w:type="spellEnd"/>
      <w:r w:rsidRPr="00C53E64">
        <w:rPr>
          <w:lang w:val="uk-UA"/>
        </w:rPr>
        <w:t xml:space="preserve"> </w:t>
      </w:r>
      <w:proofErr w:type="spellStart"/>
      <w:r w:rsidRPr="00C53E64">
        <w:t>TimeBeginSynchronization</w:t>
      </w:r>
      <w:proofErr w:type="spellEnd"/>
      <w:r w:rsidRPr="00C53E64">
        <w:rPr>
          <w:lang w:val="uk-UA"/>
        </w:rPr>
        <w:t>_</w:t>
      </w:r>
      <w:proofErr w:type="spellStart"/>
      <w:r w:rsidRPr="00C53E64">
        <w:t>run</w:t>
      </w:r>
      <w:proofErr w:type="spellEnd"/>
      <w:r>
        <w:rPr>
          <w:lang w:val="uk-UA"/>
        </w:rPr>
        <w:t>(</w:t>
      </w:r>
      <w:r w:rsidRPr="00C53E64">
        <w:rPr>
          <w:lang w:val="uk-UA"/>
        </w:rPr>
        <w:t>)</w:t>
      </w:r>
    </w:p>
    <w:p w14:paraId="671D6713" w14:textId="77777777" w:rsidR="00A00E54" w:rsidRPr="006C0B66" w:rsidRDefault="00817186" w:rsidP="00817186">
      <w:pPr>
        <w:pStyle w:val="afffffff6"/>
        <w:rPr>
          <w:lang w:val="uk-UA"/>
        </w:rPr>
      </w:pPr>
      <w:proofErr w:type="spellStart"/>
      <w:r w:rsidRPr="006C0B66">
        <w:rPr>
          <w:lang w:val="uk-UA"/>
        </w:rPr>
        <w:t>Н</w:t>
      </w:r>
      <w:r w:rsidR="00A00E54" w:rsidRPr="006C0B66">
        <w:rPr>
          <w:lang w:val="uk-UA"/>
        </w:rPr>
        <w:t>ачальная</w:t>
      </w:r>
      <w:proofErr w:type="spellEnd"/>
      <w:r w:rsidR="00A00E54" w:rsidRPr="006C0B66">
        <w:rPr>
          <w:lang w:val="uk-UA"/>
        </w:rPr>
        <w:t xml:space="preserve"> </w:t>
      </w:r>
      <w:proofErr w:type="spellStart"/>
      <w:r w:rsidR="00A00E54" w:rsidRPr="006C0B66">
        <w:rPr>
          <w:lang w:val="uk-UA"/>
        </w:rPr>
        <w:t>синхронизация</w:t>
      </w:r>
      <w:proofErr w:type="spellEnd"/>
      <w:r w:rsidR="00A00E54" w:rsidRPr="006C0B66">
        <w:rPr>
          <w:lang w:val="uk-UA"/>
        </w:rPr>
        <w:t xml:space="preserve"> МК по </w:t>
      </w:r>
      <w:proofErr w:type="spellStart"/>
      <w:r w:rsidR="00A00E54" w:rsidRPr="006C0B66">
        <w:rPr>
          <w:lang w:val="uk-UA"/>
        </w:rPr>
        <w:t>времени</w:t>
      </w:r>
      <w:proofErr w:type="spellEnd"/>
      <w:r w:rsidR="00A00E54" w:rsidRPr="006C0B66">
        <w:rPr>
          <w:lang w:val="uk-UA"/>
        </w:rPr>
        <w:t>.</w:t>
      </w:r>
    </w:p>
    <w:p w14:paraId="6E083EB5" w14:textId="77777777" w:rsidR="003405B6" w:rsidRDefault="003405B6" w:rsidP="002507D4">
      <w:pPr>
        <w:pStyle w:val="40"/>
      </w:pPr>
      <w:r>
        <w:lastRenderedPageBreak/>
        <w:t xml:space="preserve">Компонент </w:t>
      </w:r>
      <w:proofErr w:type="spellStart"/>
      <w:r w:rsidRPr="006D47B4">
        <w:t>IntegrCtrl</w:t>
      </w:r>
      <w:bookmarkEnd w:id="171"/>
      <w:proofErr w:type="spellEnd"/>
    </w:p>
    <w:p w14:paraId="4D5A9ACB" w14:textId="77777777" w:rsidR="003405B6" w:rsidRPr="00FD7403" w:rsidRDefault="003405B6" w:rsidP="002507D4">
      <w:pPr>
        <w:pStyle w:val="5"/>
      </w:pPr>
      <w:bookmarkStart w:id="174" w:name="_Toc526515352"/>
      <w:r w:rsidRPr="00E14CF4">
        <w:t>Назначение</w:t>
      </w:r>
      <w:bookmarkEnd w:id="174"/>
    </w:p>
    <w:p w14:paraId="27F12D19" w14:textId="77777777" w:rsidR="003405B6" w:rsidRPr="00C8672A" w:rsidRDefault="003405B6" w:rsidP="00C8672A">
      <w:pPr>
        <w:pStyle w:val="a5"/>
      </w:pPr>
      <w:r w:rsidRPr="00C8672A">
        <w:t>Контроль целостности обмоток электродвигателя.</w:t>
      </w:r>
    </w:p>
    <w:p w14:paraId="6A5BD944" w14:textId="77777777" w:rsidR="003405B6" w:rsidRDefault="003405B6" w:rsidP="002507D4">
      <w:pPr>
        <w:pStyle w:val="5"/>
      </w:pPr>
      <w:r>
        <w:t>Состав компонента</w:t>
      </w:r>
    </w:p>
    <w:p w14:paraId="60AB06F4" w14:textId="77777777" w:rsidR="003405B6" w:rsidRDefault="003405B6" w:rsidP="00C8672A">
      <w:pPr>
        <w:pStyle w:val="affffff9"/>
      </w:pPr>
      <w:r w:rsidRPr="00FD7403">
        <w:t>В состав компонента входят следующие модули:</w:t>
      </w:r>
    </w:p>
    <w:p w14:paraId="1C36A525" w14:textId="77777777" w:rsidR="003405B6" w:rsidRDefault="003405B6" w:rsidP="00C8672A">
      <w:pPr>
        <w:pStyle w:val="a"/>
      </w:pPr>
      <w:proofErr w:type="spellStart"/>
      <w:r w:rsidRPr="00FD7403">
        <w:rPr>
          <w:i/>
        </w:rPr>
        <w:t>IntegrCtrl</w:t>
      </w:r>
      <w:proofErr w:type="spellEnd"/>
      <w:r w:rsidR="00A00E54">
        <w:t xml:space="preserve"> – </w:t>
      </w:r>
      <w:r>
        <w:t>логика</w:t>
      </w:r>
      <w:r w:rsidRPr="00FD7403">
        <w:t xml:space="preserve"> контроля целостности обмоток двигателя</w:t>
      </w:r>
      <w:r>
        <w:t>;</w:t>
      </w:r>
    </w:p>
    <w:p w14:paraId="776A427F" w14:textId="77777777" w:rsidR="003405B6" w:rsidRPr="00FD7403" w:rsidRDefault="003405B6" w:rsidP="00C8672A">
      <w:pPr>
        <w:pStyle w:val="a"/>
      </w:pPr>
      <w:proofErr w:type="spellStart"/>
      <w:r w:rsidRPr="00FD7403">
        <w:rPr>
          <w:i/>
        </w:rPr>
        <w:t>IntegrCtrlGen</w:t>
      </w:r>
      <w:proofErr w:type="spellEnd"/>
      <w:r w:rsidR="00A00E54">
        <w:t xml:space="preserve"> – </w:t>
      </w:r>
      <w:r w:rsidRPr="00FD7403">
        <w:t>формирователь сигнала контроля целостности обмоток двигателя</w:t>
      </w:r>
      <w:r>
        <w:t>.</w:t>
      </w:r>
    </w:p>
    <w:p w14:paraId="4285FBF8" w14:textId="77777777" w:rsidR="003405B6" w:rsidRDefault="003405B6" w:rsidP="00817186">
      <w:pPr>
        <w:pStyle w:val="5"/>
        <w:keepNext w:val="0"/>
        <w:keepLines w:val="0"/>
        <w:widowControl w:val="0"/>
      </w:pPr>
      <w:bookmarkStart w:id="175" w:name="_Toc526515353"/>
      <w:r>
        <w:t>Интерфейсы компонента</w:t>
      </w:r>
      <w:bookmarkEnd w:id="175"/>
    </w:p>
    <w:p w14:paraId="2920406C" w14:textId="77777777" w:rsidR="00C8672A" w:rsidRPr="00817186" w:rsidRDefault="003405B6" w:rsidP="00817186">
      <w:pPr>
        <w:pStyle w:val="a1"/>
      </w:pPr>
      <w:proofErr w:type="spellStart"/>
      <w:r w:rsidRPr="00817186">
        <w:t>void</w:t>
      </w:r>
      <w:proofErr w:type="spellEnd"/>
      <w:r w:rsidRPr="00817186">
        <w:t xml:space="preserve"> </w:t>
      </w:r>
      <w:proofErr w:type="spellStart"/>
      <w:r w:rsidRPr="00817186">
        <w:t>IntegrCtrl_ctor</w:t>
      </w:r>
      <w:proofErr w:type="spellEnd"/>
      <w:r w:rsidRPr="00817186">
        <w:t>()</w:t>
      </w:r>
    </w:p>
    <w:p w14:paraId="55543537" w14:textId="77777777" w:rsidR="003405B6" w:rsidRPr="00B97FBD" w:rsidRDefault="00817186" w:rsidP="00817186">
      <w:pPr>
        <w:pStyle w:val="afffffff6"/>
      </w:pPr>
      <w:proofErr w:type="spellStart"/>
      <w:r w:rsidRPr="00FD7403">
        <w:rPr>
          <w:lang w:val="uk-UA"/>
        </w:rPr>
        <w:t>И</w:t>
      </w:r>
      <w:r w:rsidR="003405B6" w:rsidRPr="00FD7403">
        <w:rPr>
          <w:lang w:val="uk-UA"/>
        </w:rPr>
        <w:t>нициализация</w:t>
      </w:r>
      <w:proofErr w:type="spellEnd"/>
      <w:r w:rsidR="003405B6" w:rsidRPr="00FD7403">
        <w:rPr>
          <w:lang w:val="uk-UA"/>
        </w:rPr>
        <w:t xml:space="preserve"> модуля</w:t>
      </w:r>
      <w:r w:rsidR="003405B6">
        <w:rPr>
          <w:lang w:val="uk-UA"/>
        </w:rPr>
        <w:t xml:space="preserve"> </w:t>
      </w:r>
      <w:r w:rsidR="009A0C6D" w:rsidRPr="009A0C6D">
        <w:rPr>
          <w:rStyle w:val="affffff7"/>
        </w:rPr>
        <w:t>контроля целостности обмоток двигателя</w:t>
      </w:r>
      <w:r w:rsidR="00B97FBD" w:rsidRPr="00B97FBD">
        <w:t>.</w:t>
      </w:r>
    </w:p>
    <w:p w14:paraId="1A8A71D9" w14:textId="77777777" w:rsidR="00C8672A" w:rsidRDefault="003405B6" w:rsidP="00817186">
      <w:pPr>
        <w:pStyle w:val="a1"/>
        <w:rPr>
          <w:lang w:val="uk-UA"/>
        </w:rPr>
      </w:pPr>
      <w:proofErr w:type="spellStart"/>
      <w:r w:rsidRPr="00FD7403">
        <w:rPr>
          <w:lang w:val="uk-UA"/>
        </w:rPr>
        <w:t>void</w:t>
      </w:r>
      <w:proofErr w:type="spellEnd"/>
      <w:r w:rsidRPr="00FD7403">
        <w:rPr>
          <w:lang w:val="uk-UA"/>
        </w:rPr>
        <w:t xml:space="preserve"> </w:t>
      </w:r>
      <w:proofErr w:type="spellStart"/>
      <w:r w:rsidRPr="00FD7403">
        <w:rPr>
          <w:lang w:val="uk-UA"/>
        </w:rPr>
        <w:t>IntegrCtrl_run</w:t>
      </w:r>
      <w:proofErr w:type="spellEnd"/>
      <w:r w:rsidRPr="00FD7403">
        <w:rPr>
          <w:lang w:val="uk-UA"/>
        </w:rPr>
        <w:t>()</w:t>
      </w:r>
    </w:p>
    <w:p w14:paraId="4C3E56C4" w14:textId="77777777" w:rsidR="003405B6" w:rsidRPr="00B97FBD" w:rsidRDefault="00817186" w:rsidP="00817186">
      <w:pPr>
        <w:pStyle w:val="afffffff6"/>
      </w:pPr>
      <w:proofErr w:type="spellStart"/>
      <w:r>
        <w:rPr>
          <w:lang w:val="uk-UA"/>
        </w:rPr>
        <w:t>У</w:t>
      </w:r>
      <w:r w:rsidR="003405B6" w:rsidRPr="00FD7403">
        <w:rPr>
          <w:lang w:val="uk-UA"/>
        </w:rPr>
        <w:t>правление</w:t>
      </w:r>
      <w:proofErr w:type="spellEnd"/>
      <w:r w:rsidR="003405B6" w:rsidRPr="00FD7403">
        <w:rPr>
          <w:lang w:val="uk-UA"/>
        </w:rPr>
        <w:t xml:space="preserve"> </w:t>
      </w:r>
      <w:proofErr w:type="spellStart"/>
      <w:r w:rsidR="003405B6" w:rsidRPr="00FD7403">
        <w:rPr>
          <w:lang w:val="uk-UA"/>
        </w:rPr>
        <w:t>работой</w:t>
      </w:r>
      <w:proofErr w:type="spellEnd"/>
      <w:r w:rsidR="003405B6" w:rsidRPr="00FD7403">
        <w:rPr>
          <w:lang w:val="uk-UA"/>
        </w:rPr>
        <w:t xml:space="preserve"> модуля</w:t>
      </w:r>
      <w:r w:rsidR="003405B6">
        <w:rPr>
          <w:lang w:val="uk-UA"/>
        </w:rPr>
        <w:t xml:space="preserve"> </w:t>
      </w:r>
      <w:r w:rsidR="009A0C6D" w:rsidRPr="009A0C6D">
        <w:rPr>
          <w:rStyle w:val="affffff7"/>
        </w:rPr>
        <w:t>контроля целостности обмоток</w:t>
      </w:r>
      <w:r w:rsidR="00B97FBD" w:rsidRPr="00B97FBD">
        <w:t>.</w:t>
      </w:r>
    </w:p>
    <w:p w14:paraId="0E937B3E" w14:textId="77777777" w:rsidR="00C8672A" w:rsidRDefault="003405B6" w:rsidP="00817186">
      <w:pPr>
        <w:pStyle w:val="a1"/>
        <w:rPr>
          <w:lang w:val="uk-UA"/>
        </w:rPr>
      </w:pPr>
      <w:proofErr w:type="spellStart"/>
      <w:r w:rsidRPr="00FD7403">
        <w:rPr>
          <w:lang w:val="uk-UA"/>
        </w:rPr>
        <w:t>void</w:t>
      </w:r>
      <w:proofErr w:type="spellEnd"/>
      <w:r w:rsidRPr="00FD7403">
        <w:rPr>
          <w:lang w:val="uk-UA"/>
        </w:rPr>
        <w:t xml:space="preserve"> </w:t>
      </w:r>
      <w:proofErr w:type="spellStart"/>
      <w:r w:rsidRPr="00FD7403">
        <w:rPr>
          <w:lang w:val="uk-UA"/>
        </w:rPr>
        <w:t>IntegrCtrl_turnOff</w:t>
      </w:r>
      <w:proofErr w:type="spellEnd"/>
      <w:r w:rsidRPr="00FD7403">
        <w:rPr>
          <w:lang w:val="uk-UA"/>
        </w:rPr>
        <w:t>()</w:t>
      </w:r>
    </w:p>
    <w:p w14:paraId="4AEBAB6D" w14:textId="77777777" w:rsidR="003405B6" w:rsidRPr="00FD7403" w:rsidRDefault="00817186" w:rsidP="00817186">
      <w:pPr>
        <w:pStyle w:val="afffffff6"/>
        <w:rPr>
          <w:lang w:val="uk-UA"/>
        </w:rPr>
      </w:pPr>
      <w:proofErr w:type="spellStart"/>
      <w:r>
        <w:rPr>
          <w:lang w:val="uk-UA"/>
        </w:rPr>
        <w:t>О</w:t>
      </w:r>
      <w:r w:rsidR="003405B6" w:rsidRPr="00FD7403">
        <w:rPr>
          <w:lang w:val="uk-UA"/>
        </w:rPr>
        <w:t>тключение</w:t>
      </w:r>
      <w:proofErr w:type="spellEnd"/>
      <w:r w:rsidR="003405B6" w:rsidRPr="00FD7403">
        <w:rPr>
          <w:lang w:val="uk-UA"/>
        </w:rPr>
        <w:t xml:space="preserve"> модуля</w:t>
      </w:r>
      <w:r w:rsidR="003405B6">
        <w:rPr>
          <w:lang w:val="uk-UA"/>
        </w:rPr>
        <w:t xml:space="preserve"> </w:t>
      </w:r>
      <w:r w:rsidR="009A0C6D" w:rsidRPr="009A0C6D">
        <w:rPr>
          <w:rStyle w:val="affffff7"/>
        </w:rPr>
        <w:t>контроля целостности обмоток</w:t>
      </w:r>
      <w:r w:rsidR="006950FA">
        <w:rPr>
          <w:lang w:val="uk-UA"/>
        </w:rPr>
        <w:t>.</w:t>
      </w:r>
    </w:p>
    <w:p w14:paraId="4E1C4D63" w14:textId="77777777" w:rsidR="00C8672A" w:rsidRDefault="003405B6" w:rsidP="00817186">
      <w:pPr>
        <w:pStyle w:val="a1"/>
        <w:rPr>
          <w:lang w:val="uk-UA"/>
        </w:rPr>
      </w:pPr>
      <w:proofErr w:type="spellStart"/>
      <w:r w:rsidRPr="00FD7403">
        <w:rPr>
          <w:lang w:val="uk-UA"/>
        </w:rPr>
        <w:t>bool</w:t>
      </w:r>
      <w:proofErr w:type="spellEnd"/>
      <w:r w:rsidRPr="00FD7403">
        <w:rPr>
          <w:lang w:val="uk-UA"/>
        </w:rPr>
        <w:t xml:space="preserve"> </w:t>
      </w:r>
      <w:proofErr w:type="spellStart"/>
      <w:r w:rsidRPr="00FD7403">
        <w:rPr>
          <w:lang w:val="uk-UA"/>
        </w:rPr>
        <w:t>IntegrCtrl_isOn</w:t>
      </w:r>
      <w:proofErr w:type="spellEnd"/>
      <w:r w:rsidRPr="00FD7403">
        <w:rPr>
          <w:lang w:val="uk-UA"/>
        </w:rPr>
        <w:t>()</w:t>
      </w:r>
    </w:p>
    <w:p w14:paraId="2ED1B22C" w14:textId="77777777" w:rsidR="003405B6" w:rsidRPr="00FE29BF" w:rsidRDefault="00817186" w:rsidP="00817186">
      <w:pPr>
        <w:pStyle w:val="afffffff6"/>
        <w:rPr>
          <w:lang w:val="uk-UA"/>
        </w:rPr>
      </w:pPr>
      <w:proofErr w:type="spellStart"/>
      <w:r>
        <w:rPr>
          <w:lang w:val="uk-UA"/>
        </w:rPr>
        <w:t>П</w:t>
      </w:r>
      <w:r w:rsidR="003405B6" w:rsidRPr="00FD7403">
        <w:rPr>
          <w:lang w:val="uk-UA"/>
        </w:rPr>
        <w:t>роверка</w:t>
      </w:r>
      <w:proofErr w:type="spellEnd"/>
      <w:r w:rsidR="003405B6" w:rsidRPr="00FD7403">
        <w:rPr>
          <w:lang w:val="uk-UA"/>
        </w:rPr>
        <w:t xml:space="preserve"> </w:t>
      </w:r>
      <w:proofErr w:type="spellStart"/>
      <w:r w:rsidR="003405B6" w:rsidRPr="00FD7403">
        <w:rPr>
          <w:lang w:val="uk-UA"/>
        </w:rPr>
        <w:t>состояния</w:t>
      </w:r>
      <w:proofErr w:type="spellEnd"/>
      <w:r w:rsidR="003405B6" w:rsidRPr="00FD7403">
        <w:rPr>
          <w:lang w:val="uk-UA"/>
        </w:rPr>
        <w:t xml:space="preserve"> модуля</w:t>
      </w:r>
      <w:r w:rsidR="003405B6">
        <w:rPr>
          <w:lang w:val="uk-UA"/>
        </w:rPr>
        <w:t xml:space="preserve"> </w:t>
      </w:r>
      <w:r w:rsidR="00B97FBD" w:rsidRPr="00B97FBD">
        <w:rPr>
          <w:rStyle w:val="affffff7"/>
        </w:rPr>
        <w:t>контроля целостности обмоток</w:t>
      </w:r>
      <w:r w:rsidR="003405B6">
        <w:rPr>
          <w:lang w:val="uk-UA"/>
        </w:rPr>
        <w:t>.</w:t>
      </w:r>
    </w:p>
    <w:p w14:paraId="3DAD0858" w14:textId="77777777" w:rsidR="00C8672A" w:rsidRDefault="003405B6" w:rsidP="00817186">
      <w:pPr>
        <w:pStyle w:val="a1"/>
        <w:rPr>
          <w:lang w:val="en-US"/>
        </w:rPr>
      </w:pPr>
      <w:r w:rsidRPr="00FE29BF">
        <w:rPr>
          <w:lang w:val="en-US"/>
        </w:rPr>
        <w:t xml:space="preserve">void </w:t>
      </w:r>
      <w:proofErr w:type="spellStart"/>
      <w:r w:rsidRPr="00FE29BF">
        <w:rPr>
          <w:lang w:val="en-US"/>
        </w:rPr>
        <w:t>IntegrCtrl_turnOn</w:t>
      </w:r>
      <w:proofErr w:type="spellEnd"/>
      <w:r w:rsidRPr="00FE29BF">
        <w:rPr>
          <w:lang w:val="en-US"/>
        </w:rPr>
        <w:t>()</w:t>
      </w:r>
    </w:p>
    <w:p w14:paraId="3225E0F3" w14:textId="77777777" w:rsidR="003405B6" w:rsidRPr="00B97FBD" w:rsidRDefault="00817186" w:rsidP="00817186">
      <w:pPr>
        <w:pStyle w:val="afffffff6"/>
      </w:pPr>
      <w:r w:rsidRPr="00B97FBD">
        <w:t>В</w:t>
      </w:r>
      <w:r w:rsidR="003405B6" w:rsidRPr="00B97FBD">
        <w:t xml:space="preserve">ключение модуля </w:t>
      </w:r>
      <w:r w:rsidR="00B97FBD" w:rsidRPr="00B97FBD">
        <w:rPr>
          <w:rStyle w:val="affffff7"/>
        </w:rPr>
        <w:t>контроля целостности обмоток</w:t>
      </w:r>
      <w:r w:rsidR="003405B6">
        <w:rPr>
          <w:lang w:val="uk-UA"/>
        </w:rPr>
        <w:t>.</w:t>
      </w:r>
    </w:p>
    <w:p w14:paraId="7233A0F7" w14:textId="77777777" w:rsidR="00C8672A" w:rsidRDefault="003405B6" w:rsidP="00817186">
      <w:pPr>
        <w:pStyle w:val="a1"/>
        <w:rPr>
          <w:lang w:val="uk-UA"/>
        </w:rPr>
      </w:pPr>
      <w:proofErr w:type="spellStart"/>
      <w:r w:rsidRPr="002A2E79">
        <w:rPr>
          <w:lang w:val="uk-UA"/>
        </w:rPr>
        <w:t>MotorFailure</w:t>
      </w:r>
      <w:proofErr w:type="spellEnd"/>
      <w:r w:rsidRPr="002A2E79">
        <w:rPr>
          <w:lang w:val="uk-UA"/>
        </w:rPr>
        <w:t xml:space="preserve"> </w:t>
      </w:r>
      <w:proofErr w:type="spellStart"/>
      <w:r w:rsidRPr="002A2E79">
        <w:rPr>
          <w:lang w:val="uk-UA"/>
        </w:rPr>
        <w:t>IntegrCtrl_getFailure</w:t>
      </w:r>
      <w:proofErr w:type="spellEnd"/>
      <w:r w:rsidRPr="002A2E79">
        <w:rPr>
          <w:lang w:val="uk-UA"/>
        </w:rPr>
        <w:t>()</w:t>
      </w:r>
    </w:p>
    <w:p w14:paraId="41B32A01" w14:textId="77777777" w:rsidR="003405B6" w:rsidRDefault="00817186" w:rsidP="00817186">
      <w:pPr>
        <w:pStyle w:val="afffffff6"/>
        <w:rPr>
          <w:lang w:val="uk-UA"/>
        </w:rPr>
      </w:pPr>
      <w:r>
        <w:rPr>
          <w:lang w:val="uk-UA"/>
        </w:rPr>
        <w:t>П</w:t>
      </w:r>
      <w:r w:rsidR="003405B6" w:rsidRPr="002A2E79">
        <w:rPr>
          <w:lang w:val="uk-UA"/>
        </w:rPr>
        <w:t xml:space="preserve">олучить </w:t>
      </w:r>
      <w:proofErr w:type="spellStart"/>
      <w:r w:rsidR="003405B6" w:rsidRPr="002A2E79">
        <w:rPr>
          <w:lang w:val="uk-UA"/>
        </w:rPr>
        <w:t>значение</w:t>
      </w:r>
      <w:proofErr w:type="spellEnd"/>
      <w:r w:rsidR="003405B6" w:rsidRPr="002A2E79">
        <w:rPr>
          <w:lang w:val="uk-UA"/>
        </w:rPr>
        <w:t xml:space="preserve"> </w:t>
      </w:r>
      <w:proofErr w:type="spellStart"/>
      <w:r w:rsidR="003405B6" w:rsidRPr="002A2E79">
        <w:rPr>
          <w:lang w:val="uk-UA"/>
        </w:rPr>
        <w:t>состояния</w:t>
      </w:r>
      <w:proofErr w:type="spellEnd"/>
      <w:r w:rsidR="003405B6" w:rsidRPr="002A2E79">
        <w:rPr>
          <w:lang w:val="uk-UA"/>
        </w:rPr>
        <w:t xml:space="preserve"> </w:t>
      </w:r>
      <w:proofErr w:type="spellStart"/>
      <w:r w:rsidR="003405B6" w:rsidRPr="002A2E79">
        <w:rPr>
          <w:lang w:val="uk-UA"/>
        </w:rPr>
        <w:t>рабочих</w:t>
      </w:r>
      <w:proofErr w:type="spellEnd"/>
      <w:r w:rsidR="003405B6" w:rsidRPr="002A2E79">
        <w:rPr>
          <w:lang w:val="uk-UA"/>
        </w:rPr>
        <w:t xml:space="preserve"> </w:t>
      </w:r>
      <w:proofErr w:type="spellStart"/>
      <w:r w:rsidR="003405B6" w:rsidRPr="002A2E79">
        <w:rPr>
          <w:lang w:val="uk-UA"/>
        </w:rPr>
        <w:t>цепей</w:t>
      </w:r>
      <w:proofErr w:type="spellEnd"/>
      <w:r w:rsidR="003405B6">
        <w:rPr>
          <w:lang w:val="uk-UA"/>
        </w:rPr>
        <w:t>.</w:t>
      </w:r>
    </w:p>
    <w:p w14:paraId="115F2F06" w14:textId="77777777" w:rsidR="00C8672A" w:rsidRDefault="003405B6" w:rsidP="00817186">
      <w:pPr>
        <w:pStyle w:val="a1"/>
        <w:rPr>
          <w:lang w:val="uk-UA"/>
        </w:rPr>
      </w:pPr>
      <w:proofErr w:type="spellStart"/>
      <w:r w:rsidRPr="00CF22A3">
        <w:rPr>
          <w:lang w:val="uk-UA"/>
        </w:rPr>
        <w:t>void</w:t>
      </w:r>
      <w:proofErr w:type="spellEnd"/>
      <w:r w:rsidRPr="00CF22A3">
        <w:rPr>
          <w:lang w:val="uk-UA"/>
        </w:rPr>
        <w:t xml:space="preserve"> </w:t>
      </w:r>
      <w:proofErr w:type="spellStart"/>
      <w:r w:rsidRPr="00CF22A3">
        <w:rPr>
          <w:lang w:val="uk-UA"/>
        </w:rPr>
        <w:t>IntegrCtrlGen_ctor</w:t>
      </w:r>
      <w:proofErr w:type="spellEnd"/>
      <w:r w:rsidRPr="00CF22A3">
        <w:rPr>
          <w:lang w:val="uk-UA"/>
        </w:rPr>
        <w:t>()</w:t>
      </w:r>
    </w:p>
    <w:p w14:paraId="0B9BB7AC" w14:textId="77777777" w:rsidR="003405B6" w:rsidRPr="00CF22A3" w:rsidRDefault="00817186" w:rsidP="00817186">
      <w:pPr>
        <w:pStyle w:val="afffffff6"/>
        <w:rPr>
          <w:lang w:val="uk-UA"/>
        </w:rPr>
      </w:pPr>
      <w:proofErr w:type="spellStart"/>
      <w:r w:rsidRPr="00FD7403">
        <w:rPr>
          <w:lang w:val="uk-UA"/>
        </w:rPr>
        <w:t>И</w:t>
      </w:r>
      <w:r w:rsidR="003405B6" w:rsidRPr="00FD7403">
        <w:rPr>
          <w:lang w:val="uk-UA"/>
        </w:rPr>
        <w:t>нициализация</w:t>
      </w:r>
      <w:proofErr w:type="spellEnd"/>
      <w:r w:rsidR="003405B6" w:rsidRPr="00FD7403">
        <w:rPr>
          <w:lang w:val="uk-UA"/>
        </w:rPr>
        <w:t xml:space="preserve"> </w:t>
      </w:r>
      <w:r w:rsidR="006950FA">
        <w:t>генератора</w:t>
      </w:r>
      <w:r w:rsidR="006950FA">
        <w:rPr>
          <w:lang w:val="uk-UA"/>
        </w:rPr>
        <w:t>.</w:t>
      </w:r>
    </w:p>
    <w:p w14:paraId="6FE207B1" w14:textId="77777777" w:rsidR="00C8672A" w:rsidRDefault="003405B6" w:rsidP="00817186">
      <w:pPr>
        <w:pStyle w:val="a1"/>
        <w:rPr>
          <w:lang w:val="uk-UA"/>
        </w:rPr>
      </w:pPr>
      <w:proofErr w:type="spellStart"/>
      <w:r w:rsidRPr="00CF22A3">
        <w:rPr>
          <w:lang w:val="uk-UA"/>
        </w:rPr>
        <w:lastRenderedPageBreak/>
        <w:t>void</w:t>
      </w:r>
      <w:proofErr w:type="spellEnd"/>
      <w:r w:rsidRPr="00CF22A3">
        <w:rPr>
          <w:lang w:val="uk-UA"/>
        </w:rPr>
        <w:t xml:space="preserve"> </w:t>
      </w:r>
      <w:proofErr w:type="spellStart"/>
      <w:r w:rsidRPr="00CF22A3">
        <w:rPr>
          <w:lang w:val="uk-UA"/>
        </w:rPr>
        <w:t>IntegrCtrlGen_run</w:t>
      </w:r>
      <w:proofErr w:type="spellEnd"/>
      <w:r w:rsidRPr="00CF22A3">
        <w:rPr>
          <w:lang w:val="uk-UA"/>
        </w:rPr>
        <w:t>()</w:t>
      </w:r>
    </w:p>
    <w:p w14:paraId="4D4DF2B5" w14:textId="77777777" w:rsidR="003405B6" w:rsidRPr="00B97FBD" w:rsidRDefault="00817186" w:rsidP="00817186">
      <w:pPr>
        <w:pStyle w:val="afffffff6"/>
      </w:pPr>
      <w:proofErr w:type="spellStart"/>
      <w:r>
        <w:rPr>
          <w:lang w:val="uk-UA"/>
        </w:rPr>
        <w:t>У</w:t>
      </w:r>
      <w:r w:rsidR="003405B6" w:rsidRPr="00CF22A3">
        <w:rPr>
          <w:lang w:val="uk-UA"/>
        </w:rPr>
        <w:t>правление</w:t>
      </w:r>
      <w:proofErr w:type="spellEnd"/>
      <w:r w:rsidR="003405B6" w:rsidRPr="00CF22A3">
        <w:rPr>
          <w:lang w:val="uk-UA"/>
        </w:rPr>
        <w:t xml:space="preserve"> </w:t>
      </w:r>
      <w:proofErr w:type="spellStart"/>
      <w:r w:rsidR="003405B6" w:rsidRPr="00CF22A3">
        <w:rPr>
          <w:lang w:val="uk-UA"/>
        </w:rPr>
        <w:t>работой</w:t>
      </w:r>
      <w:proofErr w:type="spellEnd"/>
      <w:r w:rsidR="003405B6" w:rsidRPr="00CF22A3">
        <w:rPr>
          <w:lang w:val="uk-UA"/>
        </w:rPr>
        <w:t xml:space="preserve"> </w:t>
      </w:r>
      <w:r w:rsidR="006950FA">
        <w:t>формирователя сигнала контроля целостности обмоток</w:t>
      </w:r>
      <w:r w:rsidR="00B97FBD" w:rsidRPr="00B97FBD">
        <w:t>.</w:t>
      </w:r>
    </w:p>
    <w:p w14:paraId="4264E8B0" w14:textId="77777777" w:rsidR="00C8672A" w:rsidRDefault="003405B6" w:rsidP="00817186">
      <w:pPr>
        <w:pStyle w:val="a1"/>
        <w:rPr>
          <w:lang w:val="uk-UA"/>
        </w:rPr>
      </w:pPr>
      <w:proofErr w:type="spellStart"/>
      <w:r w:rsidRPr="00CF22A3">
        <w:rPr>
          <w:lang w:val="uk-UA"/>
        </w:rPr>
        <w:t>void</w:t>
      </w:r>
      <w:proofErr w:type="spellEnd"/>
      <w:r w:rsidRPr="00CF22A3">
        <w:rPr>
          <w:lang w:val="uk-UA"/>
        </w:rPr>
        <w:t xml:space="preserve"> </w:t>
      </w:r>
      <w:proofErr w:type="spellStart"/>
      <w:r w:rsidRPr="00CF22A3">
        <w:rPr>
          <w:lang w:val="uk-UA"/>
        </w:rPr>
        <w:t>IntegrCtrlGen_turnOn</w:t>
      </w:r>
      <w:proofErr w:type="spellEnd"/>
      <w:r w:rsidRPr="00CF22A3">
        <w:rPr>
          <w:lang w:val="uk-UA"/>
        </w:rPr>
        <w:t>()</w:t>
      </w:r>
    </w:p>
    <w:p w14:paraId="343F8719" w14:textId="77777777" w:rsidR="003405B6" w:rsidRDefault="00817186" w:rsidP="00817186">
      <w:pPr>
        <w:pStyle w:val="afffffff6"/>
        <w:rPr>
          <w:lang w:val="uk-UA"/>
        </w:rPr>
      </w:pPr>
      <w:proofErr w:type="spellStart"/>
      <w:r>
        <w:rPr>
          <w:lang w:val="uk-UA"/>
        </w:rPr>
        <w:t>В</w:t>
      </w:r>
      <w:r w:rsidR="003405B6">
        <w:rPr>
          <w:lang w:val="uk-UA"/>
        </w:rPr>
        <w:t>ключение</w:t>
      </w:r>
      <w:proofErr w:type="spellEnd"/>
      <w:r w:rsidR="003405B6">
        <w:rPr>
          <w:lang w:val="uk-UA"/>
        </w:rPr>
        <w:t xml:space="preserve"> </w:t>
      </w:r>
      <w:r w:rsidR="006950FA">
        <w:t>генератора контроля целостности обмоток</w:t>
      </w:r>
      <w:r w:rsidR="006950FA">
        <w:rPr>
          <w:lang w:val="uk-UA"/>
        </w:rPr>
        <w:t>.</w:t>
      </w:r>
    </w:p>
    <w:p w14:paraId="042E97C9" w14:textId="77777777" w:rsidR="00C8672A" w:rsidRDefault="003405B6" w:rsidP="00817186">
      <w:pPr>
        <w:pStyle w:val="a1"/>
        <w:rPr>
          <w:lang w:val="uk-UA"/>
        </w:rPr>
      </w:pPr>
      <w:proofErr w:type="spellStart"/>
      <w:r w:rsidRPr="00CF22A3">
        <w:rPr>
          <w:lang w:val="uk-UA"/>
        </w:rPr>
        <w:t>void</w:t>
      </w:r>
      <w:proofErr w:type="spellEnd"/>
      <w:r w:rsidRPr="00CF22A3">
        <w:rPr>
          <w:lang w:val="uk-UA"/>
        </w:rPr>
        <w:t xml:space="preserve"> </w:t>
      </w:r>
      <w:proofErr w:type="spellStart"/>
      <w:r w:rsidRPr="00CF22A3">
        <w:rPr>
          <w:lang w:val="uk-UA"/>
        </w:rPr>
        <w:t>IntegrCtrlGen_turnOff</w:t>
      </w:r>
      <w:proofErr w:type="spellEnd"/>
      <w:r w:rsidRPr="00CF22A3">
        <w:rPr>
          <w:lang w:val="uk-UA"/>
        </w:rPr>
        <w:t>()</w:t>
      </w:r>
    </w:p>
    <w:p w14:paraId="0A81BB5C" w14:textId="77777777" w:rsidR="003405B6" w:rsidRDefault="00817186" w:rsidP="00817186">
      <w:pPr>
        <w:pStyle w:val="afffffff6"/>
        <w:rPr>
          <w:lang w:val="uk-UA"/>
        </w:rPr>
      </w:pPr>
      <w:proofErr w:type="spellStart"/>
      <w:r>
        <w:rPr>
          <w:lang w:val="uk-UA"/>
        </w:rPr>
        <w:t>О</w:t>
      </w:r>
      <w:r w:rsidR="003405B6">
        <w:rPr>
          <w:lang w:val="uk-UA"/>
        </w:rPr>
        <w:t>тключение</w:t>
      </w:r>
      <w:proofErr w:type="spellEnd"/>
      <w:r w:rsidR="003405B6">
        <w:rPr>
          <w:lang w:val="uk-UA"/>
        </w:rPr>
        <w:t xml:space="preserve"> </w:t>
      </w:r>
      <w:proofErr w:type="spellStart"/>
      <w:r w:rsidR="006950FA" w:rsidRPr="006950FA">
        <w:rPr>
          <w:lang w:val="uk-UA"/>
        </w:rPr>
        <w:t>формирователя</w:t>
      </w:r>
      <w:proofErr w:type="spellEnd"/>
      <w:r w:rsidR="006950FA" w:rsidRPr="006950FA">
        <w:rPr>
          <w:lang w:val="uk-UA"/>
        </w:rPr>
        <w:t xml:space="preserve"> </w:t>
      </w:r>
      <w:proofErr w:type="spellStart"/>
      <w:r w:rsidR="006950FA" w:rsidRPr="006950FA">
        <w:rPr>
          <w:lang w:val="uk-UA"/>
        </w:rPr>
        <w:t>сигнала</w:t>
      </w:r>
      <w:proofErr w:type="spellEnd"/>
      <w:r w:rsidR="006950FA" w:rsidRPr="006950FA">
        <w:rPr>
          <w:lang w:val="uk-UA"/>
        </w:rPr>
        <w:t xml:space="preserve"> контроля </w:t>
      </w:r>
      <w:proofErr w:type="spellStart"/>
      <w:r w:rsidR="006950FA" w:rsidRPr="006950FA">
        <w:rPr>
          <w:lang w:val="uk-UA"/>
        </w:rPr>
        <w:t>целостности</w:t>
      </w:r>
      <w:proofErr w:type="spellEnd"/>
      <w:r w:rsidR="006950FA" w:rsidRPr="006950FA">
        <w:rPr>
          <w:lang w:val="uk-UA"/>
        </w:rPr>
        <w:t xml:space="preserve"> обмоток</w:t>
      </w:r>
      <w:r w:rsidR="006950FA">
        <w:rPr>
          <w:lang w:val="uk-UA"/>
        </w:rPr>
        <w:t>.</w:t>
      </w:r>
    </w:p>
    <w:p w14:paraId="2DFD7AE2" w14:textId="77777777" w:rsidR="00C8672A" w:rsidRDefault="003405B6" w:rsidP="00817186">
      <w:pPr>
        <w:pStyle w:val="a1"/>
        <w:rPr>
          <w:lang w:val="uk-UA"/>
        </w:rPr>
      </w:pPr>
      <w:proofErr w:type="spellStart"/>
      <w:r w:rsidRPr="00CF22A3">
        <w:rPr>
          <w:lang w:val="uk-UA"/>
        </w:rPr>
        <w:t>void</w:t>
      </w:r>
      <w:proofErr w:type="spellEnd"/>
      <w:r w:rsidRPr="00CF22A3">
        <w:rPr>
          <w:lang w:val="uk-UA"/>
        </w:rPr>
        <w:t xml:space="preserve"> </w:t>
      </w:r>
      <w:proofErr w:type="spellStart"/>
      <w:r w:rsidRPr="00CF22A3">
        <w:rPr>
          <w:lang w:val="uk-UA"/>
        </w:rPr>
        <w:t>IntegrCtrlGen_setParam</w:t>
      </w:r>
      <w:proofErr w:type="spellEnd"/>
      <w:r w:rsidRPr="00CF22A3">
        <w:rPr>
          <w:lang w:val="uk-UA"/>
        </w:rPr>
        <w:t>(</w:t>
      </w:r>
      <w:r>
        <w:rPr>
          <w:lang w:val="uk-UA"/>
        </w:rPr>
        <w:t>)</w:t>
      </w:r>
    </w:p>
    <w:p w14:paraId="70600E5C" w14:textId="77777777" w:rsidR="003405B6" w:rsidRDefault="00817186" w:rsidP="00817186">
      <w:pPr>
        <w:pStyle w:val="afffffff6"/>
        <w:rPr>
          <w:lang w:val="uk-UA"/>
        </w:rPr>
      </w:pPr>
      <w:r>
        <w:rPr>
          <w:lang w:val="uk-UA"/>
        </w:rPr>
        <w:t>У</w:t>
      </w:r>
      <w:r w:rsidR="003405B6">
        <w:rPr>
          <w:lang w:val="uk-UA"/>
        </w:rPr>
        <w:t xml:space="preserve">становка </w:t>
      </w:r>
      <w:proofErr w:type="spellStart"/>
      <w:r w:rsidR="003405B6">
        <w:rPr>
          <w:lang w:val="uk-UA"/>
        </w:rPr>
        <w:t>параметров</w:t>
      </w:r>
      <w:proofErr w:type="spellEnd"/>
      <w:r w:rsidR="003405B6">
        <w:rPr>
          <w:lang w:val="uk-UA"/>
        </w:rPr>
        <w:t xml:space="preserve"> </w:t>
      </w:r>
      <w:r w:rsidR="0062244F">
        <w:t>генератора</w:t>
      </w:r>
      <w:r w:rsidR="006950FA">
        <w:rPr>
          <w:lang w:val="uk-UA"/>
        </w:rPr>
        <w:t>.</w:t>
      </w:r>
    </w:p>
    <w:p w14:paraId="3013CC98" w14:textId="77777777" w:rsidR="003405B6" w:rsidRDefault="003405B6" w:rsidP="002507D4">
      <w:pPr>
        <w:pStyle w:val="40"/>
      </w:pPr>
      <w:bookmarkStart w:id="176" w:name="_Toc526515354"/>
      <w:r>
        <w:t xml:space="preserve">Компонент </w:t>
      </w:r>
      <w:proofErr w:type="spellStart"/>
      <w:r w:rsidRPr="006D47B4">
        <w:t>InterChannel</w:t>
      </w:r>
      <w:bookmarkEnd w:id="176"/>
      <w:proofErr w:type="spellEnd"/>
    </w:p>
    <w:p w14:paraId="029CAFBA" w14:textId="77777777" w:rsidR="003405B6" w:rsidRDefault="003405B6" w:rsidP="002507D4">
      <w:pPr>
        <w:pStyle w:val="5"/>
      </w:pPr>
      <w:bookmarkStart w:id="177" w:name="_Toc526515355"/>
      <w:r w:rsidRPr="00E14CF4">
        <w:t>Назначение</w:t>
      </w:r>
      <w:bookmarkEnd w:id="177"/>
    </w:p>
    <w:p w14:paraId="500E1124" w14:textId="77777777" w:rsidR="003405B6" w:rsidRDefault="003405B6" w:rsidP="003405B6">
      <w:pPr>
        <w:pStyle w:val="a5"/>
        <w:ind w:left="851" w:firstLine="0"/>
      </w:pPr>
      <w:r>
        <w:rPr>
          <w:color w:val="000000"/>
        </w:rPr>
        <w:t>Межканальный обмен.</w:t>
      </w:r>
    </w:p>
    <w:p w14:paraId="46B4701E" w14:textId="77777777" w:rsidR="003405B6" w:rsidRDefault="003405B6" w:rsidP="002507D4">
      <w:pPr>
        <w:pStyle w:val="5"/>
      </w:pPr>
      <w:r>
        <w:t>Состав компонента</w:t>
      </w:r>
    </w:p>
    <w:p w14:paraId="133DF7CF" w14:textId="77777777" w:rsidR="003405B6" w:rsidRDefault="003405B6" w:rsidP="00C8672A">
      <w:pPr>
        <w:pStyle w:val="affffff9"/>
      </w:pPr>
      <w:r w:rsidRPr="00BC0A95">
        <w:t>В состав компонента входят следующие модули</w:t>
      </w:r>
      <w:r>
        <w:t>:</w:t>
      </w:r>
    </w:p>
    <w:p w14:paraId="4B58698F" w14:textId="77777777" w:rsidR="003405B6" w:rsidRDefault="003405B6" w:rsidP="00C8672A">
      <w:pPr>
        <w:pStyle w:val="a"/>
        <w:rPr>
          <w:lang w:val="en-US"/>
        </w:rPr>
      </w:pPr>
      <w:proofErr w:type="spellStart"/>
      <w:r w:rsidRPr="00D24560">
        <w:rPr>
          <w:rStyle w:val="affffff3"/>
        </w:rPr>
        <w:t>InterChannel</w:t>
      </w:r>
      <w:proofErr w:type="spellEnd"/>
      <w:r w:rsidRPr="00D24560">
        <w:rPr>
          <w:rStyle w:val="affffff3"/>
        </w:rPr>
        <w:t xml:space="preserve"> </w:t>
      </w:r>
      <w:r>
        <w:t>– межканальный обмен;</w:t>
      </w:r>
    </w:p>
    <w:p w14:paraId="19D676FB" w14:textId="77777777" w:rsidR="003405B6" w:rsidRPr="00871AFE" w:rsidRDefault="003405B6" w:rsidP="00C8672A">
      <w:pPr>
        <w:pStyle w:val="a"/>
      </w:pPr>
      <w:r w:rsidRPr="00D24560">
        <w:rPr>
          <w:rStyle w:val="affffff3"/>
        </w:rPr>
        <w:t>log</w:t>
      </w:r>
      <w:r w:rsidRPr="003405B6">
        <w:rPr>
          <w:rStyle w:val="affffff3"/>
          <w:lang w:val="ru-RU"/>
        </w:rPr>
        <w:t>2</w:t>
      </w:r>
      <w:r w:rsidRPr="00871AFE">
        <w:t xml:space="preserve"> – </w:t>
      </w:r>
      <w:r w:rsidR="00B97FBD">
        <w:t>о</w:t>
      </w:r>
      <w:r w:rsidR="00B97FBD" w:rsidRPr="00B97FBD">
        <w:t xml:space="preserve">пределение таблицы </w:t>
      </w:r>
      <w:proofErr w:type="spellStart"/>
      <w:r w:rsidR="00B97FBD" w:rsidRPr="00B97FBD">
        <w:t>Log2_log2Lkup</w:t>
      </w:r>
      <w:proofErr w:type="spellEnd"/>
      <w:r w:rsidR="00B97FBD" w:rsidRPr="00B97FBD">
        <w:t>[]</w:t>
      </w:r>
      <w:r w:rsidRPr="00871AFE">
        <w:t>;</w:t>
      </w:r>
    </w:p>
    <w:p w14:paraId="539F4177" w14:textId="77777777" w:rsidR="003405B6" w:rsidRDefault="003405B6" w:rsidP="00C8672A">
      <w:pPr>
        <w:pStyle w:val="a"/>
      </w:pPr>
      <w:proofErr w:type="spellStart"/>
      <w:r w:rsidRPr="00D24560">
        <w:rPr>
          <w:rStyle w:val="affffff3"/>
        </w:rPr>
        <w:t>pwr</w:t>
      </w:r>
      <w:proofErr w:type="spellEnd"/>
      <w:r w:rsidRPr="003405B6">
        <w:rPr>
          <w:rStyle w:val="affffff3"/>
          <w:lang w:val="ru-RU"/>
        </w:rPr>
        <w:t>2</w:t>
      </w:r>
      <w:r w:rsidRPr="00871AFE">
        <w:t xml:space="preserve"> – </w:t>
      </w:r>
      <w:r w:rsidR="00B97FBD">
        <w:t>о</w:t>
      </w:r>
      <w:r w:rsidR="00B97FBD" w:rsidRPr="00B97FBD">
        <w:t xml:space="preserve">пределение таблиц </w:t>
      </w:r>
      <w:proofErr w:type="spellStart"/>
      <w:r w:rsidR="00B97FBD" w:rsidRPr="00B97FBD">
        <w:t>Pwr2_pwr2Lkup</w:t>
      </w:r>
      <w:proofErr w:type="spellEnd"/>
      <w:r w:rsidR="00B97FBD" w:rsidRPr="00B97FBD">
        <w:t xml:space="preserve">[], </w:t>
      </w:r>
      <w:proofErr w:type="spellStart"/>
      <w:r w:rsidR="00B97FBD" w:rsidRPr="00B97FBD">
        <w:t>Pwr2_invPwr2Lkup</w:t>
      </w:r>
      <w:proofErr w:type="spellEnd"/>
      <w:r w:rsidR="00B97FBD" w:rsidRPr="00B97FBD">
        <w:t xml:space="preserve">[], </w:t>
      </w:r>
      <w:proofErr w:type="spellStart"/>
      <w:r w:rsidR="00B97FBD" w:rsidRPr="00B97FBD">
        <w:t>and</w:t>
      </w:r>
      <w:proofErr w:type="spellEnd"/>
      <w:r w:rsidR="00B97FBD" w:rsidRPr="00B97FBD">
        <w:t xml:space="preserve"> </w:t>
      </w:r>
      <w:proofErr w:type="spellStart"/>
      <w:r w:rsidR="00B97FBD" w:rsidRPr="00B97FBD">
        <w:t>Pwr2_div8Lkup</w:t>
      </w:r>
      <w:proofErr w:type="spellEnd"/>
      <w:r w:rsidR="00B97FBD" w:rsidRPr="00B97FBD">
        <w:t>[]</w:t>
      </w:r>
      <w:r w:rsidRPr="0090005A">
        <w:t>;</w:t>
      </w:r>
    </w:p>
    <w:p w14:paraId="1F9F5A9C" w14:textId="77777777" w:rsidR="003405B6" w:rsidRPr="004C22DD" w:rsidRDefault="003405B6" w:rsidP="00C8672A">
      <w:pPr>
        <w:pStyle w:val="a"/>
      </w:pPr>
      <w:r w:rsidRPr="007C1581">
        <w:rPr>
          <w:rStyle w:val="affffff3"/>
        </w:rPr>
        <w:t>set</w:t>
      </w:r>
      <w:r w:rsidRPr="004C22DD">
        <w:t xml:space="preserve"> – </w:t>
      </w:r>
      <w:r w:rsidRPr="00EB6789">
        <w:rPr>
          <w:lang w:val="uk-UA"/>
        </w:rPr>
        <w:t>о</w:t>
      </w:r>
      <w:proofErr w:type="spellStart"/>
      <w:r w:rsidRPr="004C22DD">
        <w:t>чередь</w:t>
      </w:r>
      <w:proofErr w:type="spellEnd"/>
      <w:r w:rsidRPr="004C22DD">
        <w:t xml:space="preserve"> с приоритетом, состоящая из 8 или 64 элементов</w:t>
      </w:r>
      <w:r w:rsidR="00B97FBD">
        <w:t>.</w:t>
      </w:r>
    </w:p>
    <w:p w14:paraId="3F63C71F" w14:textId="77777777" w:rsidR="003405B6" w:rsidRDefault="003405B6" w:rsidP="002507D4">
      <w:pPr>
        <w:pStyle w:val="5"/>
      </w:pPr>
      <w:bookmarkStart w:id="178" w:name="_Toc526515356"/>
      <w:r>
        <w:t>Интерфейсы компонента</w:t>
      </w:r>
      <w:bookmarkEnd w:id="178"/>
    </w:p>
    <w:p w14:paraId="71DACFCB" w14:textId="77777777" w:rsidR="00C8672A" w:rsidRPr="00C8672A" w:rsidRDefault="003405B6" w:rsidP="00987F63">
      <w:pPr>
        <w:pStyle w:val="a1"/>
        <w:rPr>
          <w:noProof/>
        </w:rPr>
      </w:pPr>
      <w:proofErr w:type="spellStart"/>
      <w:r w:rsidRPr="00DD4550">
        <w:t>void</w:t>
      </w:r>
      <w:proofErr w:type="spellEnd"/>
      <w:r w:rsidRPr="00EB6789">
        <w:rPr>
          <w:lang w:val="uk-UA"/>
        </w:rPr>
        <w:t xml:space="preserve"> </w:t>
      </w:r>
      <w:proofErr w:type="spellStart"/>
      <w:r w:rsidRPr="00DD4550">
        <w:t>InterChannel</w:t>
      </w:r>
      <w:proofErr w:type="spellEnd"/>
      <w:r w:rsidRPr="00EB6789">
        <w:rPr>
          <w:lang w:val="uk-UA"/>
        </w:rPr>
        <w:t>_</w:t>
      </w:r>
      <w:proofErr w:type="spellStart"/>
      <w:r w:rsidRPr="00DD4550">
        <w:t>ctor</w:t>
      </w:r>
      <w:proofErr w:type="spellEnd"/>
      <w:r w:rsidRPr="00EB6789">
        <w:rPr>
          <w:lang w:val="uk-UA"/>
        </w:rPr>
        <w:t xml:space="preserve"> ()</w:t>
      </w:r>
    </w:p>
    <w:p w14:paraId="72628F49" w14:textId="77777777" w:rsidR="000701D5" w:rsidRPr="00061F51" w:rsidRDefault="00944803" w:rsidP="000701D5">
      <w:pPr>
        <w:pStyle w:val="afffffff6"/>
        <w:spacing w:after="0"/>
        <w:rPr>
          <w:noProof/>
          <w:lang w:val="en-US"/>
        </w:rPr>
      </w:pPr>
      <w:r w:rsidRPr="00944803">
        <w:rPr>
          <w:noProof/>
          <w:lang w:val="uk-UA"/>
        </w:rPr>
        <w:t>Инициализация переменных компонента</w:t>
      </w:r>
      <w:r>
        <w:rPr>
          <w:noProof/>
          <w:lang w:val="uk-UA"/>
        </w:rPr>
        <w:t>.</w:t>
      </w:r>
    </w:p>
    <w:p w14:paraId="4A1FDD21" w14:textId="77777777" w:rsidR="000701D5" w:rsidRPr="000701D5" w:rsidRDefault="000701D5" w:rsidP="000701D5">
      <w:pPr>
        <w:pStyle w:val="afffffff6"/>
        <w:spacing w:after="0"/>
        <w:rPr>
          <w:noProof/>
          <w:u w:val="single"/>
        </w:rPr>
      </w:pPr>
      <w:r w:rsidRPr="000701D5">
        <w:rPr>
          <w:noProof/>
          <w:u w:val="single"/>
        </w:rPr>
        <w:t>Примечание</w:t>
      </w:r>
    </w:p>
    <w:p w14:paraId="43730D56" w14:textId="77777777" w:rsidR="000701D5" w:rsidRDefault="000701D5" w:rsidP="000701D5">
      <w:pPr>
        <w:pStyle w:val="afffffff6"/>
        <w:spacing w:after="0"/>
        <w:rPr>
          <w:noProof/>
        </w:rPr>
      </w:pPr>
      <w:r w:rsidRPr="00815A8C">
        <w:rPr>
          <w:noProof/>
        </w:rPr>
        <w:t>Инициализируются все данные для корректной работы компонента.</w:t>
      </w:r>
    </w:p>
    <w:p w14:paraId="2FD3679F" w14:textId="77777777" w:rsidR="003405B6" w:rsidRPr="00815A8C" w:rsidRDefault="003405B6" w:rsidP="000701D5">
      <w:pPr>
        <w:pStyle w:val="afffffff6"/>
        <w:rPr>
          <w:noProof/>
        </w:rPr>
      </w:pPr>
      <w:r w:rsidRPr="00815A8C">
        <w:rPr>
          <w:noProof/>
        </w:rPr>
        <w:lastRenderedPageBreak/>
        <w:t>Вызов этой функции перед использованием других функций этого компонента обязателен.</w:t>
      </w:r>
    </w:p>
    <w:p w14:paraId="5C3B0E42" w14:textId="77777777" w:rsidR="00C8672A" w:rsidRDefault="003405B6" w:rsidP="00987F63">
      <w:pPr>
        <w:pStyle w:val="a1"/>
      </w:pPr>
      <w:proofErr w:type="spellStart"/>
      <w:r w:rsidRPr="00DD4550">
        <w:t>void</w:t>
      </w:r>
      <w:proofErr w:type="spellEnd"/>
      <w:r w:rsidRPr="00DC3BAB">
        <w:t xml:space="preserve"> </w:t>
      </w:r>
      <w:proofErr w:type="spellStart"/>
      <w:r w:rsidRPr="00DD4550">
        <w:t>InterChannel</w:t>
      </w:r>
      <w:r w:rsidRPr="00DC3BAB">
        <w:t>_</w:t>
      </w:r>
      <w:r w:rsidRPr="00DD4550">
        <w:t>setParamSettings</w:t>
      </w:r>
      <w:proofErr w:type="spellEnd"/>
      <w:r w:rsidRPr="00DC3BAB">
        <w:t xml:space="preserve"> ()</w:t>
      </w:r>
    </w:p>
    <w:p w14:paraId="609EEF76" w14:textId="77777777" w:rsidR="003405B6" w:rsidRPr="00DC3BAB" w:rsidRDefault="000701D5" w:rsidP="000701D5">
      <w:pPr>
        <w:pStyle w:val="afffffff6"/>
      </w:pPr>
      <w:r w:rsidRPr="00DC3BAB">
        <w:t>Н</w:t>
      </w:r>
      <w:r w:rsidR="003405B6" w:rsidRPr="00DC3BAB">
        <w:t>астройка сценариев синхронизации параметра.</w:t>
      </w:r>
    </w:p>
    <w:p w14:paraId="4C557AE0" w14:textId="77777777" w:rsidR="00C8672A" w:rsidRDefault="003405B6" w:rsidP="00987F63">
      <w:pPr>
        <w:pStyle w:val="a1"/>
      </w:pPr>
      <w:proofErr w:type="spellStart"/>
      <w:r w:rsidRPr="00DD4550">
        <w:t>void</w:t>
      </w:r>
      <w:proofErr w:type="spellEnd"/>
      <w:r w:rsidRPr="00DC3BAB">
        <w:t xml:space="preserve"> </w:t>
      </w:r>
      <w:proofErr w:type="spellStart"/>
      <w:r w:rsidRPr="00DD4550">
        <w:t>InterChannel</w:t>
      </w:r>
      <w:r w:rsidRPr="00DC3BAB">
        <w:t>_</w:t>
      </w:r>
      <w:r w:rsidRPr="00DD4550">
        <w:t>synchronize</w:t>
      </w:r>
      <w:proofErr w:type="spellEnd"/>
      <w:r w:rsidRPr="00DC3BAB">
        <w:t xml:space="preserve"> ()</w:t>
      </w:r>
    </w:p>
    <w:p w14:paraId="0657CAA1" w14:textId="77777777" w:rsidR="003405B6" w:rsidRPr="00DC3BAB" w:rsidRDefault="000701D5" w:rsidP="000701D5">
      <w:pPr>
        <w:pStyle w:val="afffffff6"/>
      </w:pPr>
      <w:r w:rsidRPr="00DC3BAB">
        <w:t>З</w:t>
      </w:r>
      <w:r w:rsidR="003405B6" w:rsidRPr="00DC3BAB">
        <w:t>апрос синхронизации параметра.</w:t>
      </w:r>
    </w:p>
    <w:p w14:paraId="71054180" w14:textId="77777777" w:rsidR="00C8672A" w:rsidRDefault="003405B6" w:rsidP="00987F63">
      <w:pPr>
        <w:pStyle w:val="a1"/>
      </w:pPr>
      <w:proofErr w:type="spellStart"/>
      <w:r>
        <w:rPr>
          <w:lang w:val="uk-UA"/>
        </w:rPr>
        <w:t>bool</w:t>
      </w:r>
      <w:proofErr w:type="spellEnd"/>
      <w:r w:rsidRPr="00815A8C">
        <w:t xml:space="preserve"> </w:t>
      </w:r>
      <w:proofErr w:type="spellStart"/>
      <w:r w:rsidRPr="00DD4550">
        <w:t>InterChannel</w:t>
      </w:r>
      <w:r w:rsidRPr="00815A8C">
        <w:t>_</w:t>
      </w:r>
      <w:r w:rsidRPr="00DD4550">
        <w:t>isSynchronized</w:t>
      </w:r>
      <w:proofErr w:type="spellEnd"/>
      <w:r w:rsidRPr="00815A8C">
        <w:t xml:space="preserve"> ()</w:t>
      </w:r>
    </w:p>
    <w:p w14:paraId="71AEC27C" w14:textId="77777777" w:rsidR="003405B6" w:rsidRPr="00815A8C" w:rsidRDefault="000701D5" w:rsidP="000701D5">
      <w:pPr>
        <w:pStyle w:val="afffffff6"/>
      </w:pPr>
      <w:r w:rsidRPr="00815A8C">
        <w:t>П</w:t>
      </w:r>
      <w:r w:rsidR="003405B6" w:rsidRPr="00815A8C">
        <w:t>ризнак завершения синхронизации параметра.</w:t>
      </w:r>
    </w:p>
    <w:p w14:paraId="5867F9F8" w14:textId="77777777" w:rsidR="00C8672A" w:rsidRDefault="003405B6" w:rsidP="00987F63">
      <w:pPr>
        <w:pStyle w:val="a1"/>
      </w:pPr>
      <w:proofErr w:type="spellStart"/>
      <w:r w:rsidRPr="00B7369F">
        <w:t>bool</w:t>
      </w:r>
      <w:proofErr w:type="spellEnd"/>
      <w:r w:rsidRPr="00B7369F">
        <w:t xml:space="preserve"> </w:t>
      </w:r>
      <w:proofErr w:type="spellStart"/>
      <w:r w:rsidRPr="00B7369F">
        <w:t>InterChannel_syncEvent</w:t>
      </w:r>
      <w:proofErr w:type="spellEnd"/>
      <w:r w:rsidRPr="00B7369F">
        <w:t>()</w:t>
      </w:r>
    </w:p>
    <w:p w14:paraId="27ED80BA" w14:textId="77777777" w:rsidR="000701D5" w:rsidRDefault="000701D5" w:rsidP="000701D5">
      <w:pPr>
        <w:pStyle w:val="afffffff6"/>
        <w:spacing w:after="0"/>
      </w:pPr>
      <w:proofErr w:type="spellStart"/>
      <w:r>
        <w:t>C</w:t>
      </w:r>
      <w:r w:rsidR="003405B6" w:rsidRPr="00B7369F">
        <w:t>обытие</w:t>
      </w:r>
      <w:proofErr w:type="spellEnd"/>
      <w:r w:rsidR="003405B6" w:rsidRPr="00B7369F">
        <w:t xml:space="preserve"> синхронизации</w:t>
      </w:r>
      <w:r w:rsidR="003405B6">
        <w:t>.</w:t>
      </w:r>
    </w:p>
    <w:p w14:paraId="5D702D0B" w14:textId="77777777" w:rsidR="000701D5" w:rsidRPr="000701D5" w:rsidRDefault="000701D5" w:rsidP="000701D5">
      <w:pPr>
        <w:pStyle w:val="afffffff6"/>
        <w:spacing w:after="0"/>
        <w:rPr>
          <w:u w:val="single"/>
        </w:rPr>
      </w:pPr>
      <w:r w:rsidRPr="000701D5">
        <w:rPr>
          <w:u w:val="single"/>
        </w:rPr>
        <w:t>Примечание</w:t>
      </w:r>
    </w:p>
    <w:p w14:paraId="337CF828" w14:textId="77777777" w:rsidR="003405B6" w:rsidRPr="00A5744A" w:rsidRDefault="003405B6" w:rsidP="000701D5">
      <w:pPr>
        <w:pStyle w:val="afffffff6"/>
      </w:pPr>
      <w:r w:rsidRPr="00A5744A">
        <w:t>Функция сообщает о том, что между текущим и предыдущим ее вызовом.</w:t>
      </w:r>
    </w:p>
    <w:p w14:paraId="5C48E55B" w14:textId="77777777" w:rsidR="00C8672A" w:rsidRDefault="003405B6" w:rsidP="00987F63">
      <w:pPr>
        <w:pStyle w:val="a1"/>
      </w:pPr>
      <w:proofErr w:type="spellStart"/>
      <w:r w:rsidRPr="00F33832">
        <w:t>bool</w:t>
      </w:r>
      <w:proofErr w:type="spellEnd"/>
      <w:r w:rsidRPr="004C22DD">
        <w:t xml:space="preserve"> </w:t>
      </w:r>
      <w:proofErr w:type="spellStart"/>
      <w:r w:rsidRPr="00F33832">
        <w:t>InterChannel</w:t>
      </w:r>
      <w:r w:rsidRPr="004C22DD">
        <w:t>_</w:t>
      </w:r>
      <w:r w:rsidRPr="00F33832">
        <w:t>syncEventOverflow</w:t>
      </w:r>
      <w:proofErr w:type="spellEnd"/>
      <w:r w:rsidRPr="004C22DD">
        <w:t>()</w:t>
      </w:r>
    </w:p>
    <w:p w14:paraId="7393B131" w14:textId="77777777" w:rsidR="000701D5" w:rsidRDefault="000701D5" w:rsidP="000701D5">
      <w:pPr>
        <w:pStyle w:val="afffffff6"/>
        <w:spacing w:after="0"/>
      </w:pPr>
      <w:r>
        <w:t>П</w:t>
      </w:r>
      <w:r w:rsidR="003405B6" w:rsidRPr="004C22DD">
        <w:t>ризнак переполнения событий синхронизации.</w:t>
      </w:r>
    </w:p>
    <w:p w14:paraId="04019C8A" w14:textId="77777777" w:rsidR="000701D5" w:rsidRPr="000701D5" w:rsidRDefault="000701D5" w:rsidP="000701D5">
      <w:pPr>
        <w:pStyle w:val="afffffff6"/>
        <w:spacing w:after="0"/>
        <w:rPr>
          <w:u w:val="single"/>
        </w:rPr>
      </w:pPr>
      <w:r w:rsidRPr="000701D5">
        <w:rPr>
          <w:u w:val="single"/>
        </w:rPr>
        <w:t>Примечание</w:t>
      </w:r>
    </w:p>
    <w:p w14:paraId="4CDF17CC" w14:textId="77777777" w:rsidR="003405B6" w:rsidRPr="004C22DD" w:rsidRDefault="003405B6" w:rsidP="000701D5">
      <w:pPr>
        <w:pStyle w:val="afffffff6"/>
      </w:pPr>
      <w:r w:rsidRPr="004C22DD">
        <w:t>Функция сообщает о том, что с момента последнего чтения события синхронизации, произошло больше одного события.</w:t>
      </w:r>
    </w:p>
    <w:p w14:paraId="25A0D9C2" w14:textId="77777777" w:rsidR="00C8672A" w:rsidRDefault="003405B6" w:rsidP="00987F63">
      <w:pPr>
        <w:pStyle w:val="a1"/>
      </w:pPr>
      <w:proofErr w:type="spellStart"/>
      <w:r>
        <w:t>bool</w:t>
      </w:r>
      <w:proofErr w:type="spellEnd"/>
      <w:r w:rsidRPr="00815A8C">
        <w:t xml:space="preserve"> </w:t>
      </w:r>
      <w:proofErr w:type="spellStart"/>
      <w:r w:rsidRPr="00DD4550">
        <w:t>InterChannel</w:t>
      </w:r>
      <w:r w:rsidRPr="00815A8C">
        <w:t>_</w:t>
      </w:r>
      <w:r w:rsidRPr="00DD4550">
        <w:t>isHandling</w:t>
      </w:r>
      <w:proofErr w:type="spellEnd"/>
      <w:r w:rsidRPr="00815A8C">
        <w:t xml:space="preserve"> ()</w:t>
      </w:r>
    </w:p>
    <w:p w14:paraId="26CEA97E" w14:textId="77777777" w:rsidR="003405B6" w:rsidRPr="00815A8C" w:rsidRDefault="000701D5" w:rsidP="000701D5">
      <w:pPr>
        <w:pStyle w:val="afffffff6"/>
      </w:pPr>
      <w:r w:rsidRPr="00815A8C">
        <w:t>П</w:t>
      </w:r>
      <w:r w:rsidR="003405B6" w:rsidRPr="00815A8C">
        <w:t>ризнак процесса выполнения синхронизации параметра.</w:t>
      </w:r>
    </w:p>
    <w:p w14:paraId="6148FB39" w14:textId="77777777" w:rsidR="00C8672A" w:rsidRDefault="003405B6" w:rsidP="00987F63">
      <w:pPr>
        <w:pStyle w:val="a1"/>
      </w:pPr>
      <w:proofErr w:type="spellStart"/>
      <w:r w:rsidRPr="00DD4550">
        <w:t>param</w:t>
      </w:r>
      <w:r w:rsidRPr="00815A8C">
        <w:t>_</w:t>
      </w:r>
      <w:r w:rsidRPr="00DD4550">
        <w:t>t</w:t>
      </w:r>
      <w:proofErr w:type="spellEnd"/>
      <w:r w:rsidRPr="00815A8C">
        <w:t xml:space="preserve"> </w:t>
      </w:r>
      <w:proofErr w:type="spellStart"/>
      <w:r w:rsidRPr="00DD4550">
        <w:t>InterChannel</w:t>
      </w:r>
      <w:r w:rsidRPr="00815A8C">
        <w:t>_</w:t>
      </w:r>
      <w:r w:rsidRPr="00DD4550">
        <w:t>getData</w:t>
      </w:r>
      <w:proofErr w:type="spellEnd"/>
      <w:r w:rsidRPr="00815A8C">
        <w:t xml:space="preserve"> ()</w:t>
      </w:r>
    </w:p>
    <w:p w14:paraId="47DA993E" w14:textId="77777777" w:rsidR="003405B6" w:rsidRPr="00815A8C" w:rsidRDefault="000701D5" w:rsidP="000701D5">
      <w:pPr>
        <w:pStyle w:val="afffffff6"/>
      </w:pPr>
      <w:r>
        <w:t>Ч</w:t>
      </w:r>
      <w:r w:rsidR="003405B6" w:rsidRPr="00815A8C">
        <w:t>тение синхронизированного значения параметра.</w:t>
      </w:r>
    </w:p>
    <w:p w14:paraId="2835A9B4" w14:textId="77777777" w:rsidR="00C8672A" w:rsidRDefault="003405B6" w:rsidP="00987F63">
      <w:pPr>
        <w:pStyle w:val="a1"/>
      </w:pPr>
      <w:proofErr w:type="spellStart"/>
      <w:r w:rsidRPr="00DD4550">
        <w:t>param</w:t>
      </w:r>
      <w:r w:rsidRPr="00815A8C">
        <w:t>_</w:t>
      </w:r>
      <w:r w:rsidRPr="00DD4550">
        <w:t>t</w:t>
      </w:r>
      <w:proofErr w:type="spellEnd"/>
      <w:r w:rsidRPr="00815A8C">
        <w:t xml:space="preserve"> </w:t>
      </w:r>
      <w:proofErr w:type="spellStart"/>
      <w:r w:rsidRPr="00DD4550">
        <w:t>InterChannel</w:t>
      </w:r>
      <w:r w:rsidRPr="00815A8C">
        <w:t>_</w:t>
      </w:r>
      <w:r w:rsidRPr="00DD4550">
        <w:t>getLocalData</w:t>
      </w:r>
      <w:proofErr w:type="spellEnd"/>
      <w:r w:rsidRPr="00815A8C">
        <w:t xml:space="preserve"> ()</w:t>
      </w:r>
    </w:p>
    <w:p w14:paraId="2DBC317D" w14:textId="77777777" w:rsidR="003405B6" w:rsidRPr="00815A8C" w:rsidRDefault="000701D5" w:rsidP="000701D5">
      <w:pPr>
        <w:pStyle w:val="afffffff6"/>
      </w:pPr>
      <w:r>
        <w:t>Ч</w:t>
      </w:r>
      <w:r w:rsidR="003405B6" w:rsidRPr="00815A8C">
        <w:t xml:space="preserve">тение значения своего канала, </w:t>
      </w:r>
      <w:r w:rsidR="003405B6" w:rsidRPr="00815A8C">
        <w:rPr>
          <w:noProof/>
        </w:rPr>
        <w:t>которое было отправлено на синхронизацию</w:t>
      </w:r>
      <w:r w:rsidR="003405B6" w:rsidRPr="00815A8C">
        <w:t>.</w:t>
      </w:r>
    </w:p>
    <w:p w14:paraId="27C34CBF" w14:textId="77777777" w:rsidR="00C8672A" w:rsidRDefault="003405B6" w:rsidP="00987F63">
      <w:pPr>
        <w:pStyle w:val="a1"/>
      </w:pPr>
      <w:proofErr w:type="spellStart"/>
      <w:r w:rsidRPr="00DD4550">
        <w:lastRenderedPageBreak/>
        <w:t>void</w:t>
      </w:r>
      <w:proofErr w:type="spellEnd"/>
      <w:r w:rsidRPr="00815A8C">
        <w:t xml:space="preserve"> </w:t>
      </w:r>
      <w:proofErr w:type="spellStart"/>
      <w:r w:rsidRPr="00DD4550">
        <w:t>InterChannel</w:t>
      </w:r>
      <w:r w:rsidRPr="00815A8C">
        <w:t>_</w:t>
      </w:r>
      <w:r w:rsidRPr="00DD4550">
        <w:t>run</w:t>
      </w:r>
      <w:proofErr w:type="spellEnd"/>
      <w:r w:rsidRPr="00815A8C">
        <w:t>()</w:t>
      </w:r>
    </w:p>
    <w:p w14:paraId="0A64080B" w14:textId="77777777" w:rsidR="000701D5" w:rsidRDefault="000701D5" w:rsidP="005344A1">
      <w:pPr>
        <w:pStyle w:val="afffffff6"/>
        <w:spacing w:after="0"/>
      </w:pPr>
      <w:r>
        <w:t>С</w:t>
      </w:r>
      <w:r w:rsidR="003405B6" w:rsidRPr="00815A8C">
        <w:t>инхронизация параметров.</w:t>
      </w:r>
    </w:p>
    <w:p w14:paraId="3A953A81" w14:textId="77777777" w:rsidR="005344A1" w:rsidRPr="000701D5" w:rsidRDefault="005344A1" w:rsidP="005344A1">
      <w:pPr>
        <w:pStyle w:val="afffffff6"/>
        <w:spacing w:after="0"/>
        <w:rPr>
          <w:u w:val="single"/>
        </w:rPr>
      </w:pPr>
      <w:r w:rsidRPr="000701D5">
        <w:rPr>
          <w:u w:val="single"/>
        </w:rPr>
        <w:t>Примечание</w:t>
      </w:r>
    </w:p>
    <w:p w14:paraId="09F23CA9" w14:textId="77777777" w:rsidR="003405B6" w:rsidRPr="00815A8C" w:rsidRDefault="003405B6" w:rsidP="000701D5">
      <w:pPr>
        <w:pStyle w:val="afffffff6"/>
      </w:pPr>
      <w:r w:rsidRPr="00815A8C">
        <w:t xml:space="preserve">Основной поток. Функция выполняет контроль времен </w:t>
      </w:r>
      <w:proofErr w:type="spellStart"/>
      <w:r w:rsidRPr="00815A8C">
        <w:t>Т1</w:t>
      </w:r>
      <w:proofErr w:type="spellEnd"/>
      <w:r w:rsidRPr="00815A8C">
        <w:t xml:space="preserve">, </w:t>
      </w:r>
      <w:proofErr w:type="spellStart"/>
      <w:r w:rsidRPr="00815A8C">
        <w:t>Т2</w:t>
      </w:r>
      <w:proofErr w:type="spellEnd"/>
      <w:r w:rsidRPr="00815A8C">
        <w:t xml:space="preserve"> и </w:t>
      </w:r>
      <w:proofErr w:type="spellStart"/>
      <w:r w:rsidRPr="00815A8C">
        <w:t>Т3</w:t>
      </w:r>
      <w:proofErr w:type="spellEnd"/>
      <w:r w:rsidRPr="00815A8C">
        <w:t xml:space="preserve">, выполняет обработку ресурсоемких частей алгоритма, а также вызывается из главного цикла программы с периодом 1 </w:t>
      </w:r>
      <w:proofErr w:type="spellStart"/>
      <w:r w:rsidRPr="00815A8C">
        <w:t>мс</w:t>
      </w:r>
      <w:proofErr w:type="spellEnd"/>
      <w:r w:rsidRPr="00815A8C">
        <w:t>.</w:t>
      </w:r>
    </w:p>
    <w:p w14:paraId="2D0DD20C" w14:textId="77777777" w:rsidR="00C8672A" w:rsidRDefault="003405B6" w:rsidP="00987F63">
      <w:pPr>
        <w:pStyle w:val="a1"/>
      </w:pPr>
      <w:proofErr w:type="spellStart"/>
      <w:r w:rsidRPr="00DD4550">
        <w:t>void</w:t>
      </w:r>
      <w:proofErr w:type="spellEnd"/>
      <w:r w:rsidRPr="006E0077">
        <w:t xml:space="preserve"> </w:t>
      </w:r>
      <w:proofErr w:type="spellStart"/>
      <w:r w:rsidRPr="00DD4550">
        <w:t>InterChannel</w:t>
      </w:r>
      <w:r w:rsidRPr="006E0077">
        <w:t>_</w:t>
      </w:r>
      <w:r w:rsidRPr="00DD4550">
        <w:t>runCommunication</w:t>
      </w:r>
      <w:proofErr w:type="spellEnd"/>
      <w:r w:rsidRPr="006E0077">
        <w:t xml:space="preserve"> ()</w:t>
      </w:r>
    </w:p>
    <w:p w14:paraId="063FE81C" w14:textId="77777777" w:rsidR="005344A1" w:rsidRDefault="005344A1" w:rsidP="005344A1">
      <w:pPr>
        <w:pStyle w:val="afffffff6"/>
        <w:keepNext/>
        <w:spacing w:after="0"/>
      </w:pPr>
      <w:r>
        <w:t>Р</w:t>
      </w:r>
      <w:r w:rsidR="003405B6" w:rsidRPr="006E0077">
        <w:t>абота с соседним каналом через линию связи.</w:t>
      </w:r>
    </w:p>
    <w:p w14:paraId="5CB8342A" w14:textId="77777777" w:rsidR="005344A1" w:rsidRPr="000701D5" w:rsidRDefault="005344A1" w:rsidP="005344A1">
      <w:pPr>
        <w:pStyle w:val="afffffff6"/>
        <w:keepNext/>
        <w:spacing w:after="0"/>
        <w:rPr>
          <w:u w:val="single"/>
        </w:rPr>
      </w:pPr>
      <w:r w:rsidRPr="000701D5">
        <w:rPr>
          <w:u w:val="single"/>
        </w:rPr>
        <w:t>Примечание</w:t>
      </w:r>
    </w:p>
    <w:p w14:paraId="21B61FBA" w14:textId="77777777" w:rsidR="003405B6" w:rsidRPr="00815A8C" w:rsidRDefault="003405B6" w:rsidP="005344A1">
      <w:pPr>
        <w:pStyle w:val="afffffff6"/>
        <w:keepNext/>
      </w:pPr>
      <w:r w:rsidRPr="00815A8C">
        <w:t>Определяет события готовности данных к чтению или передаче, выполняет чтение данных из драйвера и инициирует передачу. Функция должна вызываться из подпрограммы обработки прерываний синхронизации. Частота вызова в соответствии с частотой этих прерываний.</w:t>
      </w:r>
    </w:p>
    <w:p w14:paraId="62EBEEB2" w14:textId="77777777" w:rsidR="00C8672A" w:rsidRDefault="003405B6" w:rsidP="00987F63">
      <w:pPr>
        <w:pStyle w:val="a1"/>
      </w:pPr>
      <w:proofErr w:type="spellStart"/>
      <w:r w:rsidRPr="00EC3C7A">
        <w:t>void</w:t>
      </w:r>
      <w:proofErr w:type="spellEnd"/>
      <w:r w:rsidRPr="00EC3C7A">
        <w:t xml:space="preserve"> </w:t>
      </w:r>
      <w:proofErr w:type="spellStart"/>
      <w:r w:rsidRPr="00EC3C7A">
        <w:t>InterChannel_runDrv</w:t>
      </w:r>
      <w:proofErr w:type="spellEnd"/>
      <w:r w:rsidRPr="00EC3C7A">
        <w:t>()</w:t>
      </w:r>
    </w:p>
    <w:p w14:paraId="1031117C" w14:textId="77777777" w:rsidR="003405B6" w:rsidRPr="00EC3C7A" w:rsidRDefault="005344A1" w:rsidP="000701D5">
      <w:pPr>
        <w:pStyle w:val="afffffff6"/>
      </w:pPr>
      <w:r>
        <w:t>О</w:t>
      </w:r>
      <w:r w:rsidR="003405B6" w:rsidRPr="00EC3C7A">
        <w:t xml:space="preserve">прос </w:t>
      </w:r>
      <w:proofErr w:type="spellStart"/>
      <w:r w:rsidR="003405B6" w:rsidRPr="00EC3C7A">
        <w:t>готовноcти</w:t>
      </w:r>
      <w:proofErr w:type="spellEnd"/>
      <w:r w:rsidR="003405B6" w:rsidRPr="00EC3C7A">
        <w:t xml:space="preserve"> драйвера</w:t>
      </w:r>
      <w:r w:rsidR="003405B6">
        <w:t>.</w:t>
      </w:r>
    </w:p>
    <w:p w14:paraId="45788E53" w14:textId="77777777" w:rsidR="00C8672A" w:rsidRDefault="003405B6" w:rsidP="00987F63">
      <w:pPr>
        <w:pStyle w:val="a1"/>
      </w:pPr>
      <w:proofErr w:type="spellStart"/>
      <w:r w:rsidRPr="00DD4550">
        <w:t>void</w:t>
      </w:r>
      <w:proofErr w:type="spellEnd"/>
      <w:r w:rsidRPr="004C22DD">
        <w:t xml:space="preserve"> </w:t>
      </w:r>
      <w:proofErr w:type="spellStart"/>
      <w:r w:rsidRPr="00DD4550">
        <w:t>InterChannel</w:t>
      </w:r>
      <w:r w:rsidRPr="004C22DD">
        <w:t>_</w:t>
      </w:r>
      <w:r w:rsidRPr="00DD4550">
        <w:t>setCommunicationData</w:t>
      </w:r>
      <w:proofErr w:type="spellEnd"/>
      <w:r w:rsidRPr="004C22DD">
        <w:t>()</w:t>
      </w:r>
    </w:p>
    <w:p w14:paraId="3CF8DC8C" w14:textId="77777777" w:rsidR="003405B6" w:rsidRPr="004C22DD" w:rsidRDefault="005344A1" w:rsidP="000701D5">
      <w:pPr>
        <w:pStyle w:val="afffffff6"/>
      </w:pPr>
      <w:r>
        <w:t>У</w:t>
      </w:r>
      <w:r w:rsidR="003405B6" w:rsidRPr="00815A8C">
        <w:t>становка</w:t>
      </w:r>
      <w:r w:rsidR="003405B6" w:rsidRPr="004C22DD">
        <w:t xml:space="preserve"> </w:t>
      </w:r>
      <w:r w:rsidR="003405B6" w:rsidRPr="00815A8C">
        <w:t>значения</w:t>
      </w:r>
      <w:r w:rsidR="003405B6" w:rsidRPr="004C22DD">
        <w:t xml:space="preserve"> </w:t>
      </w:r>
      <w:r w:rsidR="003405B6" w:rsidRPr="00815A8C">
        <w:t>параметра</w:t>
      </w:r>
      <w:r w:rsidR="003405B6" w:rsidRPr="004C22DD">
        <w:t xml:space="preserve"> </w:t>
      </w:r>
      <w:r w:rsidR="003405B6" w:rsidRPr="00815A8C">
        <w:t>в</w:t>
      </w:r>
      <w:r w:rsidR="003405B6" w:rsidRPr="004C22DD">
        <w:t xml:space="preserve"> </w:t>
      </w:r>
      <w:r w:rsidR="003405B6" w:rsidRPr="00815A8C">
        <w:t>физическом</w:t>
      </w:r>
      <w:r w:rsidR="003405B6" w:rsidRPr="004C22DD">
        <w:t xml:space="preserve"> </w:t>
      </w:r>
      <w:r w:rsidR="003405B6" w:rsidRPr="00815A8C">
        <w:t>протоколе</w:t>
      </w:r>
      <w:r w:rsidR="003405B6" w:rsidRPr="004C22DD">
        <w:t xml:space="preserve"> </w:t>
      </w:r>
      <w:r w:rsidR="003405B6" w:rsidRPr="00815A8C">
        <w:rPr>
          <w:rFonts w:eastAsia="Times New Roman"/>
          <w:noProof/>
          <w:szCs w:val="20"/>
          <w:lang w:eastAsia="ru-RU"/>
        </w:rPr>
        <w:t>передачи</w:t>
      </w:r>
      <w:r w:rsidR="003405B6" w:rsidRPr="004C22DD">
        <w:rPr>
          <w:rFonts w:eastAsia="Times New Roman"/>
          <w:noProof/>
          <w:szCs w:val="20"/>
          <w:lang w:eastAsia="ru-RU"/>
        </w:rPr>
        <w:t xml:space="preserve"> </w:t>
      </w:r>
      <w:r w:rsidR="003405B6" w:rsidRPr="00815A8C">
        <w:rPr>
          <w:rFonts w:eastAsia="Times New Roman"/>
          <w:noProof/>
          <w:szCs w:val="20"/>
          <w:lang w:eastAsia="ru-RU"/>
        </w:rPr>
        <w:t>данных</w:t>
      </w:r>
      <w:r w:rsidR="003405B6" w:rsidRPr="004C22DD">
        <w:t>.</w:t>
      </w:r>
    </w:p>
    <w:p w14:paraId="3231AAE5" w14:textId="77777777" w:rsidR="00C8672A" w:rsidRDefault="003405B6" w:rsidP="00987F63">
      <w:pPr>
        <w:pStyle w:val="a1"/>
      </w:pPr>
      <w:proofErr w:type="spellStart"/>
      <w:r w:rsidRPr="00DD4550">
        <w:t>void</w:t>
      </w:r>
      <w:proofErr w:type="spellEnd"/>
      <w:r w:rsidRPr="00815A8C">
        <w:t xml:space="preserve"> </w:t>
      </w:r>
      <w:proofErr w:type="spellStart"/>
      <w:r w:rsidRPr="00DD4550">
        <w:t>InterChannel</w:t>
      </w:r>
      <w:r w:rsidRPr="00815A8C">
        <w:t>_</w:t>
      </w:r>
      <w:r w:rsidRPr="00DD4550">
        <w:t>getCommunicationData</w:t>
      </w:r>
      <w:proofErr w:type="spellEnd"/>
      <w:r w:rsidRPr="00815A8C">
        <w:t>()</w:t>
      </w:r>
    </w:p>
    <w:p w14:paraId="3675EA55" w14:textId="77777777" w:rsidR="003405B6" w:rsidRPr="00815A8C" w:rsidRDefault="005344A1" w:rsidP="000701D5">
      <w:pPr>
        <w:pStyle w:val="afffffff6"/>
      </w:pPr>
      <w:r>
        <w:rPr>
          <w:noProof/>
        </w:rPr>
        <w:t>П</w:t>
      </w:r>
      <w:r w:rsidR="003405B6" w:rsidRPr="00815A8C">
        <w:rPr>
          <w:noProof/>
        </w:rPr>
        <w:t>олучает значение параметра в физическом протоколе.</w:t>
      </w:r>
    </w:p>
    <w:p w14:paraId="64ABA23B" w14:textId="77777777" w:rsidR="003405B6" w:rsidRDefault="003405B6" w:rsidP="002507D4">
      <w:pPr>
        <w:pStyle w:val="40"/>
      </w:pPr>
      <w:bookmarkStart w:id="179" w:name="_Toc526515357"/>
      <w:r>
        <w:t xml:space="preserve">Компонент </w:t>
      </w:r>
      <w:proofErr w:type="spellStart"/>
      <w:r w:rsidRPr="006D47B4">
        <w:t>Main</w:t>
      </w:r>
      <w:bookmarkEnd w:id="179"/>
      <w:proofErr w:type="spellEnd"/>
    </w:p>
    <w:p w14:paraId="277BAC18" w14:textId="77777777" w:rsidR="003405B6" w:rsidRDefault="003405B6" w:rsidP="002507D4">
      <w:pPr>
        <w:pStyle w:val="5"/>
      </w:pPr>
      <w:bookmarkStart w:id="180" w:name="_Toc526515358"/>
      <w:r w:rsidRPr="00E14CF4">
        <w:t>Назначение</w:t>
      </w:r>
      <w:bookmarkEnd w:id="180"/>
    </w:p>
    <w:p w14:paraId="4E85D575" w14:textId="77777777" w:rsidR="003405B6" w:rsidRPr="00C8672A" w:rsidRDefault="003405B6" w:rsidP="00C8672A">
      <w:pPr>
        <w:pStyle w:val="a5"/>
      </w:pPr>
      <w:r w:rsidRPr="00C8672A">
        <w:t>Основной цикл, обработчик прерываний.</w:t>
      </w:r>
    </w:p>
    <w:p w14:paraId="7F5AC0F1" w14:textId="77777777" w:rsidR="003405B6" w:rsidRDefault="003405B6" w:rsidP="002507D4">
      <w:pPr>
        <w:pStyle w:val="5"/>
      </w:pPr>
      <w:r>
        <w:lastRenderedPageBreak/>
        <w:t>Состав компонента</w:t>
      </w:r>
    </w:p>
    <w:p w14:paraId="57A8DCC7" w14:textId="77777777" w:rsidR="003405B6" w:rsidRDefault="003405B6" w:rsidP="00C8672A">
      <w:pPr>
        <w:pStyle w:val="affffff9"/>
      </w:pPr>
      <w:r w:rsidRPr="00BC0A95">
        <w:t>В состав компонента входят следующие модули</w:t>
      </w:r>
      <w:r>
        <w:t>:</w:t>
      </w:r>
    </w:p>
    <w:p w14:paraId="042AA89F" w14:textId="77777777" w:rsidR="003405B6" w:rsidRPr="004C22DD" w:rsidRDefault="003405B6" w:rsidP="00C8672A">
      <w:pPr>
        <w:pStyle w:val="a"/>
      </w:pPr>
      <w:proofErr w:type="spellStart"/>
      <w:r w:rsidRPr="000253F8">
        <w:rPr>
          <w:rStyle w:val="affffff3"/>
        </w:rPr>
        <w:t>ControlSystem</w:t>
      </w:r>
      <w:proofErr w:type="spellEnd"/>
      <w:r w:rsidRPr="004C22DD">
        <w:t xml:space="preserve"> –</w:t>
      </w:r>
      <w:r w:rsidRPr="00243662">
        <w:t xml:space="preserve"> общее управление</w:t>
      </w:r>
      <w:r>
        <w:rPr>
          <w:lang w:val="uk-UA"/>
        </w:rPr>
        <w:t xml:space="preserve"> </w:t>
      </w:r>
      <w:proofErr w:type="spellStart"/>
      <w:r>
        <w:rPr>
          <w:lang w:val="uk-UA"/>
        </w:rPr>
        <w:t>работой</w:t>
      </w:r>
      <w:proofErr w:type="spellEnd"/>
      <w:r>
        <w:rPr>
          <w:lang w:val="uk-UA"/>
        </w:rPr>
        <w:t xml:space="preserve"> </w:t>
      </w:r>
      <w:proofErr w:type="spellStart"/>
      <w:r>
        <w:rPr>
          <w:lang w:val="uk-UA"/>
        </w:rPr>
        <w:t>прибора</w:t>
      </w:r>
      <w:proofErr w:type="spellEnd"/>
      <w:r w:rsidRPr="004C22DD">
        <w:t>;</w:t>
      </w:r>
    </w:p>
    <w:p w14:paraId="73938592" w14:textId="77777777" w:rsidR="003405B6" w:rsidRPr="00076027" w:rsidRDefault="003405B6" w:rsidP="00C8672A">
      <w:pPr>
        <w:pStyle w:val="a"/>
      </w:pPr>
      <w:r w:rsidRPr="005F542F">
        <w:rPr>
          <w:rStyle w:val="affffff3"/>
        </w:rPr>
        <w:t>Main</w:t>
      </w:r>
      <w:r w:rsidRPr="00076027">
        <w:t xml:space="preserve"> </w:t>
      </w:r>
      <w:r w:rsidRPr="00C8672A">
        <w:rPr>
          <w:iCs/>
        </w:rPr>
        <w:t>– основной цикл, обработчик прерываний и инициализация;</w:t>
      </w:r>
    </w:p>
    <w:p w14:paraId="7D781983" w14:textId="77777777" w:rsidR="003405B6" w:rsidRPr="00FF5BD1" w:rsidRDefault="005344A1" w:rsidP="00C8672A">
      <w:pPr>
        <w:pStyle w:val="a"/>
      </w:pPr>
      <w:proofErr w:type="spellStart"/>
      <w:r w:rsidRPr="005344A1">
        <w:rPr>
          <w:rStyle w:val="affffff3"/>
        </w:rPr>
        <w:t>InterruptsHandlers</w:t>
      </w:r>
      <w:proofErr w:type="spellEnd"/>
      <w:r>
        <w:rPr>
          <w:rStyle w:val="affffff3"/>
          <w:lang w:val="ru-RU"/>
        </w:rPr>
        <w:t xml:space="preserve"> </w:t>
      </w:r>
      <w:r w:rsidR="003405B6" w:rsidRPr="00243662">
        <w:t>–</w:t>
      </w:r>
      <w:r w:rsidR="003405B6" w:rsidRPr="00FF5BD1">
        <w:t xml:space="preserve"> </w:t>
      </w:r>
      <w:r w:rsidR="003405B6">
        <w:t>о</w:t>
      </w:r>
      <w:r w:rsidR="003405B6" w:rsidRPr="00FF5BD1">
        <w:t>бработка прерываний</w:t>
      </w:r>
      <w:r>
        <w:t>;</w:t>
      </w:r>
    </w:p>
    <w:p w14:paraId="0377B0F4" w14:textId="77777777" w:rsidR="003405B6" w:rsidRPr="003405B6" w:rsidRDefault="005344A1" w:rsidP="00C8672A">
      <w:pPr>
        <w:pStyle w:val="a"/>
        <w:rPr>
          <w:rStyle w:val="affffff3"/>
          <w:i w:val="0"/>
          <w:lang w:val="ru-RU"/>
        </w:rPr>
      </w:pPr>
      <w:proofErr w:type="spellStart"/>
      <w:r>
        <w:rPr>
          <w:rStyle w:val="affffff3"/>
        </w:rPr>
        <w:t>U</w:t>
      </w:r>
      <w:r w:rsidRPr="005344A1">
        <w:rPr>
          <w:rStyle w:val="affffff3"/>
        </w:rPr>
        <w:t>nused</w:t>
      </w:r>
      <w:r>
        <w:rPr>
          <w:rStyle w:val="affffff3"/>
        </w:rPr>
        <w:t>I</w:t>
      </w:r>
      <w:r w:rsidRPr="005344A1">
        <w:rPr>
          <w:rStyle w:val="affffff3"/>
        </w:rPr>
        <w:t>nterrupt</w:t>
      </w:r>
      <w:r>
        <w:rPr>
          <w:rStyle w:val="affffff3"/>
        </w:rPr>
        <w:t>s</w:t>
      </w:r>
      <w:proofErr w:type="spellEnd"/>
      <w:r w:rsidRPr="005344A1">
        <w:rPr>
          <w:rStyle w:val="affffff3"/>
          <w:lang w:val="ru-RU"/>
        </w:rPr>
        <w:t xml:space="preserve"> </w:t>
      </w:r>
      <w:r w:rsidR="003405B6" w:rsidRPr="003405B6">
        <w:rPr>
          <w:rStyle w:val="affffff3"/>
          <w:lang w:val="ru-RU"/>
        </w:rPr>
        <w:t xml:space="preserve">– </w:t>
      </w:r>
      <w:r>
        <w:t>о</w:t>
      </w:r>
      <w:r w:rsidRPr="00FF5BD1">
        <w:t xml:space="preserve">бработка </w:t>
      </w:r>
      <w:r>
        <w:t xml:space="preserve">неиспользуемых </w:t>
      </w:r>
      <w:r w:rsidRPr="00FF5BD1">
        <w:t>прерываний</w:t>
      </w:r>
      <w:r>
        <w:t>.</w:t>
      </w:r>
    </w:p>
    <w:p w14:paraId="21CC2595" w14:textId="77777777" w:rsidR="004E3CA4" w:rsidRDefault="004E3CA4" w:rsidP="004E3CA4">
      <w:pPr>
        <w:pStyle w:val="afffffa"/>
      </w:pPr>
      <w:r>
        <w:t>Примечание</w:t>
      </w:r>
    </w:p>
    <w:p w14:paraId="2FCA8DA9" w14:textId="77777777" w:rsidR="003405B6" w:rsidRDefault="003405B6" w:rsidP="004E3CA4">
      <w:pPr>
        <w:pStyle w:val="a5"/>
      </w:pPr>
      <w:r>
        <w:t xml:space="preserve">Вызов функций инициализации всех компонентов осуществляется в функции </w:t>
      </w:r>
      <w:proofErr w:type="spellStart"/>
      <w:r>
        <w:t>Main</w:t>
      </w:r>
      <w:proofErr w:type="spellEnd"/>
      <w:r>
        <w:t xml:space="preserve"> перед основным циклом;</w:t>
      </w:r>
    </w:p>
    <w:p w14:paraId="08A95FA5" w14:textId="77777777" w:rsidR="003405B6" w:rsidRPr="006C0B66" w:rsidRDefault="003405B6" w:rsidP="002507D4">
      <w:pPr>
        <w:pStyle w:val="5"/>
      </w:pPr>
      <w:bookmarkStart w:id="181" w:name="_Toc526515359"/>
      <w:r w:rsidRPr="006C0B66">
        <w:t>Интерфейсы компонента</w:t>
      </w:r>
      <w:bookmarkEnd w:id="181"/>
    </w:p>
    <w:p w14:paraId="64C6E8D9" w14:textId="77777777" w:rsidR="006C0B66" w:rsidRDefault="003405B6" w:rsidP="00987F63">
      <w:pPr>
        <w:pStyle w:val="a1"/>
      </w:pPr>
      <w:proofErr w:type="spellStart"/>
      <w:r>
        <w:t>uint</w:t>
      </w:r>
      <w:r w:rsidRPr="00815A8C">
        <w:t>16_</w:t>
      </w:r>
      <w:r>
        <w:t>t</w:t>
      </w:r>
      <w:proofErr w:type="spellEnd"/>
      <w:r w:rsidRPr="00815A8C">
        <w:t xml:space="preserve"> </w:t>
      </w:r>
      <w:proofErr w:type="spellStart"/>
      <w:r>
        <w:t>Main</w:t>
      </w:r>
      <w:r w:rsidRPr="00815A8C">
        <w:t>_</w:t>
      </w:r>
      <w:r>
        <w:t>getTimeWorkInterrupt</w:t>
      </w:r>
      <w:proofErr w:type="spellEnd"/>
      <w:r w:rsidRPr="00815A8C">
        <w:t>()</w:t>
      </w:r>
    </w:p>
    <w:p w14:paraId="3DDFB79B" w14:textId="77777777" w:rsidR="003405B6" w:rsidRPr="00061F51" w:rsidRDefault="00061F51" w:rsidP="005344A1">
      <w:pPr>
        <w:pStyle w:val="afffffff6"/>
      </w:pPr>
      <w:r w:rsidRPr="00061F51">
        <w:t>Получить количество выполненных прерываний (период 62,5</w:t>
      </w:r>
      <w:r>
        <w:rPr>
          <w:lang w:val="en-US"/>
        </w:rPr>
        <w:t> </w:t>
      </w:r>
      <w:r w:rsidRPr="00061F51">
        <w:t>мкс) из основного цикла.</w:t>
      </w:r>
    </w:p>
    <w:p w14:paraId="4A9388EE" w14:textId="77777777" w:rsidR="006C0B66" w:rsidRDefault="003405B6" w:rsidP="00987F63">
      <w:pPr>
        <w:pStyle w:val="a1"/>
      </w:pPr>
      <w:proofErr w:type="spellStart"/>
      <w:r>
        <w:t>uint</w:t>
      </w:r>
      <w:r w:rsidRPr="00815A8C">
        <w:t>16_</w:t>
      </w:r>
      <w:r>
        <w:t>t</w:t>
      </w:r>
      <w:proofErr w:type="spellEnd"/>
      <w:r w:rsidRPr="00815A8C">
        <w:t xml:space="preserve"> </w:t>
      </w:r>
      <w:proofErr w:type="spellStart"/>
      <w:r>
        <w:t>Main</w:t>
      </w:r>
      <w:r w:rsidRPr="00815A8C">
        <w:t>_</w:t>
      </w:r>
      <w:r>
        <w:t>getTimeWorkMs</w:t>
      </w:r>
      <w:proofErr w:type="spellEnd"/>
      <w:r w:rsidRPr="00815A8C">
        <w:t>()</w:t>
      </w:r>
    </w:p>
    <w:p w14:paraId="18F8E137" w14:textId="77777777" w:rsidR="003405B6" w:rsidRPr="00815A8C" w:rsidRDefault="00061F51" w:rsidP="005344A1">
      <w:pPr>
        <w:pStyle w:val="afffffff6"/>
      </w:pPr>
      <w:r w:rsidRPr="00061F51">
        <w:t xml:space="preserve">Получить время работы внутри секунды, </w:t>
      </w:r>
      <w:proofErr w:type="spellStart"/>
      <w:r w:rsidRPr="00061F51">
        <w:t>мс</w:t>
      </w:r>
      <w:proofErr w:type="spellEnd"/>
      <w:r w:rsidRPr="00061F51">
        <w:t>.</w:t>
      </w:r>
    </w:p>
    <w:p w14:paraId="1EE4AAC9" w14:textId="77777777" w:rsidR="006C0B66" w:rsidRDefault="003405B6" w:rsidP="00987F63">
      <w:pPr>
        <w:pStyle w:val="a1"/>
      </w:pPr>
      <w:proofErr w:type="spellStart"/>
      <w:r>
        <w:t>uint</w:t>
      </w:r>
      <w:r w:rsidRPr="00815A8C">
        <w:t>16_</w:t>
      </w:r>
      <w:r>
        <w:t>t</w:t>
      </w:r>
      <w:proofErr w:type="spellEnd"/>
      <w:r w:rsidRPr="00815A8C">
        <w:t xml:space="preserve"> </w:t>
      </w:r>
      <w:proofErr w:type="spellStart"/>
      <w:r>
        <w:t>Main</w:t>
      </w:r>
      <w:r w:rsidRPr="00815A8C">
        <w:t>_</w:t>
      </w:r>
      <w:r>
        <w:t>getTimeWorkSec</w:t>
      </w:r>
      <w:proofErr w:type="spellEnd"/>
      <w:r w:rsidRPr="00815A8C">
        <w:t>()</w:t>
      </w:r>
    </w:p>
    <w:p w14:paraId="4578B683" w14:textId="77777777" w:rsidR="003405B6" w:rsidRPr="00815A8C" w:rsidRDefault="00061F51" w:rsidP="005344A1">
      <w:pPr>
        <w:pStyle w:val="afffffff6"/>
      </w:pPr>
      <w:r w:rsidRPr="00061F51">
        <w:t>Получить время работы, с.</w:t>
      </w:r>
    </w:p>
    <w:p w14:paraId="42FEA318" w14:textId="77777777" w:rsidR="006C0B66" w:rsidRDefault="003405B6" w:rsidP="00987F63">
      <w:pPr>
        <w:pStyle w:val="a1"/>
      </w:pPr>
      <w:proofErr w:type="spellStart"/>
      <w:r w:rsidRPr="005F542F">
        <w:t>void</w:t>
      </w:r>
      <w:proofErr w:type="spellEnd"/>
      <w:r w:rsidRPr="005F542F">
        <w:t xml:space="preserve"> </w:t>
      </w:r>
      <w:proofErr w:type="spellStart"/>
      <w:r w:rsidRPr="005F542F">
        <w:t>ControlSystem_ctor</w:t>
      </w:r>
      <w:proofErr w:type="spellEnd"/>
      <w:r w:rsidRPr="005F542F">
        <w:t>()</w:t>
      </w:r>
    </w:p>
    <w:p w14:paraId="3DC3B1F3" w14:textId="77777777" w:rsidR="003405B6" w:rsidRDefault="005344A1" w:rsidP="005344A1">
      <w:pPr>
        <w:pStyle w:val="afffffff6"/>
      </w:pPr>
      <w:r>
        <w:t>И</w:t>
      </w:r>
      <w:r w:rsidR="003405B6" w:rsidRPr="005F542F">
        <w:t>нициализация модуля общего управления</w:t>
      </w:r>
      <w:r w:rsidR="00F80C19">
        <w:t>.</w:t>
      </w:r>
    </w:p>
    <w:p w14:paraId="178E9624" w14:textId="77777777" w:rsidR="006C0B66" w:rsidRDefault="003405B6" w:rsidP="00987F63">
      <w:pPr>
        <w:pStyle w:val="a1"/>
      </w:pPr>
      <w:proofErr w:type="spellStart"/>
      <w:r w:rsidRPr="005F542F">
        <w:t>void</w:t>
      </w:r>
      <w:proofErr w:type="spellEnd"/>
      <w:r w:rsidRPr="005F542F">
        <w:t xml:space="preserve"> </w:t>
      </w:r>
      <w:proofErr w:type="spellStart"/>
      <w:r w:rsidRPr="005F542F">
        <w:t>ControlSystem_run</w:t>
      </w:r>
      <w:proofErr w:type="spellEnd"/>
      <w:r w:rsidRPr="005F542F">
        <w:t>()</w:t>
      </w:r>
    </w:p>
    <w:p w14:paraId="542294E8" w14:textId="77777777" w:rsidR="003405B6" w:rsidRDefault="005344A1" w:rsidP="005344A1">
      <w:pPr>
        <w:pStyle w:val="afffffff6"/>
      </w:pPr>
      <w:r>
        <w:t>Р</w:t>
      </w:r>
      <w:r w:rsidR="003405B6">
        <w:t>абота модуля общего управления.</w:t>
      </w:r>
    </w:p>
    <w:p w14:paraId="4DB75A1A" w14:textId="77777777" w:rsidR="006C0B66" w:rsidRDefault="003405B6" w:rsidP="00987F63">
      <w:pPr>
        <w:pStyle w:val="a1"/>
      </w:pPr>
      <w:proofErr w:type="spellStart"/>
      <w:r w:rsidRPr="00E70ACB">
        <w:t>bool</w:t>
      </w:r>
      <w:proofErr w:type="spellEnd"/>
      <w:r w:rsidRPr="00E70ACB">
        <w:t xml:space="preserve"> </w:t>
      </w:r>
      <w:proofErr w:type="spellStart"/>
      <w:r w:rsidRPr="00E70ACB">
        <w:t>ControlSystem_workCondition</w:t>
      </w:r>
      <w:proofErr w:type="spellEnd"/>
      <w:r w:rsidRPr="00E70ACB">
        <w:t>()</w:t>
      </w:r>
    </w:p>
    <w:p w14:paraId="0E087EC6" w14:textId="77777777" w:rsidR="003405B6" w:rsidRDefault="005344A1" w:rsidP="005344A1">
      <w:pPr>
        <w:pStyle w:val="afffffff6"/>
      </w:pPr>
      <w:r>
        <w:t>П</w:t>
      </w:r>
      <w:r w:rsidR="003405B6" w:rsidRPr="00E70ACB">
        <w:t>роверка условий рабочего режима</w:t>
      </w:r>
      <w:r w:rsidR="003405B6">
        <w:t>.</w:t>
      </w:r>
    </w:p>
    <w:p w14:paraId="76F437E9" w14:textId="77777777" w:rsidR="003405B6" w:rsidRDefault="003405B6" w:rsidP="002507D4">
      <w:pPr>
        <w:pStyle w:val="40"/>
      </w:pPr>
      <w:bookmarkStart w:id="182" w:name="_Toc526515363"/>
      <w:r>
        <w:t xml:space="preserve">Компонент </w:t>
      </w:r>
      <w:proofErr w:type="spellStart"/>
      <w:r w:rsidRPr="003C6FE6">
        <w:t>ModeProtection</w:t>
      </w:r>
      <w:bookmarkEnd w:id="182"/>
      <w:proofErr w:type="spellEnd"/>
    </w:p>
    <w:p w14:paraId="1211D883" w14:textId="77777777" w:rsidR="003405B6" w:rsidRDefault="003405B6" w:rsidP="002507D4">
      <w:pPr>
        <w:pStyle w:val="5"/>
      </w:pPr>
      <w:bookmarkStart w:id="183" w:name="_Toc526515364"/>
      <w:r w:rsidRPr="00E14CF4">
        <w:t>Назначение</w:t>
      </w:r>
      <w:bookmarkEnd w:id="183"/>
    </w:p>
    <w:p w14:paraId="51ABDE99" w14:textId="77777777" w:rsidR="003405B6" w:rsidRPr="006C0B66" w:rsidRDefault="003405B6" w:rsidP="006C0B66">
      <w:pPr>
        <w:pStyle w:val="a5"/>
      </w:pPr>
      <w:r w:rsidRPr="006C0B66">
        <w:t>Режим «Защитное состояние»</w:t>
      </w:r>
    </w:p>
    <w:p w14:paraId="49877896" w14:textId="77777777" w:rsidR="003405B6" w:rsidRDefault="003405B6" w:rsidP="002507D4">
      <w:pPr>
        <w:pStyle w:val="5"/>
      </w:pPr>
      <w:r>
        <w:lastRenderedPageBreak/>
        <w:t>Состав компонента</w:t>
      </w:r>
    </w:p>
    <w:p w14:paraId="6D29E6A2" w14:textId="77777777" w:rsidR="003405B6" w:rsidRPr="006C0B66" w:rsidRDefault="003405B6" w:rsidP="006C0B66">
      <w:pPr>
        <w:pStyle w:val="a5"/>
      </w:pPr>
      <w:r w:rsidRPr="006C0B66">
        <w:t>Компонент состоит из одноимённого модуля.</w:t>
      </w:r>
    </w:p>
    <w:p w14:paraId="7B81D460" w14:textId="77777777" w:rsidR="003405B6" w:rsidRDefault="003405B6" w:rsidP="002507D4">
      <w:pPr>
        <w:pStyle w:val="5"/>
      </w:pPr>
      <w:bookmarkStart w:id="184" w:name="_Toc526515365"/>
      <w:r>
        <w:t>Интерфейсы компонента</w:t>
      </w:r>
      <w:bookmarkEnd w:id="184"/>
    </w:p>
    <w:p w14:paraId="3EBD6D12" w14:textId="77777777" w:rsidR="006C0B66" w:rsidRPr="006C0B66" w:rsidRDefault="003405B6" w:rsidP="00987F63">
      <w:pPr>
        <w:pStyle w:val="a1"/>
        <w:rPr>
          <w:lang w:val="uk-UA"/>
        </w:rPr>
      </w:pPr>
      <w:proofErr w:type="spellStart"/>
      <w:r w:rsidRPr="00067226">
        <w:rPr>
          <w:lang w:val="uk-UA"/>
        </w:rPr>
        <w:t>void</w:t>
      </w:r>
      <w:proofErr w:type="spellEnd"/>
      <w:r w:rsidRPr="00067226">
        <w:rPr>
          <w:lang w:val="uk-UA"/>
        </w:rPr>
        <w:t xml:space="preserve"> </w:t>
      </w:r>
      <w:proofErr w:type="spellStart"/>
      <w:r w:rsidRPr="00D8368F">
        <w:rPr>
          <w:lang w:val="uk-UA"/>
        </w:rPr>
        <w:t>ModeProtection</w:t>
      </w:r>
      <w:r>
        <w:rPr>
          <w:lang w:val="uk-UA"/>
        </w:rPr>
        <w:t>_ctor</w:t>
      </w:r>
      <w:proofErr w:type="spellEnd"/>
      <w:r>
        <w:rPr>
          <w:lang w:val="uk-UA"/>
        </w:rPr>
        <w:t>(</w:t>
      </w:r>
      <w:r w:rsidRPr="00067226">
        <w:rPr>
          <w:lang w:val="uk-UA"/>
        </w:rPr>
        <w:t>)</w:t>
      </w:r>
    </w:p>
    <w:p w14:paraId="040E31AC" w14:textId="77777777" w:rsidR="003405B6" w:rsidRPr="00067226" w:rsidRDefault="00F80C19" w:rsidP="00F80C19">
      <w:pPr>
        <w:pStyle w:val="afffffff6"/>
        <w:rPr>
          <w:lang w:val="uk-UA"/>
        </w:rPr>
      </w:pPr>
      <w:r>
        <w:rPr>
          <w:lang w:val="uk-UA"/>
        </w:rPr>
        <w:t>Н</w:t>
      </w:r>
      <w:r w:rsidR="003405B6" w:rsidRPr="00067226">
        <w:rPr>
          <w:lang w:val="uk-UA"/>
        </w:rPr>
        <w:t xml:space="preserve">астройка </w:t>
      </w:r>
      <w:proofErr w:type="spellStart"/>
      <w:r w:rsidR="003405B6" w:rsidRPr="00067226">
        <w:rPr>
          <w:lang w:val="uk-UA"/>
        </w:rPr>
        <w:t>передачи</w:t>
      </w:r>
      <w:proofErr w:type="spellEnd"/>
      <w:r w:rsidR="003405B6" w:rsidRPr="00067226">
        <w:rPr>
          <w:lang w:val="uk-UA"/>
        </w:rPr>
        <w:t xml:space="preserve"> </w:t>
      </w:r>
      <w:proofErr w:type="spellStart"/>
      <w:r w:rsidR="003405B6" w:rsidRPr="00067226">
        <w:rPr>
          <w:lang w:val="uk-UA"/>
        </w:rPr>
        <w:t>кода</w:t>
      </w:r>
      <w:proofErr w:type="spellEnd"/>
      <w:r w:rsidR="003405B6" w:rsidRPr="00067226">
        <w:rPr>
          <w:lang w:val="uk-UA"/>
        </w:rPr>
        <w:t xml:space="preserve"> </w:t>
      </w:r>
      <w:proofErr w:type="spellStart"/>
      <w:r w:rsidR="003405B6" w:rsidRPr="00067226">
        <w:rPr>
          <w:lang w:val="uk-UA"/>
        </w:rPr>
        <w:t>защитного</w:t>
      </w:r>
      <w:proofErr w:type="spellEnd"/>
      <w:r w:rsidR="003405B6" w:rsidRPr="00067226">
        <w:rPr>
          <w:lang w:val="uk-UA"/>
        </w:rPr>
        <w:t xml:space="preserve"> </w:t>
      </w:r>
      <w:proofErr w:type="spellStart"/>
      <w:r w:rsidR="003405B6" w:rsidRPr="00067226">
        <w:rPr>
          <w:lang w:val="uk-UA"/>
        </w:rPr>
        <w:t>отказа</w:t>
      </w:r>
      <w:proofErr w:type="spellEnd"/>
      <w:r w:rsidR="003405B6" w:rsidRPr="00067226">
        <w:rPr>
          <w:lang w:val="uk-UA"/>
        </w:rPr>
        <w:t xml:space="preserve"> (</w:t>
      </w:r>
      <w:proofErr w:type="spellStart"/>
      <w:r w:rsidR="003405B6" w:rsidRPr="00067226">
        <w:rPr>
          <w:lang w:val="uk-UA"/>
        </w:rPr>
        <w:t>используется</w:t>
      </w:r>
      <w:proofErr w:type="spellEnd"/>
      <w:r w:rsidR="003405B6" w:rsidRPr="00067226">
        <w:rPr>
          <w:lang w:val="uk-UA"/>
        </w:rPr>
        <w:t xml:space="preserve"> в </w:t>
      </w:r>
      <w:proofErr w:type="spellStart"/>
      <w:r w:rsidR="003405B6" w:rsidRPr="00067226">
        <w:rPr>
          <w:lang w:val="uk-UA"/>
        </w:rPr>
        <w:t>отладочном</w:t>
      </w:r>
      <w:proofErr w:type="spellEnd"/>
      <w:r w:rsidR="003405B6" w:rsidRPr="00067226">
        <w:rPr>
          <w:lang w:val="uk-UA"/>
        </w:rPr>
        <w:t xml:space="preserve"> режиме)</w:t>
      </w:r>
      <w:r w:rsidR="003405B6">
        <w:rPr>
          <w:lang w:val="uk-UA"/>
        </w:rPr>
        <w:t>;</w:t>
      </w:r>
    </w:p>
    <w:p w14:paraId="2F9436B4" w14:textId="77777777" w:rsidR="006C0B66" w:rsidRDefault="003405B6" w:rsidP="00987F63">
      <w:pPr>
        <w:pStyle w:val="a1"/>
        <w:rPr>
          <w:lang w:val="uk-UA"/>
        </w:rPr>
      </w:pPr>
      <w:proofErr w:type="spellStart"/>
      <w:r w:rsidRPr="00067226">
        <w:rPr>
          <w:lang w:val="uk-UA"/>
        </w:rPr>
        <w:t>void</w:t>
      </w:r>
      <w:proofErr w:type="spellEnd"/>
      <w:r w:rsidRPr="00067226">
        <w:rPr>
          <w:lang w:val="uk-UA"/>
        </w:rPr>
        <w:t xml:space="preserve"> </w:t>
      </w:r>
      <w:proofErr w:type="spellStart"/>
      <w:r w:rsidRPr="00D8368F">
        <w:rPr>
          <w:lang w:val="uk-UA"/>
        </w:rPr>
        <w:t>ModeProtection</w:t>
      </w:r>
      <w:r w:rsidRPr="00067226">
        <w:rPr>
          <w:lang w:val="uk-UA"/>
        </w:rPr>
        <w:t>_run</w:t>
      </w:r>
      <w:proofErr w:type="spellEnd"/>
      <w:r w:rsidRPr="00067226">
        <w:rPr>
          <w:lang w:val="uk-UA"/>
        </w:rPr>
        <w:t>()</w:t>
      </w:r>
    </w:p>
    <w:p w14:paraId="6403591A" w14:textId="77777777" w:rsidR="00CB7A7B" w:rsidRDefault="00F80C19" w:rsidP="00CB7A7B">
      <w:pPr>
        <w:pStyle w:val="afffffff6"/>
        <w:spacing w:after="0"/>
        <w:rPr>
          <w:lang w:val="uk-UA"/>
        </w:rPr>
      </w:pPr>
      <w:proofErr w:type="spellStart"/>
      <w:r>
        <w:rPr>
          <w:lang w:val="uk-UA"/>
        </w:rPr>
        <w:t>П</w:t>
      </w:r>
      <w:r w:rsidR="003405B6">
        <w:rPr>
          <w:lang w:val="uk-UA"/>
        </w:rPr>
        <w:t>ереход</w:t>
      </w:r>
      <w:proofErr w:type="spellEnd"/>
      <w:r w:rsidR="003405B6">
        <w:rPr>
          <w:lang w:val="uk-UA"/>
        </w:rPr>
        <w:t xml:space="preserve"> в </w:t>
      </w:r>
      <w:proofErr w:type="spellStart"/>
      <w:r w:rsidR="003405B6">
        <w:rPr>
          <w:lang w:val="uk-UA"/>
        </w:rPr>
        <w:t>защитное</w:t>
      </w:r>
      <w:proofErr w:type="spellEnd"/>
      <w:r w:rsidR="003405B6">
        <w:rPr>
          <w:lang w:val="uk-UA"/>
        </w:rPr>
        <w:t xml:space="preserve"> </w:t>
      </w:r>
      <w:proofErr w:type="spellStart"/>
      <w:r w:rsidR="003405B6">
        <w:rPr>
          <w:lang w:val="uk-UA"/>
        </w:rPr>
        <w:t>состояние</w:t>
      </w:r>
      <w:proofErr w:type="spellEnd"/>
      <w:r w:rsidR="003405B6">
        <w:rPr>
          <w:lang w:val="uk-UA"/>
        </w:rPr>
        <w:t>.</w:t>
      </w:r>
    </w:p>
    <w:p w14:paraId="6F7E1FBF" w14:textId="77777777" w:rsidR="00CB7A7B" w:rsidRDefault="00CB7A7B" w:rsidP="00CB7A7B">
      <w:pPr>
        <w:pStyle w:val="afffffa"/>
        <w:ind w:left="1134"/>
      </w:pPr>
      <w:r>
        <w:t>Примечание</w:t>
      </w:r>
    </w:p>
    <w:p w14:paraId="5494D267" w14:textId="77777777" w:rsidR="003405B6" w:rsidRPr="00067226" w:rsidRDefault="003405B6" w:rsidP="00F80C19">
      <w:pPr>
        <w:pStyle w:val="afffffff6"/>
        <w:rPr>
          <w:i/>
          <w:lang w:val="uk-UA"/>
        </w:rPr>
      </w:pPr>
      <w:r w:rsidRPr="00067226">
        <w:rPr>
          <w:lang w:val="uk-UA"/>
        </w:rPr>
        <w:t xml:space="preserve">При </w:t>
      </w:r>
      <w:proofErr w:type="spellStart"/>
      <w:r w:rsidRPr="00067226">
        <w:rPr>
          <w:lang w:val="uk-UA"/>
        </w:rPr>
        <w:t>отключении</w:t>
      </w:r>
      <w:proofErr w:type="spellEnd"/>
      <w:r w:rsidRPr="00067226">
        <w:rPr>
          <w:lang w:val="uk-UA"/>
        </w:rPr>
        <w:t xml:space="preserve"> </w:t>
      </w:r>
      <w:proofErr w:type="spellStart"/>
      <w:r w:rsidRPr="00067226">
        <w:rPr>
          <w:lang w:val="uk-UA"/>
        </w:rPr>
        <w:t>периферии</w:t>
      </w:r>
      <w:proofErr w:type="spellEnd"/>
      <w:r w:rsidRPr="00067226">
        <w:rPr>
          <w:lang w:val="uk-UA"/>
        </w:rPr>
        <w:t xml:space="preserve"> </w:t>
      </w:r>
      <w:proofErr w:type="spellStart"/>
      <w:r w:rsidRPr="00067226">
        <w:rPr>
          <w:lang w:val="uk-UA"/>
        </w:rPr>
        <w:t>происходит</w:t>
      </w:r>
      <w:proofErr w:type="spellEnd"/>
      <w:r w:rsidRPr="00067226">
        <w:rPr>
          <w:lang w:val="uk-UA"/>
        </w:rPr>
        <w:t xml:space="preserve"> </w:t>
      </w:r>
      <w:proofErr w:type="spellStart"/>
      <w:r w:rsidRPr="00067226">
        <w:rPr>
          <w:lang w:val="uk-UA"/>
        </w:rPr>
        <w:t>запись</w:t>
      </w:r>
      <w:proofErr w:type="spellEnd"/>
      <w:r w:rsidRPr="00067226">
        <w:rPr>
          <w:lang w:val="uk-UA"/>
        </w:rPr>
        <w:t xml:space="preserve"> в </w:t>
      </w:r>
      <w:proofErr w:type="spellStart"/>
      <w:r w:rsidRPr="00067226">
        <w:rPr>
          <w:lang w:val="uk-UA"/>
        </w:rPr>
        <w:t>EEPROM</w:t>
      </w:r>
      <w:proofErr w:type="spellEnd"/>
      <w:r w:rsidRPr="00067226">
        <w:rPr>
          <w:lang w:val="uk-UA"/>
        </w:rPr>
        <w:t xml:space="preserve"> </w:t>
      </w:r>
      <w:proofErr w:type="spellStart"/>
      <w:r>
        <w:rPr>
          <w:lang w:val="uk-UA"/>
        </w:rPr>
        <w:t>кода</w:t>
      </w:r>
      <w:proofErr w:type="spellEnd"/>
      <w:r>
        <w:rPr>
          <w:lang w:val="uk-UA"/>
        </w:rPr>
        <w:t xml:space="preserve"> </w:t>
      </w:r>
      <w:proofErr w:type="spellStart"/>
      <w:r>
        <w:rPr>
          <w:lang w:val="uk-UA"/>
        </w:rPr>
        <w:t>ЗС</w:t>
      </w:r>
      <w:proofErr w:type="spellEnd"/>
      <w:r>
        <w:rPr>
          <w:lang w:val="uk-UA"/>
        </w:rPr>
        <w:t xml:space="preserve"> и </w:t>
      </w:r>
      <w:proofErr w:type="spellStart"/>
      <w:r>
        <w:rPr>
          <w:lang w:val="uk-UA"/>
        </w:rPr>
        <w:t>информации</w:t>
      </w:r>
      <w:proofErr w:type="spellEnd"/>
      <w:r>
        <w:rPr>
          <w:lang w:val="uk-UA"/>
        </w:rPr>
        <w:t xml:space="preserve"> </w:t>
      </w:r>
      <w:proofErr w:type="spellStart"/>
      <w:r>
        <w:rPr>
          <w:lang w:val="uk-UA"/>
        </w:rPr>
        <w:t>чёрного</w:t>
      </w:r>
      <w:proofErr w:type="spellEnd"/>
      <w:r>
        <w:rPr>
          <w:lang w:val="uk-UA"/>
        </w:rPr>
        <w:t xml:space="preserve"> ящика.</w:t>
      </w:r>
    </w:p>
    <w:p w14:paraId="6C58A889" w14:textId="77777777" w:rsidR="006C0B66" w:rsidRDefault="003405B6" w:rsidP="00987F63">
      <w:pPr>
        <w:pStyle w:val="a1"/>
        <w:rPr>
          <w:lang w:val="uk-UA"/>
        </w:rPr>
      </w:pPr>
      <w:proofErr w:type="spellStart"/>
      <w:r w:rsidRPr="00D8368F">
        <w:rPr>
          <w:lang w:val="uk-UA"/>
        </w:rPr>
        <w:t>void</w:t>
      </w:r>
      <w:proofErr w:type="spellEnd"/>
      <w:r w:rsidRPr="00D8368F">
        <w:rPr>
          <w:lang w:val="uk-UA"/>
        </w:rPr>
        <w:t xml:space="preserve"> </w:t>
      </w:r>
      <w:proofErr w:type="spellStart"/>
      <w:r w:rsidRPr="00D8368F">
        <w:rPr>
          <w:lang w:val="uk-UA"/>
        </w:rPr>
        <w:t>ModeProtectiont_transmitToWait</w:t>
      </w:r>
      <w:proofErr w:type="spellEnd"/>
      <w:r w:rsidRPr="00D8368F">
        <w:rPr>
          <w:lang w:val="uk-UA"/>
        </w:rPr>
        <w:t>()</w:t>
      </w:r>
    </w:p>
    <w:p w14:paraId="204677EC" w14:textId="77777777" w:rsidR="003405B6" w:rsidRDefault="00F80C19" w:rsidP="00F80C19">
      <w:pPr>
        <w:pStyle w:val="afffffff6"/>
        <w:rPr>
          <w:lang w:val="uk-UA"/>
        </w:rPr>
      </w:pPr>
      <w:proofErr w:type="spellStart"/>
      <w:r>
        <w:rPr>
          <w:lang w:val="uk-UA"/>
        </w:rPr>
        <w:t>П</w:t>
      </w:r>
      <w:r w:rsidR="003405B6" w:rsidRPr="00D8368F">
        <w:rPr>
          <w:lang w:val="uk-UA"/>
        </w:rPr>
        <w:t>ереход</w:t>
      </w:r>
      <w:proofErr w:type="spellEnd"/>
      <w:r w:rsidR="003405B6" w:rsidRPr="00D8368F">
        <w:rPr>
          <w:lang w:val="uk-UA"/>
        </w:rPr>
        <w:t xml:space="preserve"> в </w:t>
      </w:r>
      <w:proofErr w:type="spellStart"/>
      <w:r w:rsidR="003405B6" w:rsidRPr="00D8368F">
        <w:rPr>
          <w:lang w:val="uk-UA"/>
        </w:rPr>
        <w:t>состояние</w:t>
      </w:r>
      <w:proofErr w:type="spellEnd"/>
      <w:r w:rsidR="003405B6" w:rsidRPr="00D8368F">
        <w:rPr>
          <w:lang w:val="uk-UA"/>
        </w:rPr>
        <w:t xml:space="preserve"> </w:t>
      </w:r>
      <w:proofErr w:type="spellStart"/>
      <w:r w:rsidR="003405B6" w:rsidRPr="00D8368F">
        <w:rPr>
          <w:lang w:val="uk-UA"/>
        </w:rPr>
        <w:t>бесконечного</w:t>
      </w:r>
      <w:proofErr w:type="spellEnd"/>
      <w:r w:rsidR="003405B6">
        <w:rPr>
          <w:lang w:val="uk-UA"/>
        </w:rPr>
        <w:t>.</w:t>
      </w:r>
    </w:p>
    <w:p w14:paraId="4A735ECB" w14:textId="77777777" w:rsidR="006C0B66" w:rsidRDefault="003405B6" w:rsidP="00987F63">
      <w:pPr>
        <w:pStyle w:val="a1"/>
        <w:rPr>
          <w:lang w:val="uk-UA"/>
        </w:rPr>
      </w:pPr>
      <w:proofErr w:type="spellStart"/>
      <w:r w:rsidRPr="00D8368F">
        <w:rPr>
          <w:lang w:val="uk-UA"/>
        </w:rPr>
        <w:t>void</w:t>
      </w:r>
      <w:proofErr w:type="spellEnd"/>
      <w:r w:rsidRPr="00D8368F">
        <w:rPr>
          <w:lang w:val="uk-UA"/>
        </w:rPr>
        <w:t xml:space="preserve"> </w:t>
      </w:r>
      <w:proofErr w:type="spellStart"/>
      <w:r w:rsidRPr="00D8368F">
        <w:rPr>
          <w:lang w:val="uk-UA"/>
        </w:rPr>
        <w:t>ModeProtection_infinityLoop</w:t>
      </w:r>
      <w:proofErr w:type="spellEnd"/>
      <w:r w:rsidRPr="00D8368F">
        <w:rPr>
          <w:lang w:val="uk-UA"/>
        </w:rPr>
        <w:t>()</w:t>
      </w:r>
    </w:p>
    <w:p w14:paraId="47086537" w14:textId="77777777" w:rsidR="003405B6" w:rsidRPr="00D8368F" w:rsidRDefault="00F80C19" w:rsidP="00F80C19">
      <w:pPr>
        <w:pStyle w:val="afffffff6"/>
        <w:rPr>
          <w:i/>
          <w:lang w:val="uk-UA"/>
        </w:rPr>
      </w:pPr>
      <w:proofErr w:type="spellStart"/>
      <w:r>
        <w:rPr>
          <w:lang w:val="uk-UA"/>
        </w:rPr>
        <w:t>П</w:t>
      </w:r>
      <w:r w:rsidR="003405B6" w:rsidRPr="00D8368F">
        <w:rPr>
          <w:lang w:val="uk-UA"/>
        </w:rPr>
        <w:t>устой</w:t>
      </w:r>
      <w:proofErr w:type="spellEnd"/>
      <w:r w:rsidR="003405B6" w:rsidRPr="00D8368F">
        <w:rPr>
          <w:lang w:val="uk-UA"/>
        </w:rPr>
        <w:t xml:space="preserve"> </w:t>
      </w:r>
      <w:proofErr w:type="spellStart"/>
      <w:r w:rsidR="003405B6" w:rsidRPr="00D8368F">
        <w:rPr>
          <w:lang w:val="uk-UA"/>
        </w:rPr>
        <w:t>бесконечный</w:t>
      </w:r>
      <w:proofErr w:type="spellEnd"/>
      <w:r w:rsidR="003405B6" w:rsidRPr="00D8368F">
        <w:rPr>
          <w:lang w:val="uk-UA"/>
        </w:rPr>
        <w:t xml:space="preserve"> цикл</w:t>
      </w:r>
      <w:r w:rsidR="003405B6">
        <w:rPr>
          <w:lang w:val="uk-UA"/>
        </w:rPr>
        <w:t>;</w:t>
      </w:r>
    </w:p>
    <w:p w14:paraId="281FD629" w14:textId="77777777" w:rsidR="006C0B66" w:rsidRPr="006C0B66" w:rsidRDefault="003405B6" w:rsidP="00987F63">
      <w:pPr>
        <w:pStyle w:val="a1"/>
        <w:rPr>
          <w:lang w:val="uk-UA"/>
        </w:rPr>
      </w:pPr>
      <w:proofErr w:type="spellStart"/>
      <w:r w:rsidRPr="00D8368F">
        <w:rPr>
          <w:lang w:val="uk-UA"/>
        </w:rPr>
        <w:t>void</w:t>
      </w:r>
      <w:proofErr w:type="spellEnd"/>
      <w:r w:rsidRPr="00D8368F">
        <w:rPr>
          <w:lang w:val="uk-UA"/>
        </w:rPr>
        <w:t xml:space="preserve"> </w:t>
      </w:r>
      <w:proofErr w:type="spellStart"/>
      <w:r w:rsidRPr="00D8368F">
        <w:rPr>
          <w:lang w:val="uk-UA"/>
        </w:rPr>
        <w:t>ModeProtection_ClearPS</w:t>
      </w:r>
      <w:proofErr w:type="spellEnd"/>
      <w:r w:rsidRPr="00D8368F">
        <w:rPr>
          <w:lang w:val="uk-UA"/>
        </w:rPr>
        <w:t>()</w:t>
      </w:r>
    </w:p>
    <w:p w14:paraId="68679AF0" w14:textId="77777777" w:rsidR="003405B6" w:rsidRPr="00D8368F" w:rsidRDefault="00F80C19" w:rsidP="00F80C19">
      <w:pPr>
        <w:pStyle w:val="afffffff6"/>
        <w:rPr>
          <w:lang w:val="uk-UA"/>
        </w:rPr>
      </w:pPr>
      <w:proofErr w:type="spellStart"/>
      <w:r>
        <w:rPr>
          <w:lang w:val="uk-UA"/>
        </w:rPr>
        <w:t>С</w:t>
      </w:r>
      <w:r w:rsidR="003405B6" w:rsidRPr="00D8368F">
        <w:rPr>
          <w:lang w:val="uk-UA"/>
        </w:rPr>
        <w:t>нятие</w:t>
      </w:r>
      <w:proofErr w:type="spellEnd"/>
      <w:r w:rsidR="003405B6" w:rsidRPr="00D8368F">
        <w:rPr>
          <w:lang w:val="uk-UA"/>
        </w:rPr>
        <w:t xml:space="preserve"> </w:t>
      </w:r>
      <w:proofErr w:type="spellStart"/>
      <w:r w:rsidR="003405B6" w:rsidRPr="00D8368F">
        <w:rPr>
          <w:lang w:val="uk-UA"/>
        </w:rPr>
        <w:t>состояния</w:t>
      </w:r>
      <w:proofErr w:type="spellEnd"/>
      <w:r w:rsidR="003405B6" w:rsidRPr="00D8368F">
        <w:rPr>
          <w:lang w:val="uk-UA"/>
        </w:rPr>
        <w:t xml:space="preserve"> </w:t>
      </w:r>
      <w:proofErr w:type="spellStart"/>
      <w:r w:rsidR="003405B6" w:rsidRPr="00D8368F">
        <w:rPr>
          <w:lang w:val="uk-UA"/>
        </w:rPr>
        <w:t>защитного</w:t>
      </w:r>
      <w:proofErr w:type="spellEnd"/>
      <w:r w:rsidR="003405B6" w:rsidRPr="00D8368F">
        <w:rPr>
          <w:lang w:val="uk-UA"/>
        </w:rPr>
        <w:t xml:space="preserve"> </w:t>
      </w:r>
      <w:proofErr w:type="spellStart"/>
      <w:r w:rsidR="003405B6" w:rsidRPr="00D8368F">
        <w:rPr>
          <w:lang w:val="uk-UA"/>
        </w:rPr>
        <w:t>отказа</w:t>
      </w:r>
      <w:proofErr w:type="spellEnd"/>
      <w:r w:rsidR="003405B6" w:rsidRPr="00D8368F">
        <w:rPr>
          <w:lang w:val="uk-UA"/>
        </w:rPr>
        <w:t>.</w:t>
      </w:r>
    </w:p>
    <w:p w14:paraId="69AFE44B" w14:textId="77777777" w:rsidR="003405B6" w:rsidRDefault="003405B6" w:rsidP="002507D4">
      <w:pPr>
        <w:pStyle w:val="40"/>
      </w:pPr>
      <w:bookmarkStart w:id="185" w:name="_Toc526515366"/>
      <w:r>
        <w:t xml:space="preserve">Компонент </w:t>
      </w:r>
      <w:proofErr w:type="spellStart"/>
      <w:r w:rsidRPr="00FD51B1">
        <w:t>OverloadDet</w:t>
      </w:r>
      <w:bookmarkEnd w:id="185"/>
      <w:proofErr w:type="spellEnd"/>
    </w:p>
    <w:p w14:paraId="1BD5FBCC" w14:textId="77777777" w:rsidR="003405B6" w:rsidRPr="00E210A8" w:rsidRDefault="003405B6" w:rsidP="002507D4">
      <w:pPr>
        <w:pStyle w:val="5"/>
      </w:pPr>
      <w:bookmarkStart w:id="186" w:name="_Toc526515367"/>
      <w:r w:rsidRPr="00E14CF4">
        <w:t>Назначение</w:t>
      </w:r>
      <w:bookmarkEnd w:id="186"/>
    </w:p>
    <w:p w14:paraId="7B297FD2" w14:textId="77777777" w:rsidR="003405B6" w:rsidRPr="00E210A8" w:rsidRDefault="003405B6" w:rsidP="006C0B66">
      <w:pPr>
        <w:pStyle w:val="a5"/>
      </w:pPr>
      <w:r w:rsidRPr="00E210A8">
        <w:t>Определение перегрузок по току</w:t>
      </w:r>
      <w:r>
        <w:t>.</w:t>
      </w:r>
    </w:p>
    <w:p w14:paraId="02199CC5" w14:textId="77777777" w:rsidR="003405B6" w:rsidRPr="00E210A8" w:rsidRDefault="003405B6" w:rsidP="002507D4">
      <w:pPr>
        <w:pStyle w:val="5"/>
      </w:pPr>
      <w:r>
        <w:t>Состав компонента</w:t>
      </w:r>
    </w:p>
    <w:p w14:paraId="2B9FE040" w14:textId="77777777" w:rsidR="003405B6" w:rsidRDefault="003405B6" w:rsidP="006C0B66">
      <w:pPr>
        <w:pStyle w:val="a5"/>
        <w:rPr>
          <w:lang w:val="uk-UA"/>
        </w:rPr>
      </w:pPr>
      <w:r>
        <w:rPr>
          <w:lang w:val="uk-UA"/>
        </w:rPr>
        <w:t xml:space="preserve">Компонент </w:t>
      </w:r>
      <w:proofErr w:type="spellStart"/>
      <w:r>
        <w:rPr>
          <w:lang w:val="uk-UA"/>
        </w:rPr>
        <w:t>состоит</w:t>
      </w:r>
      <w:proofErr w:type="spellEnd"/>
      <w:r>
        <w:rPr>
          <w:lang w:val="uk-UA"/>
        </w:rPr>
        <w:t xml:space="preserve"> </w:t>
      </w:r>
      <w:proofErr w:type="spellStart"/>
      <w:r>
        <w:rPr>
          <w:lang w:val="uk-UA"/>
        </w:rPr>
        <w:t>из</w:t>
      </w:r>
      <w:proofErr w:type="spellEnd"/>
      <w:r>
        <w:rPr>
          <w:lang w:val="uk-UA"/>
        </w:rPr>
        <w:t xml:space="preserve"> </w:t>
      </w:r>
      <w:proofErr w:type="spellStart"/>
      <w:r>
        <w:rPr>
          <w:lang w:val="uk-UA"/>
        </w:rPr>
        <w:t>одноимённого</w:t>
      </w:r>
      <w:proofErr w:type="spellEnd"/>
      <w:r>
        <w:rPr>
          <w:lang w:val="uk-UA"/>
        </w:rPr>
        <w:t xml:space="preserve"> модуля.</w:t>
      </w:r>
    </w:p>
    <w:p w14:paraId="2F6AB0F3" w14:textId="77777777" w:rsidR="003405B6" w:rsidRDefault="003405B6" w:rsidP="002507D4">
      <w:pPr>
        <w:pStyle w:val="5"/>
      </w:pPr>
      <w:bookmarkStart w:id="187" w:name="_Toc526515368"/>
      <w:r>
        <w:t>Интерфейсы компонента</w:t>
      </w:r>
      <w:bookmarkEnd w:id="187"/>
    </w:p>
    <w:p w14:paraId="2B131F83" w14:textId="77777777" w:rsidR="006C0B66" w:rsidRDefault="003405B6" w:rsidP="00987F63">
      <w:pPr>
        <w:pStyle w:val="a1"/>
        <w:rPr>
          <w:lang w:val="uk-UA"/>
        </w:rPr>
      </w:pPr>
      <w:proofErr w:type="spellStart"/>
      <w:r w:rsidRPr="00E210A8">
        <w:t>void</w:t>
      </w:r>
      <w:proofErr w:type="spellEnd"/>
      <w:r w:rsidRPr="00E210A8">
        <w:rPr>
          <w:lang w:val="uk-UA"/>
        </w:rPr>
        <w:t xml:space="preserve"> </w:t>
      </w:r>
      <w:proofErr w:type="spellStart"/>
      <w:r w:rsidRPr="00E210A8">
        <w:t>OverloadDet</w:t>
      </w:r>
      <w:proofErr w:type="spellEnd"/>
      <w:r w:rsidRPr="00E210A8">
        <w:rPr>
          <w:lang w:val="uk-UA"/>
        </w:rPr>
        <w:t>_</w:t>
      </w:r>
      <w:proofErr w:type="spellStart"/>
      <w:r w:rsidRPr="00E210A8">
        <w:t>ctor</w:t>
      </w:r>
      <w:proofErr w:type="spellEnd"/>
      <w:r w:rsidRPr="00E210A8">
        <w:rPr>
          <w:lang w:val="uk-UA"/>
        </w:rPr>
        <w:t>()</w:t>
      </w:r>
    </w:p>
    <w:p w14:paraId="17ACB823" w14:textId="77777777" w:rsidR="003405B6" w:rsidRPr="00E210A8" w:rsidRDefault="00F80C19" w:rsidP="00F80C19">
      <w:pPr>
        <w:pStyle w:val="afffffff6"/>
        <w:rPr>
          <w:lang w:val="uk-UA"/>
        </w:rPr>
      </w:pPr>
      <w:proofErr w:type="spellStart"/>
      <w:r w:rsidRPr="00E210A8">
        <w:rPr>
          <w:lang w:val="uk-UA"/>
        </w:rPr>
        <w:t>И</w:t>
      </w:r>
      <w:r w:rsidR="003405B6" w:rsidRPr="00E210A8">
        <w:rPr>
          <w:lang w:val="uk-UA"/>
        </w:rPr>
        <w:t>нициализация</w:t>
      </w:r>
      <w:proofErr w:type="spellEnd"/>
      <w:r w:rsidR="003405B6" w:rsidRPr="00E210A8">
        <w:rPr>
          <w:lang w:val="uk-UA"/>
        </w:rPr>
        <w:t xml:space="preserve"> компонента</w:t>
      </w:r>
      <w:r>
        <w:rPr>
          <w:lang w:val="uk-UA"/>
        </w:rPr>
        <w:t>.</w:t>
      </w:r>
    </w:p>
    <w:p w14:paraId="5820DE7F" w14:textId="77777777" w:rsidR="006C0B66" w:rsidRDefault="003405B6" w:rsidP="00987F63">
      <w:pPr>
        <w:pStyle w:val="a1"/>
        <w:rPr>
          <w:lang w:val="uk-UA"/>
        </w:rPr>
      </w:pPr>
      <w:proofErr w:type="spellStart"/>
      <w:r w:rsidRPr="00E210A8">
        <w:rPr>
          <w:lang w:val="uk-UA"/>
        </w:rPr>
        <w:lastRenderedPageBreak/>
        <w:t>void</w:t>
      </w:r>
      <w:proofErr w:type="spellEnd"/>
      <w:r w:rsidRPr="00E210A8">
        <w:rPr>
          <w:lang w:val="uk-UA"/>
        </w:rPr>
        <w:t xml:space="preserve"> </w:t>
      </w:r>
      <w:proofErr w:type="spellStart"/>
      <w:r w:rsidRPr="00E210A8">
        <w:rPr>
          <w:lang w:val="uk-UA"/>
        </w:rPr>
        <w:t>OverloadDet_run</w:t>
      </w:r>
      <w:proofErr w:type="spellEnd"/>
      <w:r w:rsidRPr="00E210A8">
        <w:rPr>
          <w:lang w:val="uk-UA"/>
        </w:rPr>
        <w:t>()</w:t>
      </w:r>
    </w:p>
    <w:p w14:paraId="0004886E" w14:textId="77777777" w:rsidR="003405B6" w:rsidRPr="00E210A8" w:rsidRDefault="00F80C19" w:rsidP="00F80C19">
      <w:pPr>
        <w:pStyle w:val="afffffff6"/>
        <w:rPr>
          <w:lang w:val="uk-UA"/>
        </w:rPr>
      </w:pPr>
      <w:proofErr w:type="spellStart"/>
      <w:r>
        <w:rPr>
          <w:lang w:val="uk-UA"/>
        </w:rPr>
        <w:t>У</w:t>
      </w:r>
      <w:r w:rsidR="003405B6" w:rsidRPr="00E210A8">
        <w:rPr>
          <w:lang w:val="uk-UA"/>
        </w:rPr>
        <w:t>правление</w:t>
      </w:r>
      <w:proofErr w:type="spellEnd"/>
      <w:r w:rsidR="003405B6" w:rsidRPr="00E210A8">
        <w:rPr>
          <w:lang w:val="uk-UA"/>
        </w:rPr>
        <w:t xml:space="preserve"> </w:t>
      </w:r>
      <w:proofErr w:type="spellStart"/>
      <w:r w:rsidR="003405B6" w:rsidRPr="00E210A8">
        <w:rPr>
          <w:lang w:val="uk-UA"/>
        </w:rPr>
        <w:t>работой</w:t>
      </w:r>
      <w:proofErr w:type="spellEnd"/>
      <w:r w:rsidR="003405B6" w:rsidRPr="00E210A8">
        <w:rPr>
          <w:lang w:val="uk-UA"/>
        </w:rPr>
        <w:t xml:space="preserve"> компонента</w:t>
      </w:r>
      <w:r>
        <w:rPr>
          <w:lang w:val="uk-UA"/>
        </w:rPr>
        <w:t>.</w:t>
      </w:r>
    </w:p>
    <w:p w14:paraId="48F292B7" w14:textId="77777777" w:rsidR="006C0B66" w:rsidRDefault="003405B6" w:rsidP="00987F63">
      <w:pPr>
        <w:pStyle w:val="a1"/>
        <w:rPr>
          <w:lang w:val="uk-UA"/>
        </w:rPr>
      </w:pPr>
      <w:proofErr w:type="spellStart"/>
      <w:r w:rsidRPr="00E210A8">
        <w:rPr>
          <w:lang w:val="uk-UA"/>
        </w:rPr>
        <w:t>bool</w:t>
      </w:r>
      <w:proofErr w:type="spellEnd"/>
      <w:r w:rsidRPr="00E210A8">
        <w:rPr>
          <w:lang w:val="uk-UA"/>
        </w:rPr>
        <w:t xml:space="preserve"> </w:t>
      </w:r>
      <w:proofErr w:type="spellStart"/>
      <w:r w:rsidRPr="00E210A8">
        <w:rPr>
          <w:lang w:val="uk-UA"/>
        </w:rPr>
        <w:t>OverloadDet_isScThreePhaseGen</w:t>
      </w:r>
      <w:proofErr w:type="spellEnd"/>
      <w:r w:rsidRPr="00E210A8">
        <w:rPr>
          <w:lang w:val="uk-UA"/>
        </w:rPr>
        <w:t>()</w:t>
      </w:r>
    </w:p>
    <w:p w14:paraId="1CF35D83" w14:textId="77777777" w:rsidR="003405B6" w:rsidRDefault="00F80C19" w:rsidP="00F80C19">
      <w:pPr>
        <w:pStyle w:val="afffffff6"/>
        <w:rPr>
          <w:lang w:val="uk-UA"/>
        </w:rPr>
      </w:pPr>
      <w:proofErr w:type="spellStart"/>
      <w:r>
        <w:rPr>
          <w:lang w:val="uk-UA"/>
        </w:rPr>
        <w:t>П</w:t>
      </w:r>
      <w:r w:rsidR="003405B6" w:rsidRPr="00E210A8">
        <w:rPr>
          <w:lang w:val="uk-UA"/>
        </w:rPr>
        <w:t>роверка</w:t>
      </w:r>
      <w:proofErr w:type="spellEnd"/>
      <w:r w:rsidR="003405B6" w:rsidRPr="00E210A8">
        <w:rPr>
          <w:lang w:val="uk-UA"/>
        </w:rPr>
        <w:t xml:space="preserve"> </w:t>
      </w:r>
      <w:proofErr w:type="spellStart"/>
      <w:r w:rsidR="003405B6">
        <w:rPr>
          <w:lang w:val="uk-UA"/>
        </w:rPr>
        <w:t>наличия</w:t>
      </w:r>
      <w:proofErr w:type="spellEnd"/>
      <w:r w:rsidR="003405B6">
        <w:rPr>
          <w:lang w:val="uk-UA"/>
        </w:rPr>
        <w:t xml:space="preserve"> кроткого </w:t>
      </w:r>
      <w:proofErr w:type="spellStart"/>
      <w:r w:rsidR="003405B6">
        <w:rPr>
          <w:lang w:val="uk-UA"/>
        </w:rPr>
        <w:t>замыкания</w:t>
      </w:r>
      <w:proofErr w:type="spellEnd"/>
      <w:r w:rsidR="003405B6">
        <w:rPr>
          <w:lang w:val="uk-UA"/>
        </w:rPr>
        <w:t xml:space="preserve"> в </w:t>
      </w:r>
      <w:proofErr w:type="spellStart"/>
      <w:r w:rsidR="003405B6">
        <w:rPr>
          <w:lang w:val="uk-UA"/>
        </w:rPr>
        <w:t>цепях</w:t>
      </w:r>
      <w:proofErr w:type="spellEnd"/>
      <w:r w:rsidR="003405B6">
        <w:rPr>
          <w:lang w:val="uk-UA"/>
        </w:rPr>
        <w:t xml:space="preserve"> 3-фазного генератора.</w:t>
      </w:r>
    </w:p>
    <w:p w14:paraId="3F572290" w14:textId="77777777" w:rsidR="006C0B66" w:rsidRDefault="003405B6" w:rsidP="00987F63">
      <w:pPr>
        <w:pStyle w:val="a1"/>
        <w:rPr>
          <w:lang w:val="uk-UA"/>
        </w:rPr>
      </w:pPr>
      <w:proofErr w:type="spellStart"/>
      <w:r w:rsidRPr="00E210A8">
        <w:rPr>
          <w:lang w:val="uk-UA"/>
        </w:rPr>
        <w:t>bool</w:t>
      </w:r>
      <w:proofErr w:type="spellEnd"/>
      <w:r w:rsidRPr="00E210A8">
        <w:rPr>
          <w:lang w:val="uk-UA"/>
        </w:rPr>
        <w:t xml:space="preserve"> </w:t>
      </w:r>
      <w:proofErr w:type="spellStart"/>
      <w:r w:rsidRPr="00E210A8">
        <w:rPr>
          <w:lang w:val="uk-UA"/>
        </w:rPr>
        <w:t>OverloadDet_igetScThreePhaseGenTrig</w:t>
      </w:r>
      <w:proofErr w:type="spellEnd"/>
      <w:r w:rsidRPr="00E210A8">
        <w:rPr>
          <w:lang w:val="uk-UA"/>
        </w:rPr>
        <w:t>()</w:t>
      </w:r>
    </w:p>
    <w:p w14:paraId="0CD5BC17" w14:textId="77777777" w:rsidR="003405B6" w:rsidRDefault="00F80C19" w:rsidP="00F80C19">
      <w:pPr>
        <w:pStyle w:val="afffffff6"/>
        <w:rPr>
          <w:lang w:val="uk-UA"/>
        </w:rPr>
      </w:pPr>
      <w:proofErr w:type="spellStart"/>
      <w:r>
        <w:rPr>
          <w:lang w:val="uk-UA"/>
        </w:rPr>
        <w:t>П</w:t>
      </w:r>
      <w:r w:rsidR="003405B6" w:rsidRPr="00E210A8">
        <w:rPr>
          <w:lang w:val="uk-UA"/>
        </w:rPr>
        <w:t>роверка</w:t>
      </w:r>
      <w:proofErr w:type="spellEnd"/>
      <w:r w:rsidR="003405B6" w:rsidRPr="00E210A8">
        <w:rPr>
          <w:lang w:val="uk-UA"/>
        </w:rPr>
        <w:t xml:space="preserve"> </w:t>
      </w:r>
      <w:proofErr w:type="spellStart"/>
      <w:r w:rsidR="003405B6" w:rsidRPr="00E210A8">
        <w:rPr>
          <w:lang w:val="uk-UA"/>
        </w:rPr>
        <w:t>флага</w:t>
      </w:r>
      <w:proofErr w:type="spellEnd"/>
      <w:r w:rsidR="003405B6" w:rsidRPr="00E210A8">
        <w:rPr>
          <w:lang w:val="uk-UA"/>
        </w:rPr>
        <w:t xml:space="preserve"> КЗ, </w:t>
      </w:r>
      <w:proofErr w:type="spellStart"/>
      <w:r w:rsidR="003405B6" w:rsidRPr="00E210A8">
        <w:rPr>
          <w:lang w:val="uk-UA"/>
        </w:rPr>
        <w:t>который</w:t>
      </w:r>
      <w:proofErr w:type="spellEnd"/>
      <w:r w:rsidR="003405B6" w:rsidRPr="00E210A8">
        <w:rPr>
          <w:lang w:val="uk-UA"/>
        </w:rPr>
        <w:t xml:space="preserve"> </w:t>
      </w:r>
      <w:proofErr w:type="spellStart"/>
      <w:r w:rsidR="003405B6" w:rsidRPr="00E210A8">
        <w:rPr>
          <w:lang w:val="uk-UA"/>
        </w:rPr>
        <w:t>идёт</w:t>
      </w:r>
      <w:proofErr w:type="spellEnd"/>
      <w:r w:rsidR="003405B6" w:rsidRPr="00E210A8">
        <w:rPr>
          <w:lang w:val="uk-UA"/>
        </w:rPr>
        <w:t xml:space="preserve"> в поле </w:t>
      </w:r>
      <w:proofErr w:type="spellStart"/>
      <w:r w:rsidR="003405B6" w:rsidRPr="00E210A8">
        <w:rPr>
          <w:lang w:val="uk-UA"/>
        </w:rPr>
        <w:t>статуса</w:t>
      </w:r>
      <w:proofErr w:type="spellEnd"/>
      <w:r w:rsidR="003405B6" w:rsidRPr="00E210A8">
        <w:rPr>
          <w:lang w:val="uk-UA"/>
        </w:rPr>
        <w:t xml:space="preserve"> при </w:t>
      </w:r>
      <w:proofErr w:type="spellStart"/>
      <w:r w:rsidR="003405B6" w:rsidRPr="00E210A8">
        <w:rPr>
          <w:lang w:val="uk-UA"/>
        </w:rPr>
        <w:t>обмене</w:t>
      </w:r>
      <w:proofErr w:type="spellEnd"/>
      <w:r w:rsidR="003405B6" w:rsidRPr="00E210A8">
        <w:rPr>
          <w:lang w:val="uk-UA"/>
        </w:rPr>
        <w:t xml:space="preserve"> с </w:t>
      </w:r>
      <w:proofErr w:type="spellStart"/>
      <w:r w:rsidR="003405B6" w:rsidRPr="00E210A8">
        <w:rPr>
          <w:lang w:val="uk-UA"/>
        </w:rPr>
        <w:t>УС</w:t>
      </w:r>
      <w:proofErr w:type="spellEnd"/>
      <w:r w:rsidR="003405B6">
        <w:rPr>
          <w:lang w:val="uk-UA"/>
        </w:rPr>
        <w:t>.</w:t>
      </w:r>
    </w:p>
    <w:p w14:paraId="7E9D86A8" w14:textId="77777777" w:rsidR="00CB7A7B" w:rsidRDefault="00CB7A7B" w:rsidP="00CB7A7B">
      <w:pPr>
        <w:pStyle w:val="a1"/>
        <w:rPr>
          <w:lang w:val="uk-UA"/>
        </w:rPr>
      </w:pPr>
      <w:proofErr w:type="spellStart"/>
      <w:r w:rsidRPr="00CB7A7B">
        <w:rPr>
          <w:lang w:val="uk-UA"/>
        </w:rPr>
        <w:t>OverloadDet_isScContrGen</w:t>
      </w:r>
      <w:proofErr w:type="spellEnd"/>
      <w:r>
        <w:rPr>
          <w:lang w:val="uk-UA"/>
        </w:rPr>
        <w:t>()</w:t>
      </w:r>
    </w:p>
    <w:p w14:paraId="7C43E618" w14:textId="77777777" w:rsidR="00CB7A7B" w:rsidRDefault="00CB7A7B" w:rsidP="00CB7A7B">
      <w:pPr>
        <w:pStyle w:val="afffffff6"/>
        <w:rPr>
          <w:lang w:val="uk-UA"/>
        </w:rPr>
      </w:pPr>
      <w:proofErr w:type="spellStart"/>
      <w:r w:rsidRPr="00CB7A7B">
        <w:rPr>
          <w:lang w:val="uk-UA"/>
        </w:rPr>
        <w:t>Проверка</w:t>
      </w:r>
      <w:proofErr w:type="spellEnd"/>
      <w:r w:rsidRPr="00CB7A7B">
        <w:rPr>
          <w:lang w:val="uk-UA"/>
        </w:rPr>
        <w:t xml:space="preserve"> </w:t>
      </w:r>
      <w:proofErr w:type="spellStart"/>
      <w:r w:rsidRPr="00CB7A7B">
        <w:rPr>
          <w:lang w:val="uk-UA"/>
        </w:rPr>
        <w:t>наличия</w:t>
      </w:r>
      <w:proofErr w:type="spellEnd"/>
      <w:r w:rsidRPr="00CB7A7B">
        <w:rPr>
          <w:lang w:val="uk-UA"/>
        </w:rPr>
        <w:t xml:space="preserve"> </w:t>
      </w:r>
      <w:r>
        <w:rPr>
          <w:lang w:val="uk-UA"/>
        </w:rPr>
        <w:t>КЗ</w:t>
      </w:r>
      <w:r w:rsidRPr="00CB7A7B">
        <w:rPr>
          <w:lang w:val="uk-UA"/>
        </w:rPr>
        <w:t xml:space="preserve"> в </w:t>
      </w:r>
      <w:proofErr w:type="spellStart"/>
      <w:r w:rsidRPr="00CB7A7B">
        <w:rPr>
          <w:lang w:val="uk-UA"/>
        </w:rPr>
        <w:t>цепях</w:t>
      </w:r>
      <w:proofErr w:type="spellEnd"/>
      <w:r w:rsidRPr="00CB7A7B">
        <w:rPr>
          <w:lang w:val="uk-UA"/>
        </w:rPr>
        <w:t xml:space="preserve"> контрольного генератора.</w:t>
      </w:r>
    </w:p>
    <w:p w14:paraId="53DF2BB7" w14:textId="77777777" w:rsidR="00CB7A7B" w:rsidRDefault="00CB7A7B" w:rsidP="00CB7A7B">
      <w:pPr>
        <w:pStyle w:val="a1"/>
        <w:rPr>
          <w:lang w:val="uk-UA"/>
        </w:rPr>
      </w:pPr>
      <w:proofErr w:type="spellStart"/>
      <w:r w:rsidRPr="00E210A8">
        <w:rPr>
          <w:lang w:val="uk-UA"/>
        </w:rPr>
        <w:t>bool</w:t>
      </w:r>
      <w:proofErr w:type="spellEnd"/>
      <w:r w:rsidRPr="00E210A8">
        <w:rPr>
          <w:lang w:val="uk-UA"/>
        </w:rPr>
        <w:t xml:space="preserve"> </w:t>
      </w:r>
      <w:proofErr w:type="spellStart"/>
      <w:r w:rsidRPr="00E210A8">
        <w:rPr>
          <w:lang w:val="uk-UA"/>
        </w:rPr>
        <w:t>OverloadDet_igetScThreePhaseGenTrig</w:t>
      </w:r>
      <w:proofErr w:type="spellEnd"/>
      <w:r w:rsidRPr="00E210A8">
        <w:rPr>
          <w:lang w:val="uk-UA"/>
        </w:rPr>
        <w:t xml:space="preserve"> ()</w:t>
      </w:r>
    </w:p>
    <w:p w14:paraId="339CF535" w14:textId="77777777" w:rsidR="00CB7A7B" w:rsidRDefault="001D50FB" w:rsidP="00CB7A7B">
      <w:pPr>
        <w:pStyle w:val="afffffff6"/>
        <w:rPr>
          <w:lang w:val="uk-UA"/>
        </w:rPr>
      </w:pPr>
      <w:proofErr w:type="spellStart"/>
      <w:r w:rsidRPr="001D50FB">
        <w:rPr>
          <w:lang w:val="uk-UA"/>
        </w:rPr>
        <w:t>Проверка</w:t>
      </w:r>
      <w:proofErr w:type="spellEnd"/>
      <w:r w:rsidRPr="001D50FB">
        <w:rPr>
          <w:lang w:val="uk-UA"/>
        </w:rPr>
        <w:t xml:space="preserve"> </w:t>
      </w:r>
      <w:proofErr w:type="spellStart"/>
      <w:r w:rsidRPr="001D50FB">
        <w:rPr>
          <w:lang w:val="uk-UA"/>
        </w:rPr>
        <w:t>наличия</w:t>
      </w:r>
      <w:proofErr w:type="spellEnd"/>
      <w:r w:rsidRPr="001D50FB">
        <w:rPr>
          <w:lang w:val="uk-UA"/>
        </w:rPr>
        <w:t xml:space="preserve"> </w:t>
      </w:r>
      <w:proofErr w:type="spellStart"/>
      <w:r w:rsidRPr="001D50FB">
        <w:rPr>
          <w:lang w:val="uk-UA"/>
        </w:rPr>
        <w:t>срабатывания</w:t>
      </w:r>
      <w:proofErr w:type="spellEnd"/>
      <w:r w:rsidRPr="001D50FB">
        <w:rPr>
          <w:lang w:val="uk-UA"/>
        </w:rPr>
        <w:t xml:space="preserve"> </w:t>
      </w:r>
      <w:proofErr w:type="spellStart"/>
      <w:r w:rsidRPr="001D50FB">
        <w:rPr>
          <w:lang w:val="uk-UA"/>
        </w:rPr>
        <w:t>триггера</w:t>
      </w:r>
      <w:proofErr w:type="spellEnd"/>
      <w:r w:rsidRPr="001D50FB">
        <w:rPr>
          <w:lang w:val="uk-UA"/>
        </w:rPr>
        <w:t xml:space="preserve"> КЗ в </w:t>
      </w:r>
      <w:proofErr w:type="spellStart"/>
      <w:r w:rsidRPr="001D50FB">
        <w:rPr>
          <w:lang w:val="uk-UA"/>
        </w:rPr>
        <w:t>цепях</w:t>
      </w:r>
      <w:proofErr w:type="spellEnd"/>
      <w:r w:rsidRPr="001D50FB">
        <w:rPr>
          <w:lang w:val="uk-UA"/>
        </w:rPr>
        <w:t xml:space="preserve"> контрольного генератора.</w:t>
      </w:r>
    </w:p>
    <w:p w14:paraId="2777B10C" w14:textId="77777777" w:rsidR="003405B6" w:rsidRDefault="003405B6" w:rsidP="002507D4">
      <w:pPr>
        <w:pStyle w:val="40"/>
      </w:pPr>
      <w:bookmarkStart w:id="188" w:name="_Toc526515369"/>
      <w:r>
        <w:t xml:space="preserve">Компонент </w:t>
      </w:r>
      <w:proofErr w:type="spellStart"/>
      <w:r w:rsidRPr="00043E15">
        <w:t>PositionDet</w:t>
      </w:r>
      <w:bookmarkEnd w:id="188"/>
      <w:proofErr w:type="spellEnd"/>
    </w:p>
    <w:p w14:paraId="35CFD514" w14:textId="77777777" w:rsidR="003405B6" w:rsidRPr="001F0817" w:rsidRDefault="003405B6" w:rsidP="002507D4">
      <w:pPr>
        <w:pStyle w:val="5"/>
      </w:pPr>
      <w:bookmarkStart w:id="189" w:name="_Toc526515370"/>
      <w:r w:rsidRPr="00E14CF4">
        <w:t>Назначение</w:t>
      </w:r>
      <w:bookmarkEnd w:id="189"/>
    </w:p>
    <w:p w14:paraId="012E3131" w14:textId="77777777" w:rsidR="003405B6" w:rsidRPr="00EF5926" w:rsidRDefault="003405B6" w:rsidP="00A71088">
      <w:pPr>
        <w:pStyle w:val="a5"/>
      </w:pPr>
      <w:r w:rsidRPr="00EF5926">
        <w:t>Определение положения стрелки и генерация сигнала контрольных цепей.</w:t>
      </w:r>
    </w:p>
    <w:p w14:paraId="6421DEDE" w14:textId="77777777" w:rsidR="003405B6" w:rsidRPr="00323521" w:rsidRDefault="003405B6" w:rsidP="002507D4">
      <w:pPr>
        <w:pStyle w:val="5"/>
      </w:pPr>
      <w:r>
        <w:t>Состав компонента</w:t>
      </w:r>
    </w:p>
    <w:p w14:paraId="026FE217" w14:textId="77777777" w:rsidR="003405B6" w:rsidRDefault="003405B6" w:rsidP="00A71088">
      <w:pPr>
        <w:pStyle w:val="affffff9"/>
      </w:pPr>
      <w:r w:rsidRPr="00BC0A95">
        <w:t>В состав компонента входят следующие модули</w:t>
      </w:r>
      <w:r>
        <w:t>:</w:t>
      </w:r>
    </w:p>
    <w:p w14:paraId="19413977" w14:textId="77777777" w:rsidR="003405B6" w:rsidRPr="00AD4E8A" w:rsidRDefault="0072148E" w:rsidP="00A71088">
      <w:pPr>
        <w:pStyle w:val="a"/>
      </w:pPr>
      <w:proofErr w:type="spellStart"/>
      <w:r>
        <w:rPr>
          <w:rStyle w:val="affffff3"/>
        </w:rPr>
        <w:t>p</w:t>
      </w:r>
      <w:r w:rsidR="003405B6">
        <w:rPr>
          <w:rStyle w:val="affffff3"/>
        </w:rPr>
        <w:t>osDetGenerator</w:t>
      </w:r>
      <w:proofErr w:type="spellEnd"/>
      <w:r w:rsidRPr="0072148E">
        <w:rPr>
          <w:rStyle w:val="affffff3"/>
          <w:lang w:val="ru-RU"/>
        </w:rPr>
        <w:t xml:space="preserve"> </w:t>
      </w:r>
      <w:r w:rsidR="003405B6" w:rsidRPr="00CF012D">
        <w:t xml:space="preserve">– </w:t>
      </w:r>
      <w:r w:rsidR="003405B6">
        <w:rPr>
          <w:lang w:val="uk-UA"/>
        </w:rPr>
        <w:t>г</w:t>
      </w:r>
      <w:proofErr w:type="spellStart"/>
      <w:r w:rsidR="003405B6" w:rsidRPr="00EF5926">
        <w:t>енератор</w:t>
      </w:r>
      <w:proofErr w:type="spellEnd"/>
      <w:r w:rsidR="003405B6" w:rsidRPr="00EF5926">
        <w:t xml:space="preserve"> </w:t>
      </w:r>
      <w:r w:rsidR="00B4050D">
        <w:t>напряжения</w:t>
      </w:r>
      <w:r w:rsidR="003405B6" w:rsidRPr="00EF5926">
        <w:t xml:space="preserve"> контрольных цепей</w:t>
      </w:r>
      <w:r w:rsidR="003405B6" w:rsidRPr="00243662">
        <w:t>;</w:t>
      </w:r>
    </w:p>
    <w:p w14:paraId="76464B0B" w14:textId="77777777" w:rsidR="003405B6" w:rsidRDefault="0072148E" w:rsidP="00A71088">
      <w:pPr>
        <w:pStyle w:val="a"/>
      </w:pPr>
      <w:proofErr w:type="spellStart"/>
      <w:r>
        <w:rPr>
          <w:rStyle w:val="affffff3"/>
        </w:rPr>
        <w:t>p</w:t>
      </w:r>
      <w:r w:rsidR="003405B6" w:rsidRPr="00EF5926">
        <w:rPr>
          <w:rStyle w:val="affffff3"/>
        </w:rPr>
        <w:t>ositionDet</w:t>
      </w:r>
      <w:proofErr w:type="spellEnd"/>
      <w:r w:rsidR="003405B6" w:rsidRPr="00243662">
        <w:t xml:space="preserve"> – </w:t>
      </w:r>
      <w:r w:rsidR="003405B6">
        <w:t>определение положения стрелки;</w:t>
      </w:r>
    </w:p>
    <w:p w14:paraId="01B9DA6A" w14:textId="77777777" w:rsidR="00F80C19" w:rsidRDefault="00F80C19" w:rsidP="00A71088">
      <w:pPr>
        <w:pStyle w:val="a"/>
      </w:pPr>
      <w:proofErr w:type="spellStart"/>
      <w:r w:rsidRPr="00F80C19">
        <w:rPr>
          <w:i/>
          <w:iCs/>
        </w:rPr>
        <w:t>positionDetFiveEC</w:t>
      </w:r>
      <w:proofErr w:type="spellEnd"/>
      <w:r w:rsidRPr="00243662">
        <w:t xml:space="preserve"> – </w:t>
      </w:r>
      <w:r>
        <w:t>о</w:t>
      </w:r>
      <w:r w:rsidRPr="00F80C19">
        <w:t>пределение положения c модулем реле 5-</w:t>
      </w:r>
      <w:proofErr w:type="spellStart"/>
      <w:r w:rsidRPr="00F80C19">
        <w:t>ЭЦ</w:t>
      </w:r>
      <w:proofErr w:type="spellEnd"/>
      <w:r w:rsidR="0072148E">
        <w:t>;</w:t>
      </w:r>
    </w:p>
    <w:p w14:paraId="51FCB9E5" w14:textId="77777777" w:rsidR="00F80C19" w:rsidRDefault="00F80C19" w:rsidP="00A71088">
      <w:pPr>
        <w:pStyle w:val="a"/>
      </w:pPr>
      <w:proofErr w:type="spellStart"/>
      <w:r w:rsidRPr="00F80C19">
        <w:rPr>
          <w:i/>
          <w:iCs/>
        </w:rPr>
        <w:t>positionDetNineWire</w:t>
      </w:r>
      <w:proofErr w:type="spellEnd"/>
      <w:r w:rsidRPr="00243662">
        <w:t xml:space="preserve"> – </w:t>
      </w:r>
      <w:r>
        <w:t>о</w:t>
      </w:r>
      <w:r w:rsidRPr="00F80C19">
        <w:t>пределение положения c модулем реле 9-</w:t>
      </w:r>
      <w:proofErr w:type="spellStart"/>
      <w:r w:rsidRPr="00F80C19">
        <w:t>ти</w:t>
      </w:r>
      <w:proofErr w:type="spellEnd"/>
      <w:r w:rsidRPr="00F80C19">
        <w:t xml:space="preserve"> проводным</w:t>
      </w:r>
      <w:r w:rsidR="0072148E">
        <w:t>;</w:t>
      </w:r>
    </w:p>
    <w:p w14:paraId="67747888" w14:textId="77777777" w:rsidR="00F80C19" w:rsidRPr="00344D5D" w:rsidRDefault="00F80C19" w:rsidP="00A71088">
      <w:pPr>
        <w:pStyle w:val="a"/>
      </w:pPr>
      <w:proofErr w:type="spellStart"/>
      <w:r w:rsidRPr="00F80C19">
        <w:rPr>
          <w:i/>
          <w:iCs/>
        </w:rPr>
        <w:t>positionDetTypes</w:t>
      </w:r>
      <w:proofErr w:type="spellEnd"/>
      <w:r w:rsidRPr="00243662">
        <w:t xml:space="preserve"> – </w:t>
      </w:r>
      <w:r>
        <w:t>п</w:t>
      </w:r>
      <w:r w:rsidRPr="00F80C19">
        <w:t>рототипы функций определения положения</w:t>
      </w:r>
      <w:r w:rsidR="0072148E">
        <w:t>.</w:t>
      </w:r>
    </w:p>
    <w:p w14:paraId="7A40F14A" w14:textId="77777777" w:rsidR="003405B6" w:rsidRDefault="003405B6" w:rsidP="002507D4">
      <w:pPr>
        <w:pStyle w:val="5"/>
      </w:pPr>
      <w:bookmarkStart w:id="190" w:name="_Toc526515371"/>
      <w:r>
        <w:lastRenderedPageBreak/>
        <w:t>Интерфейсы компонента</w:t>
      </w:r>
      <w:bookmarkEnd w:id="190"/>
    </w:p>
    <w:p w14:paraId="287595B3" w14:textId="77777777" w:rsidR="00A71088" w:rsidRDefault="003405B6" w:rsidP="00987F63">
      <w:pPr>
        <w:pStyle w:val="a1"/>
      </w:pPr>
      <w:proofErr w:type="spellStart"/>
      <w:r w:rsidRPr="00EF5926">
        <w:t>void</w:t>
      </w:r>
      <w:proofErr w:type="spellEnd"/>
      <w:r w:rsidRPr="00EF5926">
        <w:t xml:space="preserve"> </w:t>
      </w:r>
      <w:proofErr w:type="spellStart"/>
      <w:r w:rsidRPr="00EF5926">
        <w:t>PosDetGenerator_ctor</w:t>
      </w:r>
      <w:proofErr w:type="spellEnd"/>
      <w:r w:rsidRPr="00EF5926">
        <w:t>()</w:t>
      </w:r>
    </w:p>
    <w:p w14:paraId="41FCCA92" w14:textId="77777777" w:rsidR="003405B6" w:rsidRPr="00EF5926" w:rsidRDefault="00251DCF" w:rsidP="00251DCF">
      <w:pPr>
        <w:pStyle w:val="afffffff6"/>
      </w:pPr>
      <w:r>
        <w:t>И</w:t>
      </w:r>
      <w:r w:rsidR="003405B6">
        <w:t xml:space="preserve">нициализация </w:t>
      </w:r>
      <w:r w:rsidR="003405B6">
        <w:rPr>
          <w:lang w:val="uk-UA"/>
        </w:rPr>
        <w:t>г</w:t>
      </w:r>
      <w:proofErr w:type="spellStart"/>
      <w:r w:rsidR="003405B6" w:rsidRPr="00EF5926">
        <w:t>енератор</w:t>
      </w:r>
      <w:r w:rsidR="003405B6">
        <w:t>а</w:t>
      </w:r>
      <w:proofErr w:type="spellEnd"/>
      <w:r w:rsidR="003405B6" w:rsidRPr="00EF5926">
        <w:t xml:space="preserve"> </w:t>
      </w:r>
      <w:r w:rsidR="00B4050D">
        <w:t>напряжения</w:t>
      </w:r>
      <w:r w:rsidR="003405B6" w:rsidRPr="00EF5926">
        <w:t xml:space="preserve"> контрольных цепей</w:t>
      </w:r>
      <w:r>
        <w:t>.</w:t>
      </w:r>
    </w:p>
    <w:p w14:paraId="19F41503" w14:textId="77777777" w:rsidR="00A71088" w:rsidRDefault="003405B6" w:rsidP="00987F63">
      <w:pPr>
        <w:pStyle w:val="a1"/>
      </w:pPr>
      <w:r w:rsidRPr="00BC161C">
        <w:rPr>
          <w:lang w:val="en-US"/>
        </w:rPr>
        <w:t>void</w:t>
      </w:r>
      <w:r w:rsidRPr="00BC161C">
        <w:t xml:space="preserve"> </w:t>
      </w:r>
      <w:proofErr w:type="spellStart"/>
      <w:r w:rsidRPr="00BC161C">
        <w:rPr>
          <w:lang w:val="en-US"/>
        </w:rPr>
        <w:t>PosDetGenerator</w:t>
      </w:r>
      <w:proofErr w:type="spellEnd"/>
      <w:r w:rsidRPr="00BC161C">
        <w:t>_</w:t>
      </w:r>
      <w:r w:rsidRPr="00BC161C">
        <w:rPr>
          <w:lang w:val="en-US"/>
        </w:rPr>
        <w:t>run</w:t>
      </w:r>
      <w:r w:rsidRPr="00BC161C">
        <w:t>()</w:t>
      </w:r>
    </w:p>
    <w:p w14:paraId="43D6E2FD" w14:textId="77777777" w:rsidR="003405B6" w:rsidRPr="00EF5926" w:rsidRDefault="00251DCF" w:rsidP="00251DCF">
      <w:pPr>
        <w:pStyle w:val="afffffff6"/>
      </w:pPr>
      <w:r>
        <w:t>У</w:t>
      </w:r>
      <w:r w:rsidR="003405B6" w:rsidRPr="00BC161C">
        <w:t>правление работой</w:t>
      </w:r>
      <w:r w:rsidR="003405B6">
        <w:t xml:space="preserve"> </w:t>
      </w:r>
      <w:r w:rsidR="003405B6">
        <w:rPr>
          <w:lang w:val="uk-UA"/>
        </w:rPr>
        <w:t>г</w:t>
      </w:r>
      <w:proofErr w:type="spellStart"/>
      <w:r w:rsidR="003405B6" w:rsidRPr="00EF5926">
        <w:t>енератор</w:t>
      </w:r>
      <w:r w:rsidR="003405B6">
        <w:t>а</w:t>
      </w:r>
      <w:proofErr w:type="spellEnd"/>
      <w:r w:rsidR="003405B6" w:rsidRPr="00EF5926">
        <w:t xml:space="preserve"> </w:t>
      </w:r>
      <w:r w:rsidR="00B4050D">
        <w:t>напряжения</w:t>
      </w:r>
      <w:r w:rsidR="003405B6" w:rsidRPr="00EF5926">
        <w:t xml:space="preserve"> контрольных цепей</w:t>
      </w:r>
      <w:r w:rsidR="003405B6">
        <w:t xml:space="preserve"> в основном цикле</w:t>
      </w:r>
      <w:r>
        <w:t>.</w:t>
      </w:r>
    </w:p>
    <w:p w14:paraId="25CEE804" w14:textId="77777777" w:rsidR="00A71088" w:rsidRDefault="003405B6" w:rsidP="00987F63">
      <w:pPr>
        <w:pStyle w:val="a1"/>
      </w:pPr>
      <w:proofErr w:type="spellStart"/>
      <w:r w:rsidRPr="00BC161C">
        <w:t>void</w:t>
      </w:r>
      <w:proofErr w:type="spellEnd"/>
      <w:r w:rsidRPr="00BC161C">
        <w:t xml:space="preserve"> </w:t>
      </w:r>
      <w:proofErr w:type="spellStart"/>
      <w:r w:rsidRPr="00BC161C">
        <w:t>PosDetGenerator_interrupt</w:t>
      </w:r>
      <w:proofErr w:type="spellEnd"/>
      <w:r w:rsidRPr="00BC161C">
        <w:t>()</w:t>
      </w:r>
    </w:p>
    <w:p w14:paraId="0DA7AEB5" w14:textId="77777777" w:rsidR="003405B6" w:rsidRPr="00EE09D6" w:rsidRDefault="00251DCF" w:rsidP="00251DCF">
      <w:pPr>
        <w:pStyle w:val="afffffff6"/>
      </w:pPr>
      <w:r>
        <w:t>У</w:t>
      </w:r>
      <w:r w:rsidR="003405B6" w:rsidRPr="00BC161C">
        <w:t>правление работой</w:t>
      </w:r>
      <w:r w:rsidR="003405B6">
        <w:t xml:space="preserve"> </w:t>
      </w:r>
      <w:r w:rsidR="003405B6">
        <w:rPr>
          <w:lang w:val="uk-UA"/>
        </w:rPr>
        <w:t>г</w:t>
      </w:r>
      <w:proofErr w:type="spellStart"/>
      <w:r w:rsidR="003405B6" w:rsidRPr="00EF5926">
        <w:t>енератор</w:t>
      </w:r>
      <w:r w:rsidR="003405B6">
        <w:t>а</w:t>
      </w:r>
      <w:proofErr w:type="spellEnd"/>
      <w:r w:rsidR="003405B6" w:rsidRPr="00EF5926">
        <w:t xml:space="preserve"> </w:t>
      </w:r>
      <w:r w:rsidR="00B4050D">
        <w:t>напряжения</w:t>
      </w:r>
      <w:r w:rsidR="003405B6" w:rsidRPr="00EF5926">
        <w:t xml:space="preserve"> контрольных цепей</w:t>
      </w:r>
      <w:r w:rsidR="003405B6">
        <w:t xml:space="preserve"> в прерывании</w:t>
      </w:r>
      <w:r>
        <w:t>.</w:t>
      </w:r>
    </w:p>
    <w:p w14:paraId="74E613A4" w14:textId="77777777" w:rsidR="00A71088" w:rsidRPr="00A71088" w:rsidRDefault="003405B6" w:rsidP="00987F63">
      <w:pPr>
        <w:pStyle w:val="a1"/>
      </w:pPr>
      <w:r w:rsidRPr="004F22C8">
        <w:rPr>
          <w:lang w:val="en-US"/>
        </w:rPr>
        <w:t>void</w:t>
      </w:r>
      <w:r w:rsidRPr="004F22C8">
        <w:t xml:space="preserve"> </w:t>
      </w:r>
      <w:proofErr w:type="spellStart"/>
      <w:r w:rsidRPr="004F22C8">
        <w:rPr>
          <w:lang w:val="en-US"/>
        </w:rPr>
        <w:t>PosDetGenerator</w:t>
      </w:r>
      <w:proofErr w:type="spellEnd"/>
      <w:r w:rsidRPr="004F22C8">
        <w:t>_</w:t>
      </w:r>
      <w:proofErr w:type="spellStart"/>
      <w:r w:rsidRPr="004F22C8">
        <w:rPr>
          <w:lang w:val="en-US"/>
        </w:rPr>
        <w:t>turnOn</w:t>
      </w:r>
      <w:proofErr w:type="spellEnd"/>
      <w:r w:rsidRPr="004F22C8">
        <w:t>()</w:t>
      </w:r>
    </w:p>
    <w:p w14:paraId="398C7C21" w14:textId="77777777" w:rsidR="003405B6" w:rsidRDefault="00EE09D6" w:rsidP="00251DCF">
      <w:pPr>
        <w:pStyle w:val="afffffff6"/>
      </w:pPr>
      <w:r w:rsidRPr="004F22C8">
        <w:t>В</w:t>
      </w:r>
      <w:r w:rsidR="003405B6" w:rsidRPr="004F22C8">
        <w:t xml:space="preserve">ключение/выключение генератора напряжения </w:t>
      </w:r>
      <w:r w:rsidR="00B4050D" w:rsidRPr="00EF5926">
        <w:t>контрольных цепей</w:t>
      </w:r>
      <w:r w:rsidR="003405B6">
        <w:t>.</w:t>
      </w:r>
    </w:p>
    <w:p w14:paraId="5D82DA13" w14:textId="77777777" w:rsidR="00A71088" w:rsidRPr="00A71088" w:rsidRDefault="003405B6" w:rsidP="00987F63">
      <w:pPr>
        <w:pStyle w:val="a1"/>
      </w:pPr>
      <w:r w:rsidRPr="004F22C8">
        <w:rPr>
          <w:lang w:val="en-US"/>
        </w:rPr>
        <w:t>bool</w:t>
      </w:r>
      <w:r w:rsidRPr="004F22C8">
        <w:t xml:space="preserve"> </w:t>
      </w:r>
      <w:proofErr w:type="spellStart"/>
      <w:r w:rsidRPr="004F22C8">
        <w:rPr>
          <w:lang w:val="en-US"/>
        </w:rPr>
        <w:t>PosDetGenerator</w:t>
      </w:r>
      <w:proofErr w:type="spellEnd"/>
      <w:r w:rsidRPr="004F22C8">
        <w:t>_</w:t>
      </w:r>
      <w:proofErr w:type="spellStart"/>
      <w:r w:rsidRPr="004F22C8">
        <w:rPr>
          <w:lang w:val="en-US"/>
        </w:rPr>
        <w:t>isEnable</w:t>
      </w:r>
      <w:proofErr w:type="spellEnd"/>
      <w:r w:rsidRPr="004F22C8">
        <w:t>()</w:t>
      </w:r>
    </w:p>
    <w:p w14:paraId="7FF4EDCE" w14:textId="77777777" w:rsidR="003405B6" w:rsidRDefault="00EE09D6" w:rsidP="00251DCF">
      <w:pPr>
        <w:pStyle w:val="afffffff6"/>
      </w:pPr>
      <w:r w:rsidRPr="004F22C8">
        <w:t>П</w:t>
      </w:r>
      <w:r w:rsidR="003405B6" w:rsidRPr="004F22C8">
        <w:t xml:space="preserve">роверка состояния </w:t>
      </w:r>
      <w:r w:rsidR="00B4050D" w:rsidRPr="004F22C8">
        <w:t xml:space="preserve">генератора напряжения </w:t>
      </w:r>
      <w:r w:rsidR="00B4050D" w:rsidRPr="00EF5926">
        <w:t>контрольных цепей</w:t>
      </w:r>
      <w:r w:rsidR="00B4050D">
        <w:t>.</w:t>
      </w:r>
    </w:p>
    <w:p w14:paraId="7253EF0B" w14:textId="77777777" w:rsidR="00A71088" w:rsidRDefault="003405B6" w:rsidP="00987F63">
      <w:pPr>
        <w:pStyle w:val="a1"/>
      </w:pPr>
      <w:proofErr w:type="spellStart"/>
      <w:r w:rsidRPr="00470EFE">
        <w:t>PosDetGenerator_checkUfb</w:t>
      </w:r>
      <w:proofErr w:type="spellEnd"/>
      <w:r w:rsidRPr="00470EFE">
        <w:t>()</w:t>
      </w:r>
    </w:p>
    <w:p w14:paraId="190678E7" w14:textId="77777777" w:rsidR="00B4050D" w:rsidRDefault="00EE09D6" w:rsidP="00B4050D">
      <w:pPr>
        <w:pStyle w:val="afffffff6"/>
      </w:pPr>
      <w:r>
        <w:t>К</w:t>
      </w:r>
      <w:r w:rsidR="003405B6" w:rsidRPr="00470EFE">
        <w:t xml:space="preserve">онтроль напряжения обратной связи </w:t>
      </w:r>
      <w:r w:rsidR="00B4050D" w:rsidRPr="004F22C8">
        <w:t xml:space="preserve">генератора напряжения </w:t>
      </w:r>
      <w:r w:rsidR="00B4050D" w:rsidRPr="00EF5926">
        <w:t>контрольных цепей</w:t>
      </w:r>
      <w:r w:rsidR="00B4050D">
        <w:t>.</w:t>
      </w:r>
    </w:p>
    <w:p w14:paraId="2858EBCB" w14:textId="77777777" w:rsidR="00A71088" w:rsidRPr="00B4050D" w:rsidRDefault="003405B6" w:rsidP="00B4050D">
      <w:pPr>
        <w:pStyle w:val="afffffff6"/>
        <w:numPr>
          <w:ilvl w:val="0"/>
          <w:numId w:val="51"/>
        </w:numPr>
        <w:ind w:left="709" w:firstLine="0"/>
        <w:rPr>
          <w:i/>
        </w:rPr>
      </w:pPr>
      <w:proofErr w:type="spellStart"/>
      <w:r w:rsidRPr="00B4050D">
        <w:rPr>
          <w:i/>
          <w:lang w:val="en-US"/>
        </w:rPr>
        <w:t>uint</w:t>
      </w:r>
      <w:proofErr w:type="spellEnd"/>
      <w:r w:rsidRPr="00B4050D">
        <w:rPr>
          <w:i/>
        </w:rPr>
        <w:t>8_</w:t>
      </w:r>
      <w:r w:rsidRPr="00B4050D">
        <w:rPr>
          <w:i/>
          <w:lang w:val="en-US"/>
        </w:rPr>
        <w:t>t</w:t>
      </w:r>
      <w:r w:rsidRPr="00B4050D">
        <w:rPr>
          <w:i/>
        </w:rPr>
        <w:t xml:space="preserve"> </w:t>
      </w:r>
      <w:proofErr w:type="spellStart"/>
      <w:r w:rsidRPr="00B4050D">
        <w:rPr>
          <w:i/>
          <w:lang w:val="en-US"/>
        </w:rPr>
        <w:t>PosDetGenerator</w:t>
      </w:r>
      <w:proofErr w:type="spellEnd"/>
      <w:r w:rsidRPr="00B4050D">
        <w:rPr>
          <w:i/>
        </w:rPr>
        <w:t>_</w:t>
      </w:r>
      <w:proofErr w:type="spellStart"/>
      <w:r w:rsidRPr="00B4050D">
        <w:rPr>
          <w:i/>
          <w:lang w:val="en-US"/>
        </w:rPr>
        <w:t>isGeneratorFail</w:t>
      </w:r>
      <w:proofErr w:type="spellEnd"/>
      <w:r w:rsidRPr="00B4050D">
        <w:rPr>
          <w:i/>
        </w:rPr>
        <w:t>()</w:t>
      </w:r>
    </w:p>
    <w:p w14:paraId="765A9539" w14:textId="77777777" w:rsidR="003405B6" w:rsidRDefault="00EE09D6" w:rsidP="00251DCF">
      <w:pPr>
        <w:pStyle w:val="afffffff6"/>
      </w:pPr>
      <w:r w:rsidRPr="00201A1C">
        <w:t>В</w:t>
      </w:r>
      <w:r w:rsidR="003405B6" w:rsidRPr="00201A1C">
        <w:t xml:space="preserve">озвращает состояние генератора </w:t>
      </w:r>
      <w:r w:rsidR="00B4050D" w:rsidRPr="004F22C8">
        <w:t xml:space="preserve">напряжения </w:t>
      </w:r>
      <w:r w:rsidR="00B4050D" w:rsidRPr="00EF5926">
        <w:t>контрольных цепей</w:t>
      </w:r>
      <w:r w:rsidR="003405B6">
        <w:t>.</w:t>
      </w:r>
    </w:p>
    <w:p w14:paraId="0C1B9AAE" w14:textId="77777777" w:rsidR="00A71088" w:rsidRPr="00A71088" w:rsidRDefault="003405B6" w:rsidP="00987F63">
      <w:pPr>
        <w:pStyle w:val="a1"/>
      </w:pPr>
      <w:r w:rsidRPr="00201A1C">
        <w:rPr>
          <w:lang w:val="en-US"/>
        </w:rPr>
        <w:t>void</w:t>
      </w:r>
      <w:r w:rsidRPr="00201A1C">
        <w:t xml:space="preserve"> </w:t>
      </w:r>
      <w:proofErr w:type="spellStart"/>
      <w:r w:rsidRPr="00201A1C">
        <w:rPr>
          <w:lang w:val="en-US"/>
        </w:rPr>
        <w:t>PosDetGenerator</w:t>
      </w:r>
      <w:proofErr w:type="spellEnd"/>
      <w:r w:rsidRPr="00201A1C">
        <w:t>_</w:t>
      </w:r>
      <w:proofErr w:type="spellStart"/>
      <w:r w:rsidRPr="00201A1C">
        <w:rPr>
          <w:lang w:val="en-US"/>
        </w:rPr>
        <w:t>setLevel</w:t>
      </w:r>
      <w:proofErr w:type="spellEnd"/>
      <w:r w:rsidRPr="00201A1C">
        <w:t xml:space="preserve"> ()</w:t>
      </w:r>
    </w:p>
    <w:p w14:paraId="1A09B924" w14:textId="77777777" w:rsidR="003405B6" w:rsidRDefault="00EE09D6" w:rsidP="00251DCF">
      <w:pPr>
        <w:pStyle w:val="afffffff6"/>
      </w:pPr>
      <w:r w:rsidRPr="00201A1C">
        <w:t>У</w:t>
      </w:r>
      <w:r w:rsidR="003405B6" w:rsidRPr="00201A1C">
        <w:t>становка уровня генератора напряжения контрольных цепей</w:t>
      </w:r>
      <w:r w:rsidR="003405B6">
        <w:t>.</w:t>
      </w:r>
    </w:p>
    <w:p w14:paraId="021048D6" w14:textId="77777777" w:rsidR="00A71088" w:rsidRPr="00A71088" w:rsidRDefault="003405B6" w:rsidP="00987F63">
      <w:pPr>
        <w:pStyle w:val="a1"/>
      </w:pPr>
      <w:proofErr w:type="spellStart"/>
      <w:r w:rsidRPr="00201A1C">
        <w:rPr>
          <w:lang w:val="en-US"/>
        </w:rPr>
        <w:t>uint</w:t>
      </w:r>
      <w:proofErr w:type="spellEnd"/>
      <w:r w:rsidRPr="00201A1C">
        <w:t>8_</w:t>
      </w:r>
      <w:r w:rsidRPr="00201A1C">
        <w:rPr>
          <w:lang w:val="en-US"/>
        </w:rPr>
        <w:t>t</w:t>
      </w:r>
      <w:r w:rsidRPr="00201A1C">
        <w:t xml:space="preserve"> </w:t>
      </w:r>
      <w:proofErr w:type="spellStart"/>
      <w:r w:rsidRPr="00201A1C">
        <w:rPr>
          <w:lang w:val="en-US"/>
        </w:rPr>
        <w:t>PosDetGenerator</w:t>
      </w:r>
      <w:proofErr w:type="spellEnd"/>
      <w:r w:rsidRPr="00201A1C">
        <w:t>_</w:t>
      </w:r>
      <w:proofErr w:type="spellStart"/>
      <w:r w:rsidRPr="00201A1C">
        <w:rPr>
          <w:lang w:val="en-US"/>
        </w:rPr>
        <w:t>getLevel</w:t>
      </w:r>
      <w:proofErr w:type="spellEnd"/>
      <w:r>
        <w:t>(</w:t>
      </w:r>
      <w:r w:rsidRPr="00201A1C">
        <w:t>)</w:t>
      </w:r>
    </w:p>
    <w:p w14:paraId="45C6FA68" w14:textId="77777777" w:rsidR="003405B6" w:rsidRDefault="00EE09D6" w:rsidP="00251DCF">
      <w:pPr>
        <w:pStyle w:val="afffffff6"/>
      </w:pPr>
      <w:r>
        <w:t>П</w:t>
      </w:r>
      <w:r w:rsidR="003405B6" w:rsidRPr="00201A1C">
        <w:t>олучить уровень генератора напряжения контрольных цепей</w:t>
      </w:r>
      <w:r w:rsidR="003405B6">
        <w:t>.</w:t>
      </w:r>
    </w:p>
    <w:p w14:paraId="7D813841" w14:textId="77777777" w:rsidR="00A71088" w:rsidRPr="00A71088" w:rsidRDefault="003405B6" w:rsidP="00987F63">
      <w:pPr>
        <w:pStyle w:val="a1"/>
      </w:pPr>
      <w:proofErr w:type="spellStart"/>
      <w:r w:rsidRPr="00201A1C">
        <w:rPr>
          <w:lang w:val="en-US"/>
        </w:rPr>
        <w:lastRenderedPageBreak/>
        <w:t>uint</w:t>
      </w:r>
      <w:proofErr w:type="spellEnd"/>
      <w:r w:rsidRPr="00201A1C">
        <w:t>8_</w:t>
      </w:r>
      <w:r w:rsidRPr="00201A1C">
        <w:rPr>
          <w:lang w:val="en-US"/>
        </w:rPr>
        <w:t>t</w:t>
      </w:r>
      <w:r w:rsidRPr="00201A1C">
        <w:t xml:space="preserve"> </w:t>
      </w:r>
      <w:proofErr w:type="spellStart"/>
      <w:r w:rsidRPr="00201A1C">
        <w:rPr>
          <w:lang w:val="en-US"/>
        </w:rPr>
        <w:t>PosDetGenerator</w:t>
      </w:r>
      <w:proofErr w:type="spellEnd"/>
      <w:r w:rsidRPr="00201A1C">
        <w:t>_</w:t>
      </w:r>
      <w:proofErr w:type="spellStart"/>
      <w:r w:rsidRPr="00201A1C">
        <w:rPr>
          <w:lang w:val="en-US"/>
        </w:rPr>
        <w:t>isReadyForUse</w:t>
      </w:r>
      <w:proofErr w:type="spellEnd"/>
      <w:r>
        <w:t>(</w:t>
      </w:r>
      <w:r w:rsidRPr="00201A1C">
        <w:t>)</w:t>
      </w:r>
    </w:p>
    <w:p w14:paraId="6158099A" w14:textId="77777777" w:rsidR="003405B6" w:rsidRPr="00201A1C" w:rsidRDefault="00EE09D6" w:rsidP="00251DCF">
      <w:pPr>
        <w:pStyle w:val="afffffff6"/>
      </w:pPr>
      <w:r w:rsidRPr="00201A1C">
        <w:t>П</w:t>
      </w:r>
      <w:r w:rsidR="003405B6" w:rsidRPr="00201A1C">
        <w:t xml:space="preserve">олучить состояние готовности генератора напряжения контрольных цепей к выдаче достоверных </w:t>
      </w:r>
      <w:r w:rsidR="003405B6">
        <w:t>данных</w:t>
      </w:r>
      <w:r w:rsidR="003405B6">
        <w:rPr>
          <w:lang w:val="uk-UA"/>
        </w:rPr>
        <w:t>.</w:t>
      </w:r>
    </w:p>
    <w:p w14:paraId="097539AE" w14:textId="77777777" w:rsidR="00A71088" w:rsidRPr="00A71088" w:rsidRDefault="003405B6" w:rsidP="00987F63">
      <w:pPr>
        <w:pStyle w:val="a1"/>
      </w:pPr>
      <w:r w:rsidRPr="00201A1C">
        <w:rPr>
          <w:lang w:val="en-US"/>
        </w:rPr>
        <w:t>void</w:t>
      </w:r>
      <w:r w:rsidRPr="00201A1C">
        <w:t xml:space="preserve"> </w:t>
      </w:r>
      <w:proofErr w:type="spellStart"/>
      <w:r w:rsidRPr="00201A1C">
        <w:rPr>
          <w:lang w:val="en-US"/>
        </w:rPr>
        <w:t>PositionDet</w:t>
      </w:r>
      <w:proofErr w:type="spellEnd"/>
      <w:r w:rsidRPr="00201A1C">
        <w:t>_</w:t>
      </w:r>
      <w:proofErr w:type="spellStart"/>
      <w:r w:rsidRPr="00201A1C">
        <w:rPr>
          <w:lang w:val="en-US"/>
        </w:rPr>
        <w:t>ctor</w:t>
      </w:r>
      <w:proofErr w:type="spellEnd"/>
      <w:r w:rsidRPr="00201A1C">
        <w:t>()</w:t>
      </w:r>
    </w:p>
    <w:p w14:paraId="71328ECA" w14:textId="77777777" w:rsidR="003405B6" w:rsidRDefault="00EE09D6" w:rsidP="00251DCF">
      <w:pPr>
        <w:pStyle w:val="afffffff6"/>
      </w:pPr>
      <w:r w:rsidRPr="00201A1C">
        <w:t>И</w:t>
      </w:r>
      <w:r w:rsidR="003405B6" w:rsidRPr="00201A1C">
        <w:t>нициализация определения положения стрелки</w:t>
      </w:r>
      <w:r w:rsidR="003405B6">
        <w:t>.</w:t>
      </w:r>
    </w:p>
    <w:p w14:paraId="3B9CDFA2" w14:textId="77777777" w:rsidR="00A71088" w:rsidRPr="00A71088" w:rsidRDefault="003405B6" w:rsidP="00987F63">
      <w:pPr>
        <w:pStyle w:val="a1"/>
      </w:pPr>
      <w:r w:rsidRPr="00CC2ED6">
        <w:rPr>
          <w:lang w:val="en-US"/>
        </w:rPr>
        <w:t>void</w:t>
      </w:r>
      <w:r w:rsidRPr="00CC2ED6">
        <w:t xml:space="preserve"> </w:t>
      </w:r>
      <w:proofErr w:type="spellStart"/>
      <w:r w:rsidRPr="00CC2ED6">
        <w:rPr>
          <w:lang w:val="en-US"/>
        </w:rPr>
        <w:t>PositionDet</w:t>
      </w:r>
      <w:proofErr w:type="spellEnd"/>
      <w:r w:rsidRPr="00CC2ED6">
        <w:t>_</w:t>
      </w:r>
      <w:r w:rsidRPr="00CC2ED6">
        <w:rPr>
          <w:lang w:val="en-US"/>
        </w:rPr>
        <w:t>run</w:t>
      </w:r>
      <w:r w:rsidRPr="00CC2ED6">
        <w:t>()</w:t>
      </w:r>
    </w:p>
    <w:p w14:paraId="0C3C1442" w14:textId="77777777" w:rsidR="003405B6" w:rsidRDefault="00EE09D6" w:rsidP="00251DCF">
      <w:pPr>
        <w:pStyle w:val="afffffff6"/>
      </w:pPr>
      <w:r w:rsidRPr="00CC2ED6">
        <w:t>У</w:t>
      </w:r>
      <w:r w:rsidR="003405B6" w:rsidRPr="00CC2ED6">
        <w:t>правление работой определения положения стрелки</w:t>
      </w:r>
      <w:r w:rsidR="003405B6">
        <w:t>.</w:t>
      </w:r>
    </w:p>
    <w:p w14:paraId="77E1E99C" w14:textId="77777777" w:rsidR="00A71088" w:rsidRPr="00A71088" w:rsidRDefault="003405B6" w:rsidP="00987F63">
      <w:pPr>
        <w:pStyle w:val="a1"/>
      </w:pPr>
      <w:r w:rsidRPr="00CC2ED6">
        <w:rPr>
          <w:lang w:val="en-US"/>
        </w:rPr>
        <w:t>void</w:t>
      </w:r>
      <w:r w:rsidRPr="00CC2ED6">
        <w:t xml:space="preserve"> </w:t>
      </w:r>
      <w:proofErr w:type="spellStart"/>
      <w:r w:rsidRPr="00CC2ED6">
        <w:rPr>
          <w:lang w:val="en-US"/>
        </w:rPr>
        <w:t>PositionDet</w:t>
      </w:r>
      <w:proofErr w:type="spellEnd"/>
      <w:r w:rsidRPr="00CC2ED6">
        <w:t>_</w:t>
      </w:r>
      <w:proofErr w:type="spellStart"/>
      <w:r w:rsidRPr="00CC2ED6">
        <w:rPr>
          <w:lang w:val="en-US"/>
        </w:rPr>
        <w:t>turnOn</w:t>
      </w:r>
      <w:proofErr w:type="spellEnd"/>
      <w:r w:rsidRPr="00CC2ED6">
        <w:t>()</w:t>
      </w:r>
    </w:p>
    <w:p w14:paraId="30CC0A5F" w14:textId="77777777" w:rsidR="003405B6" w:rsidRDefault="00EE09D6" w:rsidP="00251DCF">
      <w:pPr>
        <w:pStyle w:val="afffffff6"/>
      </w:pPr>
      <w:r>
        <w:t>В</w:t>
      </w:r>
      <w:r w:rsidR="003405B6" w:rsidRPr="00CC2ED6">
        <w:t>ключение/выключение определения положения</w:t>
      </w:r>
      <w:r w:rsidR="003405B6">
        <w:t>.</w:t>
      </w:r>
    </w:p>
    <w:p w14:paraId="1EB6AC5D" w14:textId="77777777" w:rsidR="00A71088" w:rsidRDefault="003405B6" w:rsidP="00987F63">
      <w:pPr>
        <w:pStyle w:val="a1"/>
      </w:pPr>
      <w:proofErr w:type="spellStart"/>
      <w:r w:rsidRPr="004D1973">
        <w:t>bool</w:t>
      </w:r>
      <w:proofErr w:type="spellEnd"/>
      <w:r w:rsidRPr="004D1973">
        <w:t xml:space="preserve"> </w:t>
      </w:r>
      <w:proofErr w:type="spellStart"/>
      <w:r w:rsidRPr="004D1973">
        <w:t>PositionDet_isEnable</w:t>
      </w:r>
      <w:proofErr w:type="spellEnd"/>
      <w:r w:rsidRPr="004D1973">
        <w:t>()</w:t>
      </w:r>
    </w:p>
    <w:p w14:paraId="60FF3B0F" w14:textId="77777777" w:rsidR="003405B6" w:rsidRPr="004D1973" w:rsidRDefault="00EE09D6" w:rsidP="00251DCF">
      <w:pPr>
        <w:pStyle w:val="afffffff6"/>
      </w:pPr>
      <w:r w:rsidRPr="004D1973">
        <w:rPr>
          <w:lang w:val="uk-UA"/>
        </w:rPr>
        <w:t>П</w:t>
      </w:r>
      <w:proofErr w:type="spellStart"/>
      <w:r w:rsidR="003405B6" w:rsidRPr="004D1973">
        <w:t>роверка</w:t>
      </w:r>
      <w:proofErr w:type="spellEnd"/>
      <w:r w:rsidR="003405B6" w:rsidRPr="004D1973">
        <w:t xml:space="preserve"> состояния модуля</w:t>
      </w:r>
      <w:r w:rsidR="003405B6">
        <w:rPr>
          <w:lang w:val="uk-UA"/>
        </w:rPr>
        <w:t xml:space="preserve"> </w:t>
      </w:r>
      <w:proofErr w:type="spellStart"/>
      <w:r w:rsidR="003405B6">
        <w:rPr>
          <w:lang w:val="uk-UA"/>
        </w:rPr>
        <w:t>определения</w:t>
      </w:r>
      <w:proofErr w:type="spellEnd"/>
      <w:r w:rsidR="003405B6">
        <w:rPr>
          <w:lang w:val="uk-UA"/>
        </w:rPr>
        <w:t xml:space="preserve"> положення.</w:t>
      </w:r>
    </w:p>
    <w:p w14:paraId="3A898F08" w14:textId="77777777" w:rsidR="00A71088" w:rsidRPr="00A71088" w:rsidRDefault="003405B6" w:rsidP="00987F63">
      <w:pPr>
        <w:pStyle w:val="a1"/>
        <w:rPr>
          <w:lang w:val="uk-UA"/>
        </w:rPr>
      </w:pPr>
      <w:proofErr w:type="spellStart"/>
      <w:r w:rsidRPr="00741442">
        <w:rPr>
          <w:lang w:val="uk-UA"/>
        </w:rPr>
        <w:t>PositionDet_State</w:t>
      </w:r>
      <w:proofErr w:type="spellEnd"/>
      <w:r w:rsidRPr="00741442">
        <w:rPr>
          <w:lang w:val="uk-UA"/>
        </w:rPr>
        <w:t xml:space="preserve"> </w:t>
      </w:r>
      <w:proofErr w:type="spellStart"/>
      <w:r w:rsidRPr="00741442">
        <w:rPr>
          <w:lang w:val="uk-UA"/>
        </w:rPr>
        <w:t>PositionDet_getPosition</w:t>
      </w:r>
      <w:proofErr w:type="spellEnd"/>
      <w:r w:rsidRPr="00741442">
        <w:rPr>
          <w:lang w:val="uk-UA"/>
        </w:rPr>
        <w:t>()</w:t>
      </w:r>
    </w:p>
    <w:p w14:paraId="4A4104EA" w14:textId="77777777" w:rsidR="003405B6" w:rsidRDefault="0072148E" w:rsidP="00251DCF">
      <w:pPr>
        <w:pStyle w:val="afffffff6"/>
        <w:rPr>
          <w:lang w:val="uk-UA"/>
        </w:rPr>
      </w:pPr>
      <w:proofErr w:type="spellStart"/>
      <w:r w:rsidRPr="001D4093">
        <w:rPr>
          <w:lang w:val="uk-UA"/>
        </w:rPr>
        <w:t>П</w:t>
      </w:r>
      <w:r w:rsidR="003405B6" w:rsidRPr="001D4093">
        <w:rPr>
          <w:lang w:val="uk-UA"/>
        </w:rPr>
        <w:t>олучает</w:t>
      </w:r>
      <w:proofErr w:type="spellEnd"/>
      <w:r w:rsidR="003405B6" w:rsidRPr="001D4093">
        <w:rPr>
          <w:lang w:val="uk-UA"/>
        </w:rPr>
        <w:t xml:space="preserve"> </w:t>
      </w:r>
      <w:proofErr w:type="spellStart"/>
      <w:r w:rsidR="003405B6" w:rsidRPr="001D4093">
        <w:rPr>
          <w:lang w:val="uk-UA"/>
        </w:rPr>
        <w:t>текущее</w:t>
      </w:r>
      <w:proofErr w:type="spellEnd"/>
      <w:r w:rsidR="003405B6" w:rsidRPr="001D4093">
        <w:rPr>
          <w:lang w:val="uk-UA"/>
        </w:rPr>
        <w:t xml:space="preserve"> </w:t>
      </w:r>
      <w:proofErr w:type="spellStart"/>
      <w:r w:rsidR="003405B6" w:rsidRPr="001D4093">
        <w:rPr>
          <w:lang w:val="uk-UA"/>
        </w:rPr>
        <w:t>положение</w:t>
      </w:r>
      <w:proofErr w:type="spellEnd"/>
      <w:r w:rsidR="003405B6" w:rsidRPr="001D4093">
        <w:rPr>
          <w:lang w:val="uk-UA"/>
        </w:rPr>
        <w:t xml:space="preserve"> </w:t>
      </w:r>
      <w:proofErr w:type="spellStart"/>
      <w:r w:rsidR="003405B6">
        <w:rPr>
          <w:lang w:val="uk-UA"/>
        </w:rPr>
        <w:t>стрелки</w:t>
      </w:r>
      <w:proofErr w:type="spellEnd"/>
      <w:r w:rsidR="003405B6">
        <w:rPr>
          <w:lang w:val="uk-UA"/>
        </w:rPr>
        <w:t>.</w:t>
      </w:r>
    </w:p>
    <w:p w14:paraId="3B666B23" w14:textId="77777777" w:rsidR="00A71088" w:rsidRDefault="003405B6" w:rsidP="00987F63">
      <w:pPr>
        <w:pStyle w:val="a1"/>
      </w:pPr>
      <w:proofErr w:type="spellStart"/>
      <w:r w:rsidRPr="001D4093">
        <w:rPr>
          <w:lang w:val="en-US"/>
        </w:rPr>
        <w:t>PositionDet</w:t>
      </w:r>
      <w:proofErr w:type="spellEnd"/>
      <w:r w:rsidRPr="001D4093">
        <w:t>_</w:t>
      </w:r>
      <w:r w:rsidRPr="001D4093">
        <w:rPr>
          <w:lang w:val="en-US"/>
        </w:rPr>
        <w:t>State</w:t>
      </w:r>
      <w:r w:rsidRPr="001D4093">
        <w:t xml:space="preserve"> </w:t>
      </w:r>
      <w:proofErr w:type="spellStart"/>
      <w:r w:rsidRPr="001D4093">
        <w:rPr>
          <w:lang w:val="en-US"/>
        </w:rPr>
        <w:t>PositionDet</w:t>
      </w:r>
      <w:proofErr w:type="spellEnd"/>
      <w:r w:rsidRPr="001D4093">
        <w:t>_</w:t>
      </w:r>
      <w:proofErr w:type="spellStart"/>
      <w:r w:rsidRPr="001D4093">
        <w:rPr>
          <w:lang w:val="en-US"/>
        </w:rPr>
        <w:t>getRequestPositionDet</w:t>
      </w:r>
      <w:proofErr w:type="spellEnd"/>
      <w:r w:rsidRPr="001D4093">
        <w:t>()</w:t>
      </w:r>
    </w:p>
    <w:p w14:paraId="6328E74B" w14:textId="77777777" w:rsidR="003405B6" w:rsidRPr="001D4093" w:rsidRDefault="0072148E" w:rsidP="00251DCF">
      <w:pPr>
        <w:pStyle w:val="afffffff6"/>
      </w:pPr>
      <w:r w:rsidRPr="001D4093">
        <w:t>П</w:t>
      </w:r>
      <w:r w:rsidR="003405B6" w:rsidRPr="001D4093">
        <w:t>олучает запрос на установку позиции контроля положения</w:t>
      </w:r>
      <w:r w:rsidR="003405B6">
        <w:t>.</w:t>
      </w:r>
    </w:p>
    <w:p w14:paraId="333E1053" w14:textId="77777777" w:rsidR="00A71088" w:rsidRPr="00A71088" w:rsidRDefault="003405B6" w:rsidP="00987F63">
      <w:pPr>
        <w:pStyle w:val="a1"/>
      </w:pPr>
      <w:r w:rsidRPr="001D4093">
        <w:rPr>
          <w:lang w:val="en-US"/>
        </w:rPr>
        <w:t>void</w:t>
      </w:r>
      <w:r w:rsidRPr="001D4093">
        <w:t xml:space="preserve"> </w:t>
      </w:r>
      <w:proofErr w:type="spellStart"/>
      <w:r w:rsidRPr="001D4093">
        <w:rPr>
          <w:lang w:val="en-US"/>
        </w:rPr>
        <w:t>PositionDet</w:t>
      </w:r>
      <w:proofErr w:type="spellEnd"/>
      <w:r w:rsidRPr="001D4093">
        <w:t>_</w:t>
      </w:r>
      <w:proofErr w:type="spellStart"/>
      <w:r w:rsidRPr="001D4093">
        <w:rPr>
          <w:lang w:val="en-US"/>
        </w:rPr>
        <w:t>setPosDet</w:t>
      </w:r>
      <w:proofErr w:type="spellEnd"/>
      <w:r w:rsidRPr="001D4093">
        <w:t>()</w:t>
      </w:r>
    </w:p>
    <w:p w14:paraId="6F04FF17" w14:textId="77777777" w:rsidR="003405B6" w:rsidRDefault="0072148E" w:rsidP="00251DCF">
      <w:pPr>
        <w:pStyle w:val="afffffff6"/>
      </w:pPr>
      <w:r w:rsidRPr="001D4093">
        <w:t>П</w:t>
      </w:r>
      <w:r w:rsidR="003405B6" w:rsidRPr="001D4093">
        <w:t>ередает установленную позицию контроля</w:t>
      </w:r>
      <w:r w:rsidR="003405B6">
        <w:t>.</w:t>
      </w:r>
    </w:p>
    <w:p w14:paraId="2DBB0560" w14:textId="77777777" w:rsidR="003405B6" w:rsidRDefault="003405B6" w:rsidP="002507D4">
      <w:pPr>
        <w:pStyle w:val="40"/>
      </w:pPr>
      <w:bookmarkStart w:id="191" w:name="_Toc526515372"/>
      <w:r>
        <w:t xml:space="preserve">Компонент </w:t>
      </w:r>
      <w:proofErr w:type="spellStart"/>
      <w:r w:rsidRPr="00043E15">
        <w:t>RelayCtrl</w:t>
      </w:r>
      <w:bookmarkEnd w:id="191"/>
      <w:proofErr w:type="spellEnd"/>
    </w:p>
    <w:p w14:paraId="7AC9FCA1" w14:textId="77777777" w:rsidR="003405B6" w:rsidRDefault="003405B6" w:rsidP="002507D4">
      <w:pPr>
        <w:pStyle w:val="5"/>
      </w:pPr>
      <w:bookmarkStart w:id="192" w:name="_Toc526515373"/>
      <w:r w:rsidRPr="00E14CF4">
        <w:t>Назначение</w:t>
      </w:r>
      <w:bookmarkEnd w:id="192"/>
    </w:p>
    <w:p w14:paraId="31ED94A4" w14:textId="77777777" w:rsidR="003405B6" w:rsidRPr="00FF51C6" w:rsidRDefault="003405B6" w:rsidP="00A71088">
      <w:pPr>
        <w:pStyle w:val="a5"/>
      </w:pPr>
      <w:r w:rsidRPr="00704DCE">
        <w:t>Управление реле и контроль состояния контактов реле</w:t>
      </w:r>
      <w:r w:rsidR="00A71088">
        <w:t xml:space="preserve"> </w:t>
      </w:r>
      <w:proofErr w:type="spellStart"/>
      <w:r w:rsidRPr="00704DCE">
        <w:t>РПВ</w:t>
      </w:r>
      <w:proofErr w:type="spellEnd"/>
      <w:r w:rsidR="00A71088">
        <w:t>.</w:t>
      </w:r>
    </w:p>
    <w:p w14:paraId="026C1DA4" w14:textId="77777777" w:rsidR="003405B6" w:rsidRDefault="003405B6" w:rsidP="002507D4">
      <w:pPr>
        <w:pStyle w:val="5"/>
      </w:pPr>
      <w:r>
        <w:t>Состав компонента</w:t>
      </w:r>
    </w:p>
    <w:p w14:paraId="08B9C9B0" w14:textId="77777777" w:rsidR="0072148E" w:rsidRDefault="0072148E" w:rsidP="0072148E">
      <w:pPr>
        <w:pStyle w:val="affffff9"/>
      </w:pPr>
      <w:r w:rsidRPr="00BC0A95">
        <w:t>В состав компонента входят следующие модули</w:t>
      </w:r>
      <w:r>
        <w:t>:</w:t>
      </w:r>
    </w:p>
    <w:p w14:paraId="5A7B25C0" w14:textId="77777777" w:rsidR="0072148E" w:rsidRPr="00AD4E8A" w:rsidRDefault="004C6771" w:rsidP="0072148E">
      <w:pPr>
        <w:pStyle w:val="a"/>
      </w:pPr>
      <w:proofErr w:type="spellStart"/>
      <w:r w:rsidRPr="004C6771">
        <w:rPr>
          <w:rStyle w:val="affffff3"/>
        </w:rPr>
        <w:t>relayCtrl</w:t>
      </w:r>
      <w:proofErr w:type="spellEnd"/>
      <w:r w:rsidR="0072148E" w:rsidRPr="0072148E">
        <w:rPr>
          <w:rStyle w:val="affffff3"/>
          <w:lang w:val="ru-RU"/>
        </w:rPr>
        <w:t xml:space="preserve"> </w:t>
      </w:r>
      <w:r w:rsidR="0072148E" w:rsidRPr="00CF012D">
        <w:t xml:space="preserve">– </w:t>
      </w:r>
      <w:r w:rsidR="0082264F">
        <w:t>у</w:t>
      </w:r>
      <w:proofErr w:type="spellStart"/>
      <w:r w:rsidR="0082264F" w:rsidRPr="0082264F">
        <w:rPr>
          <w:lang w:val="uk-UA"/>
        </w:rPr>
        <w:t>правление</w:t>
      </w:r>
      <w:proofErr w:type="spellEnd"/>
      <w:r w:rsidR="0082264F" w:rsidRPr="0082264F">
        <w:rPr>
          <w:lang w:val="uk-UA"/>
        </w:rPr>
        <w:t xml:space="preserve"> реле и контроль </w:t>
      </w:r>
      <w:proofErr w:type="spellStart"/>
      <w:r w:rsidR="0082264F" w:rsidRPr="0082264F">
        <w:rPr>
          <w:lang w:val="uk-UA"/>
        </w:rPr>
        <w:t>состояния</w:t>
      </w:r>
      <w:proofErr w:type="spellEnd"/>
      <w:r w:rsidR="0082264F" w:rsidRPr="0082264F">
        <w:rPr>
          <w:lang w:val="uk-UA"/>
        </w:rPr>
        <w:t xml:space="preserve"> </w:t>
      </w:r>
      <w:proofErr w:type="spellStart"/>
      <w:r w:rsidR="0082264F" w:rsidRPr="0082264F">
        <w:rPr>
          <w:lang w:val="uk-UA"/>
        </w:rPr>
        <w:t>контактов</w:t>
      </w:r>
      <w:proofErr w:type="spellEnd"/>
      <w:r w:rsidR="0082264F" w:rsidRPr="0082264F">
        <w:rPr>
          <w:lang w:val="uk-UA"/>
        </w:rPr>
        <w:t xml:space="preserve"> </w:t>
      </w:r>
      <w:proofErr w:type="spellStart"/>
      <w:r w:rsidR="0082264F" w:rsidRPr="0082264F">
        <w:rPr>
          <w:lang w:val="uk-UA"/>
        </w:rPr>
        <w:t>РПВ</w:t>
      </w:r>
      <w:proofErr w:type="spellEnd"/>
      <w:r w:rsidR="0072148E" w:rsidRPr="00243662">
        <w:t>;</w:t>
      </w:r>
    </w:p>
    <w:p w14:paraId="41642C27" w14:textId="77777777" w:rsidR="0072148E" w:rsidRDefault="0082264F" w:rsidP="0072148E">
      <w:pPr>
        <w:pStyle w:val="a"/>
      </w:pPr>
      <w:proofErr w:type="spellStart"/>
      <w:r w:rsidRPr="0082264F">
        <w:rPr>
          <w:rStyle w:val="affffff3"/>
        </w:rPr>
        <w:t>relayCtrlFiveEC</w:t>
      </w:r>
      <w:proofErr w:type="spellEnd"/>
      <w:r>
        <w:rPr>
          <w:rStyle w:val="affffff3"/>
          <w:lang w:val="ru-RU"/>
        </w:rPr>
        <w:t xml:space="preserve"> </w:t>
      </w:r>
      <w:r w:rsidR="0072148E" w:rsidRPr="00243662">
        <w:t xml:space="preserve">– </w:t>
      </w:r>
      <w:r>
        <w:t>у</w:t>
      </w:r>
      <w:r w:rsidRPr="0082264F">
        <w:t>правление модулем реле 5-</w:t>
      </w:r>
      <w:proofErr w:type="spellStart"/>
      <w:r w:rsidRPr="0082264F">
        <w:t>ЭЦ</w:t>
      </w:r>
      <w:proofErr w:type="spellEnd"/>
      <w:r w:rsidR="0072148E">
        <w:t>;</w:t>
      </w:r>
    </w:p>
    <w:p w14:paraId="3AFEB6ED" w14:textId="77777777" w:rsidR="0072148E" w:rsidRDefault="0082264F" w:rsidP="0072148E">
      <w:pPr>
        <w:pStyle w:val="a"/>
      </w:pPr>
      <w:proofErr w:type="spellStart"/>
      <w:r w:rsidRPr="0082264F">
        <w:rPr>
          <w:i/>
          <w:iCs/>
        </w:rPr>
        <w:t>relayCtrlNineWire</w:t>
      </w:r>
      <w:proofErr w:type="spellEnd"/>
      <w:r>
        <w:rPr>
          <w:i/>
          <w:iCs/>
        </w:rPr>
        <w:t xml:space="preserve"> </w:t>
      </w:r>
      <w:r w:rsidR="0072148E" w:rsidRPr="00243662">
        <w:t xml:space="preserve">– </w:t>
      </w:r>
      <w:r>
        <w:t>у</w:t>
      </w:r>
      <w:r w:rsidRPr="0082264F">
        <w:t>правление модулем реле 9-</w:t>
      </w:r>
      <w:proofErr w:type="spellStart"/>
      <w:r w:rsidRPr="0082264F">
        <w:t>ти</w:t>
      </w:r>
      <w:proofErr w:type="spellEnd"/>
      <w:r w:rsidRPr="0082264F">
        <w:t xml:space="preserve"> проводным</w:t>
      </w:r>
      <w:r w:rsidR="0072148E">
        <w:t>;</w:t>
      </w:r>
    </w:p>
    <w:p w14:paraId="58BC6502" w14:textId="77777777" w:rsidR="003405B6" w:rsidRPr="00704DCE" w:rsidRDefault="0082264F" w:rsidP="00345BB2">
      <w:pPr>
        <w:pStyle w:val="a"/>
      </w:pPr>
      <w:proofErr w:type="spellStart"/>
      <w:r w:rsidRPr="0082264F">
        <w:rPr>
          <w:i/>
          <w:iCs/>
        </w:rPr>
        <w:lastRenderedPageBreak/>
        <w:t>relayCtrlTypes</w:t>
      </w:r>
      <w:proofErr w:type="spellEnd"/>
      <w:r w:rsidRPr="0082264F">
        <w:rPr>
          <w:i/>
          <w:iCs/>
        </w:rPr>
        <w:t xml:space="preserve"> </w:t>
      </w:r>
      <w:r w:rsidR="0072148E" w:rsidRPr="00243662">
        <w:t xml:space="preserve">– </w:t>
      </w:r>
      <w:r>
        <w:t>п</w:t>
      </w:r>
      <w:r w:rsidRPr="0082264F">
        <w:t>рототипы функций управления и контроля модуля реле</w:t>
      </w:r>
      <w:r>
        <w:t>.</w:t>
      </w:r>
    </w:p>
    <w:p w14:paraId="4E7BDF6F" w14:textId="77777777" w:rsidR="003405B6" w:rsidRPr="00340081" w:rsidRDefault="003405B6" w:rsidP="002507D4">
      <w:pPr>
        <w:pStyle w:val="5"/>
      </w:pPr>
      <w:bookmarkStart w:id="193" w:name="_Toc526515374"/>
      <w:r>
        <w:t>Интерфейсы компонента</w:t>
      </w:r>
      <w:bookmarkEnd w:id="193"/>
    </w:p>
    <w:p w14:paraId="013779C6" w14:textId="77777777" w:rsidR="00A71088" w:rsidRPr="00A71088" w:rsidRDefault="003405B6" w:rsidP="00987F63">
      <w:pPr>
        <w:pStyle w:val="a1"/>
        <w:rPr>
          <w:lang w:val="uk-UA"/>
        </w:rPr>
      </w:pPr>
      <w:r w:rsidRPr="00A71088">
        <w:rPr>
          <w:lang w:val="en-US"/>
        </w:rPr>
        <w:t>void</w:t>
      </w:r>
      <w:r w:rsidRPr="00A71088">
        <w:rPr>
          <w:lang w:val="uk-UA"/>
        </w:rPr>
        <w:t xml:space="preserve"> </w:t>
      </w:r>
      <w:proofErr w:type="spellStart"/>
      <w:r w:rsidRPr="00A71088">
        <w:rPr>
          <w:lang w:val="en-US"/>
        </w:rPr>
        <w:t>RelayCtrl</w:t>
      </w:r>
      <w:proofErr w:type="spellEnd"/>
      <w:r w:rsidRPr="00A71088">
        <w:rPr>
          <w:lang w:val="uk-UA"/>
        </w:rPr>
        <w:t>_</w:t>
      </w:r>
      <w:proofErr w:type="spellStart"/>
      <w:r w:rsidRPr="00A71088">
        <w:rPr>
          <w:lang w:val="en-US"/>
        </w:rPr>
        <w:t>ctor</w:t>
      </w:r>
      <w:proofErr w:type="spellEnd"/>
      <w:r w:rsidRPr="00A71088">
        <w:rPr>
          <w:lang w:val="uk-UA"/>
        </w:rPr>
        <w:t>()</w:t>
      </w:r>
    </w:p>
    <w:p w14:paraId="4847493E" w14:textId="77777777" w:rsidR="003405B6" w:rsidRPr="00A71088" w:rsidRDefault="00DC07F6" w:rsidP="00DC07F6">
      <w:pPr>
        <w:pStyle w:val="afffffff6"/>
        <w:rPr>
          <w:lang w:val="uk-UA"/>
        </w:rPr>
      </w:pPr>
      <w:proofErr w:type="spellStart"/>
      <w:r w:rsidRPr="00A71088">
        <w:rPr>
          <w:lang w:val="uk-UA"/>
        </w:rPr>
        <w:t>И</w:t>
      </w:r>
      <w:r w:rsidR="003405B6" w:rsidRPr="00A71088">
        <w:rPr>
          <w:lang w:val="uk-UA"/>
        </w:rPr>
        <w:t>нициализация</w:t>
      </w:r>
      <w:proofErr w:type="spellEnd"/>
      <w:r w:rsidR="003405B6" w:rsidRPr="00A71088">
        <w:rPr>
          <w:lang w:val="uk-UA"/>
        </w:rPr>
        <w:t xml:space="preserve"> и запуск.</w:t>
      </w:r>
    </w:p>
    <w:p w14:paraId="71D19EB9" w14:textId="77777777" w:rsidR="00A71088" w:rsidRDefault="003405B6" w:rsidP="00987F63">
      <w:pPr>
        <w:pStyle w:val="a1"/>
        <w:rPr>
          <w:lang w:val="uk-UA"/>
        </w:rPr>
      </w:pPr>
      <w:proofErr w:type="spellStart"/>
      <w:r w:rsidRPr="00A71088">
        <w:rPr>
          <w:lang w:val="uk-UA"/>
        </w:rPr>
        <w:t>void</w:t>
      </w:r>
      <w:proofErr w:type="spellEnd"/>
      <w:r w:rsidRPr="00A71088">
        <w:rPr>
          <w:lang w:val="uk-UA"/>
        </w:rPr>
        <w:t xml:space="preserve"> </w:t>
      </w:r>
      <w:proofErr w:type="spellStart"/>
      <w:r w:rsidRPr="00A71088">
        <w:rPr>
          <w:lang w:val="uk-UA"/>
        </w:rPr>
        <w:t>RelayCtrl_run</w:t>
      </w:r>
      <w:proofErr w:type="spellEnd"/>
      <w:r w:rsidRPr="00A71088">
        <w:rPr>
          <w:lang w:val="uk-UA"/>
        </w:rPr>
        <w:t>()</w:t>
      </w:r>
    </w:p>
    <w:p w14:paraId="11C3044A" w14:textId="77777777" w:rsidR="003405B6" w:rsidRPr="00A71088" w:rsidRDefault="00DC07F6" w:rsidP="00DC07F6">
      <w:pPr>
        <w:pStyle w:val="afffffff6"/>
        <w:rPr>
          <w:lang w:val="uk-UA"/>
        </w:rPr>
      </w:pPr>
      <w:proofErr w:type="spellStart"/>
      <w:r w:rsidRPr="00A71088">
        <w:rPr>
          <w:lang w:val="uk-UA"/>
        </w:rPr>
        <w:t>У</w:t>
      </w:r>
      <w:r w:rsidR="003405B6" w:rsidRPr="00A71088">
        <w:rPr>
          <w:lang w:val="uk-UA"/>
        </w:rPr>
        <w:t>правление</w:t>
      </w:r>
      <w:proofErr w:type="spellEnd"/>
      <w:r w:rsidR="003405B6" w:rsidRPr="00A71088">
        <w:rPr>
          <w:lang w:val="uk-UA"/>
        </w:rPr>
        <w:t xml:space="preserve"> </w:t>
      </w:r>
      <w:proofErr w:type="spellStart"/>
      <w:r w:rsidR="003405B6" w:rsidRPr="00A71088">
        <w:rPr>
          <w:lang w:val="uk-UA"/>
        </w:rPr>
        <w:t>работой</w:t>
      </w:r>
      <w:proofErr w:type="spellEnd"/>
      <w:r w:rsidR="003405B6" w:rsidRPr="00A71088">
        <w:rPr>
          <w:lang w:val="uk-UA"/>
        </w:rPr>
        <w:t>;</w:t>
      </w:r>
    </w:p>
    <w:p w14:paraId="01883FB6" w14:textId="77777777" w:rsidR="00A71088" w:rsidRPr="00A71088" w:rsidRDefault="003405B6" w:rsidP="00987F63">
      <w:pPr>
        <w:pStyle w:val="a1"/>
        <w:rPr>
          <w:lang w:val="uk-UA"/>
        </w:rPr>
      </w:pPr>
      <w:proofErr w:type="spellStart"/>
      <w:r w:rsidRPr="00A71088">
        <w:rPr>
          <w:lang w:val="uk-UA"/>
        </w:rPr>
        <w:t>void</w:t>
      </w:r>
      <w:proofErr w:type="spellEnd"/>
      <w:r w:rsidRPr="00A71088">
        <w:rPr>
          <w:lang w:val="uk-UA"/>
        </w:rPr>
        <w:t xml:space="preserve"> </w:t>
      </w:r>
      <w:proofErr w:type="spellStart"/>
      <w:r w:rsidRPr="00A71088">
        <w:rPr>
          <w:lang w:val="uk-UA"/>
        </w:rPr>
        <w:t>RelayCtrl_setShiftDir</w:t>
      </w:r>
      <w:proofErr w:type="spellEnd"/>
      <w:r w:rsidRPr="00A71088">
        <w:rPr>
          <w:lang w:val="uk-UA"/>
        </w:rPr>
        <w:t>()</w:t>
      </w:r>
    </w:p>
    <w:p w14:paraId="6300DEC4" w14:textId="77777777" w:rsidR="003405B6" w:rsidRPr="00A71088" w:rsidRDefault="00DC07F6" w:rsidP="00DC07F6">
      <w:pPr>
        <w:pStyle w:val="afffffff6"/>
        <w:rPr>
          <w:lang w:val="uk-UA"/>
        </w:rPr>
      </w:pPr>
      <w:r w:rsidRPr="00A71088">
        <w:rPr>
          <w:lang w:val="uk-UA"/>
        </w:rPr>
        <w:t>У</w:t>
      </w:r>
      <w:r w:rsidR="003405B6" w:rsidRPr="00A71088">
        <w:rPr>
          <w:lang w:val="uk-UA"/>
        </w:rPr>
        <w:t xml:space="preserve">становить </w:t>
      </w:r>
      <w:proofErr w:type="spellStart"/>
      <w:r w:rsidR="003405B6" w:rsidRPr="00A71088">
        <w:rPr>
          <w:lang w:val="uk-UA"/>
        </w:rPr>
        <w:t>направление</w:t>
      </w:r>
      <w:proofErr w:type="spellEnd"/>
      <w:r w:rsidR="003405B6" w:rsidRPr="00A71088">
        <w:rPr>
          <w:lang w:val="uk-UA"/>
        </w:rPr>
        <w:t xml:space="preserve"> </w:t>
      </w:r>
      <w:proofErr w:type="spellStart"/>
      <w:r w:rsidR="003405B6" w:rsidRPr="00A71088">
        <w:rPr>
          <w:lang w:val="uk-UA"/>
        </w:rPr>
        <w:t>перевода</w:t>
      </w:r>
      <w:proofErr w:type="spellEnd"/>
      <w:r w:rsidR="003405B6" w:rsidRPr="00A71088">
        <w:rPr>
          <w:lang w:val="uk-UA"/>
        </w:rPr>
        <w:t xml:space="preserve"> </w:t>
      </w:r>
      <w:proofErr w:type="spellStart"/>
      <w:r w:rsidR="003405B6" w:rsidRPr="00A71088">
        <w:rPr>
          <w:lang w:val="uk-UA"/>
        </w:rPr>
        <w:t>стрелки</w:t>
      </w:r>
      <w:proofErr w:type="spellEnd"/>
      <w:r w:rsidR="003405B6" w:rsidRPr="00A71088">
        <w:rPr>
          <w:lang w:val="uk-UA"/>
        </w:rPr>
        <w:t>.</w:t>
      </w:r>
    </w:p>
    <w:p w14:paraId="336EE124" w14:textId="77777777" w:rsidR="00A71088" w:rsidRPr="00A71088" w:rsidRDefault="003405B6" w:rsidP="00987F63">
      <w:pPr>
        <w:pStyle w:val="a1"/>
        <w:rPr>
          <w:lang w:val="uk-UA"/>
        </w:rPr>
      </w:pPr>
      <w:r w:rsidRPr="00A71088">
        <w:rPr>
          <w:lang w:val="en-US"/>
        </w:rPr>
        <w:t>void</w:t>
      </w:r>
      <w:r w:rsidRPr="00A71088">
        <w:rPr>
          <w:lang w:val="uk-UA"/>
        </w:rPr>
        <w:t xml:space="preserve"> </w:t>
      </w:r>
      <w:proofErr w:type="spellStart"/>
      <w:r w:rsidRPr="00A71088">
        <w:rPr>
          <w:lang w:val="en-US"/>
        </w:rPr>
        <w:t>RelayCtrl</w:t>
      </w:r>
      <w:proofErr w:type="spellEnd"/>
      <w:r w:rsidRPr="00A71088">
        <w:rPr>
          <w:lang w:val="uk-UA"/>
        </w:rPr>
        <w:t>_</w:t>
      </w:r>
      <w:proofErr w:type="spellStart"/>
      <w:r w:rsidRPr="00A71088">
        <w:rPr>
          <w:lang w:val="en-US"/>
        </w:rPr>
        <w:t>setPosDet</w:t>
      </w:r>
      <w:proofErr w:type="spellEnd"/>
      <w:r w:rsidRPr="00A71088">
        <w:rPr>
          <w:lang w:val="uk-UA"/>
        </w:rPr>
        <w:t>()</w:t>
      </w:r>
    </w:p>
    <w:p w14:paraId="3FC00283" w14:textId="77777777" w:rsidR="003405B6" w:rsidRPr="00A71088" w:rsidRDefault="00DC07F6" w:rsidP="00DC07F6">
      <w:pPr>
        <w:pStyle w:val="afffffff6"/>
        <w:rPr>
          <w:lang w:val="uk-UA"/>
        </w:rPr>
      </w:pPr>
      <w:r w:rsidRPr="00A71088">
        <w:rPr>
          <w:lang w:val="uk-UA"/>
        </w:rPr>
        <w:t>У</w:t>
      </w:r>
      <w:r w:rsidR="003405B6" w:rsidRPr="00A71088">
        <w:rPr>
          <w:lang w:val="uk-UA"/>
        </w:rPr>
        <w:t xml:space="preserve">становить контроль положення </w:t>
      </w:r>
      <w:proofErr w:type="spellStart"/>
      <w:r w:rsidR="003405B6" w:rsidRPr="00A71088">
        <w:rPr>
          <w:lang w:val="uk-UA"/>
        </w:rPr>
        <w:t>стрелки</w:t>
      </w:r>
      <w:proofErr w:type="spellEnd"/>
      <w:r w:rsidR="003405B6" w:rsidRPr="00A71088">
        <w:rPr>
          <w:lang w:val="uk-UA"/>
        </w:rPr>
        <w:t>.</w:t>
      </w:r>
    </w:p>
    <w:p w14:paraId="442D2CAA" w14:textId="77777777" w:rsidR="00A71088" w:rsidRPr="00A71088" w:rsidRDefault="003405B6" w:rsidP="00987F63">
      <w:pPr>
        <w:pStyle w:val="a1"/>
      </w:pPr>
      <w:proofErr w:type="spellStart"/>
      <w:r w:rsidRPr="00A71088">
        <w:t>ShiftDirection</w:t>
      </w:r>
      <w:proofErr w:type="spellEnd"/>
      <w:r w:rsidRPr="00A71088">
        <w:t xml:space="preserve"> </w:t>
      </w:r>
      <w:proofErr w:type="spellStart"/>
      <w:r w:rsidRPr="00A71088">
        <w:t>RelayCtrl_getShiftDir</w:t>
      </w:r>
      <w:proofErr w:type="spellEnd"/>
      <w:r w:rsidRPr="00A71088">
        <w:t>()</w:t>
      </w:r>
    </w:p>
    <w:p w14:paraId="14173DC4" w14:textId="77777777" w:rsidR="003405B6" w:rsidRPr="00A71088" w:rsidRDefault="00DC07F6" w:rsidP="00DC07F6">
      <w:pPr>
        <w:pStyle w:val="afffffff6"/>
      </w:pPr>
      <w:r w:rsidRPr="00A71088">
        <w:t>П</w:t>
      </w:r>
      <w:r w:rsidR="003405B6" w:rsidRPr="00A71088">
        <w:t>олучает установленное направление перевода стрелки.</w:t>
      </w:r>
    </w:p>
    <w:p w14:paraId="5AA95108" w14:textId="77777777" w:rsidR="00A71088" w:rsidRPr="00A71088" w:rsidRDefault="003405B6" w:rsidP="00987F63">
      <w:pPr>
        <w:pStyle w:val="a1"/>
      </w:pPr>
      <w:proofErr w:type="spellStart"/>
      <w:r w:rsidRPr="00A71088">
        <w:t>PositionDet_State</w:t>
      </w:r>
      <w:proofErr w:type="spellEnd"/>
      <w:r w:rsidRPr="00A71088">
        <w:t xml:space="preserve"> </w:t>
      </w:r>
      <w:proofErr w:type="spellStart"/>
      <w:r w:rsidRPr="00A71088">
        <w:t>RelayCtrl_getPosDet</w:t>
      </w:r>
      <w:proofErr w:type="spellEnd"/>
      <w:r w:rsidRPr="00A71088">
        <w:t>()</w:t>
      </w:r>
    </w:p>
    <w:p w14:paraId="2C968F07" w14:textId="77777777" w:rsidR="003405B6" w:rsidRPr="00A71088" w:rsidRDefault="00DC07F6" w:rsidP="00DC07F6">
      <w:pPr>
        <w:pStyle w:val="afffffff6"/>
      </w:pPr>
      <w:r w:rsidRPr="00A71088">
        <w:t>П</w:t>
      </w:r>
      <w:r w:rsidR="003405B6" w:rsidRPr="00A71088">
        <w:t>олучает контролируемое положение стрелки.</w:t>
      </w:r>
    </w:p>
    <w:p w14:paraId="26F9C155" w14:textId="77777777" w:rsidR="00A71088" w:rsidRPr="00A71088" w:rsidRDefault="003405B6" w:rsidP="00987F63">
      <w:pPr>
        <w:pStyle w:val="a1"/>
      </w:pPr>
      <w:proofErr w:type="spellStart"/>
      <w:r w:rsidRPr="00A71088">
        <w:t>void</w:t>
      </w:r>
      <w:proofErr w:type="spellEnd"/>
      <w:r w:rsidRPr="00A71088">
        <w:t xml:space="preserve"> </w:t>
      </w:r>
      <w:proofErr w:type="spellStart"/>
      <w:r w:rsidRPr="00A71088">
        <w:t>RelayCtrl_switchRpv</w:t>
      </w:r>
      <w:proofErr w:type="spellEnd"/>
      <w:r w:rsidRPr="00A71088">
        <w:t>()</w:t>
      </w:r>
    </w:p>
    <w:p w14:paraId="567A9FC9" w14:textId="77777777" w:rsidR="003405B6" w:rsidRPr="00A71088" w:rsidRDefault="00DC07F6" w:rsidP="00DC07F6">
      <w:pPr>
        <w:pStyle w:val="afffffff6"/>
      </w:pPr>
      <w:r w:rsidRPr="00A71088">
        <w:t>В</w:t>
      </w:r>
      <w:r w:rsidR="003405B6" w:rsidRPr="00A71088">
        <w:t xml:space="preserve">ключение/выключение реле </w:t>
      </w:r>
      <w:proofErr w:type="spellStart"/>
      <w:r w:rsidR="003405B6" w:rsidRPr="00A71088">
        <w:t>РПВ</w:t>
      </w:r>
      <w:proofErr w:type="spellEnd"/>
      <w:r w:rsidR="003405B6" w:rsidRPr="00A71088">
        <w:t>.</w:t>
      </w:r>
    </w:p>
    <w:p w14:paraId="3950CDEB" w14:textId="77777777" w:rsidR="00A71088" w:rsidRPr="00A71088" w:rsidRDefault="003405B6" w:rsidP="00987F63">
      <w:pPr>
        <w:pStyle w:val="a1"/>
      </w:pPr>
      <w:proofErr w:type="spellStart"/>
      <w:r w:rsidRPr="00A71088">
        <w:rPr>
          <w:lang w:val="en-US"/>
        </w:rPr>
        <w:t>RelayCtrl</w:t>
      </w:r>
      <w:proofErr w:type="spellEnd"/>
      <w:r w:rsidRPr="00A71088">
        <w:t>_</w:t>
      </w:r>
      <w:proofErr w:type="spellStart"/>
      <w:r w:rsidRPr="00A71088">
        <w:rPr>
          <w:lang w:val="en-US"/>
        </w:rPr>
        <w:t>RpvState</w:t>
      </w:r>
      <w:proofErr w:type="spellEnd"/>
      <w:r w:rsidRPr="00A71088">
        <w:t xml:space="preserve"> </w:t>
      </w:r>
      <w:proofErr w:type="spellStart"/>
      <w:r w:rsidRPr="00A71088">
        <w:rPr>
          <w:lang w:val="en-US"/>
        </w:rPr>
        <w:t>RelayCtrl</w:t>
      </w:r>
      <w:proofErr w:type="spellEnd"/>
      <w:r w:rsidRPr="00A71088">
        <w:t>_</w:t>
      </w:r>
      <w:proofErr w:type="spellStart"/>
      <w:r w:rsidRPr="00A71088">
        <w:rPr>
          <w:lang w:val="en-US"/>
        </w:rPr>
        <w:t>getRpvState</w:t>
      </w:r>
      <w:proofErr w:type="spellEnd"/>
      <w:r w:rsidRPr="00A71088">
        <w:t>()</w:t>
      </w:r>
    </w:p>
    <w:p w14:paraId="6BF8796C" w14:textId="77777777" w:rsidR="003405B6" w:rsidRPr="00A71088" w:rsidRDefault="00DC07F6" w:rsidP="00DC07F6">
      <w:pPr>
        <w:pStyle w:val="afffffff6"/>
      </w:pPr>
      <w:r w:rsidRPr="00A71088">
        <w:t>П</w:t>
      </w:r>
      <w:r w:rsidR="003405B6" w:rsidRPr="00A71088">
        <w:t xml:space="preserve">олучает состояние исправности реле </w:t>
      </w:r>
      <w:proofErr w:type="spellStart"/>
      <w:r w:rsidR="003405B6" w:rsidRPr="00A71088">
        <w:t>РПВ</w:t>
      </w:r>
      <w:proofErr w:type="spellEnd"/>
      <w:r w:rsidR="003405B6" w:rsidRPr="00A71088">
        <w:t>.</w:t>
      </w:r>
    </w:p>
    <w:p w14:paraId="36572842" w14:textId="77777777" w:rsidR="003405B6" w:rsidRDefault="003405B6" w:rsidP="002507D4">
      <w:pPr>
        <w:pStyle w:val="40"/>
      </w:pPr>
      <w:bookmarkStart w:id="194" w:name="_Toc526515375"/>
      <w:r>
        <w:t xml:space="preserve">Компонент </w:t>
      </w:r>
      <w:proofErr w:type="spellStart"/>
      <w:r w:rsidRPr="00043E15">
        <w:t>RS422</w:t>
      </w:r>
      <w:bookmarkEnd w:id="194"/>
      <w:proofErr w:type="spellEnd"/>
    </w:p>
    <w:p w14:paraId="48B047EA" w14:textId="77777777" w:rsidR="003405B6" w:rsidRPr="00340081" w:rsidRDefault="003405B6" w:rsidP="002507D4">
      <w:pPr>
        <w:pStyle w:val="5"/>
      </w:pPr>
      <w:bookmarkStart w:id="195" w:name="_Toc526515376"/>
      <w:r w:rsidRPr="00E14CF4">
        <w:t>Назначение</w:t>
      </w:r>
      <w:bookmarkEnd w:id="195"/>
    </w:p>
    <w:p w14:paraId="2DC3B0FA" w14:textId="77777777" w:rsidR="003405B6" w:rsidRPr="00C30FE4" w:rsidRDefault="003405B6" w:rsidP="00C30FE4">
      <w:pPr>
        <w:pStyle w:val="a5"/>
      </w:pPr>
      <w:r w:rsidRPr="00C30FE4">
        <w:t xml:space="preserve">Обеспечение связи с управляющей системой по интерфейсу </w:t>
      </w:r>
      <w:proofErr w:type="spellStart"/>
      <w:r w:rsidRPr="00C30FE4">
        <w:t>RS</w:t>
      </w:r>
      <w:proofErr w:type="spellEnd"/>
      <w:r w:rsidRPr="00C30FE4">
        <w:t>-422.</w:t>
      </w:r>
    </w:p>
    <w:p w14:paraId="47693FE9" w14:textId="77777777" w:rsidR="003405B6" w:rsidRDefault="003405B6" w:rsidP="002507D4">
      <w:pPr>
        <w:pStyle w:val="5"/>
      </w:pPr>
      <w:r>
        <w:t>Состав компонента</w:t>
      </w:r>
    </w:p>
    <w:p w14:paraId="2BC5A65C" w14:textId="77777777" w:rsidR="003405B6" w:rsidRDefault="003405B6" w:rsidP="00C30FE4">
      <w:pPr>
        <w:pStyle w:val="affffff9"/>
      </w:pPr>
      <w:bookmarkStart w:id="196" w:name="_Toc526515377"/>
      <w:r w:rsidRPr="00BC0A95">
        <w:t>В состав компонента входят следующие модули</w:t>
      </w:r>
      <w:r>
        <w:t>:</w:t>
      </w:r>
    </w:p>
    <w:p w14:paraId="588BF3A8" w14:textId="77777777" w:rsidR="003405B6" w:rsidRPr="00D17566" w:rsidRDefault="003405B6" w:rsidP="00C30FE4">
      <w:pPr>
        <w:pStyle w:val="a"/>
      </w:pPr>
      <w:r w:rsidRPr="000253F8">
        <w:rPr>
          <w:rStyle w:val="affffff3"/>
        </w:rPr>
        <w:t>Rs</w:t>
      </w:r>
      <w:r w:rsidRPr="003405B6">
        <w:rPr>
          <w:rStyle w:val="affffff3"/>
          <w:lang w:val="ru-RU"/>
        </w:rPr>
        <w:t>422</w:t>
      </w:r>
      <w:r>
        <w:t xml:space="preserve"> – обеспечение связи </w:t>
      </w:r>
      <w:r w:rsidR="00DC07F6">
        <w:t xml:space="preserve">с УС </w:t>
      </w:r>
      <w:r>
        <w:t xml:space="preserve">по интерфейсу </w:t>
      </w:r>
      <w:proofErr w:type="spellStart"/>
      <w:r>
        <w:t>RS</w:t>
      </w:r>
      <w:proofErr w:type="spellEnd"/>
      <w:r>
        <w:t>-422;</w:t>
      </w:r>
    </w:p>
    <w:p w14:paraId="0C0F64E0" w14:textId="77777777" w:rsidR="003405B6" w:rsidRDefault="003405B6" w:rsidP="00C30FE4">
      <w:pPr>
        <w:pStyle w:val="a"/>
      </w:pPr>
      <w:r w:rsidRPr="000253F8">
        <w:rPr>
          <w:rStyle w:val="affffff3"/>
        </w:rPr>
        <w:lastRenderedPageBreak/>
        <w:t>Rs</w:t>
      </w:r>
      <w:r w:rsidRPr="003405B6">
        <w:rPr>
          <w:rStyle w:val="affffff3"/>
          <w:lang w:val="ru-RU"/>
        </w:rPr>
        <w:t>422_</w:t>
      </w:r>
      <w:proofErr w:type="spellStart"/>
      <w:r w:rsidRPr="000253F8">
        <w:rPr>
          <w:rStyle w:val="affffff3"/>
        </w:rPr>
        <w:t>crc</w:t>
      </w:r>
      <w:proofErr w:type="spellEnd"/>
      <w:r w:rsidRPr="003405B6">
        <w:rPr>
          <w:rStyle w:val="affffff3"/>
          <w:lang w:val="ru-RU"/>
        </w:rPr>
        <w:t>8</w:t>
      </w:r>
      <w:r>
        <w:t xml:space="preserve"> – в</w:t>
      </w:r>
      <w:r w:rsidRPr="00D17566">
        <w:t>ычисление контрольной суммы</w:t>
      </w:r>
      <w:r w:rsidR="00DC07F6">
        <w:t xml:space="preserve"> принятого пакета данных</w:t>
      </w:r>
      <w:r>
        <w:t>;</w:t>
      </w:r>
    </w:p>
    <w:p w14:paraId="459DADFB" w14:textId="77777777" w:rsidR="003405B6" w:rsidRPr="00DC07F6" w:rsidRDefault="003405B6" w:rsidP="00C30FE4">
      <w:pPr>
        <w:pStyle w:val="a"/>
        <w:rPr>
          <w:iCs/>
        </w:rPr>
      </w:pPr>
      <w:r w:rsidRPr="00DC07F6">
        <w:rPr>
          <w:rStyle w:val="affffff3"/>
        </w:rPr>
        <w:t>Rs</w:t>
      </w:r>
      <w:r w:rsidRPr="00DC07F6">
        <w:rPr>
          <w:rStyle w:val="affffff3"/>
          <w:lang w:val="ru-RU"/>
        </w:rPr>
        <w:t>422_</w:t>
      </w:r>
      <w:proofErr w:type="spellStart"/>
      <w:r w:rsidRPr="00DC07F6">
        <w:rPr>
          <w:rStyle w:val="affffff3"/>
        </w:rPr>
        <w:t>dataTypes</w:t>
      </w:r>
      <w:proofErr w:type="spellEnd"/>
      <w:r w:rsidRPr="00C6032F">
        <w:t xml:space="preserve"> </w:t>
      </w:r>
      <w:r w:rsidRPr="00C6032F">
        <w:rPr>
          <w:i/>
        </w:rPr>
        <w:t xml:space="preserve">– </w:t>
      </w:r>
      <w:r w:rsidRPr="00DC07F6">
        <w:rPr>
          <w:iCs/>
        </w:rPr>
        <w:t xml:space="preserve">модуль </w:t>
      </w:r>
      <w:proofErr w:type="spellStart"/>
      <w:r w:rsidRPr="00DC07F6">
        <w:rPr>
          <w:iCs/>
        </w:rPr>
        <w:t>RS</w:t>
      </w:r>
      <w:proofErr w:type="spellEnd"/>
      <w:r w:rsidRPr="00DC07F6">
        <w:rPr>
          <w:iCs/>
        </w:rPr>
        <w:t>-422. Внутренние типы данных;</w:t>
      </w:r>
    </w:p>
    <w:p w14:paraId="4D285066" w14:textId="77777777" w:rsidR="003405B6" w:rsidRPr="00D17566" w:rsidRDefault="003405B6" w:rsidP="00C30FE4">
      <w:pPr>
        <w:pStyle w:val="a"/>
      </w:pPr>
      <w:r w:rsidRPr="000253F8">
        <w:rPr>
          <w:rStyle w:val="affffff3"/>
        </w:rPr>
        <w:t>Rs</w:t>
      </w:r>
      <w:r w:rsidRPr="003405B6">
        <w:rPr>
          <w:rStyle w:val="affffff3"/>
          <w:lang w:val="ru-RU"/>
        </w:rPr>
        <w:t>422_</w:t>
      </w:r>
      <w:proofErr w:type="spellStart"/>
      <w:r w:rsidRPr="000253F8">
        <w:rPr>
          <w:rStyle w:val="affffff3"/>
        </w:rPr>
        <w:t>lineExch</w:t>
      </w:r>
      <w:proofErr w:type="spellEnd"/>
      <w:r>
        <w:t xml:space="preserve"> – о</w:t>
      </w:r>
      <w:r w:rsidRPr="00D17566">
        <w:t xml:space="preserve">рганизация обмена по линии </w:t>
      </w:r>
      <w:proofErr w:type="spellStart"/>
      <w:r w:rsidRPr="00D17566">
        <w:t>RS</w:t>
      </w:r>
      <w:proofErr w:type="spellEnd"/>
      <w:r>
        <w:t>-</w:t>
      </w:r>
      <w:r w:rsidRPr="00D17566">
        <w:t>422</w:t>
      </w:r>
      <w:r>
        <w:t>;</w:t>
      </w:r>
    </w:p>
    <w:p w14:paraId="1EA12735" w14:textId="77777777" w:rsidR="003405B6" w:rsidRPr="00D17566" w:rsidRDefault="003405B6" w:rsidP="00C30FE4">
      <w:pPr>
        <w:pStyle w:val="a"/>
      </w:pPr>
      <w:r w:rsidRPr="000253F8">
        <w:rPr>
          <w:rStyle w:val="affffff3"/>
        </w:rPr>
        <w:t>Rs</w:t>
      </w:r>
      <w:r w:rsidRPr="003405B6">
        <w:rPr>
          <w:rStyle w:val="affffff3"/>
          <w:lang w:val="ru-RU"/>
        </w:rPr>
        <w:t>422_</w:t>
      </w:r>
      <w:r w:rsidRPr="000253F8">
        <w:rPr>
          <w:rStyle w:val="affffff3"/>
        </w:rPr>
        <w:t>transceiver</w:t>
      </w:r>
      <w:r>
        <w:t xml:space="preserve"> – в</w:t>
      </w:r>
      <w:r w:rsidRPr="00D17566">
        <w:t>нутренние функци</w:t>
      </w:r>
      <w:r>
        <w:t>и</w:t>
      </w:r>
      <w:r w:rsidRPr="00D17566">
        <w:t xml:space="preserve"> обмена по интерфейсу</w:t>
      </w:r>
      <w:r w:rsidR="00DC07F6">
        <w:br/>
      </w:r>
      <w:proofErr w:type="spellStart"/>
      <w:r w:rsidRPr="00D17566">
        <w:t>RS</w:t>
      </w:r>
      <w:proofErr w:type="spellEnd"/>
      <w:r>
        <w:t>-</w:t>
      </w:r>
      <w:r w:rsidRPr="00D17566">
        <w:t>422</w:t>
      </w:r>
      <w:r>
        <w:t>.</w:t>
      </w:r>
    </w:p>
    <w:p w14:paraId="2769E10A" w14:textId="77777777" w:rsidR="003405B6" w:rsidRPr="00C30FE4" w:rsidRDefault="003405B6" w:rsidP="002507D4">
      <w:pPr>
        <w:pStyle w:val="5"/>
      </w:pPr>
      <w:r w:rsidRPr="00C30FE4">
        <w:t>Интерфейсы компонента</w:t>
      </w:r>
      <w:bookmarkEnd w:id="196"/>
    </w:p>
    <w:p w14:paraId="23EB0CBC" w14:textId="77777777" w:rsidR="00C30FE4" w:rsidRPr="00C30FE4" w:rsidRDefault="003405B6" w:rsidP="00987F63">
      <w:pPr>
        <w:pStyle w:val="a1"/>
      </w:pPr>
      <w:proofErr w:type="spellStart"/>
      <w:r>
        <w:t>Rs422_handler</w:t>
      </w:r>
      <w:proofErr w:type="spellEnd"/>
      <w:r>
        <w:t xml:space="preserve">* </w:t>
      </w:r>
      <w:proofErr w:type="spellStart"/>
      <w:r>
        <w:t>Rs422_ctor</w:t>
      </w:r>
      <w:proofErr w:type="spellEnd"/>
      <w:r>
        <w:t>()</w:t>
      </w:r>
    </w:p>
    <w:p w14:paraId="0B544272" w14:textId="77777777" w:rsidR="003405B6" w:rsidRPr="00A3336C" w:rsidRDefault="00DC07F6" w:rsidP="00DC07F6">
      <w:pPr>
        <w:pStyle w:val="afffffff6"/>
      </w:pPr>
      <w:r w:rsidRPr="00DC07F6">
        <w:t>И</w:t>
      </w:r>
      <w:r w:rsidR="003405B6" w:rsidRPr="00A3336C">
        <w:t>нициализация.</w:t>
      </w:r>
    </w:p>
    <w:p w14:paraId="3A85C118" w14:textId="77777777" w:rsidR="00C30FE4" w:rsidRPr="00C30FE4" w:rsidRDefault="003405B6" w:rsidP="00987F63">
      <w:pPr>
        <w:pStyle w:val="a1"/>
      </w:pPr>
      <w:proofErr w:type="spellStart"/>
      <w:r>
        <w:t>void</w:t>
      </w:r>
      <w:proofErr w:type="spellEnd"/>
      <w:r w:rsidRPr="00A865F3">
        <w:t xml:space="preserve"> </w:t>
      </w:r>
      <w:proofErr w:type="spellStart"/>
      <w:r>
        <w:t>Rs</w:t>
      </w:r>
      <w:r w:rsidRPr="00A865F3">
        <w:t>422_</w:t>
      </w:r>
      <w:r>
        <w:t>run</w:t>
      </w:r>
      <w:proofErr w:type="spellEnd"/>
      <w:r w:rsidRPr="00A865F3">
        <w:t>()</w:t>
      </w:r>
    </w:p>
    <w:p w14:paraId="384D799B" w14:textId="77777777" w:rsidR="003405B6" w:rsidRPr="00A865F3" w:rsidRDefault="00DC07F6" w:rsidP="00DC07F6">
      <w:pPr>
        <w:pStyle w:val="afffffff6"/>
      </w:pPr>
      <w:r w:rsidRPr="00DC07F6">
        <w:t>У</w:t>
      </w:r>
      <w:r w:rsidR="003405B6" w:rsidRPr="00A865F3">
        <w:t>правление приемом и передачей</w:t>
      </w:r>
      <w:r w:rsidR="00526F52">
        <w:t xml:space="preserve"> данных</w:t>
      </w:r>
      <w:r w:rsidR="003405B6" w:rsidRPr="00A865F3">
        <w:t>.</w:t>
      </w:r>
    </w:p>
    <w:p w14:paraId="0F3EF884" w14:textId="77777777" w:rsidR="00C30FE4" w:rsidRPr="00C30FE4" w:rsidRDefault="003405B6" w:rsidP="00987F63">
      <w:pPr>
        <w:pStyle w:val="a1"/>
      </w:pPr>
      <w:proofErr w:type="spellStart"/>
      <w:r>
        <w:t>void</w:t>
      </w:r>
      <w:proofErr w:type="spellEnd"/>
      <w:r w:rsidRPr="00741442">
        <w:t xml:space="preserve"> </w:t>
      </w:r>
      <w:proofErr w:type="spellStart"/>
      <w:r>
        <w:t>Rs</w:t>
      </w:r>
      <w:r w:rsidRPr="00741442">
        <w:t>422_</w:t>
      </w:r>
      <w:r>
        <w:t>interrupt</w:t>
      </w:r>
      <w:proofErr w:type="spellEnd"/>
      <w:r w:rsidRPr="00741442">
        <w:t>()</w:t>
      </w:r>
    </w:p>
    <w:p w14:paraId="7DD0A52F" w14:textId="77777777" w:rsidR="003405B6" w:rsidRPr="00741442" w:rsidRDefault="00DC07F6" w:rsidP="00DC07F6">
      <w:pPr>
        <w:pStyle w:val="afffffff6"/>
      </w:pPr>
      <w:r w:rsidRPr="00DC07F6">
        <w:t>П</w:t>
      </w:r>
      <w:r w:rsidR="003405B6" w:rsidRPr="00741442">
        <w:t>рием и передача данных.</w:t>
      </w:r>
    </w:p>
    <w:p w14:paraId="485DF5FB" w14:textId="77777777" w:rsidR="00C30FE4" w:rsidRPr="00C30FE4" w:rsidRDefault="003405B6" w:rsidP="00987F63">
      <w:pPr>
        <w:pStyle w:val="a1"/>
      </w:pPr>
      <w:proofErr w:type="spellStart"/>
      <w:r>
        <w:t>void</w:t>
      </w:r>
      <w:proofErr w:type="spellEnd"/>
      <w:r w:rsidRPr="00741442">
        <w:t xml:space="preserve"> </w:t>
      </w:r>
      <w:proofErr w:type="spellStart"/>
      <w:r>
        <w:t>Rs</w:t>
      </w:r>
      <w:r w:rsidRPr="00741442">
        <w:t>422_</w:t>
      </w:r>
      <w:r>
        <w:t>setEnable</w:t>
      </w:r>
      <w:proofErr w:type="spellEnd"/>
      <w:r w:rsidRPr="00741442">
        <w:t>()</w:t>
      </w:r>
    </w:p>
    <w:p w14:paraId="57B28C67" w14:textId="77777777" w:rsidR="003405B6" w:rsidRPr="00741442" w:rsidRDefault="00DC07F6" w:rsidP="00DC07F6">
      <w:pPr>
        <w:pStyle w:val="afffffff6"/>
      </w:pPr>
      <w:r w:rsidRPr="00DC07F6">
        <w:t>Р</w:t>
      </w:r>
      <w:r w:rsidR="003405B6" w:rsidRPr="00741442">
        <w:t>азрешение работы модуля.</w:t>
      </w:r>
    </w:p>
    <w:p w14:paraId="77C12CAC" w14:textId="77777777" w:rsidR="00C30FE4" w:rsidRPr="00C30FE4" w:rsidRDefault="003405B6" w:rsidP="00987F63">
      <w:pPr>
        <w:pStyle w:val="a1"/>
      </w:pPr>
      <w:proofErr w:type="spellStart"/>
      <w:r>
        <w:t>void</w:t>
      </w:r>
      <w:proofErr w:type="spellEnd"/>
      <w:r w:rsidRPr="00741442">
        <w:t xml:space="preserve"> </w:t>
      </w:r>
      <w:proofErr w:type="spellStart"/>
      <w:r>
        <w:t>Rs</w:t>
      </w:r>
      <w:r w:rsidRPr="00741442">
        <w:t>422_</w:t>
      </w:r>
      <w:r>
        <w:t>setStatus</w:t>
      </w:r>
      <w:proofErr w:type="spellEnd"/>
      <w:r w:rsidRPr="00741442">
        <w:t>()</w:t>
      </w:r>
    </w:p>
    <w:p w14:paraId="48DBB9D8" w14:textId="77777777" w:rsidR="003405B6" w:rsidRPr="00741442" w:rsidRDefault="00DC07F6" w:rsidP="00DC07F6">
      <w:pPr>
        <w:pStyle w:val="afffffff6"/>
      </w:pPr>
      <w:r w:rsidRPr="00DC07F6">
        <w:t>У</w:t>
      </w:r>
      <w:r w:rsidR="003405B6" w:rsidRPr="00741442">
        <w:t>становка статуса прибора.</w:t>
      </w:r>
    </w:p>
    <w:p w14:paraId="30757AF2" w14:textId="77777777" w:rsidR="00C30FE4" w:rsidRPr="00C30FE4" w:rsidRDefault="003405B6" w:rsidP="00987F63">
      <w:pPr>
        <w:pStyle w:val="a1"/>
      </w:pPr>
      <w:proofErr w:type="spellStart"/>
      <w:r>
        <w:t>bool</w:t>
      </w:r>
      <w:proofErr w:type="spellEnd"/>
      <w:r w:rsidRPr="00A865F3">
        <w:t xml:space="preserve"> </w:t>
      </w:r>
      <w:proofErr w:type="spellStart"/>
      <w:r>
        <w:t>Rs</w:t>
      </w:r>
      <w:r w:rsidRPr="00A865F3">
        <w:t>422_</w:t>
      </w:r>
      <w:r>
        <w:t>getLineEvent</w:t>
      </w:r>
      <w:proofErr w:type="spellEnd"/>
      <w:r w:rsidRPr="00A865F3">
        <w:t>()</w:t>
      </w:r>
    </w:p>
    <w:p w14:paraId="25FA69D6" w14:textId="77777777" w:rsidR="003405B6" w:rsidRPr="00A865F3" w:rsidRDefault="005F1D9D" w:rsidP="00DC07F6">
      <w:pPr>
        <w:pStyle w:val="afffffff6"/>
      </w:pPr>
      <w:r>
        <w:t>Возвращает п</w:t>
      </w:r>
      <w:r w:rsidR="003405B6" w:rsidRPr="00A865F3">
        <w:t>ризнак событий обмена на указанной линии связи.</w:t>
      </w:r>
    </w:p>
    <w:p w14:paraId="12BAFB01" w14:textId="77777777" w:rsidR="00C30FE4" w:rsidRPr="00C30FE4" w:rsidRDefault="003405B6" w:rsidP="00987F63">
      <w:pPr>
        <w:pStyle w:val="a1"/>
        <w:rPr>
          <w:lang w:val="uk-UA"/>
        </w:rPr>
      </w:pPr>
      <w:bookmarkStart w:id="197" w:name="_Hlk519000002"/>
      <w:bookmarkStart w:id="198" w:name="_Hlk518999615"/>
      <w:proofErr w:type="spellStart"/>
      <w:r>
        <w:t>void</w:t>
      </w:r>
      <w:proofErr w:type="spellEnd"/>
      <w:r w:rsidRPr="00340081">
        <w:rPr>
          <w:lang w:val="uk-UA"/>
        </w:rPr>
        <w:t xml:space="preserve"> </w:t>
      </w:r>
      <w:proofErr w:type="spellStart"/>
      <w:r>
        <w:t>Rs</w:t>
      </w:r>
      <w:proofErr w:type="spellEnd"/>
      <w:r w:rsidRPr="00340081">
        <w:rPr>
          <w:lang w:val="uk-UA"/>
        </w:rPr>
        <w:t>422_</w:t>
      </w:r>
      <w:proofErr w:type="spellStart"/>
      <w:r>
        <w:t>addAlarm</w:t>
      </w:r>
      <w:proofErr w:type="spellEnd"/>
      <w:r w:rsidRPr="00340081">
        <w:rPr>
          <w:lang w:val="uk-UA"/>
        </w:rPr>
        <w:t>()</w:t>
      </w:r>
    </w:p>
    <w:p w14:paraId="2A3C1B0C" w14:textId="77777777" w:rsidR="003405B6" w:rsidRPr="00340081" w:rsidRDefault="00DC07F6" w:rsidP="00DC07F6">
      <w:pPr>
        <w:pStyle w:val="afffffff6"/>
        <w:rPr>
          <w:lang w:val="uk-UA"/>
        </w:rPr>
      </w:pPr>
      <w:r w:rsidRPr="00DC07F6">
        <w:t>Д</w:t>
      </w:r>
      <w:proofErr w:type="spellStart"/>
      <w:r w:rsidR="003405B6" w:rsidRPr="00340081">
        <w:rPr>
          <w:lang w:val="uk-UA"/>
        </w:rPr>
        <w:t>обавление</w:t>
      </w:r>
      <w:proofErr w:type="spellEnd"/>
      <w:r w:rsidR="003405B6" w:rsidRPr="00340081">
        <w:rPr>
          <w:lang w:val="uk-UA"/>
        </w:rPr>
        <w:t xml:space="preserve"> </w:t>
      </w:r>
      <w:proofErr w:type="spellStart"/>
      <w:r w:rsidR="003405B6" w:rsidRPr="00340081">
        <w:rPr>
          <w:lang w:val="uk-UA"/>
        </w:rPr>
        <w:t>кода</w:t>
      </w:r>
      <w:proofErr w:type="spellEnd"/>
      <w:r w:rsidR="003405B6" w:rsidRPr="00340081">
        <w:rPr>
          <w:lang w:val="uk-UA"/>
        </w:rPr>
        <w:t xml:space="preserve"> </w:t>
      </w:r>
      <w:proofErr w:type="spellStart"/>
      <w:r w:rsidR="003405B6" w:rsidRPr="00340081">
        <w:rPr>
          <w:lang w:val="uk-UA"/>
        </w:rPr>
        <w:t>аларма</w:t>
      </w:r>
      <w:proofErr w:type="spellEnd"/>
      <w:r w:rsidR="003405B6" w:rsidRPr="00340081">
        <w:rPr>
          <w:lang w:val="uk-UA"/>
        </w:rPr>
        <w:t xml:space="preserve"> в список </w:t>
      </w:r>
      <w:proofErr w:type="spellStart"/>
      <w:r w:rsidR="003405B6" w:rsidRPr="00340081">
        <w:rPr>
          <w:lang w:val="uk-UA"/>
        </w:rPr>
        <w:t>актуальных</w:t>
      </w:r>
      <w:proofErr w:type="spellEnd"/>
      <w:r w:rsidR="003405B6" w:rsidRPr="00340081">
        <w:rPr>
          <w:lang w:val="uk-UA"/>
        </w:rPr>
        <w:t xml:space="preserve"> для </w:t>
      </w:r>
      <w:proofErr w:type="spellStart"/>
      <w:r w:rsidR="003405B6" w:rsidRPr="00340081">
        <w:rPr>
          <w:lang w:val="uk-UA"/>
        </w:rPr>
        <w:t>прибора</w:t>
      </w:r>
      <w:proofErr w:type="spellEnd"/>
      <w:r w:rsidR="003405B6" w:rsidRPr="00340081">
        <w:rPr>
          <w:lang w:val="uk-UA"/>
        </w:rPr>
        <w:t>.</w:t>
      </w:r>
    </w:p>
    <w:p w14:paraId="5EE67259" w14:textId="77777777" w:rsidR="00C30FE4" w:rsidRPr="00C30FE4" w:rsidRDefault="003405B6" w:rsidP="00987F63">
      <w:pPr>
        <w:pStyle w:val="a1"/>
        <w:rPr>
          <w:lang w:val="uk-UA"/>
        </w:rPr>
      </w:pPr>
      <w:proofErr w:type="spellStart"/>
      <w:r>
        <w:t>bool</w:t>
      </w:r>
      <w:proofErr w:type="spellEnd"/>
      <w:r w:rsidRPr="00741442">
        <w:rPr>
          <w:lang w:val="uk-UA"/>
        </w:rPr>
        <w:t xml:space="preserve"> </w:t>
      </w:r>
      <w:proofErr w:type="spellStart"/>
      <w:r>
        <w:t>Rs</w:t>
      </w:r>
      <w:proofErr w:type="spellEnd"/>
      <w:r w:rsidRPr="00741442">
        <w:rPr>
          <w:lang w:val="uk-UA"/>
        </w:rPr>
        <w:t>422_</w:t>
      </w:r>
      <w:proofErr w:type="spellStart"/>
      <w:r>
        <w:t>getNoExchangeCtrlSystem</w:t>
      </w:r>
      <w:proofErr w:type="spellEnd"/>
      <w:r w:rsidRPr="00741442">
        <w:rPr>
          <w:lang w:val="uk-UA"/>
        </w:rPr>
        <w:t>()</w:t>
      </w:r>
    </w:p>
    <w:p w14:paraId="49BDBC1D" w14:textId="77777777" w:rsidR="003405B6" w:rsidRPr="00741442" w:rsidRDefault="005F1D9D" w:rsidP="00DC07F6">
      <w:pPr>
        <w:pStyle w:val="afffffff6"/>
        <w:rPr>
          <w:lang w:val="uk-UA"/>
        </w:rPr>
      </w:pPr>
      <w:r>
        <w:t>Возвращает признак о</w:t>
      </w:r>
      <w:proofErr w:type="spellStart"/>
      <w:r w:rsidR="003405B6" w:rsidRPr="00741442">
        <w:rPr>
          <w:lang w:val="uk-UA"/>
        </w:rPr>
        <w:t>тсутстви</w:t>
      </w:r>
      <w:r>
        <w:rPr>
          <w:lang w:val="uk-UA"/>
        </w:rPr>
        <w:t>я</w:t>
      </w:r>
      <w:proofErr w:type="spellEnd"/>
      <w:r w:rsidR="003405B6" w:rsidRPr="00741442">
        <w:rPr>
          <w:lang w:val="uk-UA"/>
        </w:rPr>
        <w:t xml:space="preserve"> </w:t>
      </w:r>
      <w:proofErr w:type="spellStart"/>
      <w:r w:rsidR="003405B6" w:rsidRPr="00741442">
        <w:rPr>
          <w:lang w:val="uk-UA"/>
        </w:rPr>
        <w:t>связи</w:t>
      </w:r>
      <w:proofErr w:type="spellEnd"/>
      <w:r w:rsidR="003405B6" w:rsidRPr="00741442">
        <w:rPr>
          <w:lang w:val="uk-UA"/>
        </w:rPr>
        <w:t xml:space="preserve"> с </w:t>
      </w:r>
      <w:proofErr w:type="spellStart"/>
      <w:r w:rsidR="003405B6" w:rsidRPr="00741442">
        <w:rPr>
          <w:lang w:val="uk-UA"/>
        </w:rPr>
        <w:t>УС</w:t>
      </w:r>
      <w:proofErr w:type="spellEnd"/>
      <w:r w:rsidR="003405B6" w:rsidRPr="00741442">
        <w:rPr>
          <w:lang w:val="uk-UA"/>
        </w:rPr>
        <w:t xml:space="preserve"> по </w:t>
      </w:r>
      <w:proofErr w:type="spellStart"/>
      <w:r w:rsidR="003405B6" w:rsidRPr="00741442">
        <w:rPr>
          <w:lang w:val="uk-UA"/>
        </w:rPr>
        <w:t>обеим</w:t>
      </w:r>
      <w:proofErr w:type="spellEnd"/>
      <w:r w:rsidR="003405B6" w:rsidRPr="00741442">
        <w:rPr>
          <w:lang w:val="uk-UA"/>
        </w:rPr>
        <w:t xml:space="preserve"> </w:t>
      </w:r>
      <w:proofErr w:type="spellStart"/>
      <w:r w:rsidR="003405B6" w:rsidRPr="00741442">
        <w:rPr>
          <w:lang w:val="uk-UA"/>
        </w:rPr>
        <w:t>линиям</w:t>
      </w:r>
      <w:proofErr w:type="spellEnd"/>
      <w:r w:rsidR="003405B6" w:rsidRPr="00741442">
        <w:rPr>
          <w:lang w:val="uk-UA"/>
        </w:rPr>
        <w:t>.</w:t>
      </w:r>
    </w:p>
    <w:p w14:paraId="0EE68113" w14:textId="77777777" w:rsidR="00C30FE4" w:rsidRPr="00C30FE4" w:rsidRDefault="003405B6" w:rsidP="00987F63">
      <w:pPr>
        <w:pStyle w:val="a1"/>
        <w:rPr>
          <w:lang w:val="uk-UA"/>
        </w:rPr>
      </w:pPr>
      <w:proofErr w:type="spellStart"/>
      <w:r>
        <w:lastRenderedPageBreak/>
        <w:t>bool</w:t>
      </w:r>
      <w:proofErr w:type="spellEnd"/>
      <w:r w:rsidRPr="00741442">
        <w:rPr>
          <w:lang w:val="uk-UA"/>
        </w:rPr>
        <w:t xml:space="preserve"> </w:t>
      </w:r>
      <w:proofErr w:type="spellStart"/>
      <w:r>
        <w:t>Rs</w:t>
      </w:r>
      <w:proofErr w:type="spellEnd"/>
      <w:r w:rsidRPr="00741442">
        <w:rPr>
          <w:lang w:val="uk-UA"/>
        </w:rPr>
        <w:t>422_</w:t>
      </w:r>
      <w:proofErr w:type="spellStart"/>
      <w:r>
        <w:t>getNoLineExchange</w:t>
      </w:r>
      <w:proofErr w:type="spellEnd"/>
      <w:r w:rsidRPr="00741442">
        <w:rPr>
          <w:lang w:val="uk-UA"/>
        </w:rPr>
        <w:t>()</w:t>
      </w:r>
    </w:p>
    <w:p w14:paraId="3BF275E4" w14:textId="77777777" w:rsidR="003405B6" w:rsidRPr="00741442" w:rsidRDefault="0018711E" w:rsidP="00DC07F6">
      <w:pPr>
        <w:pStyle w:val="afffffff6"/>
        <w:rPr>
          <w:lang w:val="uk-UA"/>
        </w:rPr>
      </w:pPr>
      <w:r>
        <w:t>Возвращает признак</w:t>
      </w:r>
      <w:r w:rsidRPr="00DC07F6">
        <w:t xml:space="preserve"> </w:t>
      </w:r>
      <w:r>
        <w:t>о</w:t>
      </w:r>
      <w:proofErr w:type="spellStart"/>
      <w:r w:rsidR="003405B6" w:rsidRPr="00741442">
        <w:rPr>
          <w:lang w:val="uk-UA"/>
        </w:rPr>
        <w:t>тсутстви</w:t>
      </w:r>
      <w:r>
        <w:rPr>
          <w:lang w:val="uk-UA"/>
        </w:rPr>
        <w:t>я</w:t>
      </w:r>
      <w:proofErr w:type="spellEnd"/>
      <w:r w:rsidR="003405B6" w:rsidRPr="00741442">
        <w:rPr>
          <w:lang w:val="uk-UA"/>
        </w:rPr>
        <w:t xml:space="preserve"> </w:t>
      </w:r>
      <w:proofErr w:type="spellStart"/>
      <w:r w:rsidR="003405B6" w:rsidRPr="00741442">
        <w:rPr>
          <w:lang w:val="uk-UA"/>
        </w:rPr>
        <w:t>связи</w:t>
      </w:r>
      <w:proofErr w:type="spellEnd"/>
      <w:r w:rsidR="003405B6" w:rsidRPr="00741442">
        <w:rPr>
          <w:lang w:val="uk-UA"/>
        </w:rPr>
        <w:t xml:space="preserve"> по </w:t>
      </w:r>
      <w:proofErr w:type="spellStart"/>
      <w:r w:rsidR="003405B6" w:rsidRPr="00A528BD">
        <w:t>RS</w:t>
      </w:r>
      <w:proofErr w:type="spellEnd"/>
      <w:r w:rsidR="00D464E2">
        <w:t>-</w:t>
      </w:r>
      <w:r w:rsidR="003405B6" w:rsidRPr="00741442">
        <w:rPr>
          <w:lang w:val="uk-UA"/>
        </w:rPr>
        <w:t xml:space="preserve">422 по </w:t>
      </w:r>
      <w:proofErr w:type="spellStart"/>
      <w:r w:rsidR="003405B6" w:rsidRPr="00741442">
        <w:rPr>
          <w:lang w:val="uk-UA"/>
        </w:rPr>
        <w:t>указанной</w:t>
      </w:r>
      <w:proofErr w:type="spellEnd"/>
      <w:r w:rsidR="003405B6" w:rsidRPr="00741442">
        <w:rPr>
          <w:lang w:val="uk-UA"/>
        </w:rPr>
        <w:t xml:space="preserve"> </w:t>
      </w:r>
      <w:proofErr w:type="spellStart"/>
      <w:r w:rsidR="003405B6" w:rsidRPr="00741442">
        <w:rPr>
          <w:lang w:val="uk-UA"/>
        </w:rPr>
        <w:t>линии</w:t>
      </w:r>
      <w:proofErr w:type="spellEnd"/>
      <w:r w:rsidR="003405B6" w:rsidRPr="00741442">
        <w:rPr>
          <w:lang w:val="uk-UA"/>
        </w:rPr>
        <w:t>.</w:t>
      </w:r>
    </w:p>
    <w:p w14:paraId="5FA18A50" w14:textId="77777777" w:rsidR="00C30FE4" w:rsidRPr="00C30FE4" w:rsidRDefault="003405B6" w:rsidP="00987F63">
      <w:pPr>
        <w:pStyle w:val="a1"/>
        <w:rPr>
          <w:lang w:val="uk-UA"/>
        </w:rPr>
      </w:pPr>
      <w:proofErr w:type="spellStart"/>
      <w:r>
        <w:t>bool</w:t>
      </w:r>
      <w:proofErr w:type="spellEnd"/>
      <w:r w:rsidRPr="00741442">
        <w:rPr>
          <w:lang w:val="uk-UA"/>
        </w:rPr>
        <w:t xml:space="preserve"> </w:t>
      </w:r>
      <w:proofErr w:type="spellStart"/>
      <w:r>
        <w:t>Rs</w:t>
      </w:r>
      <w:proofErr w:type="spellEnd"/>
      <w:r w:rsidRPr="00741442">
        <w:rPr>
          <w:lang w:val="uk-UA"/>
        </w:rPr>
        <w:t>422_</w:t>
      </w:r>
      <w:proofErr w:type="spellStart"/>
      <w:r>
        <w:t>getNoLineExchangeCtrlSystem</w:t>
      </w:r>
      <w:proofErr w:type="spellEnd"/>
      <w:r w:rsidRPr="00741442">
        <w:rPr>
          <w:lang w:val="uk-UA"/>
        </w:rPr>
        <w:t>()</w:t>
      </w:r>
    </w:p>
    <w:p w14:paraId="5343FAC6" w14:textId="77777777" w:rsidR="003405B6" w:rsidRPr="00741442" w:rsidRDefault="0018711E" w:rsidP="00DC07F6">
      <w:pPr>
        <w:pStyle w:val="afffffff6"/>
        <w:rPr>
          <w:lang w:val="uk-UA"/>
        </w:rPr>
      </w:pPr>
      <w:r>
        <w:t>Возвращает признак</w:t>
      </w:r>
      <w:r w:rsidRPr="00DC07F6">
        <w:t xml:space="preserve"> </w:t>
      </w:r>
      <w:r>
        <w:t>о</w:t>
      </w:r>
      <w:proofErr w:type="spellStart"/>
      <w:r w:rsidR="003405B6" w:rsidRPr="00741442">
        <w:rPr>
          <w:lang w:val="uk-UA"/>
        </w:rPr>
        <w:t>тсутстви</w:t>
      </w:r>
      <w:r>
        <w:rPr>
          <w:lang w:val="uk-UA"/>
        </w:rPr>
        <w:t>я</w:t>
      </w:r>
      <w:proofErr w:type="spellEnd"/>
      <w:r w:rsidR="003405B6" w:rsidRPr="00741442">
        <w:rPr>
          <w:lang w:val="uk-UA"/>
        </w:rPr>
        <w:t xml:space="preserve"> </w:t>
      </w:r>
      <w:proofErr w:type="spellStart"/>
      <w:r w:rsidR="003405B6" w:rsidRPr="00741442">
        <w:rPr>
          <w:lang w:val="uk-UA"/>
        </w:rPr>
        <w:t>связи</w:t>
      </w:r>
      <w:proofErr w:type="spellEnd"/>
      <w:r w:rsidR="003405B6" w:rsidRPr="00741442">
        <w:rPr>
          <w:lang w:val="uk-UA"/>
        </w:rPr>
        <w:t xml:space="preserve"> с </w:t>
      </w:r>
      <w:proofErr w:type="spellStart"/>
      <w:r w:rsidR="003405B6" w:rsidRPr="00741442">
        <w:rPr>
          <w:lang w:val="uk-UA"/>
        </w:rPr>
        <w:t>УС</w:t>
      </w:r>
      <w:proofErr w:type="spellEnd"/>
      <w:r w:rsidR="003405B6" w:rsidRPr="00741442">
        <w:rPr>
          <w:lang w:val="uk-UA"/>
        </w:rPr>
        <w:t>.</w:t>
      </w:r>
    </w:p>
    <w:p w14:paraId="71F8645B" w14:textId="77777777" w:rsidR="00C30FE4" w:rsidRDefault="003405B6" w:rsidP="00987F63">
      <w:pPr>
        <w:pStyle w:val="a1"/>
        <w:rPr>
          <w:lang w:val="uk-UA"/>
        </w:rPr>
      </w:pPr>
      <w:proofErr w:type="spellStart"/>
      <w:r>
        <w:t>uint</w:t>
      </w:r>
      <w:proofErr w:type="spellEnd"/>
      <w:r w:rsidRPr="00741442">
        <w:rPr>
          <w:lang w:val="uk-UA"/>
        </w:rPr>
        <w:t>8_</w:t>
      </w:r>
      <w:r>
        <w:t>t</w:t>
      </w:r>
      <w:r w:rsidRPr="00741442">
        <w:rPr>
          <w:lang w:val="uk-UA"/>
        </w:rPr>
        <w:t xml:space="preserve"> </w:t>
      </w:r>
      <w:proofErr w:type="spellStart"/>
      <w:r>
        <w:t>Rs</w:t>
      </w:r>
      <w:proofErr w:type="spellEnd"/>
      <w:r w:rsidRPr="00741442">
        <w:rPr>
          <w:lang w:val="uk-UA"/>
        </w:rPr>
        <w:t>422_</w:t>
      </w:r>
      <w:proofErr w:type="spellStart"/>
      <w:r>
        <w:t>getOrder</w:t>
      </w:r>
      <w:proofErr w:type="spellEnd"/>
      <w:r w:rsidRPr="00741442">
        <w:rPr>
          <w:lang w:val="uk-UA"/>
        </w:rPr>
        <w:t>()</w:t>
      </w:r>
    </w:p>
    <w:p w14:paraId="612EDC83" w14:textId="19AB14B8" w:rsidR="003405B6" w:rsidRPr="0018711E" w:rsidRDefault="0018711E" w:rsidP="0018711E">
      <w:pPr>
        <w:pStyle w:val="a1"/>
        <w:numPr>
          <w:ilvl w:val="0"/>
          <w:numId w:val="0"/>
        </w:numPr>
        <w:ind w:left="1134"/>
        <w:rPr>
          <w:i w:val="0"/>
        </w:rPr>
      </w:pPr>
      <w:r w:rsidRPr="0018711E">
        <w:rPr>
          <w:i w:val="0"/>
        </w:rPr>
        <w:t>Обработка приказа и чтение его длины.</w:t>
      </w:r>
    </w:p>
    <w:p w14:paraId="5DCE6554" w14:textId="77777777" w:rsidR="00C30FE4" w:rsidRPr="00C30FE4" w:rsidRDefault="003405B6" w:rsidP="00987F63">
      <w:pPr>
        <w:pStyle w:val="a1"/>
      </w:pPr>
      <w:proofErr w:type="spellStart"/>
      <w:r>
        <w:t>void</w:t>
      </w:r>
      <w:proofErr w:type="spellEnd"/>
      <w:r w:rsidRPr="00A865F3">
        <w:t xml:space="preserve"> </w:t>
      </w:r>
      <w:proofErr w:type="spellStart"/>
      <w:r>
        <w:t>Rs</w:t>
      </w:r>
      <w:r w:rsidRPr="00A865F3">
        <w:t>422_</w:t>
      </w:r>
      <w:proofErr w:type="gramStart"/>
      <w:r>
        <w:t>removeAlarm</w:t>
      </w:r>
      <w:proofErr w:type="spellEnd"/>
      <w:r w:rsidRPr="00A865F3">
        <w:t>(</w:t>
      </w:r>
      <w:proofErr w:type="gramEnd"/>
      <w:r w:rsidRPr="00A865F3">
        <w:t>)</w:t>
      </w:r>
    </w:p>
    <w:p w14:paraId="52123C41" w14:textId="77777777" w:rsidR="003405B6" w:rsidRPr="00A865F3" w:rsidRDefault="00DC07F6" w:rsidP="00DC07F6">
      <w:pPr>
        <w:pStyle w:val="afffffff6"/>
      </w:pPr>
      <w:r w:rsidRPr="00DC07F6">
        <w:t>У</w:t>
      </w:r>
      <w:r w:rsidR="003405B6" w:rsidRPr="00A865F3">
        <w:t xml:space="preserve">даление кода </w:t>
      </w:r>
      <w:proofErr w:type="spellStart"/>
      <w:r w:rsidR="003405B6" w:rsidRPr="00A865F3">
        <w:t>аларма</w:t>
      </w:r>
      <w:proofErr w:type="spellEnd"/>
      <w:r w:rsidR="003405B6" w:rsidRPr="00A865F3">
        <w:t xml:space="preserve"> из списка актуальных для прибора.</w:t>
      </w:r>
    </w:p>
    <w:p w14:paraId="209E634E" w14:textId="77777777" w:rsidR="00C30FE4" w:rsidRPr="00C30FE4" w:rsidRDefault="003405B6" w:rsidP="00987F63">
      <w:pPr>
        <w:pStyle w:val="a1"/>
      </w:pPr>
      <w:proofErr w:type="spellStart"/>
      <w:r w:rsidRPr="00C54DBD">
        <w:t>bool</w:t>
      </w:r>
      <w:proofErr w:type="spellEnd"/>
      <w:r w:rsidRPr="00905287">
        <w:t xml:space="preserve"> </w:t>
      </w:r>
      <w:proofErr w:type="spellStart"/>
      <w:r w:rsidRPr="00C54DBD">
        <w:t>Rs</w:t>
      </w:r>
      <w:r w:rsidRPr="00905287">
        <w:t>422_</w:t>
      </w:r>
      <w:r w:rsidRPr="00C54DBD">
        <w:t>getNewOrderEventLine</w:t>
      </w:r>
      <w:proofErr w:type="spellEnd"/>
      <w:r w:rsidRPr="00905287">
        <w:t>()</w:t>
      </w:r>
    </w:p>
    <w:p w14:paraId="77546B11" w14:textId="77777777" w:rsidR="003405B6" w:rsidRPr="00905287" w:rsidRDefault="00DC07F6" w:rsidP="00DC07F6">
      <w:pPr>
        <w:pStyle w:val="afffffff6"/>
      </w:pPr>
      <w:r w:rsidRPr="00DC07F6">
        <w:t>П</w:t>
      </w:r>
      <w:r w:rsidR="003405B6" w:rsidRPr="00905287">
        <w:t>ризнак наличия нового приказа.</w:t>
      </w:r>
    </w:p>
    <w:p w14:paraId="7C9C732B" w14:textId="77777777" w:rsidR="003405B6" w:rsidRDefault="003405B6" w:rsidP="002507D4">
      <w:pPr>
        <w:pStyle w:val="40"/>
      </w:pPr>
      <w:bookmarkStart w:id="199" w:name="_Toc526515378"/>
      <w:bookmarkEnd w:id="197"/>
      <w:bookmarkEnd w:id="198"/>
      <w:r>
        <w:t xml:space="preserve">Компонент </w:t>
      </w:r>
      <w:proofErr w:type="spellStart"/>
      <w:r w:rsidRPr="00043E15">
        <w:t>SafetyPowerControl</w:t>
      </w:r>
      <w:bookmarkEnd w:id="199"/>
      <w:proofErr w:type="spellEnd"/>
    </w:p>
    <w:p w14:paraId="18FB2C8A" w14:textId="77777777" w:rsidR="003405B6" w:rsidRPr="001C322D" w:rsidRDefault="003405B6" w:rsidP="002507D4">
      <w:pPr>
        <w:pStyle w:val="5"/>
      </w:pPr>
      <w:bookmarkStart w:id="200" w:name="_Toc526515379"/>
      <w:r w:rsidRPr="00E14CF4">
        <w:t>Назначение</w:t>
      </w:r>
      <w:bookmarkEnd w:id="200"/>
    </w:p>
    <w:p w14:paraId="76E85D9B" w14:textId="77777777" w:rsidR="003405B6" w:rsidRDefault="003405B6" w:rsidP="00C30FE4">
      <w:pPr>
        <w:pStyle w:val="a5"/>
      </w:pPr>
      <w:r w:rsidRPr="001C322D">
        <w:t>Управление и контроль безопасного источника питания</w:t>
      </w:r>
    </w:p>
    <w:p w14:paraId="4B5BFB58" w14:textId="77777777" w:rsidR="003405B6" w:rsidRDefault="003405B6" w:rsidP="002507D4">
      <w:pPr>
        <w:pStyle w:val="5"/>
      </w:pPr>
      <w:r>
        <w:t>Состав компонента</w:t>
      </w:r>
    </w:p>
    <w:p w14:paraId="22C63883" w14:textId="77777777" w:rsidR="003405B6" w:rsidRPr="00C30FE4" w:rsidRDefault="003405B6" w:rsidP="00C30FE4">
      <w:pPr>
        <w:pStyle w:val="a5"/>
      </w:pPr>
      <w:r w:rsidRPr="00C30FE4">
        <w:t>Состоит из одноимённого модуля</w:t>
      </w:r>
    </w:p>
    <w:p w14:paraId="2972AF64" w14:textId="77777777" w:rsidR="003405B6" w:rsidRDefault="003405B6" w:rsidP="002507D4">
      <w:pPr>
        <w:pStyle w:val="5"/>
      </w:pPr>
      <w:bookmarkStart w:id="201" w:name="_Toc526515380"/>
      <w:r>
        <w:t>Интерфейсы компонента</w:t>
      </w:r>
      <w:bookmarkEnd w:id="201"/>
    </w:p>
    <w:p w14:paraId="2FBF52D7" w14:textId="77777777" w:rsidR="00C30FE4" w:rsidRDefault="003405B6" w:rsidP="00987F63">
      <w:pPr>
        <w:pStyle w:val="a1"/>
        <w:rPr>
          <w:lang w:val="uk-UA"/>
        </w:rPr>
      </w:pPr>
      <w:proofErr w:type="spellStart"/>
      <w:r w:rsidRPr="001C322D">
        <w:t>void</w:t>
      </w:r>
      <w:proofErr w:type="spellEnd"/>
      <w:r w:rsidRPr="001C322D">
        <w:rPr>
          <w:lang w:val="uk-UA"/>
        </w:rPr>
        <w:t xml:space="preserve"> </w:t>
      </w:r>
      <w:proofErr w:type="spellStart"/>
      <w:r w:rsidRPr="001C322D">
        <w:t>SafetyPowerControl</w:t>
      </w:r>
      <w:proofErr w:type="spellEnd"/>
      <w:r w:rsidRPr="001C322D">
        <w:rPr>
          <w:lang w:val="uk-UA"/>
        </w:rPr>
        <w:t>_</w:t>
      </w:r>
      <w:proofErr w:type="spellStart"/>
      <w:r w:rsidRPr="001C322D">
        <w:t>ctor</w:t>
      </w:r>
      <w:proofErr w:type="spellEnd"/>
      <w:r w:rsidRPr="001C322D">
        <w:rPr>
          <w:lang w:val="uk-UA"/>
        </w:rPr>
        <w:t>()</w:t>
      </w:r>
    </w:p>
    <w:p w14:paraId="59D9CED5" w14:textId="77777777" w:rsidR="003405B6" w:rsidRPr="001C322D" w:rsidRDefault="00DC07F6" w:rsidP="00DC07F6">
      <w:pPr>
        <w:pStyle w:val="afffffff6"/>
        <w:rPr>
          <w:lang w:val="uk-UA"/>
        </w:rPr>
      </w:pPr>
      <w:proofErr w:type="spellStart"/>
      <w:r>
        <w:rPr>
          <w:lang w:val="uk-UA"/>
        </w:rPr>
        <w:t>И</w:t>
      </w:r>
      <w:r w:rsidR="003405B6" w:rsidRPr="001C322D">
        <w:rPr>
          <w:lang w:val="uk-UA"/>
        </w:rPr>
        <w:t>нициализация</w:t>
      </w:r>
      <w:proofErr w:type="spellEnd"/>
      <w:r w:rsidR="003405B6" w:rsidRPr="001C322D">
        <w:rPr>
          <w:lang w:val="uk-UA"/>
        </w:rPr>
        <w:t xml:space="preserve"> компонента</w:t>
      </w:r>
      <w:r w:rsidR="003405B6">
        <w:rPr>
          <w:lang w:val="uk-UA"/>
        </w:rPr>
        <w:t>;</w:t>
      </w:r>
    </w:p>
    <w:p w14:paraId="13E09B39" w14:textId="77777777" w:rsidR="00C30FE4" w:rsidRDefault="003405B6" w:rsidP="00987F63">
      <w:pPr>
        <w:pStyle w:val="a1"/>
        <w:rPr>
          <w:lang w:val="uk-UA"/>
        </w:rPr>
      </w:pPr>
      <w:proofErr w:type="spellStart"/>
      <w:r w:rsidRPr="001C322D">
        <w:rPr>
          <w:lang w:val="uk-UA"/>
        </w:rPr>
        <w:t>void</w:t>
      </w:r>
      <w:proofErr w:type="spellEnd"/>
      <w:r w:rsidRPr="001C322D">
        <w:rPr>
          <w:lang w:val="uk-UA"/>
        </w:rPr>
        <w:t xml:space="preserve"> </w:t>
      </w:r>
      <w:proofErr w:type="spellStart"/>
      <w:r w:rsidRPr="001C322D">
        <w:rPr>
          <w:lang w:val="uk-UA"/>
        </w:rPr>
        <w:t>SafetyPowerControl_runInterrupt</w:t>
      </w:r>
      <w:proofErr w:type="spellEnd"/>
      <w:r w:rsidRPr="001C322D">
        <w:rPr>
          <w:lang w:val="uk-UA"/>
        </w:rPr>
        <w:t>()</w:t>
      </w:r>
    </w:p>
    <w:p w14:paraId="2AAF8504" w14:textId="77777777" w:rsidR="003405B6" w:rsidRPr="001C322D" w:rsidRDefault="00DC07F6" w:rsidP="00DC07F6">
      <w:pPr>
        <w:pStyle w:val="afffffff6"/>
        <w:rPr>
          <w:lang w:val="uk-UA"/>
        </w:rPr>
      </w:pPr>
      <w:proofErr w:type="spellStart"/>
      <w:r w:rsidRPr="001C322D">
        <w:rPr>
          <w:lang w:val="uk-UA"/>
        </w:rPr>
        <w:t>Р</w:t>
      </w:r>
      <w:r w:rsidR="003405B6" w:rsidRPr="001C322D">
        <w:rPr>
          <w:lang w:val="uk-UA"/>
        </w:rPr>
        <w:t>еализация</w:t>
      </w:r>
      <w:proofErr w:type="spellEnd"/>
      <w:r w:rsidR="003405B6" w:rsidRPr="001C322D">
        <w:rPr>
          <w:lang w:val="uk-UA"/>
        </w:rPr>
        <w:t xml:space="preserve"> </w:t>
      </w:r>
      <w:proofErr w:type="spellStart"/>
      <w:r w:rsidR="003405B6" w:rsidRPr="001C322D">
        <w:rPr>
          <w:lang w:val="uk-UA"/>
        </w:rPr>
        <w:t>формирования</w:t>
      </w:r>
      <w:proofErr w:type="spellEnd"/>
      <w:r w:rsidR="003405B6" w:rsidRPr="001C322D">
        <w:rPr>
          <w:lang w:val="uk-UA"/>
        </w:rPr>
        <w:t xml:space="preserve"> </w:t>
      </w:r>
      <w:proofErr w:type="spellStart"/>
      <w:r w:rsidR="003405B6" w:rsidRPr="001C322D">
        <w:rPr>
          <w:lang w:val="uk-UA"/>
        </w:rPr>
        <w:t>безопасного</w:t>
      </w:r>
      <w:proofErr w:type="spellEnd"/>
      <w:r w:rsidR="003405B6" w:rsidRPr="001C322D">
        <w:rPr>
          <w:lang w:val="uk-UA"/>
        </w:rPr>
        <w:t xml:space="preserve"> </w:t>
      </w:r>
      <w:proofErr w:type="spellStart"/>
      <w:r w:rsidR="003405B6" w:rsidRPr="001C322D">
        <w:rPr>
          <w:lang w:val="uk-UA"/>
        </w:rPr>
        <w:t>питания</w:t>
      </w:r>
      <w:proofErr w:type="spellEnd"/>
      <w:r w:rsidR="003405B6" w:rsidRPr="001C322D">
        <w:rPr>
          <w:lang w:val="uk-UA"/>
        </w:rPr>
        <w:t xml:space="preserve"> и его контроля.</w:t>
      </w:r>
    </w:p>
    <w:p w14:paraId="2A8EC3D8" w14:textId="77777777" w:rsidR="003405B6" w:rsidRDefault="003405B6" w:rsidP="002507D4">
      <w:pPr>
        <w:pStyle w:val="40"/>
      </w:pPr>
      <w:bookmarkStart w:id="202" w:name="_Toc526515381"/>
      <w:r>
        <w:t xml:space="preserve">Компонент </w:t>
      </w:r>
      <w:proofErr w:type="spellStart"/>
      <w:r w:rsidRPr="00043E15">
        <w:t>ShuntShift</w:t>
      </w:r>
      <w:bookmarkEnd w:id="202"/>
      <w:proofErr w:type="spellEnd"/>
    </w:p>
    <w:p w14:paraId="41FC03B2" w14:textId="77777777" w:rsidR="003405B6" w:rsidRPr="00B456E7" w:rsidRDefault="003405B6" w:rsidP="002507D4">
      <w:pPr>
        <w:pStyle w:val="5"/>
      </w:pPr>
      <w:bookmarkStart w:id="203" w:name="_Toc526515382"/>
      <w:r w:rsidRPr="00E14CF4">
        <w:t>Назначение</w:t>
      </w:r>
      <w:bookmarkEnd w:id="203"/>
    </w:p>
    <w:p w14:paraId="7C268F6A" w14:textId="77777777" w:rsidR="003405B6" w:rsidRPr="00B456E7" w:rsidRDefault="003405B6" w:rsidP="00C30FE4">
      <w:pPr>
        <w:pStyle w:val="a5"/>
      </w:pPr>
      <w:r w:rsidRPr="00B456E7">
        <w:t>Управление переводом стрелки</w:t>
      </w:r>
    </w:p>
    <w:p w14:paraId="6E58C7D9" w14:textId="77777777" w:rsidR="003405B6" w:rsidRDefault="003405B6" w:rsidP="002507D4">
      <w:pPr>
        <w:pStyle w:val="5"/>
      </w:pPr>
      <w:r>
        <w:lastRenderedPageBreak/>
        <w:t xml:space="preserve">Состав компонента </w:t>
      </w:r>
    </w:p>
    <w:p w14:paraId="5EF7B0DD" w14:textId="77777777" w:rsidR="003405B6" w:rsidRDefault="003405B6" w:rsidP="00C30FE4">
      <w:pPr>
        <w:pStyle w:val="affffff9"/>
      </w:pPr>
      <w:r>
        <w:t xml:space="preserve">Компонент состоит из </w:t>
      </w:r>
      <w:r w:rsidR="0005797C">
        <w:t>следующих</w:t>
      </w:r>
      <w:r>
        <w:t xml:space="preserve"> модулей:</w:t>
      </w:r>
    </w:p>
    <w:p w14:paraId="5F48F0D0" w14:textId="77777777" w:rsidR="003405B6" w:rsidRDefault="00C04230" w:rsidP="00C30FE4">
      <w:pPr>
        <w:pStyle w:val="a"/>
      </w:pPr>
      <w:r>
        <w:rPr>
          <w:i/>
          <w:lang w:val="en-US"/>
        </w:rPr>
        <w:t>s</w:t>
      </w:r>
      <w:proofErr w:type="spellStart"/>
      <w:r w:rsidR="003405B6" w:rsidRPr="00B456E7">
        <w:rPr>
          <w:i/>
        </w:rPr>
        <w:t>huntShift</w:t>
      </w:r>
      <w:proofErr w:type="spellEnd"/>
      <w:r w:rsidR="003405B6">
        <w:rPr>
          <w:i/>
        </w:rPr>
        <w:t xml:space="preserve"> –</w:t>
      </w:r>
      <w:r w:rsidR="0005797C">
        <w:rPr>
          <w:i/>
        </w:rPr>
        <w:t xml:space="preserve"> </w:t>
      </w:r>
      <w:r w:rsidR="003405B6" w:rsidRPr="00B456E7">
        <w:t>управление пер</w:t>
      </w:r>
      <w:r w:rsidR="0005797C">
        <w:t>е</w:t>
      </w:r>
      <w:r w:rsidR="003405B6" w:rsidRPr="00B456E7">
        <w:t>водом стрелки;</w:t>
      </w:r>
    </w:p>
    <w:p w14:paraId="0C4B564C" w14:textId="77777777" w:rsidR="00C04230" w:rsidRPr="00C04230" w:rsidRDefault="00C04230" w:rsidP="00C30FE4">
      <w:pPr>
        <w:pStyle w:val="a"/>
        <w:rPr>
          <w:i/>
          <w:iCs/>
        </w:rPr>
      </w:pPr>
      <w:proofErr w:type="spellStart"/>
      <w:r w:rsidRPr="00C04230">
        <w:rPr>
          <w:i/>
          <w:iCs/>
        </w:rPr>
        <w:t>shuntShiftFiveEC</w:t>
      </w:r>
      <w:proofErr w:type="spellEnd"/>
      <w:r>
        <w:rPr>
          <w:i/>
        </w:rPr>
        <w:t xml:space="preserve"> –</w:t>
      </w:r>
      <w:r w:rsidRPr="00C04230">
        <w:rPr>
          <w:i/>
        </w:rPr>
        <w:t xml:space="preserve"> </w:t>
      </w:r>
      <w:r w:rsidR="0005797C">
        <w:rPr>
          <w:iCs/>
        </w:rPr>
        <w:t>у</w:t>
      </w:r>
      <w:r w:rsidRPr="00C04230">
        <w:rPr>
          <w:iCs/>
        </w:rPr>
        <w:t xml:space="preserve">правления переводом </w:t>
      </w:r>
      <w:r w:rsidRPr="00C04230">
        <w:rPr>
          <w:iCs/>
          <w:lang w:val="en-US"/>
        </w:rPr>
        <w:t>c</w:t>
      </w:r>
      <w:r w:rsidRPr="00C04230">
        <w:rPr>
          <w:iCs/>
        </w:rPr>
        <w:t xml:space="preserve"> модулем реле 5-</w:t>
      </w:r>
      <w:proofErr w:type="spellStart"/>
      <w:r w:rsidRPr="00C04230">
        <w:rPr>
          <w:iCs/>
        </w:rPr>
        <w:t>ЭЦ</w:t>
      </w:r>
      <w:proofErr w:type="spellEnd"/>
      <w:r w:rsidRPr="00C04230">
        <w:rPr>
          <w:iCs/>
        </w:rPr>
        <w:t>;</w:t>
      </w:r>
    </w:p>
    <w:p w14:paraId="413A6951" w14:textId="77777777" w:rsidR="00C04230" w:rsidRPr="00C04230" w:rsidRDefault="00C04230" w:rsidP="00C30FE4">
      <w:pPr>
        <w:pStyle w:val="a"/>
        <w:rPr>
          <w:i/>
          <w:iCs/>
        </w:rPr>
      </w:pPr>
      <w:proofErr w:type="spellStart"/>
      <w:r w:rsidRPr="00B456E7">
        <w:rPr>
          <w:i/>
        </w:rPr>
        <w:t>shuntShiftGen</w:t>
      </w:r>
      <w:proofErr w:type="spellEnd"/>
      <w:r>
        <w:rPr>
          <w:i/>
          <w:lang w:val="uk-UA"/>
        </w:rPr>
        <w:t xml:space="preserve"> </w:t>
      </w:r>
      <w:r w:rsidRPr="00111115">
        <w:rPr>
          <w:i/>
        </w:rPr>
        <w:t>–</w:t>
      </w:r>
      <w:r>
        <w:rPr>
          <w:i/>
          <w:lang w:val="uk-UA"/>
        </w:rPr>
        <w:t xml:space="preserve"> </w:t>
      </w:r>
      <w:proofErr w:type="spellStart"/>
      <w:r>
        <w:rPr>
          <w:lang w:val="uk-UA"/>
        </w:rPr>
        <w:t>г</w:t>
      </w:r>
      <w:r w:rsidRPr="00B456E7">
        <w:rPr>
          <w:lang w:val="uk-UA"/>
        </w:rPr>
        <w:t>енерация</w:t>
      </w:r>
      <w:proofErr w:type="spellEnd"/>
      <w:r w:rsidRPr="00B456E7">
        <w:rPr>
          <w:lang w:val="uk-UA"/>
        </w:rPr>
        <w:t xml:space="preserve"> 3-</w:t>
      </w:r>
      <w:proofErr w:type="spellStart"/>
      <w:r w:rsidRPr="00B456E7">
        <w:rPr>
          <w:lang w:val="uk-UA"/>
        </w:rPr>
        <w:t>фазной</w:t>
      </w:r>
      <w:proofErr w:type="spellEnd"/>
      <w:r w:rsidRPr="00B456E7">
        <w:rPr>
          <w:lang w:val="uk-UA"/>
        </w:rPr>
        <w:t xml:space="preserve"> </w:t>
      </w:r>
      <w:proofErr w:type="spellStart"/>
      <w:r w:rsidRPr="00B456E7">
        <w:rPr>
          <w:lang w:val="uk-UA"/>
        </w:rPr>
        <w:t>синусоиды</w:t>
      </w:r>
      <w:proofErr w:type="spellEnd"/>
      <w:r w:rsidRPr="00B456E7">
        <w:rPr>
          <w:lang w:val="uk-UA"/>
        </w:rPr>
        <w:t xml:space="preserve"> с </w:t>
      </w:r>
      <w:proofErr w:type="spellStart"/>
      <w:r w:rsidRPr="00B456E7">
        <w:rPr>
          <w:lang w:val="uk-UA"/>
        </w:rPr>
        <w:t>заданной</w:t>
      </w:r>
      <w:proofErr w:type="spellEnd"/>
      <w:r w:rsidRPr="00B456E7">
        <w:rPr>
          <w:lang w:val="uk-UA"/>
        </w:rPr>
        <w:t xml:space="preserve"> </w:t>
      </w:r>
      <w:proofErr w:type="spellStart"/>
      <w:r w:rsidRPr="00B456E7">
        <w:rPr>
          <w:lang w:val="uk-UA"/>
        </w:rPr>
        <w:t>частотой</w:t>
      </w:r>
      <w:proofErr w:type="spellEnd"/>
      <w:r w:rsidRPr="00B456E7">
        <w:rPr>
          <w:lang w:val="uk-UA"/>
        </w:rPr>
        <w:t xml:space="preserve">, </w:t>
      </w:r>
      <w:proofErr w:type="spellStart"/>
      <w:r w:rsidRPr="00B456E7">
        <w:rPr>
          <w:lang w:val="uk-UA"/>
        </w:rPr>
        <w:t>уровнем</w:t>
      </w:r>
      <w:proofErr w:type="spellEnd"/>
      <w:r w:rsidRPr="00B456E7">
        <w:rPr>
          <w:lang w:val="uk-UA"/>
        </w:rPr>
        <w:t xml:space="preserve"> и </w:t>
      </w:r>
      <w:proofErr w:type="spellStart"/>
      <w:r w:rsidRPr="00B456E7">
        <w:rPr>
          <w:lang w:val="uk-UA"/>
        </w:rPr>
        <w:t>фазировкой</w:t>
      </w:r>
      <w:proofErr w:type="spellEnd"/>
      <w:r w:rsidRPr="00C04230">
        <w:t>;</w:t>
      </w:r>
    </w:p>
    <w:p w14:paraId="78E71BBE" w14:textId="77777777" w:rsidR="003405B6" w:rsidRDefault="00C04230" w:rsidP="00C30FE4">
      <w:pPr>
        <w:pStyle w:val="a"/>
        <w:rPr>
          <w:i/>
        </w:rPr>
      </w:pPr>
      <w:r>
        <w:rPr>
          <w:i/>
          <w:lang w:val="en-US"/>
        </w:rPr>
        <w:t>s</w:t>
      </w:r>
      <w:proofErr w:type="spellStart"/>
      <w:r w:rsidR="003405B6" w:rsidRPr="00B456E7">
        <w:rPr>
          <w:i/>
        </w:rPr>
        <w:t>huntShiftMotor</w:t>
      </w:r>
      <w:proofErr w:type="spellEnd"/>
      <w:r w:rsidR="003405B6">
        <w:rPr>
          <w:i/>
          <w:lang w:val="en-US"/>
        </w:rPr>
        <w:t xml:space="preserve"> – </w:t>
      </w:r>
      <w:proofErr w:type="spellStart"/>
      <w:r w:rsidR="003405B6" w:rsidRPr="00B456E7">
        <w:rPr>
          <w:lang w:val="en-US"/>
        </w:rPr>
        <w:t>управление</w:t>
      </w:r>
      <w:proofErr w:type="spellEnd"/>
      <w:r w:rsidR="003405B6" w:rsidRPr="00B456E7">
        <w:rPr>
          <w:lang w:val="en-US"/>
        </w:rPr>
        <w:t xml:space="preserve"> </w:t>
      </w:r>
      <w:proofErr w:type="spellStart"/>
      <w:r w:rsidR="003405B6" w:rsidRPr="00B456E7">
        <w:rPr>
          <w:lang w:val="uk-UA"/>
        </w:rPr>
        <w:t>работой</w:t>
      </w:r>
      <w:proofErr w:type="spellEnd"/>
      <w:r w:rsidR="003405B6" w:rsidRPr="00B456E7">
        <w:rPr>
          <w:lang w:val="uk-UA"/>
        </w:rPr>
        <w:t xml:space="preserve"> </w:t>
      </w:r>
      <w:proofErr w:type="spellStart"/>
      <w:r w:rsidR="003405B6" w:rsidRPr="00B456E7">
        <w:rPr>
          <w:lang w:val="uk-UA"/>
        </w:rPr>
        <w:t>двигателя</w:t>
      </w:r>
      <w:proofErr w:type="spellEnd"/>
      <w:r w:rsidR="003405B6">
        <w:rPr>
          <w:lang w:val="uk-UA"/>
        </w:rPr>
        <w:t>;</w:t>
      </w:r>
    </w:p>
    <w:p w14:paraId="552047A0" w14:textId="77777777" w:rsidR="0005797C" w:rsidRPr="0005797C" w:rsidRDefault="00C04230" w:rsidP="00C30FE4">
      <w:pPr>
        <w:pStyle w:val="a"/>
      </w:pPr>
      <w:proofErr w:type="spellStart"/>
      <w:r w:rsidRPr="00C04230">
        <w:rPr>
          <w:i/>
          <w:iCs/>
          <w:lang w:val="uk-UA"/>
        </w:rPr>
        <w:t>shuntShiftNineWire</w:t>
      </w:r>
      <w:proofErr w:type="spellEnd"/>
      <w:r w:rsidRPr="00C04230">
        <w:rPr>
          <w:i/>
        </w:rPr>
        <w:t xml:space="preserve"> – </w:t>
      </w:r>
      <w:r w:rsidRPr="00C04230">
        <w:rPr>
          <w:iCs/>
        </w:rPr>
        <w:t xml:space="preserve">управления переводом </w:t>
      </w:r>
      <w:r w:rsidRPr="00C04230">
        <w:rPr>
          <w:iCs/>
          <w:lang w:val="en-US"/>
        </w:rPr>
        <w:t>c</w:t>
      </w:r>
      <w:r w:rsidRPr="00C04230">
        <w:rPr>
          <w:iCs/>
        </w:rPr>
        <w:t xml:space="preserve"> модулем реле 9-</w:t>
      </w:r>
      <w:proofErr w:type="spellStart"/>
      <w:r w:rsidRPr="00C04230">
        <w:rPr>
          <w:iCs/>
        </w:rPr>
        <w:t>ти</w:t>
      </w:r>
      <w:proofErr w:type="spellEnd"/>
      <w:r w:rsidRPr="00C04230">
        <w:rPr>
          <w:iCs/>
        </w:rPr>
        <w:t xml:space="preserve"> проводным</w:t>
      </w:r>
      <w:r w:rsidR="0005797C">
        <w:rPr>
          <w:iCs/>
        </w:rPr>
        <w:t>;</w:t>
      </w:r>
    </w:p>
    <w:p w14:paraId="5268ABDA" w14:textId="77777777" w:rsidR="003405B6" w:rsidRPr="0005797C" w:rsidRDefault="0005797C" w:rsidP="00C30FE4">
      <w:pPr>
        <w:pStyle w:val="a"/>
        <w:rPr>
          <w:iCs/>
        </w:rPr>
      </w:pPr>
      <w:proofErr w:type="spellStart"/>
      <w:r w:rsidRPr="0005797C">
        <w:rPr>
          <w:i/>
          <w:iCs/>
          <w:lang w:val="uk-UA"/>
        </w:rPr>
        <w:t>shuntShiftTypes</w:t>
      </w:r>
      <w:proofErr w:type="spellEnd"/>
      <w:r w:rsidRPr="00C04230">
        <w:rPr>
          <w:i/>
        </w:rPr>
        <w:t xml:space="preserve"> –</w:t>
      </w:r>
      <w:r>
        <w:rPr>
          <w:i/>
        </w:rPr>
        <w:t xml:space="preserve"> </w:t>
      </w:r>
      <w:r w:rsidRPr="0005797C">
        <w:rPr>
          <w:iCs/>
        </w:rPr>
        <w:t>прототипы функций управления переводом.</w:t>
      </w:r>
    </w:p>
    <w:p w14:paraId="1495A529" w14:textId="77777777" w:rsidR="003405B6" w:rsidRPr="00111115" w:rsidRDefault="003405B6" w:rsidP="002507D4">
      <w:pPr>
        <w:pStyle w:val="5"/>
      </w:pPr>
      <w:bookmarkStart w:id="204" w:name="_Toc526515383"/>
      <w:r w:rsidRPr="00111115">
        <w:t>Интерфейсы компонента</w:t>
      </w:r>
      <w:bookmarkEnd w:id="204"/>
    </w:p>
    <w:p w14:paraId="4BEDDD00" w14:textId="77777777" w:rsidR="00111115" w:rsidRDefault="003405B6" w:rsidP="00987F63">
      <w:pPr>
        <w:pStyle w:val="a1"/>
        <w:rPr>
          <w:lang w:val="uk-UA"/>
        </w:rPr>
      </w:pPr>
      <w:proofErr w:type="spellStart"/>
      <w:r w:rsidRPr="008C22A4">
        <w:rPr>
          <w:lang w:val="uk-UA"/>
        </w:rPr>
        <w:t>void</w:t>
      </w:r>
      <w:proofErr w:type="spellEnd"/>
      <w:r w:rsidRPr="008C22A4">
        <w:rPr>
          <w:lang w:val="uk-UA"/>
        </w:rPr>
        <w:t xml:space="preserve"> </w:t>
      </w:r>
      <w:proofErr w:type="spellStart"/>
      <w:r w:rsidRPr="008C22A4">
        <w:rPr>
          <w:lang w:val="uk-UA"/>
        </w:rPr>
        <w:t>ShuntShift_ctor</w:t>
      </w:r>
      <w:proofErr w:type="spellEnd"/>
      <w:r>
        <w:rPr>
          <w:lang w:val="uk-UA"/>
        </w:rPr>
        <w:t>(</w:t>
      </w:r>
      <w:r w:rsidRPr="008C22A4">
        <w:rPr>
          <w:lang w:val="uk-UA"/>
        </w:rPr>
        <w:t>)</w:t>
      </w:r>
    </w:p>
    <w:p w14:paraId="7F44314C" w14:textId="77777777" w:rsidR="003405B6" w:rsidRPr="008C22A4" w:rsidRDefault="00C23899" w:rsidP="00C23899">
      <w:pPr>
        <w:pStyle w:val="afffffff6"/>
        <w:rPr>
          <w:lang w:val="uk-UA"/>
        </w:rPr>
      </w:pPr>
      <w:proofErr w:type="spellStart"/>
      <w:r w:rsidRPr="008C22A4">
        <w:rPr>
          <w:lang w:val="uk-UA"/>
        </w:rPr>
        <w:t>И</w:t>
      </w:r>
      <w:r w:rsidR="003405B6" w:rsidRPr="008C22A4">
        <w:rPr>
          <w:lang w:val="uk-UA"/>
        </w:rPr>
        <w:t>нициализация</w:t>
      </w:r>
      <w:proofErr w:type="spellEnd"/>
      <w:r w:rsidR="003405B6" w:rsidRPr="008C22A4">
        <w:rPr>
          <w:lang w:val="uk-UA"/>
        </w:rPr>
        <w:t xml:space="preserve"> модуля </w:t>
      </w:r>
      <w:proofErr w:type="spellStart"/>
      <w:r w:rsidR="003405B6" w:rsidRPr="008C22A4">
        <w:rPr>
          <w:lang w:val="uk-UA"/>
        </w:rPr>
        <w:t>перевода</w:t>
      </w:r>
      <w:proofErr w:type="spellEnd"/>
      <w:r w:rsidR="003405B6" w:rsidRPr="008C22A4">
        <w:rPr>
          <w:lang w:val="uk-UA"/>
        </w:rPr>
        <w:t xml:space="preserve"> </w:t>
      </w:r>
      <w:proofErr w:type="spellStart"/>
      <w:r w:rsidR="003405B6">
        <w:rPr>
          <w:lang w:val="uk-UA"/>
        </w:rPr>
        <w:t>стрелки</w:t>
      </w:r>
      <w:proofErr w:type="spellEnd"/>
      <w:r w:rsidR="003405B6">
        <w:rPr>
          <w:lang w:val="uk-UA"/>
        </w:rPr>
        <w:t>.</w:t>
      </w:r>
    </w:p>
    <w:p w14:paraId="76242AD0" w14:textId="77777777" w:rsidR="00111115" w:rsidRPr="00111115" w:rsidRDefault="003405B6" w:rsidP="00987F63">
      <w:pPr>
        <w:pStyle w:val="a1"/>
      </w:pPr>
      <w:proofErr w:type="spellStart"/>
      <w:r w:rsidRPr="008C22A4">
        <w:t>void</w:t>
      </w:r>
      <w:proofErr w:type="spellEnd"/>
      <w:r w:rsidRPr="008C22A4">
        <w:t xml:space="preserve"> </w:t>
      </w:r>
      <w:proofErr w:type="spellStart"/>
      <w:r w:rsidRPr="008C22A4">
        <w:t>ShuntShift_run</w:t>
      </w:r>
      <w:proofErr w:type="spellEnd"/>
      <w:r w:rsidRPr="008C22A4">
        <w:t>()</w:t>
      </w:r>
    </w:p>
    <w:p w14:paraId="648B77A7" w14:textId="77777777" w:rsidR="003405B6" w:rsidRPr="008C22A4" w:rsidRDefault="00C23899" w:rsidP="00C23899">
      <w:pPr>
        <w:pStyle w:val="afffffff6"/>
      </w:pPr>
      <w:r w:rsidRPr="008C22A4">
        <w:t>У</w:t>
      </w:r>
      <w:r w:rsidR="003405B6" w:rsidRPr="008C22A4">
        <w:t xml:space="preserve">правление работой </w:t>
      </w:r>
      <w:r w:rsidR="003405B6" w:rsidRPr="008C22A4">
        <w:rPr>
          <w:lang w:val="uk-UA"/>
        </w:rPr>
        <w:t xml:space="preserve">модуля </w:t>
      </w:r>
      <w:proofErr w:type="spellStart"/>
      <w:r w:rsidR="003405B6" w:rsidRPr="008C22A4">
        <w:rPr>
          <w:lang w:val="uk-UA"/>
        </w:rPr>
        <w:t>перевода</w:t>
      </w:r>
      <w:proofErr w:type="spellEnd"/>
      <w:r w:rsidR="003405B6" w:rsidRPr="008C22A4">
        <w:rPr>
          <w:lang w:val="uk-UA"/>
        </w:rPr>
        <w:t xml:space="preserve"> </w:t>
      </w:r>
      <w:proofErr w:type="spellStart"/>
      <w:r w:rsidR="003405B6">
        <w:rPr>
          <w:lang w:val="uk-UA"/>
        </w:rPr>
        <w:t>стрелки</w:t>
      </w:r>
      <w:proofErr w:type="spellEnd"/>
      <w:r>
        <w:rPr>
          <w:lang w:val="uk-UA"/>
        </w:rPr>
        <w:t>.</w:t>
      </w:r>
    </w:p>
    <w:p w14:paraId="557A38E1" w14:textId="77777777" w:rsidR="00111115" w:rsidRDefault="003405B6" w:rsidP="00987F63">
      <w:pPr>
        <w:pStyle w:val="a1"/>
      </w:pPr>
      <w:r w:rsidRPr="008C22A4">
        <w:rPr>
          <w:lang w:val="en-US"/>
        </w:rPr>
        <w:t>void</w:t>
      </w:r>
      <w:r w:rsidRPr="00905287">
        <w:t xml:space="preserve"> </w:t>
      </w:r>
      <w:proofErr w:type="spellStart"/>
      <w:r w:rsidRPr="008C22A4">
        <w:rPr>
          <w:lang w:val="en-US"/>
        </w:rPr>
        <w:t>ShuntShift</w:t>
      </w:r>
      <w:proofErr w:type="spellEnd"/>
      <w:r w:rsidRPr="00905287">
        <w:t>_</w:t>
      </w:r>
      <w:proofErr w:type="spellStart"/>
      <w:r w:rsidRPr="008C22A4">
        <w:rPr>
          <w:lang w:val="en-US"/>
        </w:rPr>
        <w:t>turnOn</w:t>
      </w:r>
      <w:proofErr w:type="spellEnd"/>
      <w:r w:rsidRPr="00905287">
        <w:t>()</w:t>
      </w:r>
    </w:p>
    <w:p w14:paraId="4CE4E934" w14:textId="77777777" w:rsidR="003405B6" w:rsidRPr="00905287" w:rsidRDefault="00C23899" w:rsidP="00C23899">
      <w:pPr>
        <w:pStyle w:val="afffffff6"/>
      </w:pPr>
      <w:r w:rsidRPr="008C22A4">
        <w:t>В</w:t>
      </w:r>
      <w:r w:rsidR="003405B6" w:rsidRPr="008C22A4">
        <w:t>ключение</w:t>
      </w:r>
      <w:r w:rsidR="003405B6" w:rsidRPr="00905287">
        <w:t xml:space="preserve"> </w:t>
      </w:r>
      <w:r w:rsidR="003405B6" w:rsidRPr="008C22A4">
        <w:t>перевода</w:t>
      </w:r>
      <w:r w:rsidR="003405B6" w:rsidRPr="00905287">
        <w:t xml:space="preserve"> </w:t>
      </w:r>
      <w:r w:rsidR="003405B6" w:rsidRPr="008C22A4">
        <w:t>стрелки</w:t>
      </w:r>
      <w:r w:rsidR="003405B6" w:rsidRPr="00905287">
        <w:t>.</w:t>
      </w:r>
    </w:p>
    <w:p w14:paraId="04D34517" w14:textId="77777777" w:rsidR="00111115" w:rsidRDefault="003405B6" w:rsidP="00987F63">
      <w:pPr>
        <w:pStyle w:val="a1"/>
      </w:pPr>
      <w:proofErr w:type="spellStart"/>
      <w:r w:rsidRPr="00103F9E">
        <w:t>void</w:t>
      </w:r>
      <w:proofErr w:type="spellEnd"/>
      <w:r w:rsidRPr="00103F9E">
        <w:t xml:space="preserve"> </w:t>
      </w:r>
      <w:proofErr w:type="spellStart"/>
      <w:r w:rsidRPr="00103F9E">
        <w:t>ShuntShift_turnOff</w:t>
      </w:r>
      <w:proofErr w:type="spellEnd"/>
      <w:r w:rsidRPr="00103F9E">
        <w:t>()</w:t>
      </w:r>
    </w:p>
    <w:p w14:paraId="380E24A0" w14:textId="77777777" w:rsidR="003405B6" w:rsidRPr="00103F9E" w:rsidRDefault="00C23899" w:rsidP="00C23899">
      <w:pPr>
        <w:pStyle w:val="afffffff6"/>
      </w:pPr>
      <w:r w:rsidRPr="00103F9E">
        <w:t>В</w:t>
      </w:r>
      <w:r w:rsidR="003405B6" w:rsidRPr="00103F9E">
        <w:t>ыключение перевода стрелки</w:t>
      </w:r>
      <w:r>
        <w:t>.</w:t>
      </w:r>
    </w:p>
    <w:p w14:paraId="119FDA7B" w14:textId="77777777" w:rsidR="00111115" w:rsidRPr="00111115" w:rsidRDefault="003405B6" w:rsidP="00987F63">
      <w:pPr>
        <w:pStyle w:val="a1"/>
        <w:rPr>
          <w:lang w:val="uk-UA"/>
        </w:rPr>
      </w:pPr>
      <w:r w:rsidRPr="00103F9E">
        <w:rPr>
          <w:lang w:val="en-US"/>
        </w:rPr>
        <w:t>void</w:t>
      </w:r>
      <w:r w:rsidRPr="00905287">
        <w:t xml:space="preserve"> </w:t>
      </w:r>
      <w:proofErr w:type="spellStart"/>
      <w:r w:rsidRPr="00103F9E">
        <w:rPr>
          <w:lang w:val="en-US"/>
        </w:rPr>
        <w:t>ShuntShift</w:t>
      </w:r>
      <w:proofErr w:type="spellEnd"/>
      <w:r w:rsidRPr="00905287">
        <w:t>_</w:t>
      </w:r>
      <w:proofErr w:type="spellStart"/>
      <w:r w:rsidRPr="00103F9E">
        <w:rPr>
          <w:lang w:val="en-US"/>
        </w:rPr>
        <w:t>setDetPos</w:t>
      </w:r>
      <w:proofErr w:type="spellEnd"/>
      <w:r>
        <w:t>(</w:t>
      </w:r>
      <w:r w:rsidRPr="00905287">
        <w:t>)</w:t>
      </w:r>
    </w:p>
    <w:p w14:paraId="3C8D57AE" w14:textId="77777777" w:rsidR="003405B6" w:rsidRPr="00103F9E" w:rsidRDefault="00C23899" w:rsidP="00C23899">
      <w:pPr>
        <w:pStyle w:val="afffffff6"/>
        <w:rPr>
          <w:lang w:val="uk-UA"/>
        </w:rPr>
      </w:pPr>
      <w:r>
        <w:t>П</w:t>
      </w:r>
      <w:r w:rsidR="003405B6" w:rsidRPr="00905287">
        <w:t>ередача положения стрелки.</w:t>
      </w:r>
    </w:p>
    <w:p w14:paraId="1569947E" w14:textId="77777777" w:rsidR="00111115" w:rsidRPr="00111115" w:rsidRDefault="003405B6" w:rsidP="00987F63">
      <w:pPr>
        <w:pStyle w:val="a1"/>
        <w:rPr>
          <w:lang w:val="uk-UA"/>
        </w:rPr>
      </w:pPr>
      <w:proofErr w:type="spellStart"/>
      <w:r w:rsidRPr="001101BE">
        <w:rPr>
          <w:lang w:val="uk-UA"/>
        </w:rPr>
        <w:t>void</w:t>
      </w:r>
      <w:proofErr w:type="spellEnd"/>
      <w:r w:rsidRPr="001101BE">
        <w:rPr>
          <w:lang w:val="uk-UA"/>
        </w:rPr>
        <w:t xml:space="preserve"> </w:t>
      </w:r>
      <w:proofErr w:type="spellStart"/>
      <w:r w:rsidRPr="001101BE">
        <w:rPr>
          <w:lang w:val="uk-UA"/>
        </w:rPr>
        <w:t>ShuntShift_setShiftPos</w:t>
      </w:r>
      <w:proofErr w:type="spellEnd"/>
      <w:r w:rsidRPr="001101BE">
        <w:rPr>
          <w:lang w:val="uk-UA"/>
        </w:rPr>
        <w:t>()</w:t>
      </w:r>
    </w:p>
    <w:p w14:paraId="0E7256EE" w14:textId="77777777" w:rsidR="003405B6" w:rsidRDefault="00C23899" w:rsidP="00C23899">
      <w:pPr>
        <w:pStyle w:val="afffffff6"/>
        <w:rPr>
          <w:lang w:val="uk-UA"/>
        </w:rPr>
      </w:pPr>
      <w:r w:rsidRPr="001101BE">
        <w:rPr>
          <w:lang w:val="uk-UA"/>
        </w:rPr>
        <w:t>П</w:t>
      </w:r>
      <w:r w:rsidR="003405B6" w:rsidRPr="001101BE">
        <w:rPr>
          <w:lang w:val="uk-UA"/>
        </w:rPr>
        <w:t xml:space="preserve">ередача </w:t>
      </w:r>
      <w:proofErr w:type="spellStart"/>
      <w:r w:rsidR="003405B6" w:rsidRPr="001101BE">
        <w:rPr>
          <w:lang w:val="uk-UA"/>
        </w:rPr>
        <w:t>установленной</w:t>
      </w:r>
      <w:proofErr w:type="spellEnd"/>
      <w:r w:rsidR="003405B6" w:rsidRPr="001101BE">
        <w:rPr>
          <w:lang w:val="uk-UA"/>
        </w:rPr>
        <w:t xml:space="preserve"> </w:t>
      </w:r>
      <w:proofErr w:type="spellStart"/>
      <w:r w:rsidR="003405B6" w:rsidRPr="001101BE">
        <w:rPr>
          <w:lang w:val="uk-UA"/>
        </w:rPr>
        <w:t>позиции</w:t>
      </w:r>
      <w:proofErr w:type="spellEnd"/>
      <w:r w:rsidR="003405B6" w:rsidRPr="001101BE">
        <w:rPr>
          <w:lang w:val="uk-UA"/>
        </w:rPr>
        <w:t xml:space="preserve"> </w:t>
      </w:r>
      <w:proofErr w:type="spellStart"/>
      <w:r w:rsidR="003405B6" w:rsidRPr="001101BE">
        <w:rPr>
          <w:lang w:val="uk-UA"/>
        </w:rPr>
        <w:t>перевода</w:t>
      </w:r>
      <w:proofErr w:type="spellEnd"/>
      <w:r w:rsidR="003405B6">
        <w:rPr>
          <w:lang w:val="uk-UA"/>
        </w:rPr>
        <w:t>.</w:t>
      </w:r>
    </w:p>
    <w:p w14:paraId="537DA1EE" w14:textId="77777777" w:rsidR="00111115" w:rsidRPr="00111115" w:rsidRDefault="003405B6" w:rsidP="00987F63">
      <w:pPr>
        <w:pStyle w:val="a1"/>
        <w:rPr>
          <w:lang w:val="uk-UA"/>
        </w:rPr>
      </w:pPr>
      <w:proofErr w:type="spellStart"/>
      <w:r w:rsidRPr="00D1124D">
        <w:rPr>
          <w:lang w:val="uk-UA"/>
        </w:rPr>
        <w:t>bool</w:t>
      </w:r>
      <w:proofErr w:type="spellEnd"/>
      <w:r w:rsidRPr="00D1124D">
        <w:rPr>
          <w:lang w:val="uk-UA"/>
        </w:rPr>
        <w:t xml:space="preserve"> </w:t>
      </w:r>
      <w:proofErr w:type="spellStart"/>
      <w:r w:rsidRPr="00D1124D">
        <w:rPr>
          <w:lang w:val="uk-UA"/>
        </w:rPr>
        <w:t>ShuntShift_isEnable</w:t>
      </w:r>
      <w:proofErr w:type="spellEnd"/>
      <w:r w:rsidRPr="00D1124D">
        <w:rPr>
          <w:lang w:val="uk-UA"/>
        </w:rPr>
        <w:t>()</w:t>
      </w:r>
    </w:p>
    <w:p w14:paraId="15BA0D84" w14:textId="77777777" w:rsidR="003405B6" w:rsidRDefault="00C23899" w:rsidP="00C23899">
      <w:pPr>
        <w:pStyle w:val="afffffff6"/>
        <w:rPr>
          <w:lang w:val="uk-UA"/>
        </w:rPr>
      </w:pPr>
      <w:proofErr w:type="spellStart"/>
      <w:r>
        <w:rPr>
          <w:lang w:val="uk-UA"/>
        </w:rPr>
        <w:t>П</w:t>
      </w:r>
      <w:r w:rsidR="003405B6" w:rsidRPr="00D1124D">
        <w:rPr>
          <w:lang w:val="uk-UA"/>
        </w:rPr>
        <w:t>роверка</w:t>
      </w:r>
      <w:proofErr w:type="spellEnd"/>
      <w:r w:rsidR="003405B6" w:rsidRPr="00D1124D">
        <w:rPr>
          <w:lang w:val="uk-UA"/>
        </w:rPr>
        <w:t xml:space="preserve"> </w:t>
      </w:r>
      <w:proofErr w:type="spellStart"/>
      <w:r w:rsidR="003405B6" w:rsidRPr="00D1124D">
        <w:rPr>
          <w:lang w:val="uk-UA"/>
        </w:rPr>
        <w:t>состояния</w:t>
      </w:r>
      <w:proofErr w:type="spellEnd"/>
      <w:r w:rsidR="003405B6" w:rsidRPr="00D1124D">
        <w:rPr>
          <w:lang w:val="uk-UA"/>
        </w:rPr>
        <w:t xml:space="preserve"> </w:t>
      </w:r>
      <w:proofErr w:type="spellStart"/>
      <w:r w:rsidR="003405B6" w:rsidRPr="00D1124D">
        <w:rPr>
          <w:lang w:val="uk-UA"/>
        </w:rPr>
        <w:t>перевода</w:t>
      </w:r>
      <w:proofErr w:type="spellEnd"/>
      <w:r w:rsidR="003405B6" w:rsidRPr="00D1124D">
        <w:rPr>
          <w:lang w:val="uk-UA"/>
        </w:rPr>
        <w:t xml:space="preserve"> </w:t>
      </w:r>
      <w:proofErr w:type="spellStart"/>
      <w:r w:rsidR="003405B6">
        <w:rPr>
          <w:lang w:val="uk-UA"/>
        </w:rPr>
        <w:t>стрелки</w:t>
      </w:r>
      <w:proofErr w:type="spellEnd"/>
      <w:r w:rsidR="003405B6">
        <w:rPr>
          <w:lang w:val="uk-UA"/>
        </w:rPr>
        <w:t>.</w:t>
      </w:r>
    </w:p>
    <w:p w14:paraId="1DA54391" w14:textId="77777777" w:rsidR="00111115" w:rsidRPr="00111115" w:rsidRDefault="003405B6" w:rsidP="00987F63">
      <w:pPr>
        <w:pStyle w:val="a1"/>
        <w:rPr>
          <w:lang w:val="uk-UA"/>
        </w:rPr>
      </w:pPr>
      <w:proofErr w:type="spellStart"/>
      <w:r w:rsidRPr="00D1124D">
        <w:rPr>
          <w:lang w:val="uk-UA"/>
        </w:rPr>
        <w:lastRenderedPageBreak/>
        <w:t>PositionDet_State</w:t>
      </w:r>
      <w:proofErr w:type="spellEnd"/>
      <w:r w:rsidRPr="00D1124D">
        <w:rPr>
          <w:lang w:val="uk-UA"/>
        </w:rPr>
        <w:t xml:space="preserve"> </w:t>
      </w:r>
      <w:proofErr w:type="spellStart"/>
      <w:r w:rsidRPr="00D1124D">
        <w:rPr>
          <w:lang w:val="uk-UA"/>
        </w:rPr>
        <w:t>ShuntShift_getReqPosDet</w:t>
      </w:r>
      <w:proofErr w:type="spellEnd"/>
      <w:r w:rsidRPr="00D1124D">
        <w:rPr>
          <w:lang w:val="uk-UA"/>
        </w:rPr>
        <w:t>()</w:t>
      </w:r>
    </w:p>
    <w:p w14:paraId="681DD782" w14:textId="77777777" w:rsidR="003405B6" w:rsidRDefault="00C23899" w:rsidP="00C23899">
      <w:pPr>
        <w:pStyle w:val="afffffff6"/>
        <w:rPr>
          <w:lang w:val="uk-UA"/>
        </w:rPr>
      </w:pPr>
      <w:proofErr w:type="spellStart"/>
      <w:r w:rsidRPr="00D1124D">
        <w:rPr>
          <w:lang w:val="uk-UA"/>
        </w:rPr>
        <w:t>З</w:t>
      </w:r>
      <w:r w:rsidR="003405B6" w:rsidRPr="00D1124D">
        <w:rPr>
          <w:lang w:val="uk-UA"/>
        </w:rPr>
        <w:t>апрос</w:t>
      </w:r>
      <w:proofErr w:type="spellEnd"/>
      <w:r w:rsidR="003405B6" w:rsidRPr="00D1124D">
        <w:rPr>
          <w:lang w:val="uk-UA"/>
        </w:rPr>
        <w:t xml:space="preserve"> на установку </w:t>
      </w:r>
      <w:proofErr w:type="spellStart"/>
      <w:r w:rsidR="003405B6" w:rsidRPr="00D1124D">
        <w:rPr>
          <w:lang w:val="uk-UA"/>
        </w:rPr>
        <w:t>позиции</w:t>
      </w:r>
      <w:proofErr w:type="spellEnd"/>
      <w:r w:rsidR="003405B6" w:rsidRPr="00D1124D">
        <w:rPr>
          <w:lang w:val="uk-UA"/>
        </w:rPr>
        <w:t xml:space="preserve"> контроля </w:t>
      </w:r>
      <w:r w:rsidR="003405B6">
        <w:rPr>
          <w:lang w:val="uk-UA"/>
        </w:rPr>
        <w:t>положення.</w:t>
      </w:r>
    </w:p>
    <w:p w14:paraId="5BE17B27" w14:textId="77777777" w:rsidR="00111115" w:rsidRDefault="003405B6" w:rsidP="00987F63">
      <w:pPr>
        <w:pStyle w:val="a1"/>
        <w:rPr>
          <w:lang w:val="uk-UA"/>
        </w:rPr>
      </w:pPr>
      <w:proofErr w:type="spellStart"/>
      <w:r w:rsidRPr="00D1124D">
        <w:rPr>
          <w:lang w:val="uk-UA"/>
        </w:rPr>
        <w:t>ShiftDirection</w:t>
      </w:r>
      <w:proofErr w:type="spellEnd"/>
      <w:r w:rsidRPr="00D1124D">
        <w:rPr>
          <w:lang w:val="uk-UA"/>
        </w:rPr>
        <w:t xml:space="preserve"> </w:t>
      </w:r>
      <w:proofErr w:type="spellStart"/>
      <w:r w:rsidRPr="00D1124D">
        <w:rPr>
          <w:lang w:val="uk-UA"/>
        </w:rPr>
        <w:t>ShuntShift_getReqShiftDir</w:t>
      </w:r>
      <w:proofErr w:type="spellEnd"/>
      <w:r w:rsidRPr="00D1124D">
        <w:rPr>
          <w:lang w:val="uk-UA"/>
        </w:rPr>
        <w:t>()</w:t>
      </w:r>
    </w:p>
    <w:p w14:paraId="743E7AB4" w14:textId="77777777" w:rsidR="003405B6" w:rsidRPr="00D1124D" w:rsidRDefault="00C23899" w:rsidP="00C23899">
      <w:pPr>
        <w:pStyle w:val="afffffff6"/>
        <w:rPr>
          <w:lang w:val="uk-UA"/>
        </w:rPr>
      </w:pPr>
      <w:proofErr w:type="spellStart"/>
      <w:r w:rsidRPr="00D1124D">
        <w:rPr>
          <w:lang w:val="uk-UA"/>
        </w:rPr>
        <w:t>З</w:t>
      </w:r>
      <w:r w:rsidR="003405B6" w:rsidRPr="00D1124D">
        <w:rPr>
          <w:lang w:val="uk-UA"/>
        </w:rPr>
        <w:t>апрос</w:t>
      </w:r>
      <w:proofErr w:type="spellEnd"/>
      <w:r w:rsidR="003405B6" w:rsidRPr="00D1124D">
        <w:rPr>
          <w:lang w:val="uk-UA"/>
        </w:rPr>
        <w:t xml:space="preserve"> на установку </w:t>
      </w:r>
      <w:proofErr w:type="spellStart"/>
      <w:r w:rsidR="003405B6" w:rsidRPr="00D1124D">
        <w:rPr>
          <w:lang w:val="uk-UA"/>
        </w:rPr>
        <w:t>позиции</w:t>
      </w:r>
      <w:proofErr w:type="spellEnd"/>
      <w:r w:rsidR="003405B6" w:rsidRPr="00D1124D">
        <w:rPr>
          <w:lang w:val="uk-UA"/>
        </w:rPr>
        <w:t xml:space="preserve"> </w:t>
      </w:r>
      <w:proofErr w:type="spellStart"/>
      <w:r w:rsidR="003405B6" w:rsidRPr="00D1124D">
        <w:rPr>
          <w:lang w:val="uk-UA"/>
        </w:rPr>
        <w:t>направления</w:t>
      </w:r>
      <w:proofErr w:type="spellEnd"/>
      <w:r w:rsidR="003405B6" w:rsidRPr="00D1124D">
        <w:rPr>
          <w:lang w:val="uk-UA"/>
        </w:rPr>
        <w:t xml:space="preserve"> </w:t>
      </w:r>
      <w:proofErr w:type="spellStart"/>
      <w:r w:rsidR="003405B6" w:rsidRPr="00D1124D">
        <w:rPr>
          <w:lang w:val="uk-UA"/>
        </w:rPr>
        <w:t>перевода</w:t>
      </w:r>
      <w:proofErr w:type="spellEnd"/>
      <w:r w:rsidR="003405B6">
        <w:rPr>
          <w:lang w:val="uk-UA"/>
        </w:rPr>
        <w:t xml:space="preserve"> </w:t>
      </w:r>
      <w:proofErr w:type="spellStart"/>
      <w:r w:rsidR="003405B6">
        <w:rPr>
          <w:lang w:val="uk-UA"/>
        </w:rPr>
        <w:t>стрелки</w:t>
      </w:r>
      <w:proofErr w:type="spellEnd"/>
      <w:r w:rsidR="003405B6">
        <w:rPr>
          <w:lang w:val="uk-UA"/>
        </w:rPr>
        <w:t>.</w:t>
      </w:r>
    </w:p>
    <w:p w14:paraId="1BF64F0B" w14:textId="77777777" w:rsidR="00111115" w:rsidRPr="00111115" w:rsidRDefault="003405B6" w:rsidP="00987F63">
      <w:pPr>
        <w:pStyle w:val="a1"/>
        <w:rPr>
          <w:lang w:val="uk-UA"/>
        </w:rPr>
      </w:pPr>
      <w:proofErr w:type="spellStart"/>
      <w:r w:rsidRPr="00D1124D">
        <w:rPr>
          <w:lang w:val="uk-UA"/>
        </w:rPr>
        <w:t>uint16_t</w:t>
      </w:r>
      <w:proofErr w:type="spellEnd"/>
      <w:r w:rsidRPr="00D1124D">
        <w:rPr>
          <w:lang w:val="uk-UA"/>
        </w:rPr>
        <w:t xml:space="preserve"> </w:t>
      </w:r>
      <w:proofErr w:type="spellStart"/>
      <w:r w:rsidRPr="00D1124D">
        <w:rPr>
          <w:lang w:val="uk-UA"/>
        </w:rPr>
        <w:t>ShuntShift_getTime</w:t>
      </w:r>
      <w:proofErr w:type="spellEnd"/>
      <w:r w:rsidRPr="00D1124D">
        <w:rPr>
          <w:lang w:val="uk-UA"/>
        </w:rPr>
        <w:t>()</w:t>
      </w:r>
    </w:p>
    <w:p w14:paraId="53431204" w14:textId="77777777" w:rsidR="003405B6" w:rsidRDefault="00C23899" w:rsidP="00C23899">
      <w:pPr>
        <w:pStyle w:val="afffffff6"/>
        <w:rPr>
          <w:lang w:val="uk-UA"/>
        </w:rPr>
      </w:pPr>
      <w:r w:rsidRPr="00D1124D">
        <w:rPr>
          <w:lang w:val="uk-UA"/>
        </w:rPr>
        <w:t>П</w:t>
      </w:r>
      <w:r w:rsidR="003405B6" w:rsidRPr="00D1124D">
        <w:rPr>
          <w:lang w:val="uk-UA"/>
        </w:rPr>
        <w:t xml:space="preserve">олучить </w:t>
      </w:r>
      <w:proofErr w:type="spellStart"/>
      <w:r w:rsidR="003405B6" w:rsidRPr="00D1124D">
        <w:rPr>
          <w:lang w:val="uk-UA"/>
        </w:rPr>
        <w:t>время</w:t>
      </w:r>
      <w:proofErr w:type="spellEnd"/>
      <w:r w:rsidR="003405B6" w:rsidRPr="00D1124D">
        <w:rPr>
          <w:lang w:val="uk-UA"/>
        </w:rPr>
        <w:t xml:space="preserve"> </w:t>
      </w:r>
      <w:proofErr w:type="spellStart"/>
      <w:r w:rsidR="003405B6" w:rsidRPr="00D1124D">
        <w:rPr>
          <w:lang w:val="uk-UA"/>
        </w:rPr>
        <w:t>последнего</w:t>
      </w:r>
      <w:proofErr w:type="spellEnd"/>
      <w:r w:rsidR="003405B6" w:rsidRPr="00D1124D">
        <w:rPr>
          <w:lang w:val="uk-UA"/>
        </w:rPr>
        <w:t xml:space="preserve"> </w:t>
      </w:r>
      <w:proofErr w:type="spellStart"/>
      <w:r w:rsidR="003405B6" w:rsidRPr="00D1124D">
        <w:rPr>
          <w:lang w:val="uk-UA"/>
        </w:rPr>
        <w:t>перевода</w:t>
      </w:r>
      <w:proofErr w:type="spellEnd"/>
      <w:r>
        <w:rPr>
          <w:lang w:val="uk-UA"/>
        </w:rPr>
        <w:t>.</w:t>
      </w:r>
    </w:p>
    <w:p w14:paraId="4F17060F" w14:textId="77777777" w:rsidR="00111115" w:rsidRPr="00111115" w:rsidRDefault="003405B6" w:rsidP="00987F63">
      <w:pPr>
        <w:pStyle w:val="a1"/>
        <w:rPr>
          <w:lang w:val="uk-UA"/>
        </w:rPr>
      </w:pPr>
      <w:proofErr w:type="spellStart"/>
      <w:r w:rsidRPr="00D1124D">
        <w:rPr>
          <w:lang w:val="uk-UA"/>
        </w:rPr>
        <w:t>ShiftDgn</w:t>
      </w:r>
      <w:proofErr w:type="spellEnd"/>
      <w:r w:rsidRPr="00D1124D">
        <w:rPr>
          <w:lang w:val="uk-UA"/>
        </w:rPr>
        <w:t xml:space="preserve"> </w:t>
      </w:r>
      <w:proofErr w:type="spellStart"/>
      <w:r w:rsidRPr="00D1124D">
        <w:rPr>
          <w:lang w:val="uk-UA"/>
        </w:rPr>
        <w:t>ShuntShift_getDgn</w:t>
      </w:r>
      <w:proofErr w:type="spellEnd"/>
      <w:r w:rsidRPr="00D1124D">
        <w:rPr>
          <w:lang w:val="uk-UA"/>
        </w:rPr>
        <w:t>()</w:t>
      </w:r>
    </w:p>
    <w:p w14:paraId="415048C9" w14:textId="77777777" w:rsidR="003405B6" w:rsidRDefault="00C23899" w:rsidP="00C23899">
      <w:pPr>
        <w:pStyle w:val="afffffff6"/>
        <w:rPr>
          <w:lang w:val="uk-UA"/>
        </w:rPr>
      </w:pPr>
      <w:r>
        <w:rPr>
          <w:lang w:val="uk-UA"/>
        </w:rPr>
        <w:t>П</w:t>
      </w:r>
      <w:r w:rsidR="003405B6" w:rsidRPr="00D1124D">
        <w:rPr>
          <w:lang w:val="uk-UA"/>
        </w:rPr>
        <w:t xml:space="preserve">олучить </w:t>
      </w:r>
      <w:proofErr w:type="spellStart"/>
      <w:r w:rsidR="003405B6" w:rsidRPr="00D1124D">
        <w:rPr>
          <w:lang w:val="uk-UA"/>
        </w:rPr>
        <w:t>значение</w:t>
      </w:r>
      <w:proofErr w:type="spellEnd"/>
      <w:r w:rsidR="003405B6" w:rsidRPr="00D1124D">
        <w:rPr>
          <w:lang w:val="uk-UA"/>
        </w:rPr>
        <w:t xml:space="preserve"> поля </w:t>
      </w:r>
      <w:proofErr w:type="spellStart"/>
      <w:r w:rsidR="003405B6" w:rsidRPr="00D1124D">
        <w:rPr>
          <w:lang w:val="uk-UA"/>
        </w:rPr>
        <w:t>статуса</w:t>
      </w:r>
      <w:proofErr w:type="spellEnd"/>
      <w:r w:rsidR="003405B6" w:rsidRPr="00D1124D">
        <w:rPr>
          <w:lang w:val="uk-UA"/>
        </w:rPr>
        <w:t xml:space="preserve"> </w:t>
      </w:r>
      <w:proofErr w:type="spellStart"/>
      <w:r w:rsidR="003405B6" w:rsidRPr="00D1124D">
        <w:rPr>
          <w:lang w:val="uk-UA"/>
        </w:rPr>
        <w:t>dgn</w:t>
      </w:r>
      <w:proofErr w:type="spellEnd"/>
      <w:r w:rsidR="003405B6">
        <w:rPr>
          <w:lang w:val="uk-UA"/>
        </w:rPr>
        <w:t>.</w:t>
      </w:r>
    </w:p>
    <w:p w14:paraId="400530F8" w14:textId="77777777" w:rsidR="00111115" w:rsidRPr="00111115" w:rsidRDefault="003405B6" w:rsidP="00987F63">
      <w:pPr>
        <w:pStyle w:val="a1"/>
        <w:rPr>
          <w:lang w:val="uk-UA"/>
        </w:rPr>
      </w:pPr>
      <w:proofErr w:type="spellStart"/>
      <w:r w:rsidRPr="005F74E3">
        <w:rPr>
          <w:lang w:val="uk-UA"/>
        </w:rPr>
        <w:t>void</w:t>
      </w:r>
      <w:proofErr w:type="spellEnd"/>
      <w:r w:rsidRPr="005F74E3">
        <w:rPr>
          <w:lang w:val="uk-UA"/>
        </w:rPr>
        <w:t xml:space="preserve"> </w:t>
      </w:r>
      <w:proofErr w:type="spellStart"/>
      <w:r w:rsidRPr="005F74E3">
        <w:rPr>
          <w:lang w:val="uk-UA"/>
        </w:rPr>
        <w:t>ShuntShift_setCntPhaseShift</w:t>
      </w:r>
      <w:proofErr w:type="spellEnd"/>
      <w:r w:rsidRPr="005F74E3">
        <w:rPr>
          <w:lang w:val="uk-UA"/>
        </w:rPr>
        <w:t>()</w:t>
      </w:r>
    </w:p>
    <w:p w14:paraId="22346DCA" w14:textId="77777777" w:rsidR="003405B6" w:rsidRDefault="00C23899" w:rsidP="00C23899">
      <w:pPr>
        <w:pStyle w:val="afffffff6"/>
        <w:rPr>
          <w:lang w:val="uk-UA"/>
        </w:rPr>
      </w:pPr>
      <w:r w:rsidRPr="005F74E3">
        <w:rPr>
          <w:lang w:val="uk-UA"/>
        </w:rPr>
        <w:t>У</w:t>
      </w:r>
      <w:r w:rsidR="003405B6" w:rsidRPr="005F74E3">
        <w:rPr>
          <w:lang w:val="uk-UA"/>
        </w:rPr>
        <w:t xml:space="preserve">становить </w:t>
      </w:r>
      <w:proofErr w:type="spellStart"/>
      <w:r w:rsidR="003405B6" w:rsidRPr="005F74E3">
        <w:rPr>
          <w:lang w:val="uk-UA"/>
        </w:rPr>
        <w:t>значение</w:t>
      </w:r>
      <w:proofErr w:type="spellEnd"/>
      <w:r w:rsidR="003405B6" w:rsidRPr="005F74E3">
        <w:rPr>
          <w:lang w:val="uk-UA"/>
        </w:rPr>
        <w:t xml:space="preserve"> </w:t>
      </w:r>
      <w:proofErr w:type="spellStart"/>
      <w:r w:rsidR="003405B6" w:rsidRPr="005F74E3">
        <w:rPr>
          <w:lang w:val="uk-UA"/>
        </w:rPr>
        <w:t>счётчика</w:t>
      </w:r>
      <w:proofErr w:type="spellEnd"/>
      <w:r w:rsidR="003405B6" w:rsidRPr="005F74E3">
        <w:rPr>
          <w:lang w:val="uk-UA"/>
        </w:rPr>
        <w:t xml:space="preserve"> </w:t>
      </w:r>
      <w:proofErr w:type="spellStart"/>
      <w:r w:rsidR="003405B6" w:rsidRPr="005F74E3">
        <w:rPr>
          <w:lang w:val="uk-UA"/>
        </w:rPr>
        <w:t>фазы</w:t>
      </w:r>
      <w:proofErr w:type="spellEnd"/>
      <w:r w:rsidR="003405B6" w:rsidRPr="005F74E3">
        <w:rPr>
          <w:lang w:val="uk-UA"/>
        </w:rPr>
        <w:t xml:space="preserve"> </w:t>
      </w:r>
      <w:proofErr w:type="spellStart"/>
      <w:r w:rsidR="003405B6" w:rsidRPr="005F74E3">
        <w:rPr>
          <w:lang w:val="uk-UA"/>
        </w:rPr>
        <w:t>стрелочного</w:t>
      </w:r>
      <w:proofErr w:type="spellEnd"/>
      <w:r w:rsidR="003405B6" w:rsidRPr="005F74E3">
        <w:rPr>
          <w:lang w:val="uk-UA"/>
        </w:rPr>
        <w:t xml:space="preserve"> </w:t>
      </w:r>
      <w:proofErr w:type="spellStart"/>
      <w:r w:rsidR="003405B6" w:rsidRPr="005F74E3">
        <w:rPr>
          <w:lang w:val="uk-UA"/>
        </w:rPr>
        <w:t>перевода</w:t>
      </w:r>
      <w:proofErr w:type="spellEnd"/>
      <w:r w:rsidR="003405B6">
        <w:rPr>
          <w:lang w:val="uk-UA"/>
        </w:rPr>
        <w:t>.</w:t>
      </w:r>
    </w:p>
    <w:p w14:paraId="5064B41A" w14:textId="77777777" w:rsidR="00111115" w:rsidRPr="00111115" w:rsidRDefault="003405B6" w:rsidP="00987F63">
      <w:pPr>
        <w:pStyle w:val="a1"/>
        <w:rPr>
          <w:lang w:val="uk-UA"/>
        </w:rPr>
      </w:pPr>
      <w:proofErr w:type="spellStart"/>
      <w:r w:rsidRPr="005F74E3">
        <w:rPr>
          <w:lang w:val="uk-UA"/>
        </w:rPr>
        <w:t>const</w:t>
      </w:r>
      <w:proofErr w:type="spellEnd"/>
      <w:r w:rsidRPr="005F74E3">
        <w:rPr>
          <w:lang w:val="uk-UA"/>
        </w:rPr>
        <w:t xml:space="preserve"> </w:t>
      </w:r>
      <w:proofErr w:type="spellStart"/>
      <w:r w:rsidRPr="005F74E3">
        <w:rPr>
          <w:lang w:val="uk-UA"/>
        </w:rPr>
        <w:t>uint8_t</w:t>
      </w:r>
      <w:proofErr w:type="spellEnd"/>
      <w:r w:rsidRPr="005F74E3">
        <w:rPr>
          <w:lang w:val="uk-UA"/>
        </w:rPr>
        <w:t xml:space="preserve"> </w:t>
      </w:r>
      <w:proofErr w:type="spellStart"/>
      <w:r w:rsidRPr="005F74E3">
        <w:rPr>
          <w:lang w:val="uk-UA"/>
        </w:rPr>
        <w:t>ShuntShift_getCntPhaseShift</w:t>
      </w:r>
      <w:proofErr w:type="spellEnd"/>
      <w:r w:rsidRPr="005F74E3">
        <w:rPr>
          <w:lang w:val="uk-UA"/>
        </w:rPr>
        <w:t>()</w:t>
      </w:r>
    </w:p>
    <w:p w14:paraId="425E1B7E" w14:textId="77777777" w:rsidR="003405B6" w:rsidRDefault="00C23899" w:rsidP="00C23899">
      <w:pPr>
        <w:pStyle w:val="afffffff6"/>
        <w:rPr>
          <w:lang w:val="uk-UA"/>
        </w:rPr>
      </w:pPr>
      <w:r w:rsidRPr="005F74E3">
        <w:rPr>
          <w:lang w:val="uk-UA"/>
        </w:rPr>
        <w:t>П</w:t>
      </w:r>
      <w:r w:rsidR="003405B6" w:rsidRPr="005F74E3">
        <w:rPr>
          <w:lang w:val="uk-UA"/>
        </w:rPr>
        <w:t xml:space="preserve">олучить </w:t>
      </w:r>
      <w:proofErr w:type="spellStart"/>
      <w:r w:rsidR="003405B6" w:rsidRPr="005F74E3">
        <w:rPr>
          <w:lang w:val="uk-UA"/>
        </w:rPr>
        <w:t>значение</w:t>
      </w:r>
      <w:proofErr w:type="spellEnd"/>
      <w:r w:rsidR="003405B6" w:rsidRPr="005F74E3">
        <w:rPr>
          <w:lang w:val="uk-UA"/>
        </w:rPr>
        <w:t xml:space="preserve"> </w:t>
      </w:r>
      <w:proofErr w:type="spellStart"/>
      <w:r w:rsidR="003405B6" w:rsidRPr="005F74E3">
        <w:rPr>
          <w:lang w:val="uk-UA"/>
        </w:rPr>
        <w:t>счётчика</w:t>
      </w:r>
      <w:proofErr w:type="spellEnd"/>
      <w:r w:rsidR="003405B6" w:rsidRPr="005F74E3">
        <w:rPr>
          <w:lang w:val="uk-UA"/>
        </w:rPr>
        <w:t xml:space="preserve"> </w:t>
      </w:r>
      <w:proofErr w:type="spellStart"/>
      <w:r w:rsidR="003405B6" w:rsidRPr="005F74E3">
        <w:rPr>
          <w:lang w:val="uk-UA"/>
        </w:rPr>
        <w:t>фазы</w:t>
      </w:r>
      <w:proofErr w:type="spellEnd"/>
      <w:r w:rsidR="003405B6" w:rsidRPr="005F74E3">
        <w:rPr>
          <w:lang w:val="uk-UA"/>
        </w:rPr>
        <w:t xml:space="preserve"> </w:t>
      </w:r>
      <w:proofErr w:type="spellStart"/>
      <w:r w:rsidR="003405B6" w:rsidRPr="005F74E3">
        <w:rPr>
          <w:lang w:val="uk-UA"/>
        </w:rPr>
        <w:t>стрелочного</w:t>
      </w:r>
      <w:proofErr w:type="spellEnd"/>
      <w:r w:rsidR="003405B6" w:rsidRPr="005F74E3">
        <w:rPr>
          <w:lang w:val="uk-UA"/>
        </w:rPr>
        <w:t xml:space="preserve"> </w:t>
      </w:r>
      <w:proofErr w:type="spellStart"/>
      <w:r w:rsidR="003405B6" w:rsidRPr="005F74E3">
        <w:rPr>
          <w:lang w:val="uk-UA"/>
        </w:rPr>
        <w:t>перевода</w:t>
      </w:r>
      <w:proofErr w:type="spellEnd"/>
      <w:r w:rsidR="003405B6">
        <w:rPr>
          <w:lang w:val="uk-UA"/>
        </w:rPr>
        <w:t>.</w:t>
      </w:r>
    </w:p>
    <w:p w14:paraId="2F5186A5" w14:textId="77777777" w:rsidR="00111115" w:rsidRPr="00111115" w:rsidRDefault="003405B6" w:rsidP="00987F63">
      <w:pPr>
        <w:pStyle w:val="a1"/>
        <w:rPr>
          <w:lang w:val="uk-UA"/>
        </w:rPr>
      </w:pPr>
      <w:proofErr w:type="spellStart"/>
      <w:r w:rsidRPr="005F74E3">
        <w:rPr>
          <w:lang w:val="uk-UA"/>
        </w:rPr>
        <w:t>void</w:t>
      </w:r>
      <w:proofErr w:type="spellEnd"/>
      <w:r w:rsidRPr="005F74E3">
        <w:rPr>
          <w:lang w:val="uk-UA"/>
        </w:rPr>
        <w:t xml:space="preserve"> </w:t>
      </w:r>
      <w:proofErr w:type="spellStart"/>
      <w:r w:rsidRPr="005F74E3">
        <w:rPr>
          <w:lang w:val="uk-UA"/>
        </w:rPr>
        <w:t>ShuntShiftGen_ctor</w:t>
      </w:r>
      <w:proofErr w:type="spellEnd"/>
      <w:r w:rsidRPr="005F74E3">
        <w:rPr>
          <w:lang w:val="uk-UA"/>
        </w:rPr>
        <w:t>()</w:t>
      </w:r>
    </w:p>
    <w:p w14:paraId="65A7218F" w14:textId="77777777" w:rsidR="003405B6" w:rsidRDefault="00C23899" w:rsidP="00C23899">
      <w:pPr>
        <w:pStyle w:val="afffffff6"/>
        <w:rPr>
          <w:lang w:val="uk-UA"/>
        </w:rPr>
      </w:pPr>
      <w:proofErr w:type="spellStart"/>
      <w:r w:rsidRPr="005F74E3">
        <w:rPr>
          <w:lang w:val="uk-UA"/>
        </w:rPr>
        <w:t>И</w:t>
      </w:r>
      <w:r w:rsidR="003405B6" w:rsidRPr="005F74E3">
        <w:rPr>
          <w:lang w:val="uk-UA"/>
        </w:rPr>
        <w:t>нициализация</w:t>
      </w:r>
      <w:proofErr w:type="spellEnd"/>
      <w:r w:rsidR="003405B6" w:rsidRPr="005F74E3">
        <w:rPr>
          <w:lang w:val="uk-UA"/>
        </w:rPr>
        <w:t xml:space="preserve"> генератора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Pr>
          <w:lang w:val="uk-UA"/>
        </w:rPr>
        <w:t>.</w:t>
      </w:r>
    </w:p>
    <w:p w14:paraId="57BF5EF0" w14:textId="77777777" w:rsidR="00111115" w:rsidRPr="00111115" w:rsidRDefault="003405B6" w:rsidP="00987F63">
      <w:pPr>
        <w:pStyle w:val="a1"/>
        <w:rPr>
          <w:lang w:val="uk-UA"/>
        </w:rPr>
      </w:pPr>
      <w:proofErr w:type="spellStart"/>
      <w:r w:rsidRPr="005F74E3">
        <w:rPr>
          <w:lang w:val="uk-UA"/>
        </w:rPr>
        <w:t>void</w:t>
      </w:r>
      <w:proofErr w:type="spellEnd"/>
      <w:r w:rsidRPr="005F74E3">
        <w:rPr>
          <w:lang w:val="uk-UA"/>
        </w:rPr>
        <w:t xml:space="preserve"> </w:t>
      </w:r>
      <w:proofErr w:type="spellStart"/>
      <w:r w:rsidRPr="005F74E3">
        <w:rPr>
          <w:lang w:val="uk-UA"/>
        </w:rPr>
        <w:t>ShuntShiftGen_run</w:t>
      </w:r>
      <w:proofErr w:type="spellEnd"/>
      <w:r w:rsidRPr="005F74E3">
        <w:rPr>
          <w:lang w:val="uk-UA"/>
        </w:rPr>
        <w:t>()</w:t>
      </w:r>
    </w:p>
    <w:p w14:paraId="63A9FDEB" w14:textId="77777777" w:rsidR="003405B6" w:rsidRDefault="00C23899" w:rsidP="00C23899">
      <w:pPr>
        <w:pStyle w:val="afffffff6"/>
        <w:rPr>
          <w:lang w:val="uk-UA"/>
        </w:rPr>
      </w:pPr>
      <w:proofErr w:type="spellStart"/>
      <w:r>
        <w:rPr>
          <w:lang w:val="uk-UA"/>
        </w:rPr>
        <w:t>У</w:t>
      </w:r>
      <w:r w:rsidR="003405B6" w:rsidRPr="005F74E3">
        <w:rPr>
          <w:lang w:val="uk-UA"/>
        </w:rPr>
        <w:t>правление</w:t>
      </w:r>
      <w:proofErr w:type="spellEnd"/>
      <w:r w:rsidR="003405B6" w:rsidRPr="005F74E3">
        <w:rPr>
          <w:lang w:val="uk-UA"/>
        </w:rPr>
        <w:t xml:space="preserve"> </w:t>
      </w:r>
      <w:proofErr w:type="spellStart"/>
      <w:r w:rsidR="003405B6" w:rsidRPr="005F74E3">
        <w:rPr>
          <w:lang w:val="uk-UA"/>
        </w:rPr>
        <w:t>работой</w:t>
      </w:r>
      <w:proofErr w:type="spellEnd"/>
      <w:r w:rsidR="003405B6" w:rsidRPr="005F74E3">
        <w:rPr>
          <w:lang w:val="uk-UA"/>
        </w:rPr>
        <w:t xml:space="preserve"> генератора</w:t>
      </w:r>
      <w:r w:rsidR="003405B6">
        <w:rPr>
          <w:lang w:val="uk-UA"/>
        </w:rPr>
        <w:t xml:space="preserve">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sidR="003405B6">
        <w:rPr>
          <w:lang w:val="uk-UA"/>
        </w:rPr>
        <w:t xml:space="preserve"> в </w:t>
      </w:r>
      <w:proofErr w:type="spellStart"/>
      <w:r w:rsidR="003405B6">
        <w:rPr>
          <w:lang w:val="uk-UA"/>
        </w:rPr>
        <w:t>основном</w:t>
      </w:r>
      <w:proofErr w:type="spellEnd"/>
      <w:r w:rsidR="003405B6">
        <w:rPr>
          <w:lang w:val="uk-UA"/>
        </w:rPr>
        <w:t xml:space="preserve"> цикле</w:t>
      </w:r>
    </w:p>
    <w:p w14:paraId="0B7F0D52" w14:textId="77777777" w:rsidR="00111115" w:rsidRPr="00111115" w:rsidRDefault="003405B6" w:rsidP="00987F63">
      <w:pPr>
        <w:pStyle w:val="a1"/>
        <w:rPr>
          <w:lang w:val="uk-UA"/>
        </w:rPr>
      </w:pPr>
      <w:proofErr w:type="spellStart"/>
      <w:r w:rsidRPr="005F74E3">
        <w:rPr>
          <w:lang w:val="uk-UA"/>
        </w:rPr>
        <w:t>voi</w:t>
      </w:r>
      <w:r>
        <w:rPr>
          <w:lang w:val="uk-UA"/>
        </w:rPr>
        <w:t>d</w:t>
      </w:r>
      <w:proofErr w:type="spellEnd"/>
      <w:r>
        <w:rPr>
          <w:lang w:val="uk-UA"/>
        </w:rPr>
        <w:t xml:space="preserve"> </w:t>
      </w:r>
      <w:proofErr w:type="spellStart"/>
      <w:r>
        <w:rPr>
          <w:lang w:val="uk-UA"/>
        </w:rPr>
        <w:t>ShuntShiftGen_interrupt</w:t>
      </w:r>
      <w:proofErr w:type="spellEnd"/>
      <w:r>
        <w:rPr>
          <w:lang w:val="uk-UA"/>
        </w:rPr>
        <w:t>(</w:t>
      </w:r>
      <w:r w:rsidRPr="005F74E3">
        <w:rPr>
          <w:lang w:val="uk-UA"/>
        </w:rPr>
        <w:t>)</w:t>
      </w:r>
    </w:p>
    <w:p w14:paraId="242EBA50" w14:textId="77777777" w:rsidR="003405B6" w:rsidRDefault="00C23899" w:rsidP="00C23899">
      <w:pPr>
        <w:pStyle w:val="afffffff6"/>
        <w:rPr>
          <w:lang w:val="uk-UA"/>
        </w:rPr>
      </w:pPr>
      <w:proofErr w:type="spellStart"/>
      <w:r>
        <w:rPr>
          <w:lang w:val="uk-UA"/>
        </w:rPr>
        <w:t>У</w:t>
      </w:r>
      <w:r w:rsidR="003405B6" w:rsidRPr="005F74E3">
        <w:rPr>
          <w:lang w:val="uk-UA"/>
        </w:rPr>
        <w:t>правление</w:t>
      </w:r>
      <w:proofErr w:type="spellEnd"/>
      <w:r w:rsidR="003405B6" w:rsidRPr="005F74E3">
        <w:rPr>
          <w:lang w:val="uk-UA"/>
        </w:rPr>
        <w:t xml:space="preserve"> </w:t>
      </w:r>
      <w:proofErr w:type="spellStart"/>
      <w:r w:rsidR="003405B6" w:rsidRPr="005F74E3">
        <w:rPr>
          <w:lang w:val="uk-UA"/>
        </w:rPr>
        <w:t>работой</w:t>
      </w:r>
      <w:proofErr w:type="spellEnd"/>
      <w:r w:rsidR="003405B6" w:rsidRPr="005F74E3">
        <w:rPr>
          <w:lang w:val="uk-UA"/>
        </w:rPr>
        <w:t xml:space="preserve"> генератора</w:t>
      </w:r>
      <w:r w:rsidR="003405B6">
        <w:rPr>
          <w:lang w:val="uk-UA"/>
        </w:rPr>
        <w:t xml:space="preserve">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sidR="003405B6">
        <w:rPr>
          <w:lang w:val="uk-UA"/>
        </w:rPr>
        <w:t xml:space="preserve"> в </w:t>
      </w:r>
      <w:proofErr w:type="spellStart"/>
      <w:r w:rsidR="003405B6">
        <w:rPr>
          <w:lang w:val="uk-UA"/>
        </w:rPr>
        <w:t>прерывании</w:t>
      </w:r>
      <w:proofErr w:type="spellEnd"/>
      <w:r>
        <w:rPr>
          <w:lang w:val="uk-UA"/>
        </w:rPr>
        <w:t>.</w:t>
      </w:r>
    </w:p>
    <w:p w14:paraId="2FAE5965" w14:textId="77777777" w:rsidR="00111115" w:rsidRPr="00111115" w:rsidRDefault="003405B6" w:rsidP="00987F63">
      <w:pPr>
        <w:pStyle w:val="a1"/>
        <w:rPr>
          <w:lang w:val="uk-UA"/>
        </w:rPr>
      </w:pPr>
      <w:proofErr w:type="spellStart"/>
      <w:r w:rsidRPr="00C10443">
        <w:rPr>
          <w:lang w:val="uk-UA"/>
        </w:rPr>
        <w:t>void</w:t>
      </w:r>
      <w:proofErr w:type="spellEnd"/>
      <w:r w:rsidRPr="00C10443">
        <w:rPr>
          <w:lang w:val="uk-UA"/>
        </w:rPr>
        <w:t xml:space="preserve"> </w:t>
      </w:r>
      <w:proofErr w:type="spellStart"/>
      <w:r w:rsidRPr="00C10443">
        <w:rPr>
          <w:lang w:val="uk-UA"/>
        </w:rPr>
        <w:t>ShuntShiftGen_turnOff</w:t>
      </w:r>
      <w:proofErr w:type="spellEnd"/>
      <w:r w:rsidRPr="00C10443">
        <w:rPr>
          <w:lang w:val="uk-UA"/>
        </w:rPr>
        <w:t>()</w:t>
      </w:r>
    </w:p>
    <w:p w14:paraId="4EA8325C" w14:textId="77777777" w:rsidR="003405B6" w:rsidRDefault="00C23899" w:rsidP="00C23899">
      <w:pPr>
        <w:pStyle w:val="afffffff6"/>
        <w:rPr>
          <w:lang w:val="uk-UA"/>
        </w:rPr>
      </w:pPr>
      <w:proofErr w:type="spellStart"/>
      <w:r>
        <w:rPr>
          <w:lang w:val="uk-UA"/>
        </w:rPr>
        <w:t>О</w:t>
      </w:r>
      <w:r w:rsidR="003405B6" w:rsidRPr="00C10443">
        <w:rPr>
          <w:lang w:val="uk-UA"/>
        </w:rPr>
        <w:t>тключение</w:t>
      </w:r>
      <w:proofErr w:type="spellEnd"/>
      <w:r w:rsidR="003405B6" w:rsidRPr="00C10443">
        <w:rPr>
          <w:lang w:val="uk-UA"/>
        </w:rPr>
        <w:t xml:space="preserve"> генератора</w:t>
      </w:r>
      <w:r w:rsidR="003405B6">
        <w:rPr>
          <w:lang w:val="uk-UA"/>
        </w:rPr>
        <w:t xml:space="preserve">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Pr>
          <w:lang w:val="uk-UA"/>
        </w:rPr>
        <w:t>.</w:t>
      </w:r>
    </w:p>
    <w:p w14:paraId="25A0D5E1" w14:textId="77777777" w:rsidR="00111115" w:rsidRDefault="003405B6" w:rsidP="00987F63">
      <w:pPr>
        <w:pStyle w:val="a1"/>
        <w:rPr>
          <w:lang w:val="uk-UA"/>
        </w:rPr>
      </w:pPr>
      <w:proofErr w:type="spellStart"/>
      <w:r w:rsidRPr="00C10443">
        <w:rPr>
          <w:lang w:val="uk-UA"/>
        </w:rPr>
        <w:t>void</w:t>
      </w:r>
      <w:proofErr w:type="spellEnd"/>
      <w:r w:rsidRPr="00C10443">
        <w:rPr>
          <w:lang w:val="uk-UA"/>
        </w:rPr>
        <w:t xml:space="preserve"> </w:t>
      </w:r>
      <w:proofErr w:type="spellStart"/>
      <w:r>
        <w:rPr>
          <w:lang w:val="uk-UA"/>
        </w:rPr>
        <w:t>ShuntShiftGen_fastTurnOff</w:t>
      </w:r>
      <w:proofErr w:type="spellEnd"/>
      <w:r>
        <w:rPr>
          <w:lang w:val="uk-UA"/>
        </w:rPr>
        <w:t>(</w:t>
      </w:r>
      <w:r w:rsidRPr="00C10443">
        <w:rPr>
          <w:lang w:val="uk-UA"/>
        </w:rPr>
        <w:t>)</w:t>
      </w:r>
    </w:p>
    <w:p w14:paraId="2639E624" w14:textId="77777777" w:rsidR="003405B6" w:rsidRDefault="00C23899" w:rsidP="00C23899">
      <w:pPr>
        <w:pStyle w:val="afffffff6"/>
        <w:rPr>
          <w:lang w:val="uk-UA"/>
        </w:rPr>
      </w:pPr>
      <w:proofErr w:type="spellStart"/>
      <w:r>
        <w:rPr>
          <w:lang w:val="uk-UA"/>
        </w:rPr>
        <w:t>Б</w:t>
      </w:r>
      <w:r w:rsidR="003405B6" w:rsidRPr="00C10443">
        <w:rPr>
          <w:lang w:val="uk-UA"/>
        </w:rPr>
        <w:t>ыстрое</w:t>
      </w:r>
      <w:proofErr w:type="spellEnd"/>
      <w:r w:rsidR="003405B6" w:rsidRPr="00C10443">
        <w:rPr>
          <w:lang w:val="uk-UA"/>
        </w:rPr>
        <w:t xml:space="preserve"> </w:t>
      </w:r>
      <w:proofErr w:type="spellStart"/>
      <w:r w:rsidR="003405B6" w:rsidRPr="00C10443">
        <w:rPr>
          <w:lang w:val="uk-UA"/>
        </w:rPr>
        <w:t>отключение</w:t>
      </w:r>
      <w:proofErr w:type="spellEnd"/>
      <w:r w:rsidR="003405B6" w:rsidRPr="00C10443">
        <w:rPr>
          <w:lang w:val="uk-UA"/>
        </w:rPr>
        <w:t xml:space="preserve"> генератора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sidR="003405B6" w:rsidRPr="00C10443">
        <w:rPr>
          <w:lang w:val="uk-UA"/>
        </w:rPr>
        <w:t xml:space="preserve"> </w:t>
      </w:r>
      <w:r w:rsidR="003405B6">
        <w:rPr>
          <w:lang w:val="uk-UA"/>
        </w:rPr>
        <w:t xml:space="preserve"> </w:t>
      </w:r>
      <w:r w:rsidR="003405B6" w:rsidRPr="00C10443">
        <w:rPr>
          <w:lang w:val="uk-UA"/>
        </w:rPr>
        <w:t xml:space="preserve">при </w:t>
      </w:r>
      <w:proofErr w:type="spellStart"/>
      <w:r w:rsidR="003405B6" w:rsidRPr="00C10443">
        <w:rPr>
          <w:lang w:val="uk-UA"/>
        </w:rPr>
        <w:t>коротком</w:t>
      </w:r>
      <w:proofErr w:type="spellEnd"/>
      <w:r w:rsidR="003405B6" w:rsidRPr="00C10443">
        <w:rPr>
          <w:lang w:val="uk-UA"/>
        </w:rPr>
        <w:t xml:space="preserve"> </w:t>
      </w:r>
      <w:proofErr w:type="spellStart"/>
      <w:r w:rsidR="003405B6" w:rsidRPr="00C10443">
        <w:rPr>
          <w:lang w:val="uk-UA"/>
        </w:rPr>
        <w:t>замыкании</w:t>
      </w:r>
      <w:proofErr w:type="spellEnd"/>
      <w:r w:rsidR="003405B6" w:rsidRPr="00C10443">
        <w:rPr>
          <w:lang w:val="uk-UA"/>
        </w:rPr>
        <w:t xml:space="preserve"> </w:t>
      </w:r>
      <w:proofErr w:type="spellStart"/>
      <w:r w:rsidR="003405B6" w:rsidRPr="00C10443">
        <w:rPr>
          <w:lang w:val="uk-UA"/>
        </w:rPr>
        <w:t>рабочих</w:t>
      </w:r>
      <w:proofErr w:type="spellEnd"/>
      <w:r w:rsidR="003405B6" w:rsidRPr="00C10443">
        <w:rPr>
          <w:lang w:val="uk-UA"/>
        </w:rPr>
        <w:t xml:space="preserve"> </w:t>
      </w:r>
      <w:proofErr w:type="spellStart"/>
      <w:r w:rsidR="003405B6" w:rsidRPr="00C10443">
        <w:rPr>
          <w:lang w:val="uk-UA"/>
        </w:rPr>
        <w:t>цепей</w:t>
      </w:r>
      <w:proofErr w:type="spellEnd"/>
      <w:r>
        <w:rPr>
          <w:lang w:val="uk-UA"/>
        </w:rPr>
        <w:t>.</w:t>
      </w:r>
    </w:p>
    <w:p w14:paraId="163EBEE9" w14:textId="77777777" w:rsidR="00111115" w:rsidRPr="00111115" w:rsidRDefault="003405B6" w:rsidP="00987F63">
      <w:pPr>
        <w:pStyle w:val="a1"/>
        <w:rPr>
          <w:lang w:val="uk-UA"/>
        </w:rPr>
      </w:pPr>
      <w:proofErr w:type="spellStart"/>
      <w:r w:rsidRPr="00BE4270">
        <w:rPr>
          <w:lang w:val="uk-UA"/>
        </w:rPr>
        <w:lastRenderedPageBreak/>
        <w:t>bool</w:t>
      </w:r>
      <w:proofErr w:type="spellEnd"/>
      <w:r w:rsidRPr="00BE4270">
        <w:rPr>
          <w:lang w:val="uk-UA"/>
        </w:rPr>
        <w:t xml:space="preserve"> </w:t>
      </w:r>
      <w:proofErr w:type="spellStart"/>
      <w:r w:rsidRPr="00BE4270">
        <w:rPr>
          <w:lang w:val="uk-UA"/>
        </w:rPr>
        <w:t>ShuntShiftGen_isOn</w:t>
      </w:r>
      <w:proofErr w:type="spellEnd"/>
      <w:r w:rsidRPr="00BE4270">
        <w:rPr>
          <w:lang w:val="uk-UA"/>
        </w:rPr>
        <w:t>()</w:t>
      </w:r>
    </w:p>
    <w:p w14:paraId="002E9D3B" w14:textId="77777777" w:rsidR="003405B6" w:rsidRDefault="00C23899" w:rsidP="00C23899">
      <w:pPr>
        <w:pStyle w:val="afffffff6"/>
        <w:rPr>
          <w:lang w:val="uk-UA"/>
        </w:rPr>
      </w:pPr>
      <w:r>
        <w:rPr>
          <w:lang w:val="uk-UA"/>
        </w:rPr>
        <w:t>П</w:t>
      </w:r>
      <w:r w:rsidR="003405B6" w:rsidRPr="00BE4270">
        <w:rPr>
          <w:lang w:val="uk-UA"/>
        </w:rPr>
        <w:t xml:space="preserve">олучить </w:t>
      </w:r>
      <w:proofErr w:type="spellStart"/>
      <w:r w:rsidR="003405B6" w:rsidRPr="00BE4270">
        <w:rPr>
          <w:lang w:val="uk-UA"/>
        </w:rPr>
        <w:t>состояние</w:t>
      </w:r>
      <w:proofErr w:type="spellEnd"/>
      <w:r w:rsidR="003405B6" w:rsidRPr="00BE4270">
        <w:rPr>
          <w:lang w:val="uk-UA"/>
        </w:rPr>
        <w:t xml:space="preserve"> </w:t>
      </w:r>
      <w:proofErr w:type="spellStart"/>
      <w:r w:rsidR="003405B6" w:rsidRPr="00BE4270">
        <w:rPr>
          <w:lang w:val="uk-UA"/>
        </w:rPr>
        <w:t>работы</w:t>
      </w:r>
      <w:proofErr w:type="spellEnd"/>
      <w:r w:rsidR="003405B6" w:rsidRPr="00BE4270">
        <w:rPr>
          <w:lang w:val="uk-UA"/>
        </w:rPr>
        <w:t xml:space="preserve"> генератора</w:t>
      </w:r>
      <w:r w:rsidR="003405B6">
        <w:rPr>
          <w:lang w:val="uk-UA"/>
        </w:rPr>
        <w:t>.</w:t>
      </w:r>
    </w:p>
    <w:p w14:paraId="175296D6" w14:textId="77777777" w:rsidR="00111115" w:rsidRPr="00111115" w:rsidRDefault="003405B6" w:rsidP="00987F63">
      <w:pPr>
        <w:pStyle w:val="a1"/>
        <w:rPr>
          <w:lang w:val="uk-UA"/>
        </w:rPr>
      </w:pPr>
      <w:proofErr w:type="spellStart"/>
      <w:r w:rsidRPr="00513D43">
        <w:rPr>
          <w:lang w:val="uk-UA"/>
        </w:rPr>
        <w:t>void</w:t>
      </w:r>
      <w:proofErr w:type="spellEnd"/>
      <w:r w:rsidRPr="00513D43">
        <w:rPr>
          <w:lang w:val="uk-UA"/>
        </w:rPr>
        <w:t xml:space="preserve"> </w:t>
      </w:r>
      <w:proofErr w:type="spellStart"/>
      <w:r w:rsidRPr="00513D43">
        <w:rPr>
          <w:lang w:val="uk-UA"/>
        </w:rPr>
        <w:t>ShuntShiftGen_turnOn</w:t>
      </w:r>
      <w:proofErr w:type="spellEnd"/>
      <w:r w:rsidRPr="00513D43">
        <w:rPr>
          <w:lang w:val="uk-UA"/>
        </w:rPr>
        <w:t>()</w:t>
      </w:r>
    </w:p>
    <w:p w14:paraId="56713E46" w14:textId="77777777" w:rsidR="003405B6" w:rsidRDefault="00C23899" w:rsidP="00C23899">
      <w:pPr>
        <w:pStyle w:val="afffffff6"/>
        <w:rPr>
          <w:lang w:val="uk-UA"/>
        </w:rPr>
      </w:pPr>
      <w:proofErr w:type="spellStart"/>
      <w:r>
        <w:rPr>
          <w:lang w:val="uk-UA"/>
        </w:rPr>
        <w:t>В</w:t>
      </w:r>
      <w:r w:rsidR="003405B6" w:rsidRPr="00BE4270">
        <w:rPr>
          <w:lang w:val="uk-UA"/>
        </w:rPr>
        <w:t>ключение</w:t>
      </w:r>
      <w:proofErr w:type="spellEnd"/>
      <w:r w:rsidR="003405B6" w:rsidRPr="00BE4270">
        <w:rPr>
          <w:lang w:val="uk-UA"/>
        </w:rPr>
        <w:t xml:space="preserve"> генератора</w:t>
      </w:r>
      <w:r w:rsidR="003405B6">
        <w:rPr>
          <w:lang w:val="uk-UA"/>
        </w:rPr>
        <w:t xml:space="preserve"> </w:t>
      </w:r>
      <w:proofErr w:type="spellStart"/>
      <w:r w:rsidR="003405B6" w:rsidRPr="005F74E3">
        <w:rPr>
          <w:lang w:val="uk-UA"/>
        </w:rPr>
        <w:t>трёхфазного</w:t>
      </w:r>
      <w:proofErr w:type="spellEnd"/>
      <w:r w:rsidR="003405B6" w:rsidRPr="005F74E3">
        <w:rPr>
          <w:lang w:val="uk-UA"/>
        </w:rPr>
        <w:t xml:space="preserve"> </w:t>
      </w:r>
      <w:proofErr w:type="spellStart"/>
      <w:r w:rsidR="003405B6" w:rsidRPr="005F74E3">
        <w:rPr>
          <w:lang w:val="uk-UA"/>
        </w:rPr>
        <w:t>сигнала</w:t>
      </w:r>
      <w:proofErr w:type="spellEnd"/>
      <w:r w:rsidR="003405B6">
        <w:rPr>
          <w:lang w:val="uk-UA"/>
        </w:rPr>
        <w:t>.</w:t>
      </w:r>
    </w:p>
    <w:p w14:paraId="516EE3EB" w14:textId="77777777" w:rsidR="00111115" w:rsidRDefault="003405B6" w:rsidP="00987F63">
      <w:pPr>
        <w:pStyle w:val="a1"/>
        <w:rPr>
          <w:lang w:val="uk-UA"/>
        </w:rPr>
      </w:pPr>
      <w:r>
        <w:rPr>
          <w:lang w:val="en-US"/>
        </w:rPr>
        <w:t>void</w:t>
      </w:r>
      <w:r w:rsidRPr="00905287">
        <w:rPr>
          <w:lang w:val="uk-UA"/>
        </w:rPr>
        <w:t xml:space="preserve"> </w:t>
      </w:r>
      <w:proofErr w:type="spellStart"/>
      <w:r>
        <w:rPr>
          <w:lang w:val="en-US"/>
        </w:rPr>
        <w:t>ShuntShiftGen</w:t>
      </w:r>
      <w:proofErr w:type="spellEnd"/>
      <w:r w:rsidRPr="00905287">
        <w:rPr>
          <w:lang w:val="uk-UA"/>
        </w:rPr>
        <w:t>_</w:t>
      </w:r>
      <w:proofErr w:type="spellStart"/>
      <w:r>
        <w:rPr>
          <w:lang w:val="en-US"/>
        </w:rPr>
        <w:t>setParam</w:t>
      </w:r>
      <w:proofErr w:type="spellEnd"/>
      <w:r w:rsidRPr="00905287">
        <w:rPr>
          <w:lang w:val="uk-UA"/>
        </w:rPr>
        <w:t>()</w:t>
      </w:r>
    </w:p>
    <w:p w14:paraId="262A8E48" w14:textId="77777777" w:rsidR="003405B6" w:rsidRPr="00905287" w:rsidRDefault="00C23899" w:rsidP="00C23899">
      <w:pPr>
        <w:pStyle w:val="afffffff6"/>
        <w:rPr>
          <w:lang w:val="uk-UA"/>
        </w:rPr>
      </w:pPr>
      <w:r w:rsidRPr="00905287">
        <w:rPr>
          <w:lang w:val="uk-UA"/>
        </w:rPr>
        <w:t>У</w:t>
      </w:r>
      <w:r w:rsidR="003405B6" w:rsidRPr="00905287">
        <w:rPr>
          <w:lang w:val="uk-UA"/>
        </w:rPr>
        <w:t xml:space="preserve">становить </w:t>
      </w:r>
      <w:proofErr w:type="spellStart"/>
      <w:r w:rsidR="003405B6" w:rsidRPr="00905287">
        <w:rPr>
          <w:lang w:val="uk-UA"/>
        </w:rPr>
        <w:t>параметры</w:t>
      </w:r>
      <w:proofErr w:type="spellEnd"/>
      <w:r w:rsidR="003405B6" w:rsidRPr="00905287">
        <w:rPr>
          <w:lang w:val="uk-UA"/>
        </w:rPr>
        <w:t xml:space="preserve"> </w:t>
      </w:r>
      <w:proofErr w:type="spellStart"/>
      <w:r w:rsidR="003405B6" w:rsidRPr="00905287">
        <w:rPr>
          <w:lang w:val="uk-UA"/>
        </w:rPr>
        <w:t>сигнала</w:t>
      </w:r>
      <w:proofErr w:type="spellEnd"/>
      <w:r w:rsidR="003405B6" w:rsidRPr="00905287">
        <w:rPr>
          <w:lang w:val="uk-UA"/>
        </w:rPr>
        <w:t xml:space="preserve"> (частота и </w:t>
      </w:r>
      <w:proofErr w:type="spellStart"/>
      <w:r w:rsidR="003405B6" w:rsidRPr="00905287">
        <w:rPr>
          <w:lang w:val="uk-UA"/>
        </w:rPr>
        <w:t>уровень</w:t>
      </w:r>
      <w:proofErr w:type="spellEnd"/>
      <w:r w:rsidR="003405B6" w:rsidRPr="00905287">
        <w:rPr>
          <w:lang w:val="uk-UA"/>
        </w:rPr>
        <w:t>)</w:t>
      </w:r>
      <w:r w:rsidR="003405B6">
        <w:rPr>
          <w:lang w:val="uk-UA"/>
        </w:rPr>
        <w:t>.</w:t>
      </w:r>
    </w:p>
    <w:p w14:paraId="49A126D0" w14:textId="77777777" w:rsidR="00111115" w:rsidRPr="00111115" w:rsidRDefault="003405B6" w:rsidP="00987F63">
      <w:pPr>
        <w:pStyle w:val="a1"/>
        <w:rPr>
          <w:lang w:val="uk-UA"/>
        </w:rPr>
      </w:pPr>
      <w:r w:rsidRPr="001443A2">
        <w:rPr>
          <w:lang w:val="en-US"/>
        </w:rPr>
        <w:t>void</w:t>
      </w:r>
      <w:r w:rsidRPr="00905287">
        <w:rPr>
          <w:lang w:val="uk-UA"/>
        </w:rPr>
        <w:t xml:space="preserve"> </w:t>
      </w:r>
      <w:proofErr w:type="spellStart"/>
      <w:r w:rsidRPr="001443A2">
        <w:rPr>
          <w:lang w:val="en-US"/>
        </w:rPr>
        <w:t>ShuntShiftMotor</w:t>
      </w:r>
      <w:proofErr w:type="spellEnd"/>
      <w:r w:rsidRPr="00905287">
        <w:rPr>
          <w:lang w:val="uk-UA"/>
        </w:rPr>
        <w:t>_</w:t>
      </w:r>
      <w:proofErr w:type="spellStart"/>
      <w:r w:rsidRPr="001443A2">
        <w:rPr>
          <w:lang w:val="en-US"/>
        </w:rPr>
        <w:t>ctor</w:t>
      </w:r>
      <w:proofErr w:type="spellEnd"/>
      <w:r w:rsidRPr="00905287">
        <w:rPr>
          <w:lang w:val="uk-UA"/>
        </w:rPr>
        <w:t>()</w:t>
      </w:r>
    </w:p>
    <w:p w14:paraId="465ADE6A" w14:textId="77777777" w:rsidR="003405B6" w:rsidRPr="00905287" w:rsidRDefault="00C23899" w:rsidP="00C23899">
      <w:pPr>
        <w:pStyle w:val="afffffff6"/>
        <w:rPr>
          <w:lang w:val="uk-UA"/>
        </w:rPr>
      </w:pPr>
      <w:proofErr w:type="spellStart"/>
      <w:r w:rsidRPr="00905287">
        <w:rPr>
          <w:lang w:val="uk-UA"/>
        </w:rPr>
        <w:t>И</w:t>
      </w:r>
      <w:r w:rsidR="003405B6" w:rsidRPr="00905287">
        <w:rPr>
          <w:lang w:val="uk-UA"/>
        </w:rPr>
        <w:t>нициализация</w:t>
      </w:r>
      <w:proofErr w:type="spellEnd"/>
      <w:r w:rsidR="003405B6" w:rsidRPr="00905287">
        <w:rPr>
          <w:lang w:val="uk-UA"/>
        </w:rPr>
        <w:t xml:space="preserve"> модуля </w:t>
      </w:r>
      <w:proofErr w:type="spellStart"/>
      <w:r w:rsidR="003405B6" w:rsidRPr="00905287">
        <w:rPr>
          <w:lang w:val="uk-UA"/>
        </w:rPr>
        <w:t>управления</w:t>
      </w:r>
      <w:proofErr w:type="spellEnd"/>
      <w:r w:rsidR="003405B6" w:rsidRPr="00905287">
        <w:rPr>
          <w:lang w:val="uk-UA"/>
        </w:rPr>
        <w:t xml:space="preserve"> </w:t>
      </w:r>
      <w:proofErr w:type="spellStart"/>
      <w:r w:rsidR="003405B6" w:rsidRPr="00905287">
        <w:rPr>
          <w:lang w:val="uk-UA"/>
        </w:rPr>
        <w:t>двигателем</w:t>
      </w:r>
      <w:proofErr w:type="spellEnd"/>
      <w:r w:rsidR="003405B6" w:rsidRPr="00905287">
        <w:rPr>
          <w:lang w:val="uk-UA"/>
        </w:rPr>
        <w:t>.</w:t>
      </w:r>
    </w:p>
    <w:p w14:paraId="27137515" w14:textId="77777777" w:rsidR="00111115" w:rsidRPr="00111115" w:rsidRDefault="003405B6" w:rsidP="00987F63">
      <w:pPr>
        <w:pStyle w:val="a1"/>
        <w:rPr>
          <w:lang w:val="uk-UA"/>
        </w:rPr>
      </w:pPr>
      <w:proofErr w:type="spellStart"/>
      <w:r w:rsidRPr="00C261EC">
        <w:rPr>
          <w:lang w:val="uk-UA"/>
        </w:rPr>
        <w:t>void</w:t>
      </w:r>
      <w:proofErr w:type="spellEnd"/>
      <w:r w:rsidRPr="00C261EC">
        <w:rPr>
          <w:lang w:val="uk-UA"/>
        </w:rPr>
        <w:t xml:space="preserve"> </w:t>
      </w:r>
      <w:proofErr w:type="spellStart"/>
      <w:r w:rsidRPr="00C261EC">
        <w:rPr>
          <w:lang w:val="uk-UA"/>
        </w:rPr>
        <w:t>ShuntShiftMotor_run</w:t>
      </w:r>
      <w:proofErr w:type="spellEnd"/>
      <w:r w:rsidRPr="00C261EC">
        <w:rPr>
          <w:lang w:val="uk-UA"/>
        </w:rPr>
        <w:t>()</w:t>
      </w:r>
    </w:p>
    <w:p w14:paraId="307F61AC" w14:textId="77777777" w:rsidR="003405B6" w:rsidRDefault="00C23899" w:rsidP="00C23899">
      <w:pPr>
        <w:pStyle w:val="afffffff6"/>
        <w:rPr>
          <w:lang w:val="uk-UA"/>
        </w:rPr>
      </w:pPr>
      <w:proofErr w:type="spellStart"/>
      <w:r w:rsidRPr="00C261EC">
        <w:rPr>
          <w:lang w:val="uk-UA"/>
        </w:rPr>
        <w:t>У</w:t>
      </w:r>
      <w:r w:rsidR="003405B6" w:rsidRPr="00C261EC">
        <w:rPr>
          <w:lang w:val="uk-UA"/>
        </w:rPr>
        <w:t>правление</w:t>
      </w:r>
      <w:proofErr w:type="spellEnd"/>
      <w:r w:rsidR="003405B6" w:rsidRPr="00C261EC">
        <w:rPr>
          <w:lang w:val="uk-UA"/>
        </w:rPr>
        <w:t xml:space="preserve"> </w:t>
      </w:r>
      <w:proofErr w:type="spellStart"/>
      <w:r w:rsidR="003405B6" w:rsidRPr="00C261EC">
        <w:rPr>
          <w:lang w:val="uk-UA"/>
        </w:rPr>
        <w:t>работой</w:t>
      </w:r>
      <w:proofErr w:type="spellEnd"/>
      <w:r w:rsidR="003405B6" w:rsidRPr="00C261EC">
        <w:rPr>
          <w:lang w:val="uk-UA"/>
        </w:rPr>
        <w:t xml:space="preserve"> модуля </w:t>
      </w:r>
      <w:proofErr w:type="spellStart"/>
      <w:r w:rsidR="003405B6" w:rsidRPr="00C261EC">
        <w:rPr>
          <w:lang w:val="uk-UA"/>
        </w:rPr>
        <w:t>управления</w:t>
      </w:r>
      <w:proofErr w:type="spellEnd"/>
      <w:r w:rsidR="003405B6" w:rsidRPr="00C261EC">
        <w:rPr>
          <w:lang w:val="uk-UA"/>
        </w:rPr>
        <w:t xml:space="preserve"> </w:t>
      </w:r>
      <w:proofErr w:type="spellStart"/>
      <w:r w:rsidR="003405B6" w:rsidRPr="00C261EC">
        <w:rPr>
          <w:lang w:val="uk-UA"/>
        </w:rPr>
        <w:t>двигателем</w:t>
      </w:r>
      <w:proofErr w:type="spellEnd"/>
      <w:r w:rsidR="003405B6">
        <w:rPr>
          <w:lang w:val="uk-UA"/>
        </w:rPr>
        <w:t>.</w:t>
      </w:r>
    </w:p>
    <w:p w14:paraId="21D2E26C" w14:textId="77777777" w:rsidR="00111115" w:rsidRDefault="003405B6" w:rsidP="00987F63">
      <w:pPr>
        <w:pStyle w:val="a1"/>
        <w:rPr>
          <w:lang w:val="uk-UA"/>
        </w:rPr>
      </w:pPr>
      <w:proofErr w:type="spellStart"/>
      <w:r w:rsidRPr="00966AE1">
        <w:rPr>
          <w:lang w:val="uk-UA"/>
        </w:rPr>
        <w:t>void</w:t>
      </w:r>
      <w:proofErr w:type="spellEnd"/>
      <w:r w:rsidRPr="00966AE1">
        <w:rPr>
          <w:lang w:val="uk-UA"/>
        </w:rPr>
        <w:t xml:space="preserve"> </w:t>
      </w:r>
      <w:proofErr w:type="spellStart"/>
      <w:r w:rsidRPr="00966AE1">
        <w:rPr>
          <w:lang w:val="uk-UA"/>
        </w:rPr>
        <w:t>ShuntShiftMotor_turnOn</w:t>
      </w:r>
      <w:proofErr w:type="spellEnd"/>
      <w:r w:rsidRPr="00966AE1">
        <w:rPr>
          <w:lang w:val="uk-UA"/>
        </w:rPr>
        <w:t>()</w:t>
      </w:r>
    </w:p>
    <w:p w14:paraId="32450208" w14:textId="77777777" w:rsidR="003405B6" w:rsidRDefault="00C23899" w:rsidP="00C23899">
      <w:pPr>
        <w:pStyle w:val="afffffff6"/>
        <w:rPr>
          <w:lang w:val="uk-UA"/>
        </w:rPr>
      </w:pPr>
      <w:proofErr w:type="spellStart"/>
      <w:r>
        <w:rPr>
          <w:lang w:val="uk-UA"/>
        </w:rPr>
        <w:t>В</w:t>
      </w:r>
      <w:r w:rsidR="003405B6" w:rsidRPr="00713B01">
        <w:rPr>
          <w:lang w:val="uk-UA"/>
        </w:rPr>
        <w:t>ключение</w:t>
      </w:r>
      <w:proofErr w:type="spellEnd"/>
      <w:r w:rsidR="003405B6">
        <w:rPr>
          <w:lang w:val="uk-UA"/>
        </w:rPr>
        <w:t xml:space="preserve"> </w:t>
      </w:r>
      <w:proofErr w:type="spellStart"/>
      <w:r w:rsidR="003405B6" w:rsidRPr="00C261EC">
        <w:rPr>
          <w:lang w:val="uk-UA"/>
        </w:rPr>
        <w:t>двигател</w:t>
      </w:r>
      <w:r w:rsidR="003405B6">
        <w:rPr>
          <w:lang w:val="uk-UA"/>
        </w:rPr>
        <w:t>я</w:t>
      </w:r>
      <w:proofErr w:type="spellEnd"/>
      <w:r w:rsidR="003405B6">
        <w:rPr>
          <w:lang w:val="uk-UA"/>
        </w:rPr>
        <w:t>.</w:t>
      </w:r>
    </w:p>
    <w:p w14:paraId="1C6BBA9C" w14:textId="77777777" w:rsidR="00111115" w:rsidRDefault="003405B6" w:rsidP="00987F63">
      <w:pPr>
        <w:pStyle w:val="a1"/>
        <w:rPr>
          <w:lang w:val="uk-UA"/>
        </w:rPr>
      </w:pPr>
      <w:proofErr w:type="spellStart"/>
      <w:r w:rsidRPr="00966AE1">
        <w:t>void</w:t>
      </w:r>
      <w:proofErr w:type="spellEnd"/>
      <w:r w:rsidRPr="00905287">
        <w:rPr>
          <w:lang w:val="uk-UA"/>
        </w:rPr>
        <w:t xml:space="preserve"> </w:t>
      </w:r>
      <w:proofErr w:type="spellStart"/>
      <w:r w:rsidRPr="00966AE1">
        <w:t>ShuntShiftMotor</w:t>
      </w:r>
      <w:proofErr w:type="spellEnd"/>
      <w:r w:rsidRPr="00905287">
        <w:rPr>
          <w:lang w:val="uk-UA"/>
        </w:rPr>
        <w:t>_</w:t>
      </w:r>
      <w:proofErr w:type="spellStart"/>
      <w:r w:rsidRPr="00966AE1">
        <w:t>turnOff</w:t>
      </w:r>
      <w:proofErr w:type="spellEnd"/>
      <w:r w:rsidRPr="00905287">
        <w:rPr>
          <w:lang w:val="uk-UA"/>
        </w:rPr>
        <w:t>()</w:t>
      </w:r>
    </w:p>
    <w:p w14:paraId="6BE2B402" w14:textId="77777777" w:rsidR="003405B6" w:rsidRPr="00905287" w:rsidRDefault="00C23899" w:rsidP="00C23899">
      <w:pPr>
        <w:pStyle w:val="afffffff6"/>
        <w:rPr>
          <w:lang w:val="uk-UA"/>
        </w:rPr>
      </w:pPr>
      <w:proofErr w:type="spellStart"/>
      <w:r w:rsidRPr="00905287">
        <w:rPr>
          <w:lang w:val="uk-UA"/>
        </w:rPr>
        <w:t>В</w:t>
      </w:r>
      <w:r w:rsidR="003405B6" w:rsidRPr="00905287">
        <w:rPr>
          <w:lang w:val="uk-UA"/>
        </w:rPr>
        <w:t>ыключение</w:t>
      </w:r>
      <w:proofErr w:type="spellEnd"/>
      <w:r w:rsidR="003405B6" w:rsidRPr="00905287">
        <w:rPr>
          <w:lang w:val="uk-UA"/>
        </w:rPr>
        <w:t xml:space="preserve"> </w:t>
      </w:r>
      <w:proofErr w:type="spellStart"/>
      <w:r w:rsidR="003405B6" w:rsidRPr="00905287">
        <w:rPr>
          <w:lang w:val="uk-UA"/>
        </w:rPr>
        <w:t>двигателя</w:t>
      </w:r>
      <w:proofErr w:type="spellEnd"/>
      <w:r>
        <w:rPr>
          <w:lang w:val="uk-UA"/>
        </w:rPr>
        <w:t>.</w:t>
      </w:r>
    </w:p>
    <w:p w14:paraId="7320998C" w14:textId="77777777" w:rsidR="00111115" w:rsidRDefault="003405B6" w:rsidP="00987F63">
      <w:pPr>
        <w:pStyle w:val="a1"/>
      </w:pPr>
      <w:proofErr w:type="spellStart"/>
      <w:r w:rsidRPr="00966AE1">
        <w:t>bool</w:t>
      </w:r>
      <w:proofErr w:type="spellEnd"/>
      <w:r w:rsidRPr="00966AE1">
        <w:t xml:space="preserve"> </w:t>
      </w:r>
      <w:proofErr w:type="spellStart"/>
      <w:r w:rsidRPr="00966AE1">
        <w:t>ShuntShiftMotor_isOn</w:t>
      </w:r>
      <w:proofErr w:type="spellEnd"/>
      <w:r w:rsidRPr="00966AE1">
        <w:t>()</w:t>
      </w:r>
    </w:p>
    <w:p w14:paraId="44AF948F" w14:textId="77777777" w:rsidR="003405B6" w:rsidRPr="00966AE1" w:rsidRDefault="00C23899" w:rsidP="00C23899">
      <w:pPr>
        <w:pStyle w:val="afffffff6"/>
      </w:pPr>
      <w:r>
        <w:t>П</w:t>
      </w:r>
      <w:r w:rsidR="003405B6" w:rsidRPr="00966AE1">
        <w:t>роверка состояния модуля</w:t>
      </w:r>
      <w:r w:rsidR="003405B6">
        <w:t>.</w:t>
      </w:r>
    </w:p>
    <w:p w14:paraId="1EE2FFCD" w14:textId="77777777" w:rsidR="00111115" w:rsidRPr="00111115" w:rsidRDefault="003405B6" w:rsidP="00987F63">
      <w:pPr>
        <w:pStyle w:val="a1"/>
      </w:pPr>
      <w:proofErr w:type="spellStart"/>
      <w:r w:rsidRPr="00C127B6">
        <w:t>MotorFailure</w:t>
      </w:r>
      <w:proofErr w:type="spellEnd"/>
      <w:r w:rsidRPr="00C127B6">
        <w:t xml:space="preserve"> </w:t>
      </w:r>
      <w:proofErr w:type="spellStart"/>
      <w:r w:rsidRPr="00C127B6">
        <w:t>ShuntShiftMotor_getFailure</w:t>
      </w:r>
      <w:proofErr w:type="spellEnd"/>
      <w:r w:rsidRPr="00C127B6">
        <w:t>()</w:t>
      </w:r>
    </w:p>
    <w:p w14:paraId="057C2AC0" w14:textId="77777777" w:rsidR="003405B6" w:rsidRDefault="00C23899" w:rsidP="00C23899">
      <w:pPr>
        <w:pStyle w:val="afffffff6"/>
      </w:pPr>
      <w:r>
        <w:t>П</w:t>
      </w:r>
      <w:r w:rsidR="003405B6" w:rsidRPr="00C127B6">
        <w:t>олучить причину неисправности</w:t>
      </w:r>
      <w:r w:rsidR="003405B6">
        <w:t>.</w:t>
      </w:r>
    </w:p>
    <w:p w14:paraId="0780C1F9" w14:textId="77777777" w:rsidR="00111115" w:rsidRPr="00111115" w:rsidRDefault="003405B6" w:rsidP="00987F63">
      <w:pPr>
        <w:pStyle w:val="a1"/>
        <w:rPr>
          <w:lang w:val="uk-UA"/>
        </w:rPr>
      </w:pPr>
      <w:proofErr w:type="spellStart"/>
      <w:r w:rsidRPr="00C127B6">
        <w:rPr>
          <w:lang w:val="uk-UA"/>
        </w:rPr>
        <w:t>v</w:t>
      </w:r>
      <w:r>
        <w:rPr>
          <w:lang w:val="uk-UA"/>
        </w:rPr>
        <w:t>oid</w:t>
      </w:r>
      <w:proofErr w:type="spellEnd"/>
      <w:r>
        <w:rPr>
          <w:lang w:val="uk-UA"/>
        </w:rPr>
        <w:t xml:space="preserve"> </w:t>
      </w:r>
      <w:proofErr w:type="spellStart"/>
      <w:r>
        <w:rPr>
          <w:lang w:val="uk-UA"/>
        </w:rPr>
        <w:t>ShuntShiftMotor_setFailure</w:t>
      </w:r>
      <w:proofErr w:type="spellEnd"/>
      <w:r>
        <w:rPr>
          <w:lang w:val="uk-UA"/>
        </w:rPr>
        <w:t>(</w:t>
      </w:r>
      <w:r w:rsidRPr="00C127B6">
        <w:rPr>
          <w:lang w:val="uk-UA"/>
        </w:rPr>
        <w:t>)</w:t>
      </w:r>
    </w:p>
    <w:p w14:paraId="719E261A" w14:textId="77777777" w:rsidR="003405B6" w:rsidRDefault="00C23899" w:rsidP="00C23899">
      <w:pPr>
        <w:pStyle w:val="afffffff6"/>
        <w:rPr>
          <w:lang w:val="uk-UA"/>
        </w:rPr>
      </w:pPr>
      <w:r>
        <w:rPr>
          <w:lang w:val="uk-UA"/>
        </w:rPr>
        <w:t>У</w:t>
      </w:r>
      <w:r w:rsidR="003405B6" w:rsidRPr="00C127B6">
        <w:rPr>
          <w:lang w:val="uk-UA"/>
        </w:rPr>
        <w:t xml:space="preserve">становить </w:t>
      </w:r>
      <w:proofErr w:type="spellStart"/>
      <w:r w:rsidR="003405B6" w:rsidRPr="00C127B6">
        <w:rPr>
          <w:lang w:val="uk-UA"/>
        </w:rPr>
        <w:t>неисправность</w:t>
      </w:r>
      <w:proofErr w:type="spellEnd"/>
      <w:r w:rsidR="003405B6" w:rsidRPr="00C127B6">
        <w:rPr>
          <w:lang w:val="uk-UA"/>
        </w:rPr>
        <w:t xml:space="preserve"> </w:t>
      </w:r>
      <w:proofErr w:type="spellStart"/>
      <w:r w:rsidR="003405B6" w:rsidRPr="00C127B6">
        <w:rPr>
          <w:lang w:val="uk-UA"/>
        </w:rPr>
        <w:t>рабочих</w:t>
      </w:r>
      <w:proofErr w:type="spellEnd"/>
      <w:r w:rsidR="003405B6" w:rsidRPr="00C127B6">
        <w:rPr>
          <w:lang w:val="uk-UA"/>
        </w:rPr>
        <w:t xml:space="preserve"> </w:t>
      </w:r>
      <w:proofErr w:type="spellStart"/>
      <w:r w:rsidR="003405B6" w:rsidRPr="00C127B6">
        <w:rPr>
          <w:lang w:val="uk-UA"/>
        </w:rPr>
        <w:t>цепей</w:t>
      </w:r>
      <w:proofErr w:type="spellEnd"/>
      <w:r w:rsidR="003405B6">
        <w:rPr>
          <w:lang w:val="uk-UA"/>
        </w:rPr>
        <w:t>.</w:t>
      </w:r>
    </w:p>
    <w:p w14:paraId="5B289992" w14:textId="77777777" w:rsidR="00526BA4" w:rsidRPr="00111115" w:rsidRDefault="00526BA4" w:rsidP="00526BA4">
      <w:pPr>
        <w:pStyle w:val="a1"/>
        <w:rPr>
          <w:lang w:val="uk-UA"/>
        </w:rPr>
      </w:pPr>
      <w:proofErr w:type="spellStart"/>
      <w:r w:rsidRPr="00526BA4">
        <w:rPr>
          <w:lang w:val="uk-UA"/>
        </w:rPr>
        <w:t>uint16_t</w:t>
      </w:r>
      <w:proofErr w:type="spellEnd"/>
      <w:r w:rsidRPr="00526BA4">
        <w:rPr>
          <w:lang w:val="uk-UA"/>
        </w:rPr>
        <w:t xml:space="preserve"> </w:t>
      </w:r>
      <w:r w:rsidRPr="00526BA4">
        <w:rPr>
          <w:lang w:val="uk-UA"/>
        </w:rPr>
        <w:tab/>
      </w:r>
      <w:proofErr w:type="spellStart"/>
      <w:r w:rsidRPr="00526BA4">
        <w:rPr>
          <w:lang w:val="uk-UA"/>
        </w:rPr>
        <w:t>ShuntShiftMotor_getWorkingTime</w:t>
      </w:r>
      <w:proofErr w:type="spellEnd"/>
    </w:p>
    <w:p w14:paraId="3F98660F" w14:textId="77777777" w:rsidR="00526BA4" w:rsidRDefault="00526BA4" w:rsidP="00C23899">
      <w:pPr>
        <w:pStyle w:val="afffffff6"/>
        <w:rPr>
          <w:lang w:val="uk-UA"/>
        </w:rPr>
      </w:pPr>
      <w:r w:rsidRPr="00526BA4">
        <w:rPr>
          <w:lang w:val="uk-UA"/>
        </w:rPr>
        <w:t xml:space="preserve">Получить </w:t>
      </w:r>
      <w:proofErr w:type="spellStart"/>
      <w:r w:rsidRPr="00526BA4">
        <w:rPr>
          <w:lang w:val="uk-UA"/>
        </w:rPr>
        <w:t>время</w:t>
      </w:r>
      <w:proofErr w:type="spellEnd"/>
      <w:r w:rsidRPr="00526BA4">
        <w:rPr>
          <w:lang w:val="uk-UA"/>
        </w:rPr>
        <w:t xml:space="preserve"> </w:t>
      </w:r>
      <w:proofErr w:type="spellStart"/>
      <w:r w:rsidRPr="00526BA4">
        <w:rPr>
          <w:lang w:val="uk-UA"/>
        </w:rPr>
        <w:t>работы</w:t>
      </w:r>
      <w:proofErr w:type="spellEnd"/>
      <w:r w:rsidRPr="00526BA4">
        <w:rPr>
          <w:lang w:val="uk-UA"/>
        </w:rPr>
        <w:t xml:space="preserve"> </w:t>
      </w:r>
      <w:proofErr w:type="spellStart"/>
      <w:r w:rsidRPr="00526BA4">
        <w:rPr>
          <w:lang w:val="uk-UA"/>
        </w:rPr>
        <w:t>двигателя</w:t>
      </w:r>
      <w:proofErr w:type="spellEnd"/>
      <w:r w:rsidRPr="00526BA4">
        <w:rPr>
          <w:lang w:val="uk-UA"/>
        </w:rPr>
        <w:t>.</w:t>
      </w:r>
    </w:p>
    <w:p w14:paraId="54901621" w14:textId="77777777" w:rsidR="003405B6" w:rsidRDefault="003405B6" w:rsidP="002507D4">
      <w:pPr>
        <w:pStyle w:val="40"/>
      </w:pPr>
      <w:bookmarkStart w:id="205" w:name="_Toc526515384"/>
      <w:r>
        <w:lastRenderedPageBreak/>
        <w:t xml:space="preserve">Компонент </w:t>
      </w:r>
      <w:proofErr w:type="spellStart"/>
      <w:r w:rsidRPr="00AD0BDB">
        <w:t>Testing</w:t>
      </w:r>
      <w:bookmarkEnd w:id="205"/>
      <w:proofErr w:type="spellEnd"/>
    </w:p>
    <w:p w14:paraId="36ADD12C" w14:textId="77777777" w:rsidR="003405B6" w:rsidRPr="00956673" w:rsidRDefault="003405B6" w:rsidP="002507D4">
      <w:pPr>
        <w:pStyle w:val="5"/>
      </w:pPr>
      <w:bookmarkStart w:id="206" w:name="_Toc526515385"/>
      <w:r w:rsidRPr="00E14CF4">
        <w:t>Назначение</w:t>
      </w:r>
      <w:bookmarkEnd w:id="206"/>
    </w:p>
    <w:p w14:paraId="453E4F03" w14:textId="77777777" w:rsidR="003405B6" w:rsidRPr="00956673" w:rsidRDefault="003405B6" w:rsidP="00111115">
      <w:pPr>
        <w:pStyle w:val="a5"/>
      </w:pPr>
      <w:r w:rsidRPr="00956673">
        <w:t>Проверка работоспособности МК.</w:t>
      </w:r>
    </w:p>
    <w:p w14:paraId="026A119E" w14:textId="77777777" w:rsidR="003405B6" w:rsidRDefault="003405B6" w:rsidP="002507D4">
      <w:pPr>
        <w:pStyle w:val="5"/>
      </w:pPr>
      <w:r>
        <w:t>Состав компонента</w:t>
      </w:r>
    </w:p>
    <w:p w14:paraId="3A32809D" w14:textId="77777777" w:rsidR="003405B6" w:rsidRDefault="003405B6" w:rsidP="00111115">
      <w:pPr>
        <w:pStyle w:val="affffff9"/>
      </w:pPr>
      <w:r w:rsidRPr="00BC0A95">
        <w:t>В состав компонента входят следующие модули</w:t>
      </w:r>
      <w:r>
        <w:t>:</w:t>
      </w:r>
    </w:p>
    <w:p w14:paraId="3E7CD2F1" w14:textId="77777777" w:rsidR="003405B6" w:rsidRDefault="003405B6" w:rsidP="00111115">
      <w:pPr>
        <w:pStyle w:val="a"/>
        <w:rPr>
          <w:lang w:val="en-US"/>
        </w:rPr>
      </w:pPr>
      <w:proofErr w:type="spellStart"/>
      <w:r w:rsidRPr="00D24560">
        <w:rPr>
          <w:rStyle w:val="affffff3"/>
        </w:rPr>
        <w:t>ControlMK</w:t>
      </w:r>
      <w:proofErr w:type="spellEnd"/>
      <w:r>
        <w:rPr>
          <w:lang w:val="en-US"/>
        </w:rPr>
        <w:t xml:space="preserve"> – </w:t>
      </w:r>
      <w:r>
        <w:t>проверка работоспособности МК</w:t>
      </w:r>
      <w:r>
        <w:rPr>
          <w:lang w:val="en-US"/>
        </w:rPr>
        <w:t>;</w:t>
      </w:r>
    </w:p>
    <w:p w14:paraId="55B5321A" w14:textId="77777777" w:rsidR="003405B6" w:rsidRPr="0001233A" w:rsidRDefault="003405B6" w:rsidP="00111115">
      <w:pPr>
        <w:pStyle w:val="a"/>
      </w:pPr>
      <w:proofErr w:type="spellStart"/>
      <w:r w:rsidRPr="00D24560">
        <w:rPr>
          <w:rStyle w:val="affffff3"/>
        </w:rPr>
        <w:t>CheckCallFunctions</w:t>
      </w:r>
      <w:proofErr w:type="spellEnd"/>
      <w:r w:rsidRPr="0001233A">
        <w:t xml:space="preserve"> –</w:t>
      </w:r>
      <w:r>
        <w:t xml:space="preserve"> контроль вызова функций</w:t>
      </w:r>
      <w:r w:rsidRPr="0001233A">
        <w:t>;</w:t>
      </w:r>
    </w:p>
    <w:p w14:paraId="23500562" w14:textId="77777777" w:rsidR="003405B6" w:rsidRPr="0001233A" w:rsidRDefault="003405B6" w:rsidP="00111115">
      <w:pPr>
        <w:pStyle w:val="a"/>
      </w:pPr>
      <w:proofErr w:type="spellStart"/>
      <w:r w:rsidRPr="00D24560">
        <w:rPr>
          <w:rStyle w:val="affffff3"/>
        </w:rPr>
        <w:t>CheckRAM</w:t>
      </w:r>
      <w:proofErr w:type="spellEnd"/>
      <w:r w:rsidRPr="00D24560">
        <w:rPr>
          <w:rStyle w:val="affffff3"/>
        </w:rPr>
        <w:t xml:space="preserve"> </w:t>
      </w:r>
      <w:r w:rsidRPr="0001233A">
        <w:t>–</w:t>
      </w:r>
      <w:r>
        <w:t xml:space="preserve"> п</w:t>
      </w:r>
      <w:r w:rsidRPr="0001233A">
        <w:t>роверка ОЗУ;</w:t>
      </w:r>
    </w:p>
    <w:p w14:paraId="4FEB56B2" w14:textId="77777777" w:rsidR="003405B6" w:rsidRPr="0001233A" w:rsidRDefault="003405B6" w:rsidP="00111115">
      <w:pPr>
        <w:pStyle w:val="a"/>
      </w:pPr>
      <w:proofErr w:type="spellStart"/>
      <w:r w:rsidRPr="00D24560">
        <w:rPr>
          <w:rStyle w:val="affffff3"/>
        </w:rPr>
        <w:t>CheckRegisters</w:t>
      </w:r>
      <w:proofErr w:type="spellEnd"/>
      <w:r w:rsidRPr="003405B6">
        <w:rPr>
          <w:rStyle w:val="affffff3"/>
          <w:lang w:val="ru-RU"/>
        </w:rPr>
        <w:t xml:space="preserve"> </w:t>
      </w:r>
      <w:r w:rsidRPr="0001233A">
        <w:t xml:space="preserve">– </w:t>
      </w:r>
      <w:r>
        <w:t>п</w:t>
      </w:r>
      <w:r w:rsidRPr="0001233A">
        <w:t xml:space="preserve">роверка </w:t>
      </w:r>
      <w:r>
        <w:t xml:space="preserve">основных </w:t>
      </w:r>
      <w:r w:rsidRPr="0001233A">
        <w:t>регистров</w:t>
      </w:r>
      <w:r>
        <w:t xml:space="preserve"> МК, используемых при работе</w:t>
      </w:r>
      <w:r w:rsidRPr="0001233A">
        <w:t>;</w:t>
      </w:r>
    </w:p>
    <w:p w14:paraId="1269B931" w14:textId="77777777" w:rsidR="003405B6" w:rsidRPr="0001233A" w:rsidRDefault="003405B6" w:rsidP="00111115">
      <w:pPr>
        <w:pStyle w:val="a"/>
      </w:pPr>
      <w:proofErr w:type="spellStart"/>
      <w:r>
        <w:rPr>
          <w:rStyle w:val="affffff3"/>
        </w:rPr>
        <w:t>Flash</w:t>
      </w:r>
      <w:r w:rsidRPr="00D24560">
        <w:rPr>
          <w:rStyle w:val="affffff3"/>
        </w:rPr>
        <w:t>Check</w:t>
      </w:r>
      <w:proofErr w:type="spellEnd"/>
      <w:r w:rsidRPr="0001233A">
        <w:t xml:space="preserve"> –</w:t>
      </w:r>
      <w:r>
        <w:t xml:space="preserve"> п</w:t>
      </w:r>
      <w:r w:rsidRPr="0001233A">
        <w:t xml:space="preserve">роверка памяти </w:t>
      </w:r>
      <w:r>
        <w:t>программ</w:t>
      </w:r>
      <w:r w:rsidRPr="00685207">
        <w:t>,</w:t>
      </w:r>
      <w:r>
        <w:t xml:space="preserve"> области конфигурации</w:t>
      </w:r>
      <w:r w:rsidRPr="00685207">
        <w:t xml:space="preserve"> и</w:t>
      </w:r>
      <w:r>
        <w:rPr>
          <w:lang w:val="uk-UA"/>
        </w:rPr>
        <w:t xml:space="preserve"> </w:t>
      </w:r>
      <w:r w:rsidRPr="00685207">
        <w:t>контрольной</w:t>
      </w:r>
      <w:r>
        <w:rPr>
          <w:lang w:val="uk-UA"/>
        </w:rPr>
        <w:t xml:space="preserve"> су</w:t>
      </w:r>
      <w:proofErr w:type="spellStart"/>
      <w:r>
        <w:t>ммы</w:t>
      </w:r>
      <w:proofErr w:type="spellEnd"/>
      <w:r>
        <w:rPr>
          <w:lang w:val="uk-UA"/>
        </w:rPr>
        <w:t xml:space="preserve"> </w:t>
      </w:r>
      <w:proofErr w:type="spellStart"/>
      <w:r>
        <w:rPr>
          <w:lang w:val="uk-UA"/>
        </w:rPr>
        <w:t>памяти</w:t>
      </w:r>
      <w:proofErr w:type="spellEnd"/>
      <w:r>
        <w:rPr>
          <w:lang w:val="uk-UA"/>
        </w:rPr>
        <w:t xml:space="preserve"> </w:t>
      </w:r>
      <w:proofErr w:type="spellStart"/>
      <w:r>
        <w:rPr>
          <w:lang w:val="uk-UA"/>
        </w:rPr>
        <w:t>программ</w:t>
      </w:r>
      <w:proofErr w:type="spellEnd"/>
      <w:r w:rsidRPr="0001233A">
        <w:t>;</w:t>
      </w:r>
    </w:p>
    <w:p w14:paraId="7CF24E0F" w14:textId="77777777" w:rsidR="003405B6" w:rsidRPr="00243662" w:rsidRDefault="003405B6" w:rsidP="00111115">
      <w:pPr>
        <w:pStyle w:val="a"/>
      </w:pPr>
      <w:proofErr w:type="spellStart"/>
      <w:r w:rsidRPr="00D24560">
        <w:rPr>
          <w:rStyle w:val="affffff3"/>
        </w:rPr>
        <w:t>CheckCPU</w:t>
      </w:r>
      <w:proofErr w:type="spellEnd"/>
      <w:r w:rsidRPr="0001233A">
        <w:t xml:space="preserve"> –</w:t>
      </w:r>
      <w:r>
        <w:t xml:space="preserve"> проверка ядра </w:t>
      </w:r>
      <w:r w:rsidRPr="00243662">
        <w:t>МК.</w:t>
      </w:r>
    </w:p>
    <w:p w14:paraId="76A99DAA" w14:textId="77777777" w:rsidR="003405B6" w:rsidRPr="00111115" w:rsidRDefault="003405B6" w:rsidP="002507D4">
      <w:pPr>
        <w:pStyle w:val="5"/>
      </w:pPr>
      <w:bookmarkStart w:id="207" w:name="_Toc526515386"/>
      <w:r w:rsidRPr="00111115">
        <w:t>Интерфейсы компонента</w:t>
      </w:r>
      <w:bookmarkEnd w:id="207"/>
    </w:p>
    <w:p w14:paraId="64128BA6" w14:textId="77777777" w:rsidR="00111115" w:rsidRDefault="003405B6" w:rsidP="00987F63">
      <w:pPr>
        <w:pStyle w:val="a1"/>
        <w:rPr>
          <w:lang w:val="uk-UA"/>
        </w:rPr>
      </w:pPr>
      <w:r w:rsidRPr="00C435AE">
        <w:rPr>
          <w:lang w:val="en-US"/>
        </w:rPr>
        <w:t>void</w:t>
      </w:r>
      <w:r w:rsidRPr="00C435AE">
        <w:rPr>
          <w:lang w:val="uk-UA"/>
        </w:rPr>
        <w:t xml:space="preserve"> </w:t>
      </w:r>
      <w:proofErr w:type="spellStart"/>
      <w:r w:rsidRPr="00C435AE">
        <w:rPr>
          <w:lang w:val="en-US"/>
        </w:rPr>
        <w:t>CheckCallFunctions</w:t>
      </w:r>
      <w:proofErr w:type="spellEnd"/>
      <w:r w:rsidRPr="00C435AE">
        <w:rPr>
          <w:lang w:val="uk-UA"/>
        </w:rPr>
        <w:t>_</w:t>
      </w:r>
      <w:proofErr w:type="spellStart"/>
      <w:r w:rsidRPr="00C435AE">
        <w:rPr>
          <w:lang w:val="en-US"/>
        </w:rPr>
        <w:t>ctor</w:t>
      </w:r>
      <w:proofErr w:type="spellEnd"/>
      <w:r w:rsidRPr="00C435AE">
        <w:rPr>
          <w:lang w:val="uk-UA"/>
        </w:rPr>
        <w:t>()</w:t>
      </w:r>
    </w:p>
    <w:p w14:paraId="36845A1D" w14:textId="77777777" w:rsidR="003405B6" w:rsidRPr="00C8798B" w:rsidRDefault="00C8798B" w:rsidP="00C8798B">
      <w:pPr>
        <w:pStyle w:val="afffffff6"/>
      </w:pPr>
      <w:proofErr w:type="spellStart"/>
      <w:r w:rsidRPr="00C435AE">
        <w:rPr>
          <w:lang w:val="uk-UA"/>
        </w:rPr>
        <w:t>И</w:t>
      </w:r>
      <w:r w:rsidR="003405B6" w:rsidRPr="00C435AE">
        <w:rPr>
          <w:lang w:val="uk-UA"/>
        </w:rPr>
        <w:t>нициализация</w:t>
      </w:r>
      <w:proofErr w:type="spellEnd"/>
      <w:r w:rsidR="003405B6" w:rsidRPr="00C435AE">
        <w:rPr>
          <w:lang w:val="uk-UA"/>
        </w:rPr>
        <w:t xml:space="preserve"> модуля </w:t>
      </w:r>
      <w:r w:rsidR="003405B6">
        <w:rPr>
          <w:lang w:val="uk-UA"/>
        </w:rPr>
        <w:t>к</w:t>
      </w:r>
      <w:r w:rsidR="003405B6" w:rsidRPr="00C435AE">
        <w:rPr>
          <w:lang w:val="uk-UA"/>
        </w:rPr>
        <w:t>онтрол</w:t>
      </w:r>
      <w:r w:rsidR="003405B6">
        <w:rPr>
          <w:lang w:val="uk-UA"/>
        </w:rPr>
        <w:t>я</w:t>
      </w:r>
      <w:r w:rsidR="003405B6" w:rsidRPr="00C435AE">
        <w:rPr>
          <w:lang w:val="uk-UA"/>
        </w:rPr>
        <w:t xml:space="preserve"> </w:t>
      </w:r>
      <w:proofErr w:type="spellStart"/>
      <w:r w:rsidR="003405B6" w:rsidRPr="00C435AE">
        <w:rPr>
          <w:lang w:val="uk-UA"/>
        </w:rPr>
        <w:t>вызова</w:t>
      </w:r>
      <w:proofErr w:type="spellEnd"/>
      <w:r w:rsidR="003405B6" w:rsidRPr="00C435AE">
        <w:rPr>
          <w:lang w:val="uk-UA"/>
        </w:rPr>
        <w:t xml:space="preserve"> </w:t>
      </w:r>
      <w:r w:rsidR="003405B6">
        <w:rPr>
          <w:lang w:val="uk-UA"/>
        </w:rPr>
        <w:t>функцій</w:t>
      </w:r>
      <w:r w:rsidRPr="00C8798B">
        <w:t>.</w:t>
      </w:r>
    </w:p>
    <w:p w14:paraId="0E81D937" w14:textId="77777777" w:rsidR="00111115" w:rsidRDefault="003405B6" w:rsidP="00987F63">
      <w:pPr>
        <w:pStyle w:val="a1"/>
        <w:rPr>
          <w:lang w:val="uk-UA"/>
        </w:rPr>
      </w:pPr>
      <w:proofErr w:type="spellStart"/>
      <w:r w:rsidRPr="00C435AE">
        <w:rPr>
          <w:lang w:val="uk-UA"/>
        </w:rPr>
        <w:t>void</w:t>
      </w:r>
      <w:proofErr w:type="spellEnd"/>
      <w:r w:rsidRPr="00C435AE">
        <w:rPr>
          <w:lang w:val="uk-UA"/>
        </w:rPr>
        <w:t xml:space="preserve"> </w:t>
      </w:r>
      <w:proofErr w:type="spellStart"/>
      <w:r w:rsidRPr="00C435AE">
        <w:rPr>
          <w:lang w:val="uk-UA"/>
        </w:rPr>
        <w:t>CheckCallFunctions_run</w:t>
      </w:r>
      <w:proofErr w:type="spellEnd"/>
      <w:r w:rsidRPr="00C435AE">
        <w:rPr>
          <w:lang w:val="uk-UA"/>
        </w:rPr>
        <w:t>()</w:t>
      </w:r>
    </w:p>
    <w:p w14:paraId="2676BBD1" w14:textId="77777777" w:rsidR="003405B6" w:rsidRPr="00C8798B" w:rsidRDefault="00C8798B" w:rsidP="00C8798B">
      <w:pPr>
        <w:pStyle w:val="afffffff6"/>
        <w:rPr>
          <w:lang w:val="en-US"/>
        </w:rPr>
      </w:pPr>
      <w:r>
        <w:rPr>
          <w:lang w:val="uk-UA"/>
        </w:rPr>
        <w:t>К</w:t>
      </w:r>
      <w:r w:rsidR="003405B6" w:rsidRPr="00C435AE">
        <w:rPr>
          <w:lang w:val="uk-UA"/>
        </w:rPr>
        <w:t xml:space="preserve">онтроль </w:t>
      </w:r>
      <w:proofErr w:type="spellStart"/>
      <w:r w:rsidR="003405B6" w:rsidRPr="00C435AE">
        <w:rPr>
          <w:lang w:val="uk-UA"/>
        </w:rPr>
        <w:t>количества</w:t>
      </w:r>
      <w:proofErr w:type="spellEnd"/>
      <w:r w:rsidR="003405B6" w:rsidRPr="00C435AE">
        <w:rPr>
          <w:lang w:val="uk-UA"/>
        </w:rPr>
        <w:t xml:space="preserve"> </w:t>
      </w:r>
      <w:proofErr w:type="spellStart"/>
      <w:r w:rsidR="003405B6" w:rsidRPr="00C435AE">
        <w:rPr>
          <w:lang w:val="uk-UA"/>
        </w:rPr>
        <w:t>вызванных</w:t>
      </w:r>
      <w:proofErr w:type="spellEnd"/>
      <w:r w:rsidR="003405B6" w:rsidRPr="00C435AE">
        <w:rPr>
          <w:lang w:val="uk-UA"/>
        </w:rPr>
        <w:t xml:space="preserve"> </w:t>
      </w:r>
      <w:proofErr w:type="spellStart"/>
      <w:r w:rsidR="003405B6">
        <w:rPr>
          <w:lang w:val="uk-UA"/>
        </w:rPr>
        <w:t>функций</w:t>
      </w:r>
      <w:proofErr w:type="spellEnd"/>
      <w:r>
        <w:rPr>
          <w:lang w:val="en-US"/>
        </w:rPr>
        <w:t>.</w:t>
      </w:r>
    </w:p>
    <w:p w14:paraId="34101A8B" w14:textId="77777777" w:rsidR="00111115" w:rsidRPr="00111115" w:rsidRDefault="003405B6" w:rsidP="00987F63">
      <w:pPr>
        <w:pStyle w:val="a1"/>
        <w:rPr>
          <w:lang w:val="uk-UA"/>
        </w:rPr>
      </w:pPr>
      <w:proofErr w:type="spellStart"/>
      <w:r w:rsidRPr="00C435AE">
        <w:rPr>
          <w:lang w:val="uk-UA"/>
        </w:rPr>
        <w:t>void</w:t>
      </w:r>
      <w:proofErr w:type="spellEnd"/>
      <w:r w:rsidRPr="00C435AE">
        <w:rPr>
          <w:lang w:val="uk-UA"/>
        </w:rPr>
        <w:t xml:space="preserve"> </w:t>
      </w:r>
      <w:proofErr w:type="spellStart"/>
      <w:r w:rsidRPr="00C435AE">
        <w:rPr>
          <w:lang w:val="uk-UA"/>
        </w:rPr>
        <w:t>CheckCallFunctions_interrupt</w:t>
      </w:r>
      <w:proofErr w:type="spellEnd"/>
      <w:r w:rsidRPr="00C435AE">
        <w:rPr>
          <w:lang w:val="uk-UA"/>
        </w:rPr>
        <w:t>()</w:t>
      </w:r>
    </w:p>
    <w:p w14:paraId="68D70343" w14:textId="77777777" w:rsidR="003405B6" w:rsidRPr="00C8798B" w:rsidRDefault="00C8798B" w:rsidP="00C8798B">
      <w:pPr>
        <w:pStyle w:val="afffffff6"/>
      </w:pPr>
      <w:r>
        <w:rPr>
          <w:lang w:val="uk-UA"/>
        </w:rPr>
        <w:t>П</w:t>
      </w:r>
      <w:r w:rsidR="003405B6" w:rsidRPr="00C435AE">
        <w:rPr>
          <w:lang w:val="uk-UA"/>
        </w:rPr>
        <w:t>ередача</w:t>
      </w:r>
      <w:r w:rsidR="003405B6">
        <w:rPr>
          <w:lang w:val="uk-UA"/>
        </w:rPr>
        <w:t xml:space="preserve"> </w:t>
      </w:r>
      <w:r w:rsidR="003405B6" w:rsidRPr="00C435AE">
        <w:rPr>
          <w:lang w:val="uk-UA"/>
        </w:rPr>
        <w:t xml:space="preserve">для контроля </w:t>
      </w:r>
      <w:proofErr w:type="spellStart"/>
      <w:r w:rsidR="003405B6" w:rsidRPr="00C435AE">
        <w:rPr>
          <w:lang w:val="uk-UA"/>
        </w:rPr>
        <w:t>количества</w:t>
      </w:r>
      <w:proofErr w:type="spellEnd"/>
      <w:r w:rsidR="003405B6" w:rsidRPr="00C435AE">
        <w:rPr>
          <w:lang w:val="uk-UA"/>
        </w:rPr>
        <w:t xml:space="preserve"> </w:t>
      </w:r>
      <w:proofErr w:type="spellStart"/>
      <w:r w:rsidR="003405B6" w:rsidRPr="00C435AE">
        <w:rPr>
          <w:lang w:val="uk-UA"/>
        </w:rPr>
        <w:t>вызванных</w:t>
      </w:r>
      <w:proofErr w:type="spellEnd"/>
      <w:r w:rsidR="003405B6" w:rsidRPr="00C435AE">
        <w:rPr>
          <w:lang w:val="uk-UA"/>
        </w:rPr>
        <w:t xml:space="preserve"> </w:t>
      </w:r>
      <w:r w:rsidR="003405B6">
        <w:rPr>
          <w:lang w:val="uk-UA"/>
        </w:rPr>
        <w:t>функцій</w:t>
      </w:r>
      <w:r w:rsidRPr="00C8798B">
        <w:t>.</w:t>
      </w:r>
    </w:p>
    <w:p w14:paraId="1BA50718" w14:textId="77777777" w:rsidR="00111115" w:rsidRPr="00111115" w:rsidRDefault="003405B6" w:rsidP="00987F63">
      <w:pPr>
        <w:pStyle w:val="a1"/>
        <w:rPr>
          <w:lang w:val="uk-UA"/>
        </w:rPr>
      </w:pPr>
      <w:proofErr w:type="spellStart"/>
      <w:r w:rsidRPr="00405A97">
        <w:rPr>
          <w:lang w:val="uk-UA"/>
        </w:rPr>
        <w:t>void</w:t>
      </w:r>
      <w:proofErr w:type="spellEnd"/>
      <w:r w:rsidRPr="00405A97">
        <w:rPr>
          <w:lang w:val="uk-UA"/>
        </w:rPr>
        <w:t xml:space="preserve"> </w:t>
      </w:r>
      <w:proofErr w:type="spellStart"/>
      <w:r w:rsidRPr="00405A97">
        <w:rPr>
          <w:lang w:val="uk-UA"/>
        </w:rPr>
        <w:t>CheckCallFunctions_marked</w:t>
      </w:r>
      <w:proofErr w:type="spellEnd"/>
      <w:r w:rsidRPr="00405A97">
        <w:rPr>
          <w:lang w:val="uk-UA"/>
        </w:rPr>
        <w:t>()</w:t>
      </w:r>
    </w:p>
    <w:p w14:paraId="250DF0D2" w14:textId="77777777" w:rsidR="003405B6" w:rsidRPr="00C8798B" w:rsidRDefault="00C8798B" w:rsidP="00C8798B">
      <w:pPr>
        <w:pStyle w:val="afffffff6"/>
        <w:rPr>
          <w:lang w:val="en-US"/>
        </w:rPr>
      </w:pPr>
      <w:proofErr w:type="spellStart"/>
      <w:r>
        <w:rPr>
          <w:lang w:val="uk-UA"/>
        </w:rPr>
        <w:t>М</w:t>
      </w:r>
      <w:r w:rsidR="003405B6" w:rsidRPr="00405A97">
        <w:rPr>
          <w:lang w:val="uk-UA"/>
        </w:rPr>
        <w:t>аркирование</w:t>
      </w:r>
      <w:proofErr w:type="spellEnd"/>
      <w:r w:rsidR="003405B6" w:rsidRPr="00405A97">
        <w:rPr>
          <w:lang w:val="uk-UA"/>
        </w:rPr>
        <w:t xml:space="preserve"> </w:t>
      </w:r>
      <w:proofErr w:type="spellStart"/>
      <w:r w:rsidR="003405B6" w:rsidRPr="00405A97">
        <w:rPr>
          <w:lang w:val="uk-UA"/>
        </w:rPr>
        <w:t>выполнения</w:t>
      </w:r>
      <w:proofErr w:type="spellEnd"/>
      <w:r w:rsidR="003405B6" w:rsidRPr="00405A97">
        <w:rPr>
          <w:lang w:val="uk-UA"/>
        </w:rPr>
        <w:t xml:space="preserve"> </w:t>
      </w:r>
      <w:proofErr w:type="spellStart"/>
      <w:r w:rsidR="003405B6" w:rsidRPr="00405A97">
        <w:rPr>
          <w:lang w:val="uk-UA"/>
        </w:rPr>
        <w:t>функции</w:t>
      </w:r>
      <w:proofErr w:type="spellEnd"/>
      <w:r>
        <w:rPr>
          <w:lang w:val="en-US"/>
        </w:rPr>
        <w:t>.</w:t>
      </w:r>
    </w:p>
    <w:p w14:paraId="22DC7E9C" w14:textId="77777777" w:rsidR="00111115" w:rsidRPr="00111115" w:rsidRDefault="003405B6" w:rsidP="00987F63">
      <w:pPr>
        <w:pStyle w:val="a1"/>
        <w:rPr>
          <w:lang w:val="uk-UA"/>
        </w:rPr>
      </w:pPr>
      <w:proofErr w:type="spellStart"/>
      <w:r w:rsidRPr="00405A97">
        <w:rPr>
          <w:lang w:val="uk-UA"/>
        </w:rPr>
        <w:t>void</w:t>
      </w:r>
      <w:proofErr w:type="spellEnd"/>
      <w:r w:rsidRPr="00405A97">
        <w:rPr>
          <w:lang w:val="uk-UA"/>
        </w:rPr>
        <w:t xml:space="preserve"> </w:t>
      </w:r>
      <w:proofErr w:type="spellStart"/>
      <w:r w:rsidRPr="00405A97">
        <w:rPr>
          <w:lang w:val="uk-UA"/>
        </w:rPr>
        <w:t>CheckCallFunctions_call</w:t>
      </w:r>
      <w:proofErr w:type="spellEnd"/>
      <w:r w:rsidRPr="00405A97">
        <w:rPr>
          <w:lang w:val="uk-UA"/>
        </w:rPr>
        <w:t>()</w:t>
      </w:r>
    </w:p>
    <w:p w14:paraId="7FF1E3BC" w14:textId="77777777" w:rsidR="003405B6" w:rsidRDefault="00C8798B" w:rsidP="00C8798B">
      <w:pPr>
        <w:pStyle w:val="afffffff6"/>
        <w:rPr>
          <w:lang w:val="uk-UA"/>
        </w:rPr>
      </w:pPr>
      <w:proofErr w:type="spellStart"/>
      <w:r>
        <w:rPr>
          <w:lang w:val="uk-UA"/>
        </w:rPr>
        <w:t>В</w:t>
      </w:r>
      <w:r w:rsidR="003405B6" w:rsidRPr="00405A97">
        <w:rPr>
          <w:lang w:val="uk-UA"/>
        </w:rPr>
        <w:t>ызов</w:t>
      </w:r>
      <w:proofErr w:type="spellEnd"/>
      <w:r w:rsidR="003405B6" w:rsidRPr="00405A97">
        <w:rPr>
          <w:lang w:val="uk-UA"/>
        </w:rPr>
        <w:t xml:space="preserve"> </w:t>
      </w:r>
      <w:proofErr w:type="spellStart"/>
      <w:r w:rsidR="003405B6" w:rsidRPr="00405A97">
        <w:rPr>
          <w:lang w:val="uk-UA"/>
        </w:rPr>
        <w:t>функции</w:t>
      </w:r>
      <w:proofErr w:type="spellEnd"/>
      <w:r w:rsidR="003405B6" w:rsidRPr="00405A97">
        <w:rPr>
          <w:lang w:val="uk-UA"/>
        </w:rPr>
        <w:t xml:space="preserve"> с </w:t>
      </w:r>
      <w:proofErr w:type="spellStart"/>
      <w:r w:rsidR="003405B6" w:rsidRPr="00405A97">
        <w:rPr>
          <w:lang w:val="uk-UA"/>
        </w:rPr>
        <w:t>сохранением</w:t>
      </w:r>
      <w:proofErr w:type="spellEnd"/>
      <w:r w:rsidR="003405B6" w:rsidRPr="00405A97">
        <w:rPr>
          <w:lang w:val="uk-UA"/>
        </w:rPr>
        <w:t xml:space="preserve"> </w:t>
      </w:r>
      <w:proofErr w:type="spellStart"/>
      <w:r w:rsidR="003405B6" w:rsidRPr="00405A97">
        <w:rPr>
          <w:lang w:val="uk-UA"/>
        </w:rPr>
        <w:t>ее</w:t>
      </w:r>
      <w:proofErr w:type="spellEnd"/>
      <w:r w:rsidR="003405B6" w:rsidRPr="00405A97">
        <w:rPr>
          <w:lang w:val="uk-UA"/>
        </w:rPr>
        <w:t xml:space="preserve"> </w:t>
      </w:r>
      <w:proofErr w:type="spellStart"/>
      <w:r w:rsidR="003405B6">
        <w:rPr>
          <w:lang w:val="uk-UA"/>
        </w:rPr>
        <w:t>имени</w:t>
      </w:r>
      <w:proofErr w:type="spellEnd"/>
      <w:r w:rsidR="003405B6">
        <w:rPr>
          <w:lang w:val="uk-UA"/>
        </w:rPr>
        <w:t>.</w:t>
      </w:r>
    </w:p>
    <w:p w14:paraId="7DBAA4EB" w14:textId="77777777" w:rsidR="00111115" w:rsidRPr="00111115" w:rsidRDefault="003405B6" w:rsidP="00987F63">
      <w:pPr>
        <w:pStyle w:val="a1"/>
        <w:rPr>
          <w:lang w:val="uk-UA"/>
        </w:rPr>
      </w:pPr>
      <w:proofErr w:type="spellStart"/>
      <w:r w:rsidRPr="00284C74">
        <w:rPr>
          <w:lang w:val="uk-UA"/>
        </w:rPr>
        <w:lastRenderedPageBreak/>
        <w:t>uint16_t</w:t>
      </w:r>
      <w:proofErr w:type="spellEnd"/>
      <w:r w:rsidRPr="00284C74">
        <w:rPr>
          <w:lang w:val="uk-UA"/>
        </w:rPr>
        <w:t xml:space="preserve"> </w:t>
      </w:r>
      <w:proofErr w:type="spellStart"/>
      <w:r w:rsidRPr="00284C74">
        <w:rPr>
          <w:lang w:val="uk-UA"/>
        </w:rPr>
        <w:t>CheckCallFunctions_saveBlackBox</w:t>
      </w:r>
      <w:proofErr w:type="spellEnd"/>
      <w:r w:rsidRPr="00284C74">
        <w:rPr>
          <w:lang w:val="uk-UA"/>
        </w:rPr>
        <w:t>(</w:t>
      </w:r>
      <w:r w:rsidRPr="00D41D9F">
        <w:rPr>
          <w:lang w:val="uk-UA"/>
        </w:rPr>
        <w:t>)</w:t>
      </w:r>
    </w:p>
    <w:p w14:paraId="7C55D4DC" w14:textId="77777777" w:rsidR="003405B6" w:rsidRDefault="00C8798B" w:rsidP="00C8798B">
      <w:pPr>
        <w:pStyle w:val="afffffff6"/>
        <w:rPr>
          <w:lang w:val="uk-UA"/>
        </w:rPr>
      </w:pPr>
      <w:proofErr w:type="spellStart"/>
      <w:r>
        <w:rPr>
          <w:lang w:val="uk-UA"/>
        </w:rPr>
        <w:t>З</w:t>
      </w:r>
      <w:r w:rsidR="003405B6" w:rsidRPr="00284C74">
        <w:rPr>
          <w:lang w:val="uk-UA"/>
        </w:rPr>
        <w:t>апись</w:t>
      </w:r>
      <w:proofErr w:type="spellEnd"/>
      <w:r w:rsidR="003405B6" w:rsidRPr="00284C74">
        <w:rPr>
          <w:lang w:val="uk-UA"/>
        </w:rPr>
        <w:t xml:space="preserve"> </w:t>
      </w:r>
      <w:proofErr w:type="spellStart"/>
      <w:r w:rsidR="003405B6" w:rsidRPr="00284C74">
        <w:rPr>
          <w:lang w:val="uk-UA"/>
        </w:rPr>
        <w:t>последних</w:t>
      </w:r>
      <w:proofErr w:type="spellEnd"/>
      <w:r w:rsidR="003405B6" w:rsidRPr="00284C74">
        <w:rPr>
          <w:lang w:val="uk-UA"/>
        </w:rPr>
        <w:t xml:space="preserve"> </w:t>
      </w:r>
      <w:proofErr w:type="spellStart"/>
      <w:r w:rsidR="00BD663F" w:rsidRPr="00BD663F">
        <w:t>N_STACK_NAME_FUNCTION</w:t>
      </w:r>
      <w:proofErr w:type="spellEnd"/>
      <w:r w:rsidR="00BD663F">
        <w:t xml:space="preserve"> </w:t>
      </w:r>
      <w:proofErr w:type="spellStart"/>
      <w:r w:rsidR="003405B6" w:rsidRPr="00284C74">
        <w:rPr>
          <w:lang w:val="uk-UA"/>
        </w:rPr>
        <w:t>функций</w:t>
      </w:r>
      <w:proofErr w:type="spellEnd"/>
      <w:r w:rsidR="003405B6" w:rsidRPr="00284C74">
        <w:rPr>
          <w:lang w:val="uk-UA"/>
        </w:rPr>
        <w:t xml:space="preserve"> в </w:t>
      </w:r>
      <w:proofErr w:type="spellStart"/>
      <w:r w:rsidR="003405B6" w:rsidRPr="00284C74">
        <w:rPr>
          <w:lang w:val="uk-UA"/>
        </w:rPr>
        <w:t>EEPROM</w:t>
      </w:r>
      <w:proofErr w:type="spellEnd"/>
      <w:r w:rsidR="003405B6">
        <w:rPr>
          <w:lang w:val="uk-UA"/>
        </w:rPr>
        <w:t>.</w:t>
      </w:r>
    </w:p>
    <w:p w14:paraId="03D4081E" w14:textId="77777777" w:rsidR="00111115" w:rsidRDefault="003405B6" w:rsidP="00987F63">
      <w:pPr>
        <w:pStyle w:val="a1"/>
        <w:rPr>
          <w:lang w:val="uk-UA"/>
        </w:rPr>
      </w:pPr>
      <w:proofErr w:type="spellStart"/>
      <w:r w:rsidRPr="00094CEC">
        <w:rPr>
          <w:lang w:val="uk-UA"/>
        </w:rPr>
        <w:t>bool</w:t>
      </w:r>
      <w:proofErr w:type="spellEnd"/>
      <w:r w:rsidRPr="00094CEC">
        <w:rPr>
          <w:lang w:val="uk-UA"/>
        </w:rPr>
        <w:t xml:space="preserve"> </w:t>
      </w:r>
      <w:proofErr w:type="spellStart"/>
      <w:r w:rsidRPr="00094CEC">
        <w:rPr>
          <w:lang w:val="uk-UA"/>
        </w:rPr>
        <w:t>CheckCPU_run</w:t>
      </w:r>
      <w:proofErr w:type="spellEnd"/>
      <w:r w:rsidRPr="00094CEC">
        <w:rPr>
          <w:lang w:val="uk-UA"/>
        </w:rPr>
        <w:t>()</w:t>
      </w:r>
    </w:p>
    <w:p w14:paraId="784814AD" w14:textId="77777777" w:rsidR="003405B6" w:rsidRPr="00094CEC" w:rsidRDefault="00C8798B" w:rsidP="00C8798B">
      <w:pPr>
        <w:pStyle w:val="afffffff6"/>
        <w:rPr>
          <w:lang w:val="uk-UA"/>
        </w:rPr>
      </w:pPr>
      <w:proofErr w:type="spellStart"/>
      <w:r>
        <w:rPr>
          <w:lang w:val="uk-UA"/>
        </w:rPr>
        <w:t>П</w:t>
      </w:r>
      <w:r w:rsidR="003405B6" w:rsidRPr="00094CEC">
        <w:rPr>
          <w:lang w:val="uk-UA"/>
        </w:rPr>
        <w:t>роверка</w:t>
      </w:r>
      <w:proofErr w:type="spellEnd"/>
      <w:r w:rsidR="003405B6" w:rsidRPr="00094CEC">
        <w:rPr>
          <w:lang w:val="uk-UA"/>
        </w:rPr>
        <w:t xml:space="preserve"> ядра МК</w:t>
      </w:r>
      <w:r w:rsidR="003405B6">
        <w:rPr>
          <w:lang w:val="uk-UA"/>
        </w:rPr>
        <w:t>.</w:t>
      </w:r>
    </w:p>
    <w:p w14:paraId="004E3061" w14:textId="77777777" w:rsidR="00111115" w:rsidRPr="00111115" w:rsidRDefault="003405B6" w:rsidP="00987F63">
      <w:pPr>
        <w:pStyle w:val="a1"/>
        <w:rPr>
          <w:lang w:val="uk-UA"/>
        </w:rPr>
      </w:pPr>
      <w:proofErr w:type="spellStart"/>
      <w:r w:rsidRPr="00094CEC">
        <w:rPr>
          <w:lang w:val="uk-UA"/>
        </w:rPr>
        <w:t>void</w:t>
      </w:r>
      <w:proofErr w:type="spellEnd"/>
      <w:r w:rsidRPr="00094CEC">
        <w:rPr>
          <w:lang w:val="uk-UA"/>
        </w:rPr>
        <w:t xml:space="preserve"> </w:t>
      </w:r>
      <w:proofErr w:type="spellStart"/>
      <w:r w:rsidRPr="00094CEC">
        <w:rPr>
          <w:lang w:val="uk-UA"/>
        </w:rPr>
        <w:t>CheckRAM_ctor</w:t>
      </w:r>
      <w:proofErr w:type="spellEnd"/>
      <w:r w:rsidRPr="00094CEC">
        <w:rPr>
          <w:lang w:val="uk-UA"/>
        </w:rPr>
        <w:t>()</w:t>
      </w:r>
    </w:p>
    <w:p w14:paraId="52A2B2B5" w14:textId="77777777" w:rsidR="003405B6" w:rsidRPr="00C8798B" w:rsidRDefault="00C8798B" w:rsidP="00C8798B">
      <w:pPr>
        <w:pStyle w:val="afffffff6"/>
      </w:pPr>
      <w:proofErr w:type="spellStart"/>
      <w:r>
        <w:rPr>
          <w:lang w:val="uk-UA"/>
        </w:rPr>
        <w:t>И</w:t>
      </w:r>
      <w:r w:rsidR="003405B6" w:rsidRPr="00094CEC">
        <w:rPr>
          <w:lang w:val="uk-UA"/>
        </w:rPr>
        <w:t>нициализация</w:t>
      </w:r>
      <w:proofErr w:type="spellEnd"/>
      <w:r w:rsidR="003405B6" w:rsidRPr="00094CEC">
        <w:rPr>
          <w:lang w:val="uk-UA"/>
        </w:rPr>
        <w:t xml:space="preserve"> </w:t>
      </w:r>
      <w:proofErr w:type="spellStart"/>
      <w:r w:rsidR="003405B6" w:rsidRPr="00094CEC">
        <w:rPr>
          <w:lang w:val="uk-UA"/>
        </w:rPr>
        <w:t>переменных</w:t>
      </w:r>
      <w:proofErr w:type="spellEnd"/>
      <w:r w:rsidR="003405B6" w:rsidRPr="00094CEC">
        <w:rPr>
          <w:lang w:val="uk-UA"/>
        </w:rPr>
        <w:t xml:space="preserve"> модуля </w:t>
      </w:r>
      <w:proofErr w:type="spellStart"/>
      <w:r w:rsidR="003405B6" w:rsidRPr="00094CEC">
        <w:rPr>
          <w:lang w:val="uk-UA"/>
        </w:rPr>
        <w:t>проверки</w:t>
      </w:r>
      <w:proofErr w:type="spellEnd"/>
      <w:r w:rsidR="003405B6" w:rsidRPr="00094CEC">
        <w:rPr>
          <w:lang w:val="uk-UA"/>
        </w:rPr>
        <w:t xml:space="preserve"> </w:t>
      </w:r>
      <w:proofErr w:type="spellStart"/>
      <w:r w:rsidR="003405B6" w:rsidRPr="00094CEC">
        <w:rPr>
          <w:lang w:val="uk-UA"/>
        </w:rPr>
        <w:t>ОЗУ</w:t>
      </w:r>
      <w:proofErr w:type="spellEnd"/>
      <w:r w:rsidRPr="00C8798B">
        <w:t>.</w:t>
      </w:r>
    </w:p>
    <w:p w14:paraId="46AEAFCF" w14:textId="77777777" w:rsidR="00111115" w:rsidRPr="00111115" w:rsidRDefault="003405B6" w:rsidP="00987F63">
      <w:pPr>
        <w:pStyle w:val="a1"/>
        <w:rPr>
          <w:lang w:val="uk-UA"/>
        </w:rPr>
      </w:pPr>
      <w:proofErr w:type="spellStart"/>
      <w:r w:rsidRPr="00094CEC">
        <w:rPr>
          <w:lang w:val="uk-UA"/>
        </w:rPr>
        <w:t>bool</w:t>
      </w:r>
      <w:proofErr w:type="spellEnd"/>
      <w:r w:rsidRPr="00094CEC">
        <w:rPr>
          <w:lang w:val="uk-UA"/>
        </w:rPr>
        <w:t xml:space="preserve"> </w:t>
      </w:r>
      <w:proofErr w:type="spellStart"/>
      <w:r w:rsidRPr="00094CEC">
        <w:rPr>
          <w:lang w:val="uk-UA"/>
        </w:rPr>
        <w:t>CheckRAM_run</w:t>
      </w:r>
      <w:proofErr w:type="spellEnd"/>
      <w:r w:rsidRPr="00094CEC">
        <w:rPr>
          <w:lang w:val="uk-UA"/>
        </w:rPr>
        <w:t>()</w:t>
      </w:r>
    </w:p>
    <w:p w14:paraId="369B6933" w14:textId="77777777" w:rsidR="003405B6" w:rsidRDefault="00C8798B" w:rsidP="00C8798B">
      <w:pPr>
        <w:pStyle w:val="afffffff6"/>
        <w:rPr>
          <w:lang w:val="uk-UA"/>
        </w:rPr>
      </w:pPr>
      <w:proofErr w:type="spellStart"/>
      <w:r>
        <w:rPr>
          <w:lang w:val="uk-UA"/>
        </w:rPr>
        <w:t>П</w:t>
      </w:r>
      <w:r w:rsidR="003405B6" w:rsidRPr="00094CEC">
        <w:rPr>
          <w:lang w:val="uk-UA"/>
        </w:rPr>
        <w:t>роверка</w:t>
      </w:r>
      <w:proofErr w:type="spellEnd"/>
      <w:r w:rsidR="003405B6" w:rsidRPr="00094CEC">
        <w:rPr>
          <w:lang w:val="uk-UA"/>
        </w:rPr>
        <w:t xml:space="preserve"> </w:t>
      </w:r>
      <w:proofErr w:type="spellStart"/>
      <w:r w:rsidR="003405B6" w:rsidRPr="00094CEC">
        <w:rPr>
          <w:lang w:val="uk-UA"/>
        </w:rPr>
        <w:t>ОЗУ</w:t>
      </w:r>
      <w:proofErr w:type="spellEnd"/>
      <w:r w:rsidR="003405B6">
        <w:rPr>
          <w:lang w:val="uk-UA"/>
        </w:rPr>
        <w:t>.</w:t>
      </w:r>
    </w:p>
    <w:p w14:paraId="031F8A92" w14:textId="77777777" w:rsidR="00111115" w:rsidRPr="00111115" w:rsidRDefault="003405B6" w:rsidP="00987F63">
      <w:pPr>
        <w:pStyle w:val="a1"/>
        <w:rPr>
          <w:lang w:val="uk-UA"/>
        </w:rPr>
      </w:pPr>
      <w:proofErr w:type="spellStart"/>
      <w:r w:rsidRPr="001626C7">
        <w:rPr>
          <w:lang w:val="uk-UA"/>
        </w:rPr>
        <w:t>bool</w:t>
      </w:r>
      <w:proofErr w:type="spellEnd"/>
      <w:r w:rsidRPr="001626C7">
        <w:rPr>
          <w:lang w:val="uk-UA"/>
        </w:rPr>
        <w:t xml:space="preserve"> </w:t>
      </w:r>
      <w:proofErr w:type="spellStart"/>
      <w:r w:rsidRPr="001626C7">
        <w:rPr>
          <w:lang w:val="uk-UA"/>
        </w:rPr>
        <w:t>CheckRegisters_run</w:t>
      </w:r>
      <w:proofErr w:type="spellEnd"/>
      <w:r w:rsidRPr="001626C7">
        <w:rPr>
          <w:lang w:val="uk-UA"/>
        </w:rPr>
        <w:t>()</w:t>
      </w:r>
    </w:p>
    <w:p w14:paraId="6C13A9A0" w14:textId="77777777" w:rsidR="003405B6" w:rsidRPr="00C8798B" w:rsidRDefault="00C8798B" w:rsidP="00C8798B">
      <w:pPr>
        <w:pStyle w:val="afffffff6"/>
        <w:rPr>
          <w:lang w:val="en-US"/>
        </w:rPr>
      </w:pPr>
      <w:proofErr w:type="spellStart"/>
      <w:r>
        <w:rPr>
          <w:lang w:val="uk-UA"/>
        </w:rPr>
        <w:t>П</w:t>
      </w:r>
      <w:r w:rsidR="003405B6" w:rsidRPr="00094CEC">
        <w:rPr>
          <w:lang w:val="uk-UA"/>
        </w:rPr>
        <w:t>роверка</w:t>
      </w:r>
      <w:proofErr w:type="spellEnd"/>
      <w:r w:rsidR="003405B6" w:rsidRPr="00094CEC">
        <w:rPr>
          <w:lang w:val="uk-UA"/>
        </w:rPr>
        <w:t xml:space="preserve"> </w:t>
      </w:r>
      <w:proofErr w:type="spellStart"/>
      <w:r w:rsidR="003405B6" w:rsidRPr="00094CEC">
        <w:rPr>
          <w:lang w:val="uk-UA"/>
        </w:rPr>
        <w:t>основных</w:t>
      </w:r>
      <w:proofErr w:type="spellEnd"/>
      <w:r w:rsidR="003405B6" w:rsidRPr="00094CEC">
        <w:rPr>
          <w:lang w:val="uk-UA"/>
        </w:rPr>
        <w:t xml:space="preserve"> </w:t>
      </w:r>
      <w:proofErr w:type="spellStart"/>
      <w:r w:rsidR="003405B6" w:rsidRPr="00094CEC">
        <w:rPr>
          <w:lang w:val="uk-UA"/>
        </w:rPr>
        <w:t>регистров</w:t>
      </w:r>
      <w:proofErr w:type="spellEnd"/>
      <w:r w:rsidR="003405B6">
        <w:rPr>
          <w:lang w:val="uk-UA"/>
        </w:rPr>
        <w:t xml:space="preserve"> МК</w:t>
      </w:r>
      <w:r>
        <w:rPr>
          <w:lang w:val="en-US"/>
        </w:rPr>
        <w:t>.</w:t>
      </w:r>
    </w:p>
    <w:p w14:paraId="495F4DDF" w14:textId="77777777" w:rsidR="00111115" w:rsidRPr="00111115" w:rsidRDefault="003405B6" w:rsidP="00987F63">
      <w:pPr>
        <w:pStyle w:val="a1"/>
        <w:rPr>
          <w:lang w:val="uk-UA"/>
        </w:rPr>
      </w:pPr>
      <w:proofErr w:type="spellStart"/>
      <w:r w:rsidRPr="009342E1">
        <w:rPr>
          <w:lang w:val="uk-UA"/>
        </w:rPr>
        <w:t>void</w:t>
      </w:r>
      <w:proofErr w:type="spellEnd"/>
      <w:r w:rsidRPr="009342E1">
        <w:rPr>
          <w:lang w:val="uk-UA"/>
        </w:rPr>
        <w:t xml:space="preserve"> </w:t>
      </w:r>
      <w:proofErr w:type="spellStart"/>
      <w:r w:rsidRPr="009342E1">
        <w:rPr>
          <w:lang w:val="uk-UA"/>
        </w:rPr>
        <w:t>ControlMK_ctor</w:t>
      </w:r>
      <w:proofErr w:type="spellEnd"/>
      <w:r w:rsidRPr="009342E1">
        <w:rPr>
          <w:lang w:val="uk-UA"/>
        </w:rPr>
        <w:t>()</w:t>
      </w:r>
    </w:p>
    <w:p w14:paraId="683B4065" w14:textId="77777777" w:rsidR="003405B6" w:rsidRPr="00C8798B" w:rsidRDefault="00C8798B" w:rsidP="00C8798B">
      <w:pPr>
        <w:pStyle w:val="afffffff6"/>
        <w:rPr>
          <w:lang w:val="en-US"/>
        </w:rPr>
      </w:pPr>
      <w:proofErr w:type="spellStart"/>
      <w:r>
        <w:rPr>
          <w:lang w:val="uk-UA"/>
        </w:rPr>
        <w:t>И</w:t>
      </w:r>
      <w:r w:rsidR="003405B6" w:rsidRPr="009342E1">
        <w:rPr>
          <w:lang w:val="uk-UA"/>
        </w:rPr>
        <w:t>нициализация</w:t>
      </w:r>
      <w:proofErr w:type="spellEnd"/>
      <w:r w:rsidR="003405B6" w:rsidRPr="009342E1">
        <w:rPr>
          <w:lang w:val="uk-UA"/>
        </w:rPr>
        <w:t xml:space="preserve"> </w:t>
      </w:r>
      <w:proofErr w:type="spellStart"/>
      <w:r w:rsidR="003405B6" w:rsidRPr="009342E1">
        <w:rPr>
          <w:lang w:val="uk-UA"/>
        </w:rPr>
        <w:t>переменных</w:t>
      </w:r>
      <w:proofErr w:type="spellEnd"/>
      <w:r w:rsidR="003405B6" w:rsidRPr="009342E1">
        <w:rPr>
          <w:lang w:val="uk-UA"/>
        </w:rPr>
        <w:t xml:space="preserve"> </w:t>
      </w:r>
      <w:r w:rsidR="003405B6">
        <w:rPr>
          <w:lang w:val="uk-UA"/>
        </w:rPr>
        <w:t>модуля</w:t>
      </w:r>
      <w:r w:rsidR="003405B6" w:rsidRPr="009342E1">
        <w:rPr>
          <w:lang w:val="uk-UA"/>
        </w:rPr>
        <w:t xml:space="preserve"> </w:t>
      </w:r>
      <w:proofErr w:type="spellStart"/>
      <w:r w:rsidR="003405B6" w:rsidRPr="009342E1">
        <w:rPr>
          <w:lang w:val="uk-UA"/>
        </w:rPr>
        <w:t>ControlMK</w:t>
      </w:r>
      <w:proofErr w:type="spellEnd"/>
      <w:r>
        <w:rPr>
          <w:lang w:val="en-US"/>
        </w:rPr>
        <w:t>.</w:t>
      </w:r>
    </w:p>
    <w:p w14:paraId="44226178" w14:textId="77777777" w:rsidR="00111115" w:rsidRDefault="003405B6" w:rsidP="00987F63">
      <w:pPr>
        <w:pStyle w:val="a1"/>
        <w:rPr>
          <w:lang w:val="uk-UA"/>
        </w:rPr>
      </w:pPr>
      <w:proofErr w:type="spellStart"/>
      <w:r w:rsidRPr="001626C7">
        <w:rPr>
          <w:lang w:val="uk-UA"/>
        </w:rPr>
        <w:t>void</w:t>
      </w:r>
      <w:proofErr w:type="spellEnd"/>
      <w:r w:rsidRPr="001626C7">
        <w:rPr>
          <w:lang w:val="uk-UA"/>
        </w:rPr>
        <w:t xml:space="preserve"> </w:t>
      </w:r>
      <w:proofErr w:type="spellStart"/>
      <w:r w:rsidRPr="001626C7">
        <w:rPr>
          <w:lang w:val="uk-UA"/>
        </w:rPr>
        <w:t>ControlMK_run</w:t>
      </w:r>
      <w:proofErr w:type="spellEnd"/>
      <w:r w:rsidRPr="001626C7">
        <w:rPr>
          <w:lang w:val="uk-UA"/>
        </w:rPr>
        <w:t>()</w:t>
      </w:r>
    </w:p>
    <w:p w14:paraId="76021F51" w14:textId="77777777" w:rsidR="003405B6" w:rsidRPr="00C8798B" w:rsidRDefault="00C8798B" w:rsidP="00C8798B">
      <w:pPr>
        <w:pStyle w:val="afffffff6"/>
        <w:rPr>
          <w:lang w:val="en-US"/>
        </w:rPr>
      </w:pPr>
      <w:proofErr w:type="spellStart"/>
      <w:r>
        <w:rPr>
          <w:lang w:val="uk-UA"/>
        </w:rPr>
        <w:t>П</w:t>
      </w:r>
      <w:r w:rsidR="003405B6" w:rsidRPr="001626C7">
        <w:rPr>
          <w:lang w:val="uk-UA"/>
        </w:rPr>
        <w:t>роверка</w:t>
      </w:r>
      <w:proofErr w:type="spellEnd"/>
      <w:r w:rsidR="003405B6" w:rsidRPr="001626C7">
        <w:rPr>
          <w:lang w:val="uk-UA"/>
        </w:rPr>
        <w:t xml:space="preserve"> </w:t>
      </w:r>
      <w:proofErr w:type="spellStart"/>
      <w:r w:rsidR="003405B6" w:rsidRPr="001626C7">
        <w:rPr>
          <w:lang w:val="uk-UA"/>
        </w:rPr>
        <w:t>работоспособности</w:t>
      </w:r>
      <w:proofErr w:type="spellEnd"/>
      <w:r w:rsidR="003405B6" w:rsidRPr="001626C7">
        <w:rPr>
          <w:lang w:val="uk-UA"/>
        </w:rPr>
        <w:t xml:space="preserve"> МК</w:t>
      </w:r>
      <w:r>
        <w:rPr>
          <w:lang w:val="en-US"/>
        </w:rPr>
        <w:t>.</w:t>
      </w:r>
    </w:p>
    <w:p w14:paraId="4A7867C0" w14:textId="77777777" w:rsidR="00111115" w:rsidRPr="00111115" w:rsidRDefault="003405B6" w:rsidP="00987F63">
      <w:pPr>
        <w:pStyle w:val="a1"/>
        <w:rPr>
          <w:lang w:val="uk-UA"/>
        </w:rPr>
      </w:pPr>
      <w:proofErr w:type="spellStart"/>
      <w:r w:rsidRPr="001626C7">
        <w:rPr>
          <w:lang w:val="uk-UA"/>
        </w:rPr>
        <w:t>void</w:t>
      </w:r>
      <w:proofErr w:type="spellEnd"/>
      <w:r w:rsidRPr="001626C7">
        <w:rPr>
          <w:lang w:val="uk-UA"/>
        </w:rPr>
        <w:t xml:space="preserve"> </w:t>
      </w:r>
      <w:proofErr w:type="spellStart"/>
      <w:r w:rsidRPr="001626C7">
        <w:rPr>
          <w:lang w:val="uk-UA"/>
        </w:rPr>
        <w:t>FlashCheck_ctor</w:t>
      </w:r>
      <w:proofErr w:type="spellEnd"/>
      <w:r w:rsidRPr="001626C7">
        <w:rPr>
          <w:lang w:val="uk-UA"/>
        </w:rPr>
        <w:t>()</w:t>
      </w:r>
    </w:p>
    <w:p w14:paraId="08311E60" w14:textId="77777777" w:rsidR="003405B6" w:rsidRPr="00C8798B" w:rsidRDefault="00C8798B" w:rsidP="00C8798B">
      <w:pPr>
        <w:pStyle w:val="afffffff6"/>
        <w:rPr>
          <w:lang w:val="en-US"/>
        </w:rPr>
      </w:pPr>
      <w:proofErr w:type="spellStart"/>
      <w:r>
        <w:rPr>
          <w:lang w:val="uk-UA"/>
        </w:rPr>
        <w:t>И</w:t>
      </w:r>
      <w:r w:rsidR="003405B6" w:rsidRPr="001626C7">
        <w:rPr>
          <w:lang w:val="uk-UA"/>
        </w:rPr>
        <w:t>нициализац</w:t>
      </w:r>
      <w:r w:rsidR="003405B6">
        <w:rPr>
          <w:lang w:val="uk-UA"/>
        </w:rPr>
        <w:t>ия</w:t>
      </w:r>
      <w:proofErr w:type="spellEnd"/>
      <w:r w:rsidR="003405B6">
        <w:rPr>
          <w:lang w:val="uk-UA"/>
        </w:rPr>
        <w:t xml:space="preserve"> </w:t>
      </w:r>
      <w:proofErr w:type="spellStart"/>
      <w:r w:rsidR="003405B6">
        <w:rPr>
          <w:lang w:val="uk-UA"/>
        </w:rPr>
        <w:t>переменных</w:t>
      </w:r>
      <w:proofErr w:type="spellEnd"/>
      <w:r w:rsidR="003405B6">
        <w:rPr>
          <w:lang w:val="uk-UA"/>
        </w:rPr>
        <w:t xml:space="preserve"> модуля </w:t>
      </w:r>
      <w:proofErr w:type="spellStart"/>
      <w:r w:rsidR="003405B6">
        <w:rPr>
          <w:lang w:val="uk-UA"/>
        </w:rPr>
        <w:t>FlashCheck</w:t>
      </w:r>
      <w:proofErr w:type="spellEnd"/>
      <w:r>
        <w:rPr>
          <w:lang w:val="en-US"/>
        </w:rPr>
        <w:t>.</w:t>
      </w:r>
    </w:p>
    <w:p w14:paraId="5F66F262" w14:textId="77777777" w:rsidR="00111115" w:rsidRPr="00111115" w:rsidRDefault="003405B6" w:rsidP="00987F63">
      <w:pPr>
        <w:pStyle w:val="a1"/>
      </w:pPr>
      <w:proofErr w:type="spellStart"/>
      <w:r w:rsidRPr="001626C7">
        <w:rPr>
          <w:lang w:val="uk-UA"/>
        </w:rPr>
        <w:t>void</w:t>
      </w:r>
      <w:proofErr w:type="spellEnd"/>
      <w:r w:rsidRPr="001626C7">
        <w:rPr>
          <w:lang w:val="uk-UA"/>
        </w:rPr>
        <w:t xml:space="preserve"> </w:t>
      </w:r>
      <w:proofErr w:type="spellStart"/>
      <w:r w:rsidRPr="001626C7">
        <w:rPr>
          <w:lang w:val="uk-UA"/>
        </w:rPr>
        <w:t>FlashCheck_run</w:t>
      </w:r>
      <w:proofErr w:type="spellEnd"/>
      <w:r w:rsidRPr="001626C7">
        <w:rPr>
          <w:lang w:val="uk-UA"/>
        </w:rPr>
        <w:t>()</w:t>
      </w:r>
    </w:p>
    <w:p w14:paraId="0B6D8B92" w14:textId="77777777" w:rsidR="005E2423" w:rsidRPr="00FA0FA1" w:rsidRDefault="00C8798B" w:rsidP="00C8798B">
      <w:pPr>
        <w:pStyle w:val="afffffff6"/>
      </w:pPr>
      <w:proofErr w:type="spellStart"/>
      <w:r>
        <w:rPr>
          <w:lang w:val="uk-UA"/>
        </w:rPr>
        <w:t>П</w:t>
      </w:r>
      <w:r w:rsidR="003405B6" w:rsidRPr="001626C7">
        <w:rPr>
          <w:lang w:val="uk-UA"/>
        </w:rPr>
        <w:t>роверка</w:t>
      </w:r>
      <w:proofErr w:type="spellEnd"/>
      <w:r w:rsidR="003405B6" w:rsidRPr="001626C7">
        <w:rPr>
          <w:lang w:val="uk-UA"/>
        </w:rPr>
        <w:t xml:space="preserve"> </w:t>
      </w:r>
      <w:proofErr w:type="spellStart"/>
      <w:r w:rsidR="003405B6" w:rsidRPr="001626C7">
        <w:rPr>
          <w:lang w:val="uk-UA"/>
        </w:rPr>
        <w:t>памяти</w:t>
      </w:r>
      <w:proofErr w:type="spellEnd"/>
      <w:r w:rsidR="003405B6" w:rsidRPr="001626C7">
        <w:rPr>
          <w:lang w:val="uk-UA"/>
        </w:rPr>
        <w:t xml:space="preserve"> </w:t>
      </w:r>
      <w:proofErr w:type="spellStart"/>
      <w:r w:rsidR="003405B6" w:rsidRPr="001626C7">
        <w:rPr>
          <w:lang w:val="uk-UA"/>
        </w:rPr>
        <w:t>программ</w:t>
      </w:r>
      <w:proofErr w:type="spellEnd"/>
      <w:r w:rsidR="003405B6">
        <w:rPr>
          <w:lang w:val="uk-UA"/>
        </w:rPr>
        <w:t>.</w:t>
      </w:r>
    </w:p>
    <w:p w14:paraId="04901E15" w14:textId="77777777" w:rsidR="002507D4" w:rsidRDefault="002507D4" w:rsidP="002507D4">
      <w:pPr>
        <w:pStyle w:val="3"/>
      </w:pPr>
      <w:bookmarkStart w:id="208" w:name="_Toc40688974"/>
      <w:bookmarkStart w:id="209" w:name="_Toc15387941"/>
      <w:r>
        <w:rPr>
          <w:lang w:val="ru-RU"/>
        </w:rPr>
        <w:t>Системные каталоги</w:t>
      </w:r>
      <w:bookmarkEnd w:id="208"/>
    </w:p>
    <w:p w14:paraId="27DECE64" w14:textId="77777777" w:rsidR="00111115" w:rsidRPr="004D3EE3" w:rsidRDefault="00111115" w:rsidP="002507D4">
      <w:pPr>
        <w:pStyle w:val="40"/>
      </w:pPr>
      <w:r>
        <w:t>Каталог</w:t>
      </w:r>
      <w:r w:rsidRPr="004D3EE3">
        <w:t xml:space="preserve"> </w:t>
      </w:r>
      <w:proofErr w:type="spellStart"/>
      <w:r w:rsidRPr="004D3EE3">
        <w:t>drv</w:t>
      </w:r>
      <w:bookmarkEnd w:id="209"/>
      <w:proofErr w:type="spellEnd"/>
    </w:p>
    <w:p w14:paraId="29A0A61A" w14:textId="77777777" w:rsidR="00111115" w:rsidRPr="00EB257E" w:rsidRDefault="00111115" w:rsidP="002507D4">
      <w:pPr>
        <w:pStyle w:val="5"/>
      </w:pPr>
      <w:r w:rsidRPr="00EB257E">
        <w:t>Назначение</w:t>
      </w:r>
    </w:p>
    <w:p w14:paraId="1310E9C5" w14:textId="77777777" w:rsidR="00111115" w:rsidRPr="00E4146D" w:rsidRDefault="00111115" w:rsidP="00111115">
      <w:pPr>
        <w:pStyle w:val="a5"/>
      </w:pPr>
      <w:r w:rsidRPr="00E4146D">
        <w:t>Набор программных модулей, которые обеспечивают доступ к периферии МК через интерфейсные функции.</w:t>
      </w:r>
    </w:p>
    <w:p w14:paraId="0AE4F87F" w14:textId="77777777" w:rsidR="00111115" w:rsidRPr="00EB257E" w:rsidRDefault="00111115" w:rsidP="002507D4">
      <w:pPr>
        <w:pStyle w:val="5"/>
      </w:pPr>
      <w:r w:rsidRPr="00EB257E">
        <w:lastRenderedPageBreak/>
        <w:t xml:space="preserve">Состав </w:t>
      </w:r>
      <w:r>
        <w:t>каталога</w:t>
      </w:r>
    </w:p>
    <w:p w14:paraId="0D1DD005" w14:textId="77777777" w:rsidR="00111115" w:rsidRDefault="00111115" w:rsidP="00111115">
      <w:pPr>
        <w:pStyle w:val="affffff9"/>
      </w:pPr>
      <w:bookmarkStart w:id="210" w:name="_Hlk39754709"/>
      <w:r w:rsidRPr="00BC0A95">
        <w:t xml:space="preserve">В состав </w:t>
      </w:r>
      <w:r w:rsidR="004E6582">
        <w:t>каталога</w:t>
      </w:r>
      <w:r w:rsidRPr="00BC0A95">
        <w:t xml:space="preserve"> входят следующие модули</w:t>
      </w:r>
      <w:r>
        <w:t>:</w:t>
      </w:r>
    </w:p>
    <w:p w14:paraId="4BC205EA" w14:textId="77777777" w:rsidR="009E1B51" w:rsidRDefault="009E1B51" w:rsidP="00111115">
      <w:pPr>
        <w:pStyle w:val="a"/>
        <w:rPr>
          <w:i/>
        </w:rPr>
      </w:pPr>
      <w:r w:rsidRPr="00A74D2B">
        <w:rPr>
          <w:rStyle w:val="affffff3"/>
        </w:rPr>
        <w:t>A</w:t>
      </w:r>
      <w:proofErr w:type="spellStart"/>
      <w:r w:rsidRPr="00A74D2B">
        <w:rPr>
          <w:rStyle w:val="affffff3"/>
          <w:lang w:val="ru-RU"/>
        </w:rPr>
        <w:t>dcDriver</w:t>
      </w:r>
      <w:proofErr w:type="spellEnd"/>
      <w:r w:rsidRPr="00A74D2B">
        <w:rPr>
          <w:rStyle w:val="affffff3"/>
          <w:lang w:val="ru-RU"/>
        </w:rPr>
        <w:t>_</w:t>
      </w:r>
      <w:r w:rsidRPr="00A74D2B">
        <w:rPr>
          <w:rStyle w:val="affffff3"/>
        </w:rPr>
        <w:t>PIC</w:t>
      </w:r>
      <w:r w:rsidRPr="00A74D2B">
        <w:rPr>
          <w:rStyle w:val="affffff3"/>
          <w:lang w:val="ru-RU"/>
        </w:rPr>
        <w:t>33</w:t>
      </w:r>
      <w:r w:rsidRPr="001B7CB6">
        <w:rPr>
          <w:rStyle w:val="affffff3"/>
          <w:lang w:val="ru-RU"/>
        </w:rPr>
        <w:t xml:space="preserve"> </w:t>
      </w:r>
      <w:r w:rsidRPr="00831ACE">
        <w:rPr>
          <w:i/>
        </w:rPr>
        <w:t xml:space="preserve">– </w:t>
      </w:r>
      <w:r w:rsidRPr="009E1B51">
        <w:rPr>
          <w:iCs/>
        </w:rPr>
        <w:t xml:space="preserve">драйвер АЦП для МК </w:t>
      </w:r>
      <w:proofErr w:type="spellStart"/>
      <w:r w:rsidRPr="009E1B51">
        <w:rPr>
          <w:iCs/>
        </w:rPr>
        <w:t>dsPIC33</w:t>
      </w:r>
      <w:proofErr w:type="spellEnd"/>
      <w:r w:rsidRPr="009E1B51">
        <w:rPr>
          <w:iCs/>
        </w:rPr>
        <w:t>;</w:t>
      </w:r>
    </w:p>
    <w:p w14:paraId="6D69C164" w14:textId="77777777" w:rsidR="009E1B51" w:rsidRDefault="009E1B51" w:rsidP="00111115">
      <w:pPr>
        <w:pStyle w:val="a"/>
        <w:rPr>
          <w:i/>
        </w:rPr>
      </w:pPr>
      <w:proofErr w:type="spellStart"/>
      <w:r w:rsidRPr="009E1B51">
        <w:rPr>
          <w:i/>
        </w:rPr>
        <w:t>Adc_Inic1</w:t>
      </w:r>
      <w:proofErr w:type="spellEnd"/>
      <w:r w:rsidRPr="001B7CB6">
        <w:rPr>
          <w:rStyle w:val="affffff3"/>
          <w:lang w:val="ru-RU"/>
        </w:rPr>
        <w:t xml:space="preserve"> </w:t>
      </w:r>
      <w:r w:rsidRPr="00831ACE">
        <w:rPr>
          <w:i/>
        </w:rPr>
        <w:t>–</w:t>
      </w:r>
      <w:r w:rsidRPr="009E1B51">
        <w:rPr>
          <w:i/>
        </w:rPr>
        <w:t xml:space="preserve"> </w:t>
      </w:r>
      <w:r w:rsidR="00856335" w:rsidRPr="00856335">
        <w:rPr>
          <w:iCs/>
        </w:rPr>
        <w:t>м</w:t>
      </w:r>
      <w:r w:rsidRPr="00856335">
        <w:rPr>
          <w:iCs/>
        </w:rPr>
        <w:t xml:space="preserve">акроопределения для инициализации аппаратного модуля МК </w:t>
      </w:r>
      <w:r w:rsidRPr="00856335">
        <w:rPr>
          <w:iCs/>
          <w:lang w:val="en-US"/>
        </w:rPr>
        <w:t>ADC</w:t>
      </w:r>
      <w:r w:rsidRPr="00856335">
        <w:rPr>
          <w:iCs/>
        </w:rPr>
        <w:t>1</w:t>
      </w:r>
      <w:r w:rsidR="00856335">
        <w:rPr>
          <w:iCs/>
        </w:rPr>
        <w:t>;</w:t>
      </w:r>
    </w:p>
    <w:p w14:paraId="0D2CFBF0" w14:textId="77777777" w:rsidR="00856335" w:rsidRDefault="00856335" w:rsidP="00111115">
      <w:pPr>
        <w:pStyle w:val="a"/>
        <w:rPr>
          <w:i/>
        </w:rPr>
      </w:pPr>
      <w:proofErr w:type="spellStart"/>
      <w:r w:rsidRPr="00856335">
        <w:rPr>
          <w:i/>
        </w:rPr>
        <w:t>Adc_regsPIC33</w:t>
      </w:r>
      <w:proofErr w:type="spellEnd"/>
      <w:r w:rsidRPr="001B7CB6">
        <w:rPr>
          <w:rStyle w:val="affffff3"/>
          <w:lang w:val="ru-RU"/>
        </w:rPr>
        <w:t xml:space="preserve"> </w:t>
      </w:r>
      <w:r w:rsidRPr="00831ACE">
        <w:rPr>
          <w:i/>
        </w:rPr>
        <w:t>–</w:t>
      </w:r>
      <w:r>
        <w:rPr>
          <w:i/>
        </w:rPr>
        <w:t xml:space="preserve"> </w:t>
      </w:r>
      <w:r w:rsidRPr="00856335">
        <w:rPr>
          <w:iCs/>
        </w:rPr>
        <w:t xml:space="preserve">регистры модуля </w:t>
      </w:r>
      <w:proofErr w:type="spellStart"/>
      <w:r w:rsidRPr="00856335">
        <w:rPr>
          <w:iCs/>
        </w:rPr>
        <w:t>Adc</w:t>
      </w:r>
      <w:proofErr w:type="spellEnd"/>
      <w:r>
        <w:rPr>
          <w:iCs/>
        </w:rPr>
        <w:t>;</w:t>
      </w:r>
    </w:p>
    <w:p w14:paraId="11C9DB2A" w14:textId="77777777" w:rsidR="002B3A2B" w:rsidRDefault="002B3A2B" w:rsidP="00111115">
      <w:pPr>
        <w:pStyle w:val="a"/>
        <w:rPr>
          <w:i/>
        </w:rPr>
      </w:pPr>
      <w:proofErr w:type="spellStart"/>
      <w:r w:rsidRPr="00D24560">
        <w:rPr>
          <w:rStyle w:val="affffff3"/>
        </w:rPr>
        <w:t>BlockExch</w:t>
      </w:r>
      <w:proofErr w:type="spellEnd"/>
      <w:r w:rsidRPr="003405B6">
        <w:rPr>
          <w:rStyle w:val="affffff3"/>
          <w:lang w:val="ru-RU"/>
        </w:rPr>
        <w:t>_</w:t>
      </w:r>
      <w:r w:rsidRPr="00D24560">
        <w:rPr>
          <w:rStyle w:val="affffff3"/>
        </w:rPr>
        <w:t>driver</w:t>
      </w:r>
      <w:r w:rsidRPr="0049516C">
        <w:t xml:space="preserve"> – </w:t>
      </w:r>
      <w:r>
        <w:rPr>
          <w:color w:val="000000"/>
        </w:rPr>
        <w:t>драйвер обмена между основным и резервным приборами;</w:t>
      </w:r>
    </w:p>
    <w:p w14:paraId="07E99DD9" w14:textId="77777777" w:rsidR="002B3A2B" w:rsidRPr="002B3A2B" w:rsidRDefault="002B3A2B" w:rsidP="002B3A2B">
      <w:pPr>
        <w:pStyle w:val="a"/>
        <w:rPr>
          <w:iCs/>
        </w:rPr>
      </w:pPr>
      <w:proofErr w:type="spellStart"/>
      <w:r w:rsidRPr="002B3A2B">
        <w:rPr>
          <w:i/>
          <w:iCs/>
        </w:rPr>
        <w:t>checkRegistersDrv</w:t>
      </w:r>
      <w:proofErr w:type="spellEnd"/>
      <w:r w:rsidRPr="002B3A2B">
        <w:rPr>
          <w:iCs/>
        </w:rPr>
        <w:t xml:space="preserve"> – проверка основных аппаратных регистров, используемых при работе МК;</w:t>
      </w:r>
    </w:p>
    <w:p w14:paraId="28593B2A" w14:textId="77777777" w:rsidR="002B3A2B" w:rsidRPr="002B3A2B" w:rsidRDefault="002B3A2B" w:rsidP="00111115">
      <w:pPr>
        <w:pStyle w:val="a"/>
        <w:rPr>
          <w:i/>
        </w:rPr>
      </w:pPr>
      <w:proofErr w:type="spellStart"/>
      <w:r w:rsidRPr="002B3A2B">
        <w:rPr>
          <w:i/>
        </w:rPr>
        <w:t>ConfigurationMK</w:t>
      </w:r>
      <w:proofErr w:type="spellEnd"/>
      <w:r>
        <w:rPr>
          <w:i/>
        </w:rPr>
        <w:t xml:space="preserve"> – </w:t>
      </w:r>
      <w:r w:rsidRPr="002B3A2B">
        <w:rPr>
          <w:iCs/>
        </w:rPr>
        <w:t>конфигурация МК</w:t>
      </w:r>
      <w:r>
        <w:rPr>
          <w:iCs/>
        </w:rPr>
        <w:t>;</w:t>
      </w:r>
    </w:p>
    <w:p w14:paraId="023F8FFB" w14:textId="77777777" w:rsidR="002B3A2B" w:rsidRPr="002B3A2B" w:rsidRDefault="002B3A2B" w:rsidP="00111115">
      <w:pPr>
        <w:pStyle w:val="a"/>
        <w:rPr>
          <w:i/>
        </w:rPr>
      </w:pPr>
      <w:proofErr w:type="spellStart"/>
      <w:r>
        <w:rPr>
          <w:rStyle w:val="affffff3"/>
        </w:rPr>
        <w:t>dsPIC</w:t>
      </w:r>
      <w:proofErr w:type="spellEnd"/>
      <w:r w:rsidRPr="003405B6">
        <w:rPr>
          <w:rStyle w:val="affffff3"/>
          <w:lang w:val="ru-RU"/>
        </w:rPr>
        <w:t>33_</w:t>
      </w:r>
      <w:proofErr w:type="spellStart"/>
      <w:r w:rsidRPr="00D24560">
        <w:rPr>
          <w:rStyle w:val="affffff3"/>
        </w:rPr>
        <w:t>rs</w:t>
      </w:r>
      <w:proofErr w:type="spellEnd"/>
      <w:r w:rsidRPr="003405B6">
        <w:rPr>
          <w:rStyle w:val="affffff3"/>
          <w:lang w:val="ru-RU"/>
        </w:rPr>
        <w:t>422</w:t>
      </w:r>
      <w:r w:rsidRPr="00DE39A5">
        <w:t xml:space="preserve"> – </w:t>
      </w:r>
      <w:r w:rsidRPr="00243662">
        <w:rPr>
          <w:color w:val="000000"/>
        </w:rPr>
        <w:t>драйвер</w:t>
      </w:r>
      <w:r w:rsidRPr="00DE39A5">
        <w:rPr>
          <w:color w:val="000000"/>
        </w:rPr>
        <w:t xml:space="preserve"> </w:t>
      </w:r>
      <w:r w:rsidRPr="00243662">
        <w:rPr>
          <w:color w:val="000000"/>
        </w:rPr>
        <w:t>модуля</w:t>
      </w:r>
      <w:r w:rsidRPr="00DE39A5">
        <w:rPr>
          <w:color w:val="000000"/>
        </w:rPr>
        <w:t xml:space="preserve"> </w:t>
      </w:r>
      <w:r w:rsidRPr="00243662">
        <w:rPr>
          <w:color w:val="000000"/>
          <w:lang w:val="en-US"/>
        </w:rPr>
        <w:t>RS</w:t>
      </w:r>
      <w:r w:rsidRPr="00DE39A5">
        <w:rPr>
          <w:color w:val="000000"/>
        </w:rPr>
        <w:t xml:space="preserve">-422 </w:t>
      </w:r>
      <w:r w:rsidRPr="00243662">
        <w:rPr>
          <w:color w:val="000000"/>
        </w:rPr>
        <w:t>для</w:t>
      </w:r>
      <w:r w:rsidRPr="00DE39A5">
        <w:rPr>
          <w:color w:val="000000"/>
        </w:rPr>
        <w:t xml:space="preserve"> </w:t>
      </w:r>
      <w:r w:rsidRPr="00243662">
        <w:rPr>
          <w:color w:val="000000"/>
        </w:rPr>
        <w:t>МК</w:t>
      </w:r>
      <w:r w:rsidRPr="00DE39A5">
        <w:rPr>
          <w:color w:val="000000"/>
        </w:rPr>
        <w:t xml:space="preserve"> </w:t>
      </w:r>
      <w:proofErr w:type="spellStart"/>
      <w:r>
        <w:rPr>
          <w:color w:val="000000"/>
          <w:lang w:val="en-US"/>
        </w:rPr>
        <w:t>dsPIC</w:t>
      </w:r>
      <w:proofErr w:type="spellEnd"/>
      <w:r w:rsidRPr="00DE39A5">
        <w:rPr>
          <w:color w:val="000000"/>
        </w:rPr>
        <w:t>33;</w:t>
      </w:r>
    </w:p>
    <w:p w14:paraId="5B833BDE" w14:textId="77777777" w:rsidR="002B3A2B" w:rsidRPr="00193337" w:rsidRDefault="00193337" w:rsidP="00111115">
      <w:pPr>
        <w:pStyle w:val="a"/>
        <w:rPr>
          <w:i/>
        </w:rPr>
      </w:pPr>
      <w:proofErr w:type="spellStart"/>
      <w:r w:rsidRPr="00193337">
        <w:rPr>
          <w:i/>
        </w:rPr>
        <w:t>ECAN1_PinRemap</w:t>
      </w:r>
      <w:proofErr w:type="spellEnd"/>
      <w:r>
        <w:rPr>
          <w:i/>
        </w:rPr>
        <w:t xml:space="preserve"> – </w:t>
      </w:r>
      <w:r w:rsidRPr="00193337">
        <w:rPr>
          <w:iCs/>
        </w:rPr>
        <w:t xml:space="preserve">настройка </w:t>
      </w:r>
      <w:proofErr w:type="spellStart"/>
      <w:r w:rsidRPr="00193337">
        <w:rPr>
          <w:iCs/>
        </w:rPr>
        <w:t>пинов</w:t>
      </w:r>
      <w:proofErr w:type="spellEnd"/>
      <w:r w:rsidRPr="00193337">
        <w:rPr>
          <w:iCs/>
        </w:rPr>
        <w:t xml:space="preserve"> на работу с </w:t>
      </w:r>
      <w:proofErr w:type="spellStart"/>
      <w:r w:rsidRPr="00193337">
        <w:rPr>
          <w:iCs/>
        </w:rPr>
        <w:t>ECAN1</w:t>
      </w:r>
      <w:proofErr w:type="spellEnd"/>
      <w:r w:rsidRPr="00DE39A5">
        <w:rPr>
          <w:color w:val="000000"/>
        </w:rPr>
        <w:t>;</w:t>
      </w:r>
    </w:p>
    <w:p w14:paraId="549C8985" w14:textId="77777777" w:rsidR="00193337" w:rsidRPr="005D565E" w:rsidRDefault="00193337" w:rsidP="00111115">
      <w:pPr>
        <w:pStyle w:val="a"/>
        <w:rPr>
          <w:i/>
        </w:rPr>
      </w:pPr>
      <w:proofErr w:type="spellStart"/>
      <w:r w:rsidRPr="00193337">
        <w:rPr>
          <w:i/>
        </w:rPr>
        <w:t>ECAN</w:t>
      </w:r>
      <w:r>
        <w:rPr>
          <w:i/>
        </w:rPr>
        <w:t>2</w:t>
      </w:r>
      <w:r w:rsidRPr="00193337">
        <w:rPr>
          <w:i/>
        </w:rPr>
        <w:t>_PinRemap</w:t>
      </w:r>
      <w:proofErr w:type="spellEnd"/>
      <w:r>
        <w:rPr>
          <w:i/>
        </w:rPr>
        <w:t xml:space="preserve"> – </w:t>
      </w:r>
      <w:r w:rsidRPr="00193337">
        <w:rPr>
          <w:iCs/>
        </w:rPr>
        <w:t xml:space="preserve">настройка </w:t>
      </w:r>
      <w:proofErr w:type="spellStart"/>
      <w:r w:rsidRPr="00193337">
        <w:rPr>
          <w:iCs/>
        </w:rPr>
        <w:t>пинов</w:t>
      </w:r>
      <w:proofErr w:type="spellEnd"/>
      <w:r w:rsidRPr="00193337">
        <w:rPr>
          <w:iCs/>
        </w:rPr>
        <w:t xml:space="preserve"> на работу с </w:t>
      </w:r>
      <w:proofErr w:type="spellStart"/>
      <w:r w:rsidRPr="00193337">
        <w:rPr>
          <w:iCs/>
        </w:rPr>
        <w:t>ECAN</w:t>
      </w:r>
      <w:r w:rsidR="005D565E">
        <w:rPr>
          <w:iCs/>
        </w:rPr>
        <w:t>2</w:t>
      </w:r>
      <w:proofErr w:type="spellEnd"/>
      <w:r w:rsidRPr="00DE39A5">
        <w:rPr>
          <w:color w:val="000000"/>
        </w:rPr>
        <w:t>;</w:t>
      </w:r>
    </w:p>
    <w:p w14:paraId="145483F1" w14:textId="77777777" w:rsidR="005D565E" w:rsidRDefault="005D565E" w:rsidP="00111115">
      <w:pPr>
        <w:pStyle w:val="a"/>
        <w:rPr>
          <w:i/>
        </w:rPr>
      </w:pPr>
      <w:proofErr w:type="spellStart"/>
      <w:r w:rsidRPr="00B72EDB">
        <w:rPr>
          <w:rStyle w:val="affffff3"/>
        </w:rPr>
        <w:t>EcanAck</w:t>
      </w:r>
      <w:proofErr w:type="spellEnd"/>
      <w:r w:rsidRPr="003405B6">
        <w:rPr>
          <w:rStyle w:val="affffff3"/>
          <w:lang w:val="ru-RU"/>
        </w:rPr>
        <w:t>_</w:t>
      </w:r>
      <w:proofErr w:type="spellStart"/>
      <w:r w:rsidRPr="00B72EDB">
        <w:rPr>
          <w:rStyle w:val="affffff3"/>
        </w:rPr>
        <w:t>driverPIC</w:t>
      </w:r>
      <w:proofErr w:type="spellEnd"/>
      <w:r w:rsidRPr="003405B6">
        <w:rPr>
          <w:rStyle w:val="affffff3"/>
          <w:lang w:val="ru-RU"/>
        </w:rPr>
        <w:t>33</w:t>
      </w:r>
      <w:r w:rsidRPr="0049516C">
        <w:t xml:space="preserve"> – </w:t>
      </w:r>
      <w:r>
        <w:rPr>
          <w:color w:val="000000"/>
        </w:rPr>
        <w:t xml:space="preserve">драйвер для модуля </w:t>
      </w:r>
      <w:proofErr w:type="spellStart"/>
      <w:r>
        <w:rPr>
          <w:color w:val="000000"/>
        </w:rPr>
        <w:t>CAN</w:t>
      </w:r>
      <w:proofErr w:type="spellEnd"/>
      <w:r>
        <w:rPr>
          <w:color w:val="000000"/>
        </w:rPr>
        <w:t xml:space="preserve"> c дополнительной функцией подтверждения приема</w:t>
      </w:r>
      <w:r w:rsidRPr="00B72EDB">
        <w:rPr>
          <w:color w:val="000000"/>
        </w:rPr>
        <w:t xml:space="preserve"> по дискретным линиям</w:t>
      </w:r>
      <w:r>
        <w:rPr>
          <w:color w:val="000000"/>
        </w:rPr>
        <w:t>;</w:t>
      </w:r>
    </w:p>
    <w:p w14:paraId="0956791D" w14:textId="77777777" w:rsidR="005D565E" w:rsidRDefault="005D565E" w:rsidP="00111115">
      <w:pPr>
        <w:pStyle w:val="a"/>
        <w:rPr>
          <w:i/>
        </w:rPr>
      </w:pPr>
      <w:proofErr w:type="spellStart"/>
      <w:r w:rsidRPr="005D565E">
        <w:rPr>
          <w:i/>
        </w:rPr>
        <w:t>EcanAck_Pins</w:t>
      </w:r>
      <w:proofErr w:type="spellEnd"/>
      <w:r w:rsidRPr="0049516C">
        <w:t xml:space="preserve"> –</w:t>
      </w:r>
      <w:r>
        <w:t xml:space="preserve"> п</w:t>
      </w:r>
      <w:r w:rsidRPr="005D565E">
        <w:t xml:space="preserve">орты ввода-вывода модуля "Драйвер </w:t>
      </w:r>
      <w:proofErr w:type="spellStart"/>
      <w:r w:rsidRPr="005D565E">
        <w:t>ECAN</w:t>
      </w:r>
      <w:proofErr w:type="spellEnd"/>
      <w:r w:rsidRPr="005D565E">
        <w:t xml:space="preserve"> с подтверждением приема по дискретным линиям"</w:t>
      </w:r>
      <w:r>
        <w:t>;</w:t>
      </w:r>
    </w:p>
    <w:p w14:paraId="557108BA" w14:textId="77777777" w:rsidR="005D565E" w:rsidRPr="005D565E" w:rsidRDefault="005D565E" w:rsidP="00111115">
      <w:pPr>
        <w:pStyle w:val="a"/>
        <w:rPr>
          <w:i/>
        </w:rPr>
      </w:pPr>
      <w:proofErr w:type="spellStart"/>
      <w:r w:rsidRPr="005D565E">
        <w:rPr>
          <w:i/>
        </w:rPr>
        <w:t>Ecan_DMA</w:t>
      </w:r>
      <w:proofErr w:type="spellEnd"/>
      <w:r w:rsidRPr="0049516C">
        <w:t xml:space="preserve"> –</w:t>
      </w:r>
      <w:r>
        <w:t xml:space="preserve"> м</w:t>
      </w:r>
      <w:r w:rsidRPr="005D565E">
        <w:t xml:space="preserve">акросы для работы с прямым доступом в память устройств </w:t>
      </w:r>
      <w:proofErr w:type="spellStart"/>
      <w:r w:rsidRPr="005D565E">
        <w:t>ECAN</w:t>
      </w:r>
      <w:proofErr w:type="spellEnd"/>
      <w:r>
        <w:t>;</w:t>
      </w:r>
    </w:p>
    <w:p w14:paraId="6C68B470" w14:textId="77777777" w:rsidR="005D565E" w:rsidRPr="005D565E" w:rsidRDefault="005D565E" w:rsidP="00111115">
      <w:pPr>
        <w:pStyle w:val="a"/>
        <w:rPr>
          <w:i/>
        </w:rPr>
      </w:pPr>
      <w:proofErr w:type="spellStart"/>
      <w:r>
        <w:rPr>
          <w:rStyle w:val="affffff3"/>
        </w:rPr>
        <w:t>Ecan</w:t>
      </w:r>
      <w:proofErr w:type="spellEnd"/>
      <w:r w:rsidRPr="003405B6">
        <w:rPr>
          <w:rStyle w:val="affffff3"/>
          <w:lang w:val="ru-RU"/>
        </w:rPr>
        <w:t>_</w:t>
      </w:r>
      <w:proofErr w:type="spellStart"/>
      <w:r w:rsidRPr="00D24560">
        <w:rPr>
          <w:rStyle w:val="affffff3"/>
        </w:rPr>
        <w:t>driverPIC</w:t>
      </w:r>
      <w:proofErr w:type="spellEnd"/>
      <w:r w:rsidRPr="003405B6">
        <w:rPr>
          <w:rStyle w:val="affffff3"/>
          <w:lang w:val="ru-RU"/>
        </w:rPr>
        <w:t>33</w:t>
      </w:r>
      <w:r w:rsidRPr="00B72EDB">
        <w:t xml:space="preserve"> – </w:t>
      </w:r>
      <w:r w:rsidRPr="00243662">
        <w:rPr>
          <w:color w:val="000000"/>
        </w:rPr>
        <w:t>драйвер</w:t>
      </w:r>
      <w:r w:rsidRPr="00B72EDB">
        <w:rPr>
          <w:color w:val="000000"/>
        </w:rPr>
        <w:t xml:space="preserve"> </w:t>
      </w:r>
      <w:r w:rsidRPr="00243662">
        <w:rPr>
          <w:color w:val="000000"/>
        </w:rPr>
        <w:t>модуля</w:t>
      </w:r>
      <w:r w:rsidRPr="00B72EDB">
        <w:rPr>
          <w:color w:val="000000"/>
        </w:rPr>
        <w:t xml:space="preserve"> </w:t>
      </w:r>
      <w:proofErr w:type="spellStart"/>
      <w:r>
        <w:rPr>
          <w:color w:val="000000"/>
          <w:lang w:val="en-US"/>
        </w:rPr>
        <w:t>E</w:t>
      </w:r>
      <w:r w:rsidRPr="00243662">
        <w:rPr>
          <w:color w:val="000000"/>
          <w:lang w:val="en-US"/>
        </w:rPr>
        <w:t>CAN</w:t>
      </w:r>
      <w:proofErr w:type="spellEnd"/>
      <w:r w:rsidRPr="00B72EDB">
        <w:rPr>
          <w:color w:val="000000"/>
        </w:rPr>
        <w:t xml:space="preserve"> </w:t>
      </w:r>
      <w:r w:rsidRPr="00243662">
        <w:rPr>
          <w:color w:val="000000"/>
        </w:rPr>
        <w:t>для</w:t>
      </w:r>
      <w:r w:rsidRPr="00B72EDB">
        <w:rPr>
          <w:color w:val="000000"/>
        </w:rPr>
        <w:t xml:space="preserve"> </w:t>
      </w:r>
      <w:r w:rsidRPr="00243662">
        <w:rPr>
          <w:color w:val="000000"/>
        </w:rPr>
        <w:t>МК</w:t>
      </w:r>
      <w:r w:rsidRPr="00B72EDB">
        <w:rPr>
          <w:color w:val="000000"/>
        </w:rPr>
        <w:t xml:space="preserve"> </w:t>
      </w:r>
      <w:proofErr w:type="spellStart"/>
      <w:r>
        <w:rPr>
          <w:color w:val="000000"/>
          <w:lang w:val="en-US"/>
        </w:rPr>
        <w:t>dsPIC</w:t>
      </w:r>
      <w:proofErr w:type="spellEnd"/>
      <w:r w:rsidRPr="00B72EDB">
        <w:rPr>
          <w:color w:val="000000"/>
        </w:rPr>
        <w:t>33</w:t>
      </w:r>
      <w:r>
        <w:rPr>
          <w:color w:val="000000"/>
        </w:rPr>
        <w:t>;</w:t>
      </w:r>
    </w:p>
    <w:p w14:paraId="07DF29F9" w14:textId="77777777" w:rsidR="005D565E" w:rsidRPr="005D565E" w:rsidRDefault="005D565E" w:rsidP="00111115">
      <w:pPr>
        <w:pStyle w:val="a"/>
        <w:rPr>
          <w:i/>
          <w:lang w:val="en-US"/>
        </w:rPr>
      </w:pPr>
      <w:proofErr w:type="spellStart"/>
      <w:r w:rsidRPr="005D565E">
        <w:rPr>
          <w:i/>
          <w:lang w:val="en-US"/>
        </w:rPr>
        <w:t>Ecan_regsPIC33</w:t>
      </w:r>
      <w:proofErr w:type="spellEnd"/>
      <w:r w:rsidRPr="005D565E">
        <w:rPr>
          <w:lang w:val="en-US"/>
        </w:rPr>
        <w:t xml:space="preserve"> – </w:t>
      </w:r>
      <w:r>
        <w:t>п</w:t>
      </w:r>
      <w:r w:rsidRPr="005D565E">
        <w:t>орты</w:t>
      </w:r>
      <w:r w:rsidRPr="005D565E">
        <w:rPr>
          <w:lang w:val="en-US"/>
        </w:rPr>
        <w:t xml:space="preserve"> </w:t>
      </w:r>
      <w:r w:rsidRPr="005D565E">
        <w:t>модуля</w:t>
      </w:r>
      <w:r w:rsidRPr="005D565E">
        <w:rPr>
          <w:lang w:val="en-US"/>
        </w:rPr>
        <w:t xml:space="preserve"> </w:t>
      </w:r>
      <w:proofErr w:type="spellStart"/>
      <w:r w:rsidRPr="005D565E">
        <w:rPr>
          <w:lang w:val="en-US"/>
        </w:rPr>
        <w:t>ECAN</w:t>
      </w:r>
      <w:proofErr w:type="spellEnd"/>
      <w:r w:rsidRPr="005D565E">
        <w:rPr>
          <w:lang w:val="en-US"/>
        </w:rPr>
        <w:t>;</w:t>
      </w:r>
    </w:p>
    <w:p w14:paraId="1759DD8C" w14:textId="77777777" w:rsidR="005D565E" w:rsidRPr="00CA13EC" w:rsidRDefault="005D565E" w:rsidP="00111115">
      <w:pPr>
        <w:pStyle w:val="a"/>
        <w:rPr>
          <w:i/>
          <w:lang w:val="en-US"/>
        </w:rPr>
      </w:pPr>
      <w:proofErr w:type="spellStart"/>
      <w:r w:rsidRPr="00D24560">
        <w:rPr>
          <w:rStyle w:val="affffff3"/>
        </w:rPr>
        <w:t>Eeprom</w:t>
      </w:r>
      <w:r>
        <w:rPr>
          <w:rStyle w:val="affffff3"/>
        </w:rPr>
        <w:t>Drv</w:t>
      </w:r>
      <w:proofErr w:type="spellEnd"/>
      <w:r w:rsidRPr="00CA13EC">
        <w:rPr>
          <w:lang w:val="en-US"/>
        </w:rPr>
        <w:t xml:space="preserve"> – </w:t>
      </w:r>
      <w:r>
        <w:rPr>
          <w:color w:val="000000"/>
        </w:rPr>
        <w:t>драйвер</w:t>
      </w:r>
      <w:r w:rsidRPr="00CA13EC">
        <w:rPr>
          <w:color w:val="000000"/>
          <w:lang w:val="en-US"/>
        </w:rPr>
        <w:t xml:space="preserve"> </w:t>
      </w:r>
      <w:r>
        <w:rPr>
          <w:color w:val="000000"/>
        </w:rPr>
        <w:t>работы</w:t>
      </w:r>
      <w:r w:rsidRPr="00CA13EC">
        <w:rPr>
          <w:color w:val="000000"/>
          <w:lang w:val="en-US"/>
        </w:rPr>
        <w:t xml:space="preserve"> </w:t>
      </w:r>
      <w:r>
        <w:rPr>
          <w:color w:val="000000"/>
        </w:rPr>
        <w:t>с</w:t>
      </w:r>
      <w:r>
        <w:rPr>
          <w:color w:val="000000"/>
          <w:lang w:val="uk-UA"/>
        </w:rPr>
        <w:t xml:space="preserve"> </w:t>
      </w:r>
      <w:proofErr w:type="spellStart"/>
      <w:r>
        <w:rPr>
          <w:color w:val="000000"/>
          <w:lang w:val="uk-UA"/>
        </w:rPr>
        <w:t>внешним</w:t>
      </w:r>
      <w:proofErr w:type="spellEnd"/>
      <w:r w:rsidRPr="00CA13EC">
        <w:rPr>
          <w:color w:val="000000"/>
          <w:lang w:val="en-US"/>
        </w:rPr>
        <w:t xml:space="preserve"> </w:t>
      </w:r>
      <w:r w:rsidRPr="005D565E">
        <w:rPr>
          <w:color w:val="000000"/>
          <w:lang w:val="en-US"/>
        </w:rPr>
        <w:t>EEPROM</w:t>
      </w:r>
      <w:r w:rsidR="00CA13EC" w:rsidRPr="00CA13EC">
        <w:rPr>
          <w:lang w:val="en-US"/>
        </w:rPr>
        <w:t xml:space="preserve">, </w:t>
      </w:r>
      <w:r w:rsidR="00CA13EC">
        <w:t>МК</w:t>
      </w:r>
      <w:r w:rsidR="00CA13EC" w:rsidRPr="00CA13EC">
        <w:rPr>
          <w:lang w:val="en-US"/>
        </w:rPr>
        <w:t xml:space="preserve"> </w:t>
      </w:r>
      <w:proofErr w:type="spellStart"/>
      <w:r w:rsidR="00CA13EC" w:rsidRPr="00CA13EC">
        <w:rPr>
          <w:lang w:val="en-US"/>
        </w:rPr>
        <w:t>dsPIC33</w:t>
      </w:r>
      <w:proofErr w:type="spellEnd"/>
      <w:r w:rsidR="00802EF0" w:rsidRPr="00CA13EC">
        <w:rPr>
          <w:color w:val="000000"/>
          <w:lang w:val="en-US"/>
        </w:rPr>
        <w:t xml:space="preserve"> (</w:t>
      </w:r>
      <w:r w:rsidR="00802EF0" w:rsidRPr="00802EF0">
        <w:rPr>
          <w:color w:val="000000"/>
        </w:rPr>
        <w:t>подключение</w:t>
      </w:r>
      <w:r w:rsidR="00802EF0" w:rsidRPr="00CA13EC">
        <w:rPr>
          <w:color w:val="000000"/>
          <w:lang w:val="en-US"/>
        </w:rPr>
        <w:t xml:space="preserve"> - </w:t>
      </w:r>
      <w:r w:rsidR="00802EF0" w:rsidRPr="00802EF0">
        <w:rPr>
          <w:color w:val="000000"/>
        </w:rPr>
        <w:t>шина</w:t>
      </w:r>
      <w:r w:rsidR="00802EF0" w:rsidRPr="00CA13EC">
        <w:rPr>
          <w:color w:val="000000"/>
          <w:lang w:val="en-US"/>
        </w:rPr>
        <w:t xml:space="preserve"> </w:t>
      </w:r>
      <w:proofErr w:type="spellStart"/>
      <w:r w:rsidR="00802EF0" w:rsidRPr="00802EF0">
        <w:rPr>
          <w:color w:val="000000"/>
          <w:lang w:val="en-US"/>
        </w:rPr>
        <w:t>I</w:t>
      </w:r>
      <w:r w:rsidR="00802EF0" w:rsidRPr="00CA13EC">
        <w:rPr>
          <w:color w:val="000000"/>
          <w:lang w:val="en-US"/>
        </w:rPr>
        <w:t>2</w:t>
      </w:r>
      <w:r w:rsidR="00802EF0" w:rsidRPr="00802EF0">
        <w:rPr>
          <w:color w:val="000000"/>
          <w:lang w:val="en-US"/>
        </w:rPr>
        <w:t>C</w:t>
      </w:r>
      <w:proofErr w:type="spellEnd"/>
      <w:r w:rsidR="00802EF0" w:rsidRPr="00CA13EC">
        <w:rPr>
          <w:color w:val="000000"/>
          <w:lang w:val="en-US"/>
        </w:rPr>
        <w:t>)</w:t>
      </w:r>
      <w:r w:rsidRPr="00CA13EC">
        <w:rPr>
          <w:color w:val="000000"/>
          <w:lang w:val="en-US"/>
        </w:rPr>
        <w:t>;</w:t>
      </w:r>
    </w:p>
    <w:p w14:paraId="6D94FE27" w14:textId="77777777" w:rsidR="005D565E" w:rsidRPr="00802EF0" w:rsidRDefault="00802EF0" w:rsidP="00111115">
      <w:pPr>
        <w:pStyle w:val="a"/>
        <w:rPr>
          <w:i/>
          <w:lang w:val="en-US"/>
        </w:rPr>
      </w:pPr>
      <w:proofErr w:type="spellStart"/>
      <w:r w:rsidRPr="00802EF0">
        <w:rPr>
          <w:i/>
          <w:lang w:val="en-US"/>
        </w:rPr>
        <w:t>I2Cdrv_PIC33</w:t>
      </w:r>
      <w:proofErr w:type="spellEnd"/>
      <w:r w:rsidRPr="00802EF0">
        <w:rPr>
          <w:lang w:val="en-US"/>
        </w:rPr>
        <w:t xml:space="preserve"> – </w:t>
      </w:r>
      <w:r>
        <w:t>д</w:t>
      </w:r>
      <w:r w:rsidRPr="00802EF0">
        <w:t>райвер</w:t>
      </w:r>
      <w:r w:rsidRPr="00802EF0">
        <w:rPr>
          <w:lang w:val="en-US"/>
        </w:rPr>
        <w:t xml:space="preserve"> </w:t>
      </w:r>
      <w:r w:rsidRPr="00802EF0">
        <w:t>модуля</w:t>
      </w:r>
      <w:r w:rsidRPr="00802EF0">
        <w:rPr>
          <w:lang w:val="en-US"/>
        </w:rPr>
        <w:t xml:space="preserve"> </w:t>
      </w:r>
      <w:proofErr w:type="spellStart"/>
      <w:r w:rsidRPr="00802EF0">
        <w:rPr>
          <w:lang w:val="en-US"/>
        </w:rPr>
        <w:t>I2C</w:t>
      </w:r>
      <w:proofErr w:type="spellEnd"/>
      <w:r w:rsidRPr="00802EF0">
        <w:rPr>
          <w:lang w:val="en-US"/>
        </w:rPr>
        <w:t xml:space="preserve"> (Master) </w:t>
      </w:r>
      <w:r w:rsidRPr="00802EF0">
        <w:t>для</w:t>
      </w:r>
      <w:r w:rsidRPr="00802EF0">
        <w:rPr>
          <w:lang w:val="en-US"/>
        </w:rPr>
        <w:t xml:space="preserve"> </w:t>
      </w:r>
      <w:r w:rsidRPr="00802EF0">
        <w:t>МК</w:t>
      </w:r>
      <w:r w:rsidRPr="00802EF0">
        <w:rPr>
          <w:lang w:val="en-US"/>
        </w:rPr>
        <w:t xml:space="preserve"> </w:t>
      </w:r>
      <w:proofErr w:type="spellStart"/>
      <w:r w:rsidRPr="00802EF0">
        <w:rPr>
          <w:lang w:val="en-US"/>
        </w:rPr>
        <w:t>dsPIC33</w:t>
      </w:r>
      <w:proofErr w:type="spellEnd"/>
      <w:r w:rsidRPr="00802EF0">
        <w:rPr>
          <w:lang w:val="en-US"/>
        </w:rPr>
        <w:t>;</w:t>
      </w:r>
    </w:p>
    <w:p w14:paraId="07E70426" w14:textId="77777777" w:rsidR="00802EF0" w:rsidRDefault="00802EF0" w:rsidP="00802EF0">
      <w:pPr>
        <w:pStyle w:val="a"/>
      </w:pPr>
      <w:proofErr w:type="spellStart"/>
      <w:r w:rsidRPr="00A275D5">
        <w:rPr>
          <w:rStyle w:val="affffff3"/>
        </w:rPr>
        <w:t>iodrv</w:t>
      </w:r>
      <w:proofErr w:type="spellEnd"/>
      <w:r w:rsidRPr="00EC352A">
        <w:t xml:space="preserve"> </w:t>
      </w:r>
      <w:r w:rsidRPr="00802EF0">
        <w:rPr>
          <w:iCs/>
        </w:rPr>
        <w:t xml:space="preserve">– </w:t>
      </w:r>
      <w:r w:rsidR="00BD663F">
        <w:rPr>
          <w:iCs/>
        </w:rPr>
        <w:t>и</w:t>
      </w:r>
      <w:r w:rsidR="00BD663F" w:rsidRPr="00BD663F">
        <w:rPr>
          <w:iCs/>
        </w:rPr>
        <w:t>нтерфейсы драйверов</w:t>
      </w:r>
      <w:r w:rsidRPr="00802EF0">
        <w:rPr>
          <w:iCs/>
        </w:rPr>
        <w:t>;</w:t>
      </w:r>
    </w:p>
    <w:p w14:paraId="4496E186" w14:textId="77777777" w:rsidR="00111115" w:rsidRPr="001B7CB6" w:rsidRDefault="00111115" w:rsidP="00111115">
      <w:pPr>
        <w:pStyle w:val="a"/>
        <w:rPr>
          <w:i/>
        </w:rPr>
      </w:pPr>
      <w:proofErr w:type="spellStart"/>
      <w:r w:rsidRPr="001B7CB6">
        <w:rPr>
          <w:i/>
        </w:rPr>
        <w:t>shuntShiftGenDrv</w:t>
      </w:r>
      <w:proofErr w:type="spellEnd"/>
      <w:r>
        <w:rPr>
          <w:i/>
        </w:rPr>
        <w:t xml:space="preserve"> – </w:t>
      </w:r>
      <w:r>
        <w:t>драйвер генератора трёхфазного напряжения рабочих цепей;</w:t>
      </w:r>
    </w:p>
    <w:bookmarkEnd w:id="210"/>
    <w:p w14:paraId="6B56A29A" w14:textId="77777777" w:rsidR="00111115" w:rsidRPr="001B7CB6" w:rsidRDefault="00111115" w:rsidP="00111115">
      <w:pPr>
        <w:pStyle w:val="a"/>
        <w:rPr>
          <w:i/>
        </w:rPr>
      </w:pPr>
      <w:proofErr w:type="spellStart"/>
      <w:r w:rsidRPr="001B7CB6">
        <w:rPr>
          <w:i/>
        </w:rPr>
        <w:lastRenderedPageBreak/>
        <w:t>posDetGen_drv</w:t>
      </w:r>
      <w:proofErr w:type="spellEnd"/>
      <w:r w:rsidRPr="001B7CB6">
        <w:rPr>
          <w:i/>
        </w:rPr>
        <w:t xml:space="preserve"> – </w:t>
      </w:r>
      <w:r w:rsidRPr="001B7CB6">
        <w:t xml:space="preserve">драйвер </w:t>
      </w:r>
      <w:r w:rsidRPr="001B7CB6">
        <w:rPr>
          <w:lang w:val="uk-UA"/>
        </w:rPr>
        <w:t xml:space="preserve">генератора </w:t>
      </w:r>
      <w:proofErr w:type="spellStart"/>
      <w:r w:rsidRPr="001B7CB6">
        <w:rPr>
          <w:lang w:val="uk-UA"/>
        </w:rPr>
        <w:t>напряжени</w:t>
      </w:r>
      <w:r>
        <w:rPr>
          <w:lang w:val="uk-UA"/>
        </w:rPr>
        <w:t>я</w:t>
      </w:r>
      <w:proofErr w:type="spellEnd"/>
      <w:r w:rsidR="004B0D43">
        <w:rPr>
          <w:lang w:val="uk-UA"/>
        </w:rPr>
        <w:t xml:space="preserve"> </w:t>
      </w:r>
      <w:proofErr w:type="spellStart"/>
      <w:r w:rsidR="004B0D43">
        <w:rPr>
          <w:lang w:val="uk-UA"/>
        </w:rPr>
        <w:t>контрольны</w:t>
      </w:r>
      <w:r w:rsidRPr="001B7CB6">
        <w:rPr>
          <w:lang w:val="uk-UA"/>
        </w:rPr>
        <w:t>х</w:t>
      </w:r>
      <w:proofErr w:type="spellEnd"/>
      <w:r w:rsidRPr="001B7CB6">
        <w:rPr>
          <w:lang w:val="uk-UA"/>
        </w:rPr>
        <w:t xml:space="preserve"> </w:t>
      </w:r>
      <w:r w:rsidRPr="001B7CB6">
        <w:t>цепей;</w:t>
      </w:r>
    </w:p>
    <w:p w14:paraId="75A8CE60" w14:textId="77777777" w:rsidR="00111115" w:rsidRPr="00B72EDB" w:rsidRDefault="00111115" w:rsidP="00111115">
      <w:pPr>
        <w:pStyle w:val="a"/>
        <w:rPr>
          <w:rStyle w:val="affffff3"/>
          <w:i w:val="0"/>
        </w:rPr>
      </w:pPr>
      <w:proofErr w:type="spellStart"/>
      <w:r w:rsidRPr="00B72EDB">
        <w:rPr>
          <w:i/>
          <w:color w:val="000000"/>
          <w:lang w:val="en-US"/>
        </w:rPr>
        <w:t>I2Cdrv_PIC33</w:t>
      </w:r>
      <w:proofErr w:type="spellEnd"/>
      <w:r>
        <w:rPr>
          <w:color w:val="000000"/>
          <w:lang w:val="uk-UA"/>
        </w:rPr>
        <w:t xml:space="preserve"> - д</w:t>
      </w:r>
      <w:r w:rsidRPr="00B72EDB">
        <w:rPr>
          <w:color w:val="000000"/>
          <w:lang w:val="uk-UA"/>
        </w:rPr>
        <w:t xml:space="preserve">райвер модуля </w:t>
      </w:r>
      <w:proofErr w:type="spellStart"/>
      <w:r w:rsidRPr="00B72EDB">
        <w:rPr>
          <w:color w:val="000000"/>
          <w:lang w:val="uk-UA"/>
        </w:rPr>
        <w:t>I2C</w:t>
      </w:r>
      <w:proofErr w:type="spellEnd"/>
      <w:r w:rsidRPr="00B72EDB">
        <w:rPr>
          <w:color w:val="000000"/>
          <w:lang w:val="uk-UA"/>
        </w:rPr>
        <w:t xml:space="preserve"> (</w:t>
      </w:r>
      <w:proofErr w:type="spellStart"/>
      <w:r w:rsidRPr="00B72EDB">
        <w:rPr>
          <w:color w:val="000000"/>
          <w:lang w:val="uk-UA"/>
        </w:rPr>
        <w:t>Master</w:t>
      </w:r>
      <w:proofErr w:type="spellEnd"/>
      <w:r w:rsidRPr="00B72EDB">
        <w:rPr>
          <w:color w:val="000000"/>
          <w:lang w:val="uk-UA"/>
        </w:rPr>
        <w:t xml:space="preserve">) для МК </w:t>
      </w:r>
      <w:proofErr w:type="spellStart"/>
      <w:r w:rsidRPr="00B72EDB">
        <w:rPr>
          <w:color w:val="000000"/>
          <w:lang w:val="uk-UA"/>
        </w:rPr>
        <w:t>dsPIC33</w:t>
      </w:r>
      <w:proofErr w:type="spellEnd"/>
      <w:r>
        <w:rPr>
          <w:rStyle w:val="affffff3"/>
          <w:i w:val="0"/>
          <w:color w:val="000000"/>
          <w:lang w:val="uk-UA"/>
        </w:rPr>
        <w:t>;</w:t>
      </w:r>
    </w:p>
    <w:p w14:paraId="68023062" w14:textId="77777777" w:rsidR="00111115" w:rsidRPr="00802EF0" w:rsidRDefault="00802EF0" w:rsidP="00111115">
      <w:pPr>
        <w:pStyle w:val="a"/>
      </w:pPr>
      <w:proofErr w:type="spellStart"/>
      <w:r w:rsidRPr="007F5DC2">
        <w:rPr>
          <w:i/>
        </w:rPr>
        <w:t>IOports</w:t>
      </w:r>
      <w:proofErr w:type="spellEnd"/>
      <w:r>
        <w:rPr>
          <w:i/>
        </w:rPr>
        <w:t xml:space="preserve"> - </w:t>
      </w:r>
      <w:r w:rsidRPr="007F5DC2">
        <w:t>макросы для работы с портами ввода/вывода</w:t>
      </w:r>
      <w:r>
        <w:t>;</w:t>
      </w:r>
    </w:p>
    <w:p w14:paraId="37071504" w14:textId="77777777" w:rsidR="00111115" w:rsidRPr="00802EF0" w:rsidRDefault="00802EF0" w:rsidP="00111115">
      <w:pPr>
        <w:pStyle w:val="a"/>
        <w:rPr>
          <w:iCs/>
        </w:rPr>
      </w:pPr>
      <w:proofErr w:type="spellStart"/>
      <w:r w:rsidRPr="00A275D5">
        <w:rPr>
          <w:rStyle w:val="affffff3"/>
        </w:rPr>
        <w:t>MainRegisters</w:t>
      </w:r>
      <w:proofErr w:type="spellEnd"/>
      <w:r w:rsidRPr="00802EF0">
        <w:rPr>
          <w:iCs/>
        </w:rPr>
        <w:t xml:space="preserve"> – настройка битов конфигурации семейства </w:t>
      </w:r>
      <w:r>
        <w:rPr>
          <w:iCs/>
        </w:rPr>
        <w:t>МК</w:t>
      </w:r>
      <w:r w:rsidRPr="00802EF0">
        <w:rPr>
          <w:iCs/>
        </w:rPr>
        <w:t xml:space="preserve"> </w:t>
      </w:r>
      <w:proofErr w:type="spellStart"/>
      <w:r w:rsidRPr="00802EF0">
        <w:rPr>
          <w:iCs/>
        </w:rPr>
        <w:t>dsPIC33</w:t>
      </w:r>
      <w:proofErr w:type="spellEnd"/>
      <w:r w:rsidRPr="00802EF0">
        <w:rPr>
          <w:iCs/>
        </w:rPr>
        <w:t>;</w:t>
      </w:r>
    </w:p>
    <w:p w14:paraId="25BE0622" w14:textId="77777777" w:rsidR="00111115" w:rsidRPr="00802EF0" w:rsidRDefault="00111115" w:rsidP="00111115">
      <w:pPr>
        <w:pStyle w:val="a"/>
      </w:pPr>
      <w:proofErr w:type="spellStart"/>
      <w:r w:rsidRPr="00D24560">
        <w:rPr>
          <w:rStyle w:val="affffff3"/>
        </w:rPr>
        <w:t>relayCtrlDrv</w:t>
      </w:r>
      <w:proofErr w:type="spellEnd"/>
      <w:r w:rsidRPr="0049516C">
        <w:t xml:space="preserve"> – </w:t>
      </w:r>
      <w:r w:rsidR="004B0D43">
        <w:rPr>
          <w:lang w:val="uk-UA"/>
        </w:rPr>
        <w:t>д</w:t>
      </w:r>
      <w:proofErr w:type="spellStart"/>
      <w:r w:rsidR="004B0D43" w:rsidRPr="004B0D43">
        <w:t>райвер</w:t>
      </w:r>
      <w:proofErr w:type="spellEnd"/>
      <w:r w:rsidR="004B0D43" w:rsidRPr="004B0D43">
        <w:t xml:space="preserve"> управления реле, находящихся на модуле реле</w:t>
      </w:r>
      <w:r w:rsidR="004B0D43">
        <w:rPr>
          <w:lang w:val="uk-UA"/>
        </w:rPr>
        <w:t>.</w:t>
      </w:r>
    </w:p>
    <w:p w14:paraId="05FE0B5D" w14:textId="77777777" w:rsidR="00802EF0" w:rsidRPr="00FF5123" w:rsidRDefault="00802EF0" w:rsidP="00802EF0">
      <w:pPr>
        <w:pStyle w:val="a"/>
        <w:rPr>
          <w:i/>
        </w:rPr>
      </w:pPr>
      <w:proofErr w:type="spellStart"/>
      <w:r w:rsidRPr="00A275D5">
        <w:rPr>
          <w:i/>
        </w:rPr>
        <w:t>turnOffdsPIC33</w:t>
      </w:r>
      <w:proofErr w:type="spellEnd"/>
      <w:r w:rsidR="00044176" w:rsidRPr="00FF5123">
        <w:rPr>
          <w:i/>
        </w:rPr>
        <w:t xml:space="preserve"> – </w:t>
      </w:r>
      <w:r w:rsidRPr="00FF5123">
        <w:t xml:space="preserve">отключение периферии МК </w:t>
      </w:r>
      <w:proofErr w:type="spellStart"/>
      <w:r w:rsidRPr="00FF5123">
        <w:rPr>
          <w:lang w:val="en-US"/>
        </w:rPr>
        <w:t>dsPIC</w:t>
      </w:r>
      <w:proofErr w:type="spellEnd"/>
      <w:r w:rsidRPr="00FF5123">
        <w:t>33</w:t>
      </w:r>
      <w:r>
        <w:rPr>
          <w:lang w:val="uk-UA"/>
        </w:rPr>
        <w:t>;</w:t>
      </w:r>
    </w:p>
    <w:p w14:paraId="7E06AD6C" w14:textId="77777777" w:rsidR="00802EF0" w:rsidRPr="00802EF0" w:rsidRDefault="00044176" w:rsidP="00111115">
      <w:pPr>
        <w:pStyle w:val="a"/>
        <w:rPr>
          <w:i/>
          <w:iCs/>
        </w:rPr>
      </w:pPr>
      <w:proofErr w:type="spellStart"/>
      <w:r w:rsidRPr="00044176">
        <w:rPr>
          <w:i/>
          <w:iCs/>
        </w:rPr>
        <w:t>typeMK</w:t>
      </w:r>
      <w:proofErr w:type="spellEnd"/>
      <w:r w:rsidRPr="00FF5123">
        <w:rPr>
          <w:i/>
        </w:rPr>
        <w:t xml:space="preserve"> –</w:t>
      </w:r>
      <w:r>
        <w:rPr>
          <w:i/>
        </w:rPr>
        <w:t xml:space="preserve"> </w:t>
      </w:r>
      <w:r>
        <w:rPr>
          <w:iCs/>
        </w:rPr>
        <w:t>о</w:t>
      </w:r>
      <w:r w:rsidRPr="00044176">
        <w:rPr>
          <w:iCs/>
        </w:rPr>
        <w:t>пределение типа МК</w:t>
      </w:r>
      <w:r>
        <w:rPr>
          <w:iCs/>
        </w:rPr>
        <w:t>;</w:t>
      </w:r>
    </w:p>
    <w:p w14:paraId="613802BE" w14:textId="77777777" w:rsidR="00111115" w:rsidRPr="00044176" w:rsidRDefault="00111115" w:rsidP="00345BB2">
      <w:pPr>
        <w:pStyle w:val="a"/>
        <w:rPr>
          <w:i/>
        </w:rPr>
      </w:pPr>
      <w:proofErr w:type="spellStart"/>
      <w:r w:rsidRPr="00044176">
        <w:rPr>
          <w:i/>
        </w:rPr>
        <w:t>WorkWithBits</w:t>
      </w:r>
      <w:proofErr w:type="spellEnd"/>
      <w:r w:rsidRPr="00044176">
        <w:rPr>
          <w:i/>
          <w:lang w:val="uk-UA"/>
        </w:rPr>
        <w:t xml:space="preserve"> – </w:t>
      </w:r>
      <w:proofErr w:type="spellStart"/>
      <w:r w:rsidRPr="00044176">
        <w:rPr>
          <w:lang w:val="uk-UA"/>
        </w:rPr>
        <w:t>макросы</w:t>
      </w:r>
      <w:proofErr w:type="spellEnd"/>
      <w:r w:rsidRPr="00044176">
        <w:rPr>
          <w:lang w:val="uk-UA"/>
        </w:rPr>
        <w:t xml:space="preserve"> для </w:t>
      </w:r>
      <w:proofErr w:type="spellStart"/>
      <w:r w:rsidRPr="00044176">
        <w:rPr>
          <w:lang w:val="uk-UA"/>
        </w:rPr>
        <w:t>работы</w:t>
      </w:r>
      <w:proofErr w:type="spellEnd"/>
      <w:r w:rsidRPr="00044176">
        <w:rPr>
          <w:lang w:val="uk-UA"/>
        </w:rPr>
        <w:t xml:space="preserve"> с </w:t>
      </w:r>
      <w:proofErr w:type="spellStart"/>
      <w:r w:rsidRPr="00044176">
        <w:rPr>
          <w:lang w:val="uk-UA"/>
        </w:rPr>
        <w:t>битами</w:t>
      </w:r>
      <w:proofErr w:type="spellEnd"/>
      <w:r>
        <w:t>.</w:t>
      </w:r>
    </w:p>
    <w:p w14:paraId="3CCE0C43" w14:textId="77777777" w:rsidR="00111115" w:rsidRPr="004E6582" w:rsidRDefault="004E6582" w:rsidP="004E6582">
      <w:pPr>
        <w:pStyle w:val="40"/>
      </w:pPr>
      <w:r>
        <w:t xml:space="preserve">Каталог </w:t>
      </w:r>
      <w:r>
        <w:rPr>
          <w:lang w:val="en-US"/>
        </w:rPr>
        <w:t>systems</w:t>
      </w:r>
    </w:p>
    <w:p w14:paraId="47B94CFE" w14:textId="77777777" w:rsidR="004E6582" w:rsidRDefault="004E6582" w:rsidP="004E6582">
      <w:pPr>
        <w:pStyle w:val="5"/>
      </w:pPr>
      <w:r>
        <w:t>Назначение</w:t>
      </w:r>
    </w:p>
    <w:p w14:paraId="2ACB8045" w14:textId="77777777" w:rsidR="004E6582" w:rsidRDefault="004E6582" w:rsidP="004E6582">
      <w:pPr>
        <w:pStyle w:val="a5"/>
      </w:pPr>
      <w:r w:rsidRPr="004E6582">
        <w:t xml:space="preserve">Каталог </w:t>
      </w:r>
      <w:proofErr w:type="spellStart"/>
      <w:r w:rsidRPr="004E6582">
        <w:rPr>
          <w:rStyle w:val="affffff7"/>
        </w:rPr>
        <w:t>systems</w:t>
      </w:r>
      <w:proofErr w:type="spellEnd"/>
      <w:r w:rsidRPr="004E6582">
        <w:t xml:space="preserve"> содержит программные модули, которые используются компонентами ПО для их настройки в конкретном проекте.</w:t>
      </w:r>
    </w:p>
    <w:p w14:paraId="5C04A24B" w14:textId="77777777" w:rsidR="004E6582" w:rsidRDefault="004E6582" w:rsidP="004E6582">
      <w:pPr>
        <w:pStyle w:val="5"/>
      </w:pPr>
      <w:r>
        <w:t>Состав</w:t>
      </w:r>
    </w:p>
    <w:p w14:paraId="38D2FF2C" w14:textId="77777777" w:rsidR="004E6582" w:rsidRDefault="004E6582" w:rsidP="004E6582">
      <w:pPr>
        <w:pStyle w:val="affffff9"/>
      </w:pPr>
      <w:r w:rsidRPr="00BC0A95">
        <w:t xml:space="preserve">В состав </w:t>
      </w:r>
      <w:r>
        <w:t>каталога</w:t>
      </w:r>
      <w:r w:rsidRPr="00BC0A95">
        <w:t xml:space="preserve"> входят следующие модули</w:t>
      </w:r>
      <w:r>
        <w:t>:</w:t>
      </w:r>
    </w:p>
    <w:p w14:paraId="1194125B" w14:textId="77777777" w:rsidR="004510F2" w:rsidRPr="004510F2" w:rsidRDefault="004510F2" w:rsidP="004510F2">
      <w:pPr>
        <w:pStyle w:val="a"/>
        <w:rPr>
          <w:rStyle w:val="affffff3"/>
          <w:i w:val="0"/>
          <w:szCs w:val="20"/>
          <w:lang w:val="ru-RU" w:eastAsia="ru-RU"/>
        </w:rPr>
      </w:pPr>
      <w:proofErr w:type="spellStart"/>
      <w:r w:rsidRPr="007D3535">
        <w:rPr>
          <w:rStyle w:val="affffff3"/>
          <w:iCs/>
          <w:szCs w:val="20"/>
          <w:lang w:val="ru-RU" w:eastAsia="ru-RU"/>
        </w:rPr>
        <w:t>addressVarEeeprom</w:t>
      </w:r>
      <w:proofErr w:type="spellEnd"/>
      <w:r w:rsidRPr="004510F2">
        <w:t xml:space="preserve"> – адреса переменных и констант, хранящихся в </w:t>
      </w:r>
      <w:proofErr w:type="spellStart"/>
      <w:r w:rsidRPr="004510F2">
        <w:t>EEPROM</w:t>
      </w:r>
      <w:proofErr w:type="spellEnd"/>
      <w:r w:rsidRPr="004510F2">
        <w:t>;</w:t>
      </w:r>
    </w:p>
    <w:p w14:paraId="7890D897" w14:textId="77777777" w:rsidR="004510F2" w:rsidRPr="004510F2" w:rsidRDefault="004510F2" w:rsidP="004510F2">
      <w:pPr>
        <w:pStyle w:val="a"/>
      </w:pPr>
      <w:proofErr w:type="spellStart"/>
      <w:r w:rsidRPr="007D3535">
        <w:rPr>
          <w:rStyle w:val="affffff3"/>
          <w:iCs/>
          <w:szCs w:val="20"/>
          <w:lang w:val="ru-RU" w:eastAsia="ru-RU"/>
        </w:rPr>
        <w:t>AnalogInputId</w:t>
      </w:r>
      <w:proofErr w:type="spellEnd"/>
      <w:r w:rsidRPr="004510F2">
        <w:t xml:space="preserve"> –</w:t>
      </w:r>
      <w:r w:rsidR="007D3535" w:rsidRPr="007D3535">
        <w:t xml:space="preserve"> </w:t>
      </w:r>
      <w:r w:rsidRPr="004510F2">
        <w:t>идентификатор</w:t>
      </w:r>
      <w:r w:rsidR="007D3535">
        <w:t>ы</w:t>
      </w:r>
      <w:r w:rsidRPr="004510F2">
        <w:t xml:space="preserve"> входных аналоговых сигналов;</w:t>
      </w:r>
    </w:p>
    <w:p w14:paraId="67D20726" w14:textId="77777777" w:rsidR="004510F2" w:rsidRPr="004510F2" w:rsidRDefault="004510F2" w:rsidP="004510F2">
      <w:pPr>
        <w:pStyle w:val="a"/>
      </w:pPr>
      <w:proofErr w:type="spellStart"/>
      <w:r w:rsidRPr="007D3535">
        <w:rPr>
          <w:i/>
          <w:iCs/>
        </w:rPr>
        <w:t>asserts</w:t>
      </w:r>
      <w:proofErr w:type="spellEnd"/>
      <w:r w:rsidRPr="004510F2">
        <w:t xml:space="preserve"> – управляемые утверждения;</w:t>
      </w:r>
    </w:p>
    <w:p w14:paraId="7F692507" w14:textId="77777777" w:rsidR="004510F2" w:rsidRPr="004510F2" w:rsidRDefault="004510F2" w:rsidP="004510F2">
      <w:pPr>
        <w:pStyle w:val="a"/>
      </w:pPr>
      <w:bookmarkStart w:id="211" w:name="_Hlk519063860"/>
      <w:proofErr w:type="spellStart"/>
      <w:r w:rsidRPr="007D3535">
        <w:rPr>
          <w:rStyle w:val="affffff3"/>
          <w:iCs/>
          <w:szCs w:val="20"/>
          <w:lang w:val="ru-RU" w:eastAsia="ru-RU"/>
        </w:rPr>
        <w:t>asserts_ex</w:t>
      </w:r>
      <w:proofErr w:type="spellEnd"/>
      <w:r w:rsidRPr="004510F2">
        <w:rPr>
          <w:rStyle w:val="affffff3"/>
          <w:i w:val="0"/>
          <w:szCs w:val="20"/>
          <w:lang w:val="ru-RU" w:eastAsia="ru-RU"/>
        </w:rPr>
        <w:t xml:space="preserve"> </w:t>
      </w:r>
      <w:r w:rsidRPr="004510F2">
        <w:t>– расширенные утверждения;</w:t>
      </w:r>
      <w:bookmarkEnd w:id="211"/>
    </w:p>
    <w:p w14:paraId="7FBE70C7" w14:textId="77777777" w:rsidR="004510F2" w:rsidRPr="004510F2" w:rsidRDefault="004510F2" w:rsidP="004510F2">
      <w:pPr>
        <w:pStyle w:val="a"/>
      </w:pPr>
      <w:proofErr w:type="spellStart"/>
      <w:r w:rsidRPr="007D3535">
        <w:rPr>
          <w:rStyle w:val="affffff3"/>
          <w:iCs/>
          <w:szCs w:val="20"/>
          <w:lang w:val="ru-RU" w:eastAsia="ru-RU"/>
        </w:rPr>
        <w:t>defCompil</w:t>
      </w:r>
      <w:proofErr w:type="spellEnd"/>
      <w:r w:rsidRPr="004510F2">
        <w:t xml:space="preserve"> – определение</w:t>
      </w:r>
      <w:r w:rsidR="00616449">
        <w:t xml:space="preserve"> условий</w:t>
      </w:r>
      <w:r w:rsidRPr="004510F2">
        <w:t xml:space="preserve"> компилятора;</w:t>
      </w:r>
    </w:p>
    <w:p w14:paraId="47F99095" w14:textId="77777777" w:rsidR="004510F2" w:rsidRPr="004510F2" w:rsidRDefault="004510F2" w:rsidP="004510F2">
      <w:pPr>
        <w:pStyle w:val="a"/>
      </w:pPr>
      <w:proofErr w:type="spellStart"/>
      <w:r w:rsidRPr="007D3535">
        <w:rPr>
          <w:i/>
          <w:iCs/>
        </w:rPr>
        <w:t>InterChannelId</w:t>
      </w:r>
      <w:proofErr w:type="spellEnd"/>
      <w:r w:rsidRPr="004510F2">
        <w:t xml:space="preserve"> –</w:t>
      </w:r>
      <w:r w:rsidR="007D3535">
        <w:t xml:space="preserve"> </w:t>
      </w:r>
      <w:r w:rsidRPr="004510F2">
        <w:t>идентификатор</w:t>
      </w:r>
      <w:r w:rsidR="007D3535">
        <w:t>ы</w:t>
      </w:r>
      <w:r w:rsidRPr="004510F2">
        <w:t xml:space="preserve"> параметров </w:t>
      </w:r>
      <w:r w:rsidR="007D3535" w:rsidRPr="007D3535">
        <w:t>межпроцессорного</w:t>
      </w:r>
      <w:r w:rsidR="007D3535">
        <w:t xml:space="preserve"> </w:t>
      </w:r>
      <w:r w:rsidRPr="004510F2">
        <w:t>обмена;</w:t>
      </w:r>
    </w:p>
    <w:p w14:paraId="4C2C7B92" w14:textId="77777777" w:rsidR="007D3535" w:rsidRPr="007D3535" w:rsidRDefault="007D3535" w:rsidP="004510F2">
      <w:pPr>
        <w:pStyle w:val="a"/>
        <w:rPr>
          <w:i/>
          <w:iCs/>
        </w:rPr>
      </w:pPr>
      <w:proofErr w:type="spellStart"/>
      <w:r w:rsidRPr="007D3535">
        <w:rPr>
          <w:i/>
          <w:iCs/>
        </w:rPr>
        <w:t>nameHex</w:t>
      </w:r>
      <w:proofErr w:type="spellEnd"/>
      <w:r w:rsidRPr="004510F2">
        <w:t xml:space="preserve"> –</w:t>
      </w:r>
      <w:r>
        <w:t xml:space="preserve"> и</w:t>
      </w:r>
      <w:r w:rsidRPr="007D3535">
        <w:t>мя прибора</w:t>
      </w:r>
      <w:r>
        <w:t>;</w:t>
      </w:r>
    </w:p>
    <w:p w14:paraId="618D68E7" w14:textId="77777777" w:rsidR="007D3535" w:rsidRPr="007D3535" w:rsidRDefault="007D3535" w:rsidP="004510F2">
      <w:pPr>
        <w:pStyle w:val="a"/>
        <w:rPr>
          <w:i/>
          <w:iCs/>
          <w:lang w:val="en-US"/>
        </w:rPr>
      </w:pPr>
      <w:proofErr w:type="spellStart"/>
      <w:r w:rsidRPr="007D3535">
        <w:rPr>
          <w:i/>
          <w:iCs/>
          <w:lang w:val="en-US"/>
        </w:rPr>
        <w:t>ProtectionState_codes</w:t>
      </w:r>
      <w:proofErr w:type="spellEnd"/>
      <w:r w:rsidRPr="007D3535">
        <w:rPr>
          <w:i/>
          <w:iCs/>
          <w:lang w:val="en-US"/>
        </w:rPr>
        <w:t xml:space="preserve"> </w:t>
      </w:r>
      <w:r w:rsidRPr="007D3535">
        <w:rPr>
          <w:lang w:val="en-US"/>
        </w:rPr>
        <w:t xml:space="preserve">– </w:t>
      </w:r>
      <w:r>
        <w:t>к</w:t>
      </w:r>
      <w:r w:rsidRPr="007D3535">
        <w:t>оды</w:t>
      </w:r>
      <w:r w:rsidRPr="007D3535">
        <w:rPr>
          <w:lang w:val="en-US"/>
        </w:rPr>
        <w:t xml:space="preserve"> </w:t>
      </w:r>
      <w:r w:rsidRPr="007D3535">
        <w:t>отказов</w:t>
      </w:r>
      <w:r w:rsidRPr="007D3535">
        <w:rPr>
          <w:lang w:val="en-US"/>
        </w:rPr>
        <w:t xml:space="preserve"> </w:t>
      </w:r>
      <w:proofErr w:type="spellStart"/>
      <w:r w:rsidRPr="007D3535">
        <w:t>ОКПС</w:t>
      </w:r>
      <w:proofErr w:type="spellEnd"/>
      <w:r w:rsidRPr="007D3535">
        <w:rPr>
          <w:lang w:val="en-US"/>
        </w:rPr>
        <w:t>-</w:t>
      </w:r>
      <w:r w:rsidRPr="007D3535">
        <w:t>Е</w:t>
      </w:r>
      <w:r w:rsidRPr="007D3535">
        <w:rPr>
          <w:lang w:val="en-US"/>
        </w:rPr>
        <w:t>-</w:t>
      </w:r>
      <w:r w:rsidRPr="007D3535">
        <w:t>К</w:t>
      </w:r>
      <w:r w:rsidRPr="007D3535">
        <w:rPr>
          <w:lang w:val="en-US"/>
        </w:rPr>
        <w:t>;</w:t>
      </w:r>
    </w:p>
    <w:p w14:paraId="08FE5018" w14:textId="77777777" w:rsidR="007D3535" w:rsidRPr="00A60A0A" w:rsidRDefault="007D3535" w:rsidP="004510F2">
      <w:pPr>
        <w:pStyle w:val="a"/>
        <w:rPr>
          <w:i/>
          <w:iCs/>
        </w:rPr>
      </w:pPr>
      <w:r w:rsidRPr="007D3535">
        <w:rPr>
          <w:i/>
          <w:iCs/>
          <w:lang w:val="en-US"/>
        </w:rPr>
        <w:t>version</w:t>
      </w:r>
      <w:r w:rsidRPr="00A60A0A">
        <w:rPr>
          <w:i/>
          <w:iCs/>
        </w:rPr>
        <w:t xml:space="preserve"> </w:t>
      </w:r>
      <w:r w:rsidRPr="00A60A0A">
        <w:t>–</w:t>
      </w:r>
      <w:r>
        <w:t xml:space="preserve"> </w:t>
      </w:r>
      <w:r w:rsidR="00A60A0A">
        <w:t>версия и дата сборки ПО.</w:t>
      </w:r>
    </w:p>
    <w:p w14:paraId="1F536AF5" w14:textId="77777777" w:rsidR="004E6582" w:rsidRPr="004E6582" w:rsidRDefault="004E6582" w:rsidP="004E6582">
      <w:pPr>
        <w:pStyle w:val="40"/>
      </w:pPr>
      <w:r>
        <w:lastRenderedPageBreak/>
        <w:t xml:space="preserve">Каталог </w:t>
      </w:r>
      <w:r>
        <w:rPr>
          <w:lang w:val="en-US"/>
        </w:rPr>
        <w:t>Utility</w:t>
      </w:r>
    </w:p>
    <w:p w14:paraId="5E3B025B" w14:textId="77777777" w:rsidR="004E6582" w:rsidRDefault="004E6582" w:rsidP="004E6582">
      <w:pPr>
        <w:pStyle w:val="5"/>
      </w:pPr>
      <w:r>
        <w:t>Назначение</w:t>
      </w:r>
    </w:p>
    <w:p w14:paraId="18D65698" w14:textId="77777777" w:rsidR="004510F2" w:rsidRDefault="004510F2" w:rsidP="004510F2">
      <w:pPr>
        <w:pStyle w:val="a5"/>
      </w:pPr>
      <w:r w:rsidRPr="004510F2">
        <w:t xml:space="preserve">Каталог </w:t>
      </w:r>
      <w:proofErr w:type="spellStart"/>
      <w:r w:rsidRPr="004510F2">
        <w:rPr>
          <w:rStyle w:val="affffff7"/>
        </w:rPr>
        <w:t>Utility</w:t>
      </w:r>
      <w:proofErr w:type="spellEnd"/>
      <w:r w:rsidRPr="004510F2">
        <w:t xml:space="preserve"> содержит программные модули, которые выполняют задачи общего назначения и не являются фундаментальными с точки зрения построения ПО.</w:t>
      </w:r>
    </w:p>
    <w:p w14:paraId="71C4D085" w14:textId="77777777" w:rsidR="004E6582" w:rsidRDefault="004E6582" w:rsidP="004E6582">
      <w:pPr>
        <w:pStyle w:val="5"/>
      </w:pPr>
      <w:r>
        <w:t>Состав</w:t>
      </w:r>
    </w:p>
    <w:p w14:paraId="26806D36" w14:textId="77777777" w:rsidR="004510F2" w:rsidRDefault="004510F2" w:rsidP="004510F2">
      <w:pPr>
        <w:pStyle w:val="affffff9"/>
      </w:pPr>
      <w:r w:rsidRPr="00BC0A95">
        <w:t xml:space="preserve">В состав </w:t>
      </w:r>
      <w:r>
        <w:t>каталога</w:t>
      </w:r>
      <w:r w:rsidRPr="00BC0A95">
        <w:t xml:space="preserve"> входят следующие модули</w:t>
      </w:r>
      <w:r>
        <w:t>:</w:t>
      </w:r>
    </w:p>
    <w:p w14:paraId="27EA83DD" w14:textId="77777777" w:rsidR="004510F2" w:rsidRPr="00FA0FA1" w:rsidRDefault="004510F2" w:rsidP="004510F2">
      <w:pPr>
        <w:pStyle w:val="a"/>
      </w:pPr>
      <w:proofErr w:type="spellStart"/>
      <w:r w:rsidRPr="00795237">
        <w:rPr>
          <w:i/>
          <w:iCs/>
        </w:rPr>
        <w:t>CopySwap</w:t>
      </w:r>
      <w:proofErr w:type="spellEnd"/>
      <w:r w:rsidRPr="00FA0FA1">
        <w:t xml:space="preserve"> </w:t>
      </w:r>
      <w:r w:rsidRPr="00FA0FA1">
        <w:rPr>
          <w:iCs/>
        </w:rPr>
        <w:t xml:space="preserve">– </w:t>
      </w:r>
      <w:r w:rsidRPr="00FA0FA1">
        <w:t>копирование массива с переменой байт;</w:t>
      </w:r>
    </w:p>
    <w:p w14:paraId="6AD1878E" w14:textId="77777777" w:rsidR="004510F2" w:rsidRPr="00FA0FA1" w:rsidRDefault="004510F2" w:rsidP="004510F2">
      <w:pPr>
        <w:pStyle w:val="a"/>
      </w:pPr>
      <w:proofErr w:type="spellStart"/>
      <w:r w:rsidRPr="00795237">
        <w:rPr>
          <w:i/>
          <w:iCs/>
        </w:rPr>
        <w:t>SqrtTOpt</w:t>
      </w:r>
      <w:proofErr w:type="spellEnd"/>
      <w:r w:rsidRPr="00FA0FA1">
        <w:t xml:space="preserve"> </w:t>
      </w:r>
      <w:r w:rsidRPr="00FA0FA1">
        <w:rPr>
          <w:iCs/>
        </w:rPr>
        <w:t xml:space="preserve">– </w:t>
      </w:r>
      <w:r w:rsidRPr="00FA0FA1">
        <w:t>вычисление квадратного корня;</w:t>
      </w:r>
    </w:p>
    <w:p w14:paraId="034A3D5D" w14:textId="77777777" w:rsidR="004510F2" w:rsidRDefault="004510F2" w:rsidP="004510F2">
      <w:pPr>
        <w:pStyle w:val="a"/>
      </w:pPr>
      <w:proofErr w:type="spellStart"/>
      <w:r w:rsidRPr="00795237">
        <w:rPr>
          <w:i/>
          <w:iCs/>
        </w:rPr>
        <w:t>wait</w:t>
      </w:r>
      <w:proofErr w:type="spellEnd"/>
      <w:r w:rsidRPr="00FA0FA1">
        <w:t xml:space="preserve"> – функции программных задержек.</w:t>
      </w:r>
    </w:p>
    <w:p w14:paraId="5220C61E" w14:textId="77777777" w:rsidR="004510F2" w:rsidRPr="00686511" w:rsidRDefault="00686511" w:rsidP="004510F2">
      <w:pPr>
        <w:pStyle w:val="1"/>
      </w:pPr>
      <w:bookmarkStart w:id="212" w:name="_Toc22564676"/>
      <w:bookmarkStart w:id="213" w:name="_Toc40688975"/>
      <w:r w:rsidRPr="00686511">
        <w:rPr>
          <w:rFonts w:eastAsia="Times New Roman"/>
          <w:bCs w:val="0"/>
          <w:noProof/>
          <w:kern w:val="0"/>
          <w:lang w:eastAsia="ru-RU"/>
        </w:rPr>
        <w:lastRenderedPageBreak/>
        <w:t xml:space="preserve">Обеспечение безопасности в </w:t>
      </w:r>
      <w:bookmarkEnd w:id="212"/>
      <w:r>
        <w:rPr>
          <w:rFonts w:eastAsia="Times New Roman"/>
          <w:bCs w:val="0"/>
          <w:noProof/>
          <w:kern w:val="0"/>
          <w:lang w:eastAsia="ru-RU"/>
        </w:rPr>
        <w:t>ПО</w:t>
      </w:r>
      <w:bookmarkEnd w:id="213"/>
    </w:p>
    <w:p w14:paraId="4E5D429E" w14:textId="77777777" w:rsidR="00686511" w:rsidRPr="003C48B1" w:rsidRDefault="00686511" w:rsidP="00686511">
      <w:pPr>
        <w:pStyle w:val="a5"/>
      </w:pPr>
      <w:r w:rsidRPr="003C48B1">
        <w:t>Компоненты ПО обеспечивают реализацию функций безопасности, изложенных в 3.2.3 документа «</w:t>
      </w:r>
      <w:r w:rsidR="00307C4B" w:rsidRPr="00307C4B">
        <w:t xml:space="preserve">Объектный контроллер привода стрелки. </w:t>
      </w:r>
      <w:proofErr w:type="spellStart"/>
      <w:r w:rsidR="00307C4B" w:rsidRPr="00307C4B">
        <w:t>ОКПС</w:t>
      </w:r>
      <w:proofErr w:type="spellEnd"/>
      <w:r w:rsidR="00307C4B" w:rsidRPr="00307C4B">
        <w:t xml:space="preserve">-Е-К. Функциональные требования к ПО </w:t>
      </w:r>
      <w:proofErr w:type="spellStart"/>
      <w:proofErr w:type="gramStart"/>
      <w:r w:rsidR="00307C4B" w:rsidRPr="00307C4B">
        <w:t>ЕИУС.хххххх.ххх</w:t>
      </w:r>
      <w:proofErr w:type="spellEnd"/>
      <w:proofErr w:type="gramEnd"/>
      <w:r w:rsidR="00307C4B" w:rsidRPr="00307C4B">
        <w:t xml:space="preserve"> 01 90 01 01</w:t>
      </w:r>
      <w:r w:rsidRPr="003C48B1">
        <w:t>»</w:t>
      </w:r>
    </w:p>
    <w:p w14:paraId="6AD19072" w14:textId="77777777" w:rsidR="00686511" w:rsidRPr="003C48B1" w:rsidRDefault="00686511" w:rsidP="00686511">
      <w:pPr>
        <w:pStyle w:val="a5"/>
      </w:pPr>
      <w:r w:rsidRPr="003C48B1">
        <w:t xml:space="preserve">При возникновении внешних неблагоприятных условий прибор переходит в </w:t>
      </w:r>
      <w:proofErr w:type="spellStart"/>
      <w:r w:rsidRPr="003C48B1">
        <w:t>БС</w:t>
      </w:r>
      <w:proofErr w:type="spellEnd"/>
      <w:r w:rsidRPr="003C48B1">
        <w:t xml:space="preserve"> (см. таблицу 2).</w:t>
      </w:r>
    </w:p>
    <w:p w14:paraId="049F5895" w14:textId="77777777" w:rsidR="00686511" w:rsidRPr="003C48B1" w:rsidRDefault="00686511" w:rsidP="00686511">
      <w:pPr>
        <w:pStyle w:val="a5"/>
      </w:pPr>
      <w:r w:rsidRPr="003C48B1">
        <w:t xml:space="preserve">В ходе работы прибор выполняет самодиагностику состояния и переход в </w:t>
      </w:r>
      <w:proofErr w:type="spellStart"/>
      <w:r w:rsidRPr="003C48B1">
        <w:t>ЗС</w:t>
      </w:r>
      <w:proofErr w:type="spellEnd"/>
      <w:r w:rsidRPr="003C48B1">
        <w:t xml:space="preserve"> в случае обнаружения аппаратных или программных отказов (см. таблицу 3).</w:t>
      </w:r>
    </w:p>
    <w:p w14:paraId="701606A5" w14:textId="77777777" w:rsidR="00686511" w:rsidRPr="003C48B1" w:rsidRDefault="00686511" w:rsidP="00686511">
      <w:pPr>
        <w:pStyle w:val="a5"/>
      </w:pPr>
      <w:r w:rsidRPr="003C48B1">
        <w:t>При реализации функции межканальной синхронизация работы программ по данным выполняется обмен данными в соответствии с таблицей 4.</w:t>
      </w:r>
    </w:p>
    <w:p w14:paraId="1809E2D4" w14:textId="77777777" w:rsidR="00686511" w:rsidRPr="003C48B1" w:rsidRDefault="00686511" w:rsidP="00686511">
      <w:pPr>
        <w:pStyle w:val="a5"/>
        <w:tabs>
          <w:tab w:val="left" w:pos="1134"/>
        </w:tabs>
        <w:ind w:left="709" w:firstLine="0"/>
        <w:sectPr w:rsidR="00686511" w:rsidRPr="003C48B1" w:rsidSect="00686511">
          <w:pgSz w:w="11907" w:h="16840" w:code="9"/>
          <w:pgMar w:top="1134" w:right="851" w:bottom="1134" w:left="1701" w:header="567" w:footer="567" w:gutter="0"/>
          <w:cols w:space="720"/>
          <w:titlePg/>
          <w:docGrid w:linePitch="381"/>
        </w:sectPr>
      </w:pPr>
    </w:p>
    <w:p w14:paraId="4E4F8E4B" w14:textId="77777777" w:rsidR="00686511" w:rsidRPr="003C48B1" w:rsidRDefault="00686511" w:rsidP="00A36C92">
      <w:pPr>
        <w:pStyle w:val="afff9"/>
      </w:pPr>
      <w:bookmarkStart w:id="214" w:name="_Ref29998411"/>
      <w:bookmarkStart w:id="215" w:name="_Ref29998404"/>
      <w:r w:rsidRPr="003C48B1">
        <w:lastRenderedPageBreak/>
        <w:t xml:space="preserve">Таблица </w:t>
      </w:r>
      <w:bookmarkEnd w:id="214"/>
      <w:r w:rsidRPr="003C48B1">
        <w:t xml:space="preserve">1 </w:t>
      </w:r>
      <w:bookmarkStart w:id="216" w:name="_Ref29998395"/>
      <w:r w:rsidRPr="003C48B1">
        <w:t>– Функции безопасности ПО и компоненты верхнего уровня, обеспечивающие их выполнение</w:t>
      </w:r>
      <w:bookmarkEnd w:id="215"/>
      <w:bookmarkEnd w:id="216"/>
    </w:p>
    <w:tbl>
      <w:tblPr>
        <w:tblStyle w:val="aff3"/>
        <w:tblW w:w="14379" w:type="dxa"/>
        <w:jc w:val="center"/>
        <w:tblLayout w:type="fixed"/>
        <w:tblLook w:val="04A0" w:firstRow="1" w:lastRow="0" w:firstColumn="1" w:lastColumn="0" w:noHBand="0" w:noVBand="1"/>
      </w:tblPr>
      <w:tblGrid>
        <w:gridCol w:w="841"/>
        <w:gridCol w:w="8821"/>
        <w:gridCol w:w="2207"/>
        <w:gridCol w:w="2502"/>
        <w:gridCol w:w="8"/>
      </w:tblGrid>
      <w:tr w:rsidR="00686511" w:rsidRPr="003C48B1" w14:paraId="0F8D8DD9" w14:textId="77777777" w:rsidTr="0095187A">
        <w:trPr>
          <w:gridAfter w:val="1"/>
          <w:wAfter w:w="8" w:type="dxa"/>
          <w:tblHeader/>
          <w:jc w:val="center"/>
        </w:trPr>
        <w:tc>
          <w:tcPr>
            <w:tcW w:w="846" w:type="dxa"/>
            <w:vAlign w:val="center"/>
          </w:tcPr>
          <w:p w14:paraId="5D12C4B0" w14:textId="77777777" w:rsidR="00686511" w:rsidRPr="003C48B1" w:rsidRDefault="00686511" w:rsidP="00686511">
            <w:pPr>
              <w:jc w:val="center"/>
              <w:rPr>
                <w:b/>
                <w:sz w:val="24"/>
                <w:szCs w:val="24"/>
              </w:rPr>
            </w:pPr>
            <w:r w:rsidRPr="003C48B1">
              <w:rPr>
                <w:b/>
                <w:sz w:val="24"/>
                <w:szCs w:val="24"/>
              </w:rPr>
              <w:t>№</w:t>
            </w:r>
          </w:p>
        </w:tc>
        <w:tc>
          <w:tcPr>
            <w:tcW w:w="8900" w:type="dxa"/>
            <w:vAlign w:val="center"/>
          </w:tcPr>
          <w:p w14:paraId="34106DED" w14:textId="77777777" w:rsidR="00686511" w:rsidRPr="003C48B1" w:rsidRDefault="00686511" w:rsidP="00686511">
            <w:pPr>
              <w:jc w:val="center"/>
              <w:rPr>
                <w:b/>
                <w:sz w:val="24"/>
                <w:szCs w:val="24"/>
              </w:rPr>
            </w:pPr>
            <w:r w:rsidRPr="003C48B1">
              <w:rPr>
                <w:b/>
                <w:sz w:val="24"/>
                <w:szCs w:val="24"/>
              </w:rPr>
              <w:t>Функция безопасности</w:t>
            </w:r>
          </w:p>
          <w:p w14:paraId="7555FCB4" w14:textId="77777777" w:rsidR="00686511" w:rsidRPr="003C48B1" w:rsidRDefault="00686511" w:rsidP="00686511">
            <w:pPr>
              <w:jc w:val="center"/>
              <w:rPr>
                <w:b/>
                <w:sz w:val="24"/>
                <w:szCs w:val="24"/>
              </w:rPr>
            </w:pPr>
            <w:r w:rsidRPr="003C48B1">
              <w:rPr>
                <w:b/>
                <w:sz w:val="24"/>
                <w:szCs w:val="24"/>
              </w:rPr>
              <w:t>(см. 3.2.3 Функциональных требований к ПО)</w:t>
            </w:r>
          </w:p>
        </w:tc>
        <w:tc>
          <w:tcPr>
            <w:tcW w:w="2225" w:type="dxa"/>
            <w:vAlign w:val="center"/>
          </w:tcPr>
          <w:p w14:paraId="7ECC7CE6" w14:textId="77777777" w:rsidR="00686511" w:rsidRPr="003C48B1" w:rsidRDefault="00686511" w:rsidP="00686511">
            <w:pPr>
              <w:jc w:val="center"/>
              <w:rPr>
                <w:b/>
                <w:sz w:val="24"/>
                <w:szCs w:val="24"/>
              </w:rPr>
            </w:pPr>
            <w:r w:rsidRPr="003C48B1">
              <w:rPr>
                <w:b/>
                <w:sz w:val="24"/>
                <w:szCs w:val="24"/>
              </w:rPr>
              <w:t>Компонент ПО</w:t>
            </w:r>
          </w:p>
        </w:tc>
        <w:tc>
          <w:tcPr>
            <w:tcW w:w="2523" w:type="dxa"/>
            <w:vAlign w:val="center"/>
          </w:tcPr>
          <w:p w14:paraId="05E078F9" w14:textId="77777777" w:rsidR="00686511" w:rsidRPr="003C48B1" w:rsidRDefault="00686511" w:rsidP="00686511">
            <w:pPr>
              <w:jc w:val="center"/>
              <w:rPr>
                <w:b/>
                <w:sz w:val="24"/>
                <w:szCs w:val="24"/>
              </w:rPr>
            </w:pPr>
            <w:r w:rsidRPr="003C48B1">
              <w:rPr>
                <w:b/>
                <w:sz w:val="24"/>
                <w:szCs w:val="24"/>
              </w:rPr>
              <w:t>Модуль ПО</w:t>
            </w:r>
          </w:p>
        </w:tc>
      </w:tr>
      <w:tr w:rsidR="00686511" w:rsidRPr="003C48B1" w14:paraId="4251B2DB" w14:textId="77777777" w:rsidTr="0095187A">
        <w:trPr>
          <w:gridAfter w:val="1"/>
          <w:wAfter w:w="8" w:type="dxa"/>
          <w:trHeight w:val="603"/>
          <w:jc w:val="center"/>
        </w:trPr>
        <w:tc>
          <w:tcPr>
            <w:tcW w:w="846" w:type="dxa"/>
            <w:vAlign w:val="center"/>
          </w:tcPr>
          <w:p w14:paraId="448789CF" w14:textId="77777777" w:rsidR="00686511" w:rsidRPr="003C48B1" w:rsidRDefault="00686511" w:rsidP="00F42F9B">
            <w:pPr>
              <w:pStyle w:val="affd"/>
              <w:numPr>
                <w:ilvl w:val="0"/>
                <w:numId w:val="44"/>
              </w:numPr>
              <w:tabs>
                <w:tab w:val="left" w:pos="306"/>
              </w:tabs>
              <w:spacing w:line="276" w:lineRule="auto"/>
              <w:ind w:left="22" w:firstLine="7"/>
              <w:jc w:val="both"/>
            </w:pPr>
          </w:p>
        </w:tc>
        <w:tc>
          <w:tcPr>
            <w:tcW w:w="8900" w:type="dxa"/>
            <w:vAlign w:val="center"/>
          </w:tcPr>
          <w:p w14:paraId="1EBEAB15" w14:textId="77777777" w:rsidR="00686511" w:rsidRPr="003C48B1" w:rsidRDefault="00686511" w:rsidP="00686511">
            <w:pPr>
              <w:keepLines/>
              <w:spacing w:line="276" w:lineRule="auto"/>
              <w:rPr>
                <w:sz w:val="24"/>
                <w:szCs w:val="24"/>
              </w:rPr>
            </w:pPr>
            <w:r w:rsidRPr="003C48B1">
              <w:rPr>
                <w:sz w:val="24"/>
                <w:szCs w:val="24"/>
              </w:rPr>
              <w:t xml:space="preserve">Обмен по двум линиям </w:t>
            </w:r>
            <w:proofErr w:type="spellStart"/>
            <w:r w:rsidRPr="003C48B1">
              <w:rPr>
                <w:sz w:val="24"/>
                <w:szCs w:val="24"/>
              </w:rPr>
              <w:t>RS</w:t>
            </w:r>
            <w:proofErr w:type="spellEnd"/>
            <w:r w:rsidRPr="003C48B1">
              <w:rPr>
                <w:sz w:val="24"/>
                <w:szCs w:val="24"/>
              </w:rPr>
              <w:t xml:space="preserve">-422 в соответствии с Протоколом </w:t>
            </w:r>
            <w:r w:rsidRPr="003C48B1">
              <w:rPr>
                <w:sz w:val="24"/>
                <w:szCs w:val="24"/>
                <w:vertAlign w:val="superscript"/>
              </w:rPr>
              <w:t>1)</w:t>
            </w:r>
          </w:p>
        </w:tc>
        <w:tc>
          <w:tcPr>
            <w:tcW w:w="2225" w:type="dxa"/>
            <w:vAlign w:val="center"/>
          </w:tcPr>
          <w:p w14:paraId="13B61927" w14:textId="77777777" w:rsidR="00686511" w:rsidRPr="003C48B1" w:rsidRDefault="00686511" w:rsidP="00686511">
            <w:pPr>
              <w:spacing w:line="276" w:lineRule="auto"/>
              <w:jc w:val="center"/>
              <w:rPr>
                <w:sz w:val="24"/>
                <w:szCs w:val="24"/>
              </w:rPr>
            </w:pPr>
            <w:proofErr w:type="spellStart"/>
            <w:r w:rsidRPr="003C48B1">
              <w:rPr>
                <w:sz w:val="24"/>
                <w:szCs w:val="24"/>
              </w:rPr>
              <w:t>Rs422</w:t>
            </w:r>
            <w:proofErr w:type="spellEnd"/>
          </w:p>
        </w:tc>
        <w:tc>
          <w:tcPr>
            <w:tcW w:w="2523" w:type="dxa"/>
            <w:vAlign w:val="center"/>
          </w:tcPr>
          <w:p w14:paraId="4BEF9C73" w14:textId="77777777" w:rsidR="00686511" w:rsidRPr="003C48B1" w:rsidRDefault="00686511" w:rsidP="00686511">
            <w:pPr>
              <w:spacing w:line="276" w:lineRule="auto"/>
              <w:jc w:val="center"/>
              <w:rPr>
                <w:sz w:val="24"/>
                <w:szCs w:val="24"/>
              </w:rPr>
            </w:pPr>
            <w:r w:rsidRPr="003C48B1">
              <w:rPr>
                <w:sz w:val="24"/>
                <w:szCs w:val="24"/>
              </w:rPr>
              <w:t>Все модули компонента</w:t>
            </w:r>
          </w:p>
        </w:tc>
      </w:tr>
      <w:tr w:rsidR="00686511" w:rsidRPr="003C48B1" w14:paraId="4DF19FA8" w14:textId="77777777" w:rsidTr="0095187A">
        <w:trPr>
          <w:gridAfter w:val="1"/>
          <w:wAfter w:w="8" w:type="dxa"/>
          <w:jc w:val="center"/>
        </w:trPr>
        <w:tc>
          <w:tcPr>
            <w:tcW w:w="846" w:type="dxa"/>
            <w:vAlign w:val="center"/>
          </w:tcPr>
          <w:p w14:paraId="5347558C"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72A9BB77" w14:textId="77777777" w:rsidR="00686511" w:rsidRPr="003C48B1" w:rsidRDefault="00686511" w:rsidP="00686511">
            <w:pPr>
              <w:keepLines/>
              <w:spacing w:line="276" w:lineRule="auto"/>
              <w:rPr>
                <w:sz w:val="24"/>
                <w:szCs w:val="24"/>
              </w:rPr>
            </w:pPr>
            <w:r w:rsidRPr="003C48B1">
              <w:rPr>
                <w:sz w:val="24"/>
                <w:szCs w:val="24"/>
              </w:rPr>
              <w:t>Межканальная (</w:t>
            </w:r>
            <w:proofErr w:type="spellStart"/>
            <w:r w:rsidRPr="003C48B1">
              <w:rPr>
                <w:sz w:val="24"/>
                <w:szCs w:val="24"/>
              </w:rPr>
              <w:t>Master-Slave</w:t>
            </w:r>
            <w:proofErr w:type="spellEnd"/>
            <w:r w:rsidRPr="003C48B1">
              <w:rPr>
                <w:sz w:val="24"/>
                <w:szCs w:val="24"/>
              </w:rPr>
              <w:t>) синхронизация работы программ по времени</w:t>
            </w:r>
          </w:p>
        </w:tc>
        <w:tc>
          <w:tcPr>
            <w:tcW w:w="2225" w:type="dxa"/>
            <w:vAlign w:val="center"/>
          </w:tcPr>
          <w:p w14:paraId="7489BBBD" w14:textId="77777777" w:rsidR="00686511" w:rsidRPr="003C48B1" w:rsidRDefault="00686511" w:rsidP="00686511">
            <w:pPr>
              <w:spacing w:line="276" w:lineRule="auto"/>
              <w:jc w:val="center"/>
              <w:rPr>
                <w:sz w:val="24"/>
                <w:szCs w:val="24"/>
              </w:rPr>
            </w:pPr>
            <w:proofErr w:type="spellStart"/>
            <w:r w:rsidRPr="003C48B1">
              <w:rPr>
                <w:sz w:val="24"/>
                <w:szCs w:val="24"/>
              </w:rPr>
              <w:t>Main</w:t>
            </w:r>
            <w:proofErr w:type="spellEnd"/>
          </w:p>
        </w:tc>
        <w:tc>
          <w:tcPr>
            <w:tcW w:w="2523" w:type="dxa"/>
            <w:vAlign w:val="center"/>
          </w:tcPr>
          <w:p w14:paraId="62F43712" w14:textId="77777777" w:rsidR="00686511" w:rsidRPr="003C48B1" w:rsidRDefault="00686511" w:rsidP="00686511">
            <w:pPr>
              <w:spacing w:line="276" w:lineRule="auto"/>
              <w:jc w:val="center"/>
              <w:rPr>
                <w:sz w:val="24"/>
                <w:szCs w:val="24"/>
              </w:rPr>
            </w:pPr>
            <w:proofErr w:type="spellStart"/>
            <w:r w:rsidRPr="003C48B1">
              <w:rPr>
                <w:sz w:val="24"/>
                <w:szCs w:val="24"/>
              </w:rPr>
              <w:t>main</w:t>
            </w:r>
            <w:proofErr w:type="spellEnd"/>
          </w:p>
        </w:tc>
      </w:tr>
      <w:tr w:rsidR="00686511" w:rsidRPr="003C48B1" w14:paraId="2BBC337E" w14:textId="77777777" w:rsidTr="0095187A">
        <w:trPr>
          <w:gridAfter w:val="1"/>
          <w:wAfter w:w="8" w:type="dxa"/>
          <w:jc w:val="center"/>
        </w:trPr>
        <w:tc>
          <w:tcPr>
            <w:tcW w:w="846" w:type="dxa"/>
            <w:vMerge w:val="restart"/>
            <w:vAlign w:val="center"/>
          </w:tcPr>
          <w:p w14:paraId="4986BC02"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restart"/>
            <w:vAlign w:val="center"/>
          </w:tcPr>
          <w:p w14:paraId="50E7799C" w14:textId="77777777" w:rsidR="00686511" w:rsidRPr="003C48B1" w:rsidRDefault="00686511" w:rsidP="00686511">
            <w:pPr>
              <w:keepLines/>
              <w:spacing w:line="276" w:lineRule="auto"/>
              <w:rPr>
                <w:sz w:val="24"/>
                <w:szCs w:val="24"/>
              </w:rPr>
            </w:pPr>
            <w:r w:rsidRPr="003C48B1">
              <w:rPr>
                <w:sz w:val="24"/>
                <w:szCs w:val="24"/>
              </w:rPr>
              <w:t>Межканальная (</w:t>
            </w:r>
            <w:proofErr w:type="spellStart"/>
            <w:r w:rsidRPr="003C48B1">
              <w:rPr>
                <w:sz w:val="24"/>
                <w:szCs w:val="24"/>
              </w:rPr>
              <w:t>Master-Slave</w:t>
            </w:r>
            <w:proofErr w:type="spellEnd"/>
            <w:r w:rsidRPr="003C48B1">
              <w:rPr>
                <w:sz w:val="24"/>
                <w:szCs w:val="24"/>
              </w:rPr>
              <w:t>) синхронизация работы программ по данным</w:t>
            </w:r>
          </w:p>
        </w:tc>
        <w:tc>
          <w:tcPr>
            <w:tcW w:w="2225" w:type="dxa"/>
            <w:vAlign w:val="center"/>
          </w:tcPr>
          <w:p w14:paraId="5B312A31" w14:textId="77777777" w:rsidR="00686511" w:rsidRPr="003C48B1" w:rsidRDefault="00686511" w:rsidP="00686511">
            <w:pPr>
              <w:spacing w:line="276" w:lineRule="auto"/>
              <w:jc w:val="center"/>
              <w:rPr>
                <w:sz w:val="24"/>
                <w:szCs w:val="24"/>
              </w:rPr>
            </w:pPr>
            <w:proofErr w:type="spellStart"/>
            <w:r w:rsidRPr="003C48B1">
              <w:rPr>
                <w:sz w:val="24"/>
                <w:szCs w:val="24"/>
              </w:rPr>
              <w:t>InterChannel</w:t>
            </w:r>
            <w:proofErr w:type="spellEnd"/>
          </w:p>
        </w:tc>
        <w:tc>
          <w:tcPr>
            <w:tcW w:w="2523" w:type="dxa"/>
            <w:vAlign w:val="center"/>
          </w:tcPr>
          <w:p w14:paraId="082C6F73" w14:textId="77777777" w:rsidR="00686511" w:rsidRPr="003C48B1" w:rsidRDefault="00686511" w:rsidP="00686511">
            <w:pPr>
              <w:spacing w:line="276" w:lineRule="auto"/>
              <w:jc w:val="center"/>
              <w:rPr>
                <w:sz w:val="24"/>
                <w:szCs w:val="24"/>
              </w:rPr>
            </w:pPr>
            <w:r w:rsidRPr="003C48B1">
              <w:rPr>
                <w:sz w:val="24"/>
                <w:szCs w:val="24"/>
              </w:rPr>
              <w:t>Все модули компонента</w:t>
            </w:r>
          </w:p>
        </w:tc>
      </w:tr>
      <w:tr w:rsidR="00686511" w:rsidRPr="003C48B1" w14:paraId="6DC99613" w14:textId="77777777" w:rsidTr="0095187A">
        <w:trPr>
          <w:gridAfter w:val="1"/>
          <w:wAfter w:w="8" w:type="dxa"/>
          <w:jc w:val="center"/>
        </w:trPr>
        <w:tc>
          <w:tcPr>
            <w:tcW w:w="846" w:type="dxa"/>
            <w:vMerge/>
            <w:vAlign w:val="center"/>
          </w:tcPr>
          <w:p w14:paraId="6E1042C3"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ign w:val="center"/>
          </w:tcPr>
          <w:p w14:paraId="00DE1274" w14:textId="77777777" w:rsidR="00686511" w:rsidRPr="003C48B1" w:rsidRDefault="00686511" w:rsidP="00686511">
            <w:pPr>
              <w:keepLines/>
              <w:spacing w:line="276" w:lineRule="auto"/>
              <w:rPr>
                <w:sz w:val="24"/>
                <w:szCs w:val="24"/>
              </w:rPr>
            </w:pPr>
          </w:p>
        </w:tc>
        <w:tc>
          <w:tcPr>
            <w:tcW w:w="2225" w:type="dxa"/>
            <w:vAlign w:val="center"/>
          </w:tcPr>
          <w:p w14:paraId="627696EC" w14:textId="77777777" w:rsidR="00686511" w:rsidRPr="003C48B1" w:rsidRDefault="00686511" w:rsidP="00686511">
            <w:pPr>
              <w:spacing w:line="276" w:lineRule="auto"/>
              <w:jc w:val="center"/>
              <w:rPr>
                <w:sz w:val="24"/>
                <w:szCs w:val="24"/>
              </w:rPr>
            </w:pPr>
            <w:proofErr w:type="spellStart"/>
            <w:r w:rsidRPr="003C48B1">
              <w:rPr>
                <w:sz w:val="24"/>
                <w:szCs w:val="24"/>
              </w:rPr>
              <w:t>Main</w:t>
            </w:r>
            <w:proofErr w:type="spellEnd"/>
          </w:p>
        </w:tc>
        <w:tc>
          <w:tcPr>
            <w:tcW w:w="2523" w:type="dxa"/>
            <w:vAlign w:val="center"/>
          </w:tcPr>
          <w:p w14:paraId="7A88D112" w14:textId="77777777" w:rsidR="00686511" w:rsidRPr="003C48B1" w:rsidRDefault="00686511" w:rsidP="00686511">
            <w:pPr>
              <w:spacing w:line="276" w:lineRule="auto"/>
              <w:jc w:val="center"/>
              <w:rPr>
                <w:sz w:val="24"/>
                <w:szCs w:val="24"/>
              </w:rPr>
            </w:pPr>
            <w:proofErr w:type="spellStart"/>
            <w:r w:rsidRPr="003C48B1">
              <w:rPr>
                <w:sz w:val="24"/>
                <w:szCs w:val="24"/>
              </w:rPr>
              <w:t>main</w:t>
            </w:r>
            <w:proofErr w:type="spellEnd"/>
          </w:p>
        </w:tc>
      </w:tr>
      <w:tr w:rsidR="00686511" w:rsidRPr="003C48B1" w14:paraId="2DFC8B0F" w14:textId="77777777" w:rsidTr="0095187A">
        <w:trPr>
          <w:gridAfter w:val="1"/>
          <w:wAfter w:w="8" w:type="dxa"/>
          <w:jc w:val="center"/>
        </w:trPr>
        <w:tc>
          <w:tcPr>
            <w:tcW w:w="846" w:type="dxa"/>
            <w:vAlign w:val="center"/>
          </w:tcPr>
          <w:p w14:paraId="698F3E87"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375EA2FA" w14:textId="77777777" w:rsidR="00686511" w:rsidRPr="003C48B1" w:rsidRDefault="00686511" w:rsidP="00686511">
            <w:pPr>
              <w:keepLines/>
              <w:spacing w:line="276" w:lineRule="auto"/>
              <w:rPr>
                <w:sz w:val="24"/>
                <w:szCs w:val="24"/>
              </w:rPr>
            </w:pPr>
            <w:r w:rsidRPr="003C48B1">
              <w:rPr>
                <w:sz w:val="24"/>
                <w:szCs w:val="24"/>
              </w:rPr>
              <w:t xml:space="preserve">Контроль наличия связи с УС по </w:t>
            </w:r>
            <w:proofErr w:type="spellStart"/>
            <w:r w:rsidRPr="003C48B1">
              <w:rPr>
                <w:sz w:val="24"/>
                <w:szCs w:val="24"/>
              </w:rPr>
              <w:t>RS</w:t>
            </w:r>
            <w:proofErr w:type="spellEnd"/>
            <w:r w:rsidRPr="003C48B1">
              <w:rPr>
                <w:sz w:val="24"/>
                <w:szCs w:val="24"/>
              </w:rPr>
              <w:t>-422</w:t>
            </w:r>
          </w:p>
        </w:tc>
        <w:tc>
          <w:tcPr>
            <w:tcW w:w="2225" w:type="dxa"/>
            <w:vAlign w:val="center"/>
          </w:tcPr>
          <w:p w14:paraId="449F13CE" w14:textId="77777777" w:rsidR="00686511" w:rsidRPr="003C48B1" w:rsidRDefault="00686511" w:rsidP="00686511">
            <w:pPr>
              <w:spacing w:line="276" w:lineRule="auto"/>
              <w:jc w:val="center"/>
              <w:rPr>
                <w:sz w:val="24"/>
                <w:szCs w:val="24"/>
              </w:rPr>
            </w:pPr>
            <w:proofErr w:type="spellStart"/>
            <w:r w:rsidRPr="003C48B1">
              <w:rPr>
                <w:sz w:val="24"/>
                <w:szCs w:val="24"/>
              </w:rPr>
              <w:t>Rs422</w:t>
            </w:r>
            <w:proofErr w:type="spellEnd"/>
          </w:p>
        </w:tc>
        <w:tc>
          <w:tcPr>
            <w:tcW w:w="2523" w:type="dxa"/>
            <w:vAlign w:val="center"/>
          </w:tcPr>
          <w:p w14:paraId="25C7AE83" w14:textId="77777777" w:rsidR="00686511" w:rsidRPr="003C48B1" w:rsidRDefault="00686511" w:rsidP="00686511">
            <w:pPr>
              <w:spacing w:line="276" w:lineRule="auto"/>
              <w:jc w:val="center"/>
              <w:rPr>
                <w:sz w:val="24"/>
                <w:szCs w:val="24"/>
              </w:rPr>
            </w:pPr>
            <w:proofErr w:type="spellStart"/>
            <w:r w:rsidRPr="003C48B1">
              <w:rPr>
                <w:sz w:val="24"/>
                <w:szCs w:val="24"/>
              </w:rPr>
              <w:t>Rs422</w:t>
            </w:r>
            <w:proofErr w:type="spellEnd"/>
            <w:r w:rsidRPr="003C48B1">
              <w:rPr>
                <w:sz w:val="24"/>
                <w:szCs w:val="24"/>
              </w:rPr>
              <w:t>,</w:t>
            </w:r>
          </w:p>
          <w:p w14:paraId="787EA7E9" w14:textId="77777777" w:rsidR="00686511" w:rsidRPr="003C48B1" w:rsidRDefault="00686511" w:rsidP="00686511">
            <w:pPr>
              <w:spacing w:line="276" w:lineRule="auto"/>
              <w:jc w:val="center"/>
              <w:rPr>
                <w:sz w:val="24"/>
                <w:szCs w:val="24"/>
              </w:rPr>
            </w:pPr>
            <w:proofErr w:type="spellStart"/>
            <w:r w:rsidRPr="003C48B1">
              <w:rPr>
                <w:sz w:val="24"/>
                <w:szCs w:val="24"/>
              </w:rPr>
              <w:t>Rs422_lineExch</w:t>
            </w:r>
            <w:proofErr w:type="spellEnd"/>
          </w:p>
        </w:tc>
      </w:tr>
      <w:tr w:rsidR="00686511" w:rsidRPr="003C48B1" w14:paraId="2DDA1F9D" w14:textId="77777777" w:rsidTr="0095187A">
        <w:trPr>
          <w:gridAfter w:val="1"/>
          <w:wAfter w:w="8" w:type="dxa"/>
          <w:jc w:val="center"/>
        </w:trPr>
        <w:tc>
          <w:tcPr>
            <w:tcW w:w="846" w:type="dxa"/>
            <w:vAlign w:val="center"/>
          </w:tcPr>
          <w:p w14:paraId="4C6F8A34"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6E15B8DE" w14:textId="77777777" w:rsidR="00686511" w:rsidRPr="003C48B1" w:rsidRDefault="00686511" w:rsidP="00686511">
            <w:pPr>
              <w:keepLines/>
              <w:spacing w:line="276" w:lineRule="auto"/>
              <w:rPr>
                <w:sz w:val="24"/>
                <w:szCs w:val="24"/>
              </w:rPr>
            </w:pPr>
            <w:r w:rsidRPr="003C48B1">
              <w:rPr>
                <w:sz w:val="24"/>
                <w:szCs w:val="24"/>
              </w:rPr>
              <w:t>Контроль входных напряжений питания «24 В» и «220 В»</w:t>
            </w:r>
          </w:p>
        </w:tc>
        <w:tc>
          <w:tcPr>
            <w:tcW w:w="2225" w:type="dxa"/>
            <w:vAlign w:val="center"/>
          </w:tcPr>
          <w:p w14:paraId="5261FD88" w14:textId="77777777" w:rsidR="00686511" w:rsidRPr="003C48B1" w:rsidRDefault="00686511" w:rsidP="00686511">
            <w:pPr>
              <w:spacing w:line="276" w:lineRule="auto"/>
              <w:jc w:val="center"/>
              <w:rPr>
                <w:sz w:val="24"/>
                <w:szCs w:val="24"/>
              </w:rPr>
            </w:pPr>
            <w:proofErr w:type="spellStart"/>
            <w:r w:rsidRPr="003C48B1">
              <w:rPr>
                <w:sz w:val="24"/>
                <w:szCs w:val="24"/>
              </w:rPr>
              <w:t>CheckSupply</w:t>
            </w:r>
            <w:proofErr w:type="spellEnd"/>
          </w:p>
        </w:tc>
        <w:tc>
          <w:tcPr>
            <w:tcW w:w="2523" w:type="dxa"/>
            <w:vAlign w:val="center"/>
          </w:tcPr>
          <w:p w14:paraId="14481F01" w14:textId="77777777" w:rsidR="00686511" w:rsidRPr="003C48B1" w:rsidRDefault="00686511" w:rsidP="00686511">
            <w:pPr>
              <w:spacing w:line="276" w:lineRule="auto"/>
              <w:jc w:val="center"/>
              <w:rPr>
                <w:sz w:val="24"/>
                <w:szCs w:val="24"/>
              </w:rPr>
            </w:pPr>
            <w:proofErr w:type="spellStart"/>
            <w:r w:rsidRPr="003C48B1">
              <w:rPr>
                <w:sz w:val="24"/>
                <w:szCs w:val="24"/>
              </w:rPr>
              <w:t>CheckSupply</w:t>
            </w:r>
            <w:proofErr w:type="spellEnd"/>
          </w:p>
        </w:tc>
      </w:tr>
      <w:tr w:rsidR="00686511" w:rsidRPr="003C48B1" w14:paraId="25603796" w14:textId="77777777" w:rsidTr="0095187A">
        <w:trPr>
          <w:gridAfter w:val="1"/>
          <w:wAfter w:w="8" w:type="dxa"/>
          <w:trHeight w:val="345"/>
          <w:jc w:val="center"/>
        </w:trPr>
        <w:tc>
          <w:tcPr>
            <w:tcW w:w="846" w:type="dxa"/>
            <w:vAlign w:val="center"/>
          </w:tcPr>
          <w:p w14:paraId="23FB90FF"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04F63AA4" w14:textId="77777777" w:rsidR="00686511" w:rsidRPr="003C48B1" w:rsidRDefault="00686511" w:rsidP="00686511">
            <w:pPr>
              <w:keepLines/>
              <w:spacing w:line="276" w:lineRule="auto"/>
              <w:rPr>
                <w:sz w:val="24"/>
                <w:szCs w:val="24"/>
              </w:rPr>
            </w:pPr>
            <w:r w:rsidRPr="003C48B1">
              <w:rPr>
                <w:sz w:val="24"/>
                <w:szCs w:val="24"/>
              </w:rPr>
              <w:t xml:space="preserve">Контроль состояния реле в модуле реле </w:t>
            </w:r>
            <w:proofErr w:type="spellStart"/>
            <w:r w:rsidRPr="003C48B1">
              <w:rPr>
                <w:sz w:val="24"/>
                <w:szCs w:val="24"/>
              </w:rPr>
              <w:t>АУКС</w:t>
            </w:r>
            <w:proofErr w:type="spellEnd"/>
            <w:r w:rsidRPr="003C48B1">
              <w:rPr>
                <w:sz w:val="24"/>
                <w:szCs w:val="24"/>
              </w:rPr>
              <w:t>-9</w:t>
            </w:r>
          </w:p>
        </w:tc>
        <w:tc>
          <w:tcPr>
            <w:tcW w:w="2225" w:type="dxa"/>
            <w:vAlign w:val="center"/>
          </w:tcPr>
          <w:p w14:paraId="75345B4C" w14:textId="77777777" w:rsidR="00686511" w:rsidRPr="003C48B1" w:rsidRDefault="00686511" w:rsidP="00686511">
            <w:pPr>
              <w:spacing w:line="276" w:lineRule="auto"/>
              <w:jc w:val="center"/>
              <w:rPr>
                <w:sz w:val="24"/>
                <w:szCs w:val="24"/>
              </w:rPr>
            </w:pPr>
            <w:proofErr w:type="spellStart"/>
            <w:r w:rsidRPr="003C48B1">
              <w:rPr>
                <w:sz w:val="24"/>
                <w:szCs w:val="24"/>
              </w:rPr>
              <w:t>RelayCtrl</w:t>
            </w:r>
            <w:proofErr w:type="spellEnd"/>
          </w:p>
        </w:tc>
        <w:tc>
          <w:tcPr>
            <w:tcW w:w="2523" w:type="dxa"/>
            <w:vAlign w:val="center"/>
          </w:tcPr>
          <w:p w14:paraId="749F7BE0" w14:textId="77777777" w:rsidR="00686511" w:rsidRPr="003C48B1" w:rsidRDefault="001B294F" w:rsidP="00686511">
            <w:pPr>
              <w:spacing w:line="276" w:lineRule="auto"/>
              <w:jc w:val="center"/>
              <w:rPr>
                <w:sz w:val="24"/>
                <w:szCs w:val="24"/>
              </w:rPr>
            </w:pPr>
            <w:r>
              <w:rPr>
                <w:sz w:val="24"/>
                <w:szCs w:val="24"/>
                <w:lang w:val="en-US"/>
              </w:rPr>
              <w:t>r</w:t>
            </w:r>
            <w:proofErr w:type="spellStart"/>
            <w:r w:rsidR="00686511" w:rsidRPr="003C48B1">
              <w:rPr>
                <w:sz w:val="24"/>
                <w:szCs w:val="24"/>
              </w:rPr>
              <w:t>elayCtrl</w:t>
            </w:r>
            <w:proofErr w:type="spellEnd"/>
          </w:p>
        </w:tc>
      </w:tr>
      <w:tr w:rsidR="00686511" w:rsidRPr="003C48B1" w14:paraId="12BABC67" w14:textId="77777777" w:rsidTr="0095187A">
        <w:trPr>
          <w:gridAfter w:val="1"/>
          <w:wAfter w:w="8" w:type="dxa"/>
          <w:trHeight w:val="261"/>
          <w:jc w:val="center"/>
        </w:trPr>
        <w:tc>
          <w:tcPr>
            <w:tcW w:w="846" w:type="dxa"/>
            <w:vMerge w:val="restart"/>
            <w:vAlign w:val="center"/>
          </w:tcPr>
          <w:p w14:paraId="77414F07"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restart"/>
            <w:vAlign w:val="center"/>
          </w:tcPr>
          <w:p w14:paraId="1F81C212" w14:textId="77777777" w:rsidR="00686511" w:rsidRPr="003C48B1" w:rsidRDefault="00686511" w:rsidP="00686511">
            <w:pPr>
              <w:keepLines/>
              <w:spacing w:line="276" w:lineRule="auto"/>
              <w:rPr>
                <w:sz w:val="24"/>
                <w:szCs w:val="24"/>
              </w:rPr>
            </w:pPr>
            <w:r w:rsidRPr="003C48B1">
              <w:rPr>
                <w:sz w:val="24"/>
                <w:szCs w:val="24"/>
              </w:rPr>
              <w:t xml:space="preserve">Контроль наличия </w:t>
            </w:r>
            <w:r w:rsidR="001B294F" w:rsidRPr="003C48B1">
              <w:rPr>
                <w:sz w:val="24"/>
                <w:szCs w:val="24"/>
              </w:rPr>
              <w:t>корректного</w:t>
            </w:r>
            <w:r w:rsidRPr="003C48B1">
              <w:rPr>
                <w:sz w:val="24"/>
                <w:szCs w:val="24"/>
              </w:rPr>
              <w:t xml:space="preserve"> модуля реле, подключаемого к кросс-плате</w:t>
            </w:r>
          </w:p>
        </w:tc>
        <w:tc>
          <w:tcPr>
            <w:tcW w:w="2225" w:type="dxa"/>
            <w:vAlign w:val="center"/>
          </w:tcPr>
          <w:p w14:paraId="4FFEF033" w14:textId="77777777" w:rsidR="00686511" w:rsidRPr="003C48B1" w:rsidRDefault="00686511" w:rsidP="00686511">
            <w:pPr>
              <w:spacing w:line="276" w:lineRule="auto"/>
              <w:jc w:val="center"/>
              <w:rPr>
                <w:sz w:val="24"/>
                <w:szCs w:val="24"/>
              </w:rPr>
            </w:pPr>
            <w:proofErr w:type="spellStart"/>
            <w:r w:rsidRPr="003C48B1">
              <w:rPr>
                <w:sz w:val="24"/>
                <w:szCs w:val="24"/>
              </w:rPr>
              <w:t>ShuntShift</w:t>
            </w:r>
            <w:proofErr w:type="spellEnd"/>
          </w:p>
        </w:tc>
        <w:tc>
          <w:tcPr>
            <w:tcW w:w="2523" w:type="dxa"/>
            <w:vAlign w:val="center"/>
          </w:tcPr>
          <w:p w14:paraId="0251AF32" w14:textId="77777777" w:rsidR="00686511" w:rsidRPr="003C48B1" w:rsidRDefault="001B294F" w:rsidP="00686511">
            <w:pPr>
              <w:spacing w:line="276" w:lineRule="auto"/>
              <w:jc w:val="center"/>
              <w:rPr>
                <w:sz w:val="24"/>
                <w:szCs w:val="24"/>
              </w:rPr>
            </w:pPr>
            <w:r>
              <w:rPr>
                <w:sz w:val="24"/>
                <w:szCs w:val="24"/>
                <w:lang w:val="en-US"/>
              </w:rPr>
              <w:t>s</w:t>
            </w:r>
            <w:proofErr w:type="spellStart"/>
            <w:r w:rsidR="00686511" w:rsidRPr="003C48B1">
              <w:rPr>
                <w:sz w:val="24"/>
                <w:szCs w:val="24"/>
              </w:rPr>
              <w:t>huntShift</w:t>
            </w:r>
            <w:proofErr w:type="spellEnd"/>
          </w:p>
        </w:tc>
      </w:tr>
      <w:tr w:rsidR="00686511" w:rsidRPr="003C48B1" w14:paraId="00BABF53" w14:textId="77777777" w:rsidTr="0095187A">
        <w:trPr>
          <w:gridAfter w:val="1"/>
          <w:wAfter w:w="8" w:type="dxa"/>
          <w:trHeight w:val="261"/>
          <w:jc w:val="center"/>
        </w:trPr>
        <w:tc>
          <w:tcPr>
            <w:tcW w:w="846" w:type="dxa"/>
            <w:vMerge/>
            <w:vAlign w:val="center"/>
          </w:tcPr>
          <w:p w14:paraId="20DA677B"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ign w:val="center"/>
          </w:tcPr>
          <w:p w14:paraId="75C09CAB" w14:textId="77777777" w:rsidR="00686511" w:rsidRPr="003C48B1" w:rsidRDefault="00686511" w:rsidP="00686511">
            <w:pPr>
              <w:keepLines/>
              <w:spacing w:line="276" w:lineRule="auto"/>
              <w:rPr>
                <w:sz w:val="24"/>
                <w:szCs w:val="24"/>
              </w:rPr>
            </w:pPr>
          </w:p>
        </w:tc>
        <w:tc>
          <w:tcPr>
            <w:tcW w:w="2225" w:type="dxa"/>
            <w:vAlign w:val="center"/>
          </w:tcPr>
          <w:p w14:paraId="794734CB" w14:textId="77777777" w:rsidR="00686511" w:rsidRPr="003C48B1" w:rsidRDefault="00686511" w:rsidP="00686511">
            <w:pPr>
              <w:spacing w:line="276" w:lineRule="auto"/>
              <w:jc w:val="center"/>
              <w:rPr>
                <w:sz w:val="24"/>
                <w:szCs w:val="24"/>
              </w:rPr>
            </w:pPr>
            <w:proofErr w:type="spellStart"/>
            <w:r w:rsidRPr="003C48B1">
              <w:rPr>
                <w:sz w:val="24"/>
                <w:szCs w:val="24"/>
              </w:rPr>
              <w:t>RelayCtrl</w:t>
            </w:r>
            <w:proofErr w:type="spellEnd"/>
            <w:r w:rsidRPr="003C48B1">
              <w:rPr>
                <w:sz w:val="24"/>
                <w:szCs w:val="24"/>
              </w:rPr>
              <w:t xml:space="preserve"> </w:t>
            </w:r>
          </w:p>
        </w:tc>
        <w:tc>
          <w:tcPr>
            <w:tcW w:w="2523" w:type="dxa"/>
            <w:vAlign w:val="center"/>
          </w:tcPr>
          <w:p w14:paraId="3BC14682" w14:textId="77777777" w:rsidR="00686511" w:rsidRPr="003C48B1" w:rsidRDefault="001B294F" w:rsidP="00686511">
            <w:pPr>
              <w:spacing w:line="276" w:lineRule="auto"/>
              <w:jc w:val="center"/>
              <w:rPr>
                <w:sz w:val="24"/>
                <w:szCs w:val="24"/>
              </w:rPr>
            </w:pPr>
            <w:r>
              <w:rPr>
                <w:sz w:val="24"/>
                <w:szCs w:val="24"/>
                <w:lang w:val="en-US"/>
              </w:rPr>
              <w:t>r</w:t>
            </w:r>
            <w:proofErr w:type="spellStart"/>
            <w:r w:rsidR="00686511" w:rsidRPr="003C48B1">
              <w:rPr>
                <w:sz w:val="24"/>
                <w:szCs w:val="24"/>
              </w:rPr>
              <w:t>elayCtrl</w:t>
            </w:r>
            <w:proofErr w:type="spellEnd"/>
          </w:p>
        </w:tc>
      </w:tr>
      <w:tr w:rsidR="00686511" w:rsidRPr="003C48B1" w14:paraId="135074A4" w14:textId="77777777" w:rsidTr="0095187A">
        <w:trPr>
          <w:gridAfter w:val="1"/>
          <w:wAfter w:w="8" w:type="dxa"/>
          <w:trHeight w:val="260"/>
          <w:jc w:val="center"/>
        </w:trPr>
        <w:tc>
          <w:tcPr>
            <w:tcW w:w="846" w:type="dxa"/>
            <w:vMerge/>
            <w:vAlign w:val="center"/>
          </w:tcPr>
          <w:p w14:paraId="174A7B51"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ign w:val="center"/>
          </w:tcPr>
          <w:p w14:paraId="1F6993B1" w14:textId="77777777" w:rsidR="00686511" w:rsidRPr="003C48B1" w:rsidRDefault="00686511" w:rsidP="00686511">
            <w:pPr>
              <w:keepLines/>
              <w:spacing w:line="276" w:lineRule="auto"/>
              <w:rPr>
                <w:sz w:val="24"/>
                <w:szCs w:val="24"/>
              </w:rPr>
            </w:pPr>
          </w:p>
        </w:tc>
        <w:tc>
          <w:tcPr>
            <w:tcW w:w="2225" w:type="dxa"/>
            <w:vAlign w:val="center"/>
          </w:tcPr>
          <w:p w14:paraId="3053B44C" w14:textId="77777777" w:rsidR="00686511" w:rsidRPr="003C48B1" w:rsidRDefault="00686511" w:rsidP="00686511">
            <w:pPr>
              <w:spacing w:line="276" w:lineRule="auto"/>
              <w:jc w:val="center"/>
              <w:rPr>
                <w:sz w:val="24"/>
                <w:szCs w:val="24"/>
              </w:rPr>
            </w:pPr>
            <w:proofErr w:type="spellStart"/>
            <w:r w:rsidRPr="003C48B1">
              <w:rPr>
                <w:sz w:val="24"/>
                <w:szCs w:val="24"/>
              </w:rPr>
              <w:t>PositionDet</w:t>
            </w:r>
            <w:proofErr w:type="spellEnd"/>
          </w:p>
        </w:tc>
        <w:tc>
          <w:tcPr>
            <w:tcW w:w="2523" w:type="dxa"/>
            <w:vAlign w:val="center"/>
          </w:tcPr>
          <w:p w14:paraId="16389247" w14:textId="77777777" w:rsidR="00686511" w:rsidRPr="003C48B1" w:rsidRDefault="001B294F" w:rsidP="00686511">
            <w:pPr>
              <w:spacing w:line="276" w:lineRule="auto"/>
              <w:jc w:val="center"/>
              <w:rPr>
                <w:sz w:val="24"/>
                <w:szCs w:val="24"/>
              </w:rPr>
            </w:pPr>
            <w:r>
              <w:rPr>
                <w:sz w:val="24"/>
                <w:szCs w:val="24"/>
                <w:lang w:val="en-US"/>
              </w:rPr>
              <w:t>p</w:t>
            </w:r>
            <w:proofErr w:type="spellStart"/>
            <w:r w:rsidR="00686511" w:rsidRPr="003C48B1">
              <w:rPr>
                <w:sz w:val="24"/>
                <w:szCs w:val="24"/>
              </w:rPr>
              <w:t>ositionDet</w:t>
            </w:r>
            <w:proofErr w:type="spellEnd"/>
          </w:p>
        </w:tc>
      </w:tr>
      <w:tr w:rsidR="00686511" w:rsidRPr="003C48B1" w14:paraId="035D3D3D" w14:textId="77777777" w:rsidTr="0095187A">
        <w:trPr>
          <w:gridAfter w:val="1"/>
          <w:wAfter w:w="8" w:type="dxa"/>
          <w:jc w:val="center"/>
        </w:trPr>
        <w:tc>
          <w:tcPr>
            <w:tcW w:w="846" w:type="dxa"/>
            <w:vAlign w:val="center"/>
          </w:tcPr>
          <w:p w14:paraId="10977450"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1D55C9CA" w14:textId="77777777" w:rsidR="00686511" w:rsidRPr="003C48B1" w:rsidRDefault="00686511" w:rsidP="00686511">
            <w:pPr>
              <w:keepLines/>
              <w:spacing w:line="276" w:lineRule="auto"/>
              <w:rPr>
                <w:sz w:val="24"/>
                <w:szCs w:val="24"/>
              </w:rPr>
            </w:pPr>
            <w:r w:rsidRPr="003C48B1">
              <w:rPr>
                <w:sz w:val="24"/>
                <w:szCs w:val="24"/>
              </w:rPr>
              <w:t>Контроль параметров формируемого сигнала контрольных цепей</w:t>
            </w:r>
          </w:p>
        </w:tc>
        <w:tc>
          <w:tcPr>
            <w:tcW w:w="2225" w:type="dxa"/>
            <w:vAlign w:val="center"/>
          </w:tcPr>
          <w:p w14:paraId="7F2B065C" w14:textId="77777777" w:rsidR="00686511" w:rsidRPr="003C48B1" w:rsidRDefault="001B294F" w:rsidP="00686511">
            <w:pPr>
              <w:spacing w:line="276" w:lineRule="auto"/>
              <w:jc w:val="center"/>
              <w:rPr>
                <w:sz w:val="24"/>
                <w:szCs w:val="24"/>
              </w:rPr>
            </w:pPr>
            <w:proofErr w:type="spellStart"/>
            <w:r w:rsidRPr="003C48B1">
              <w:rPr>
                <w:sz w:val="24"/>
                <w:szCs w:val="24"/>
              </w:rPr>
              <w:t>PositionDet</w:t>
            </w:r>
            <w:proofErr w:type="spellEnd"/>
          </w:p>
        </w:tc>
        <w:tc>
          <w:tcPr>
            <w:tcW w:w="2523" w:type="dxa"/>
            <w:vAlign w:val="center"/>
          </w:tcPr>
          <w:p w14:paraId="309FF3EB" w14:textId="77777777" w:rsidR="00686511" w:rsidRPr="003C48B1" w:rsidRDefault="001B294F" w:rsidP="00686511">
            <w:pPr>
              <w:spacing w:line="276" w:lineRule="auto"/>
              <w:jc w:val="center"/>
              <w:rPr>
                <w:sz w:val="24"/>
                <w:szCs w:val="24"/>
              </w:rPr>
            </w:pPr>
            <w:r>
              <w:rPr>
                <w:sz w:val="24"/>
                <w:szCs w:val="24"/>
                <w:lang w:val="en-US"/>
              </w:rPr>
              <w:t>p</w:t>
            </w:r>
            <w:proofErr w:type="spellStart"/>
            <w:r w:rsidR="00686511" w:rsidRPr="003C48B1">
              <w:rPr>
                <w:sz w:val="24"/>
                <w:szCs w:val="24"/>
              </w:rPr>
              <w:t>osDetGenerator</w:t>
            </w:r>
            <w:proofErr w:type="spellEnd"/>
          </w:p>
        </w:tc>
      </w:tr>
      <w:tr w:rsidR="00686511" w:rsidRPr="003C48B1" w14:paraId="627430C0" w14:textId="77777777" w:rsidTr="0095187A">
        <w:trPr>
          <w:gridAfter w:val="1"/>
          <w:wAfter w:w="8" w:type="dxa"/>
          <w:jc w:val="center"/>
        </w:trPr>
        <w:tc>
          <w:tcPr>
            <w:tcW w:w="846" w:type="dxa"/>
            <w:vAlign w:val="center"/>
          </w:tcPr>
          <w:p w14:paraId="2B030FD9"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2F83C4A3" w14:textId="77777777" w:rsidR="00686511" w:rsidRPr="003C48B1" w:rsidRDefault="00686511" w:rsidP="00686511">
            <w:pPr>
              <w:keepLines/>
              <w:spacing w:line="276" w:lineRule="auto"/>
              <w:rPr>
                <w:sz w:val="24"/>
                <w:szCs w:val="24"/>
              </w:rPr>
            </w:pPr>
            <w:r w:rsidRPr="003C48B1">
              <w:rPr>
                <w:sz w:val="24"/>
                <w:szCs w:val="24"/>
              </w:rPr>
              <w:t xml:space="preserve">Контроль безопасного источника питания </w:t>
            </w:r>
          </w:p>
        </w:tc>
        <w:tc>
          <w:tcPr>
            <w:tcW w:w="2225" w:type="dxa"/>
            <w:vAlign w:val="center"/>
          </w:tcPr>
          <w:p w14:paraId="6D1B5BA8" w14:textId="77777777" w:rsidR="00686511" w:rsidRPr="003C48B1" w:rsidRDefault="00686511" w:rsidP="00686511">
            <w:pPr>
              <w:spacing w:line="276" w:lineRule="auto"/>
              <w:jc w:val="center"/>
              <w:rPr>
                <w:sz w:val="24"/>
                <w:szCs w:val="24"/>
              </w:rPr>
            </w:pPr>
            <w:proofErr w:type="spellStart"/>
            <w:r w:rsidRPr="003C48B1">
              <w:rPr>
                <w:sz w:val="24"/>
                <w:szCs w:val="24"/>
              </w:rPr>
              <w:t>SafetyPowerControl</w:t>
            </w:r>
            <w:proofErr w:type="spellEnd"/>
          </w:p>
        </w:tc>
        <w:tc>
          <w:tcPr>
            <w:tcW w:w="2523" w:type="dxa"/>
            <w:vAlign w:val="center"/>
          </w:tcPr>
          <w:p w14:paraId="4D982FF2" w14:textId="77777777" w:rsidR="00686511" w:rsidRPr="003C48B1" w:rsidRDefault="00686511" w:rsidP="00686511">
            <w:pPr>
              <w:spacing w:line="276" w:lineRule="auto"/>
              <w:jc w:val="center"/>
              <w:rPr>
                <w:sz w:val="24"/>
                <w:szCs w:val="24"/>
              </w:rPr>
            </w:pPr>
            <w:proofErr w:type="spellStart"/>
            <w:r w:rsidRPr="003C48B1">
              <w:rPr>
                <w:sz w:val="24"/>
                <w:szCs w:val="24"/>
              </w:rPr>
              <w:t>SafetyPowerControl</w:t>
            </w:r>
            <w:proofErr w:type="spellEnd"/>
          </w:p>
        </w:tc>
      </w:tr>
      <w:tr w:rsidR="00686511" w:rsidRPr="003C48B1" w14:paraId="7AE8D3AD" w14:textId="77777777" w:rsidTr="0095187A">
        <w:trPr>
          <w:gridAfter w:val="1"/>
          <w:wAfter w:w="8" w:type="dxa"/>
          <w:jc w:val="center"/>
        </w:trPr>
        <w:tc>
          <w:tcPr>
            <w:tcW w:w="846" w:type="dxa"/>
            <w:vMerge w:val="restart"/>
            <w:vAlign w:val="center"/>
          </w:tcPr>
          <w:p w14:paraId="1E7F2DCA"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restart"/>
            <w:vAlign w:val="center"/>
          </w:tcPr>
          <w:p w14:paraId="100C516A" w14:textId="77777777" w:rsidR="00686511" w:rsidRPr="003C48B1" w:rsidRDefault="00686511" w:rsidP="00686511">
            <w:pPr>
              <w:keepLines/>
              <w:spacing w:line="276" w:lineRule="auto"/>
              <w:rPr>
                <w:sz w:val="24"/>
                <w:szCs w:val="24"/>
              </w:rPr>
            </w:pPr>
            <w:r w:rsidRPr="003C48B1">
              <w:rPr>
                <w:sz w:val="24"/>
                <w:szCs w:val="24"/>
              </w:rPr>
              <w:t xml:space="preserve">Безопасное считывание данных, задаваемых перемычками на кросс-плате, и контроль их целостности с помощью циклического избыточного кода </w:t>
            </w:r>
            <w:proofErr w:type="spellStart"/>
            <w:r w:rsidRPr="003C48B1">
              <w:rPr>
                <w:sz w:val="24"/>
                <w:szCs w:val="24"/>
              </w:rPr>
              <w:t>CRC8</w:t>
            </w:r>
            <w:proofErr w:type="spellEnd"/>
          </w:p>
        </w:tc>
        <w:tc>
          <w:tcPr>
            <w:tcW w:w="2225" w:type="dxa"/>
            <w:vAlign w:val="center"/>
          </w:tcPr>
          <w:p w14:paraId="439BF75F" w14:textId="77777777" w:rsidR="00686511" w:rsidRPr="003C48B1" w:rsidRDefault="00686511" w:rsidP="00686511">
            <w:pPr>
              <w:spacing w:line="276" w:lineRule="auto"/>
              <w:jc w:val="center"/>
              <w:rPr>
                <w:sz w:val="24"/>
                <w:szCs w:val="24"/>
              </w:rPr>
            </w:pPr>
            <w:proofErr w:type="spellStart"/>
            <w:r w:rsidRPr="003C48B1">
              <w:rPr>
                <w:sz w:val="24"/>
                <w:szCs w:val="24"/>
              </w:rPr>
              <w:t>BinIn</w:t>
            </w:r>
            <w:proofErr w:type="spellEnd"/>
          </w:p>
        </w:tc>
        <w:tc>
          <w:tcPr>
            <w:tcW w:w="2523" w:type="dxa"/>
            <w:vAlign w:val="center"/>
          </w:tcPr>
          <w:p w14:paraId="516DC343" w14:textId="77777777" w:rsidR="00686511" w:rsidRPr="003C48B1" w:rsidRDefault="00F65923" w:rsidP="00686511">
            <w:pPr>
              <w:spacing w:line="276" w:lineRule="auto"/>
              <w:jc w:val="center"/>
              <w:rPr>
                <w:sz w:val="24"/>
                <w:szCs w:val="24"/>
              </w:rPr>
            </w:pPr>
            <w:r>
              <w:rPr>
                <w:sz w:val="24"/>
                <w:szCs w:val="24"/>
                <w:lang w:val="en-US"/>
              </w:rPr>
              <w:t>B</w:t>
            </w:r>
            <w:proofErr w:type="spellStart"/>
            <w:r w:rsidR="00686511" w:rsidRPr="003C48B1">
              <w:rPr>
                <w:sz w:val="24"/>
                <w:szCs w:val="24"/>
              </w:rPr>
              <w:t>inIn</w:t>
            </w:r>
            <w:proofErr w:type="spellEnd"/>
          </w:p>
        </w:tc>
      </w:tr>
      <w:tr w:rsidR="00686511" w:rsidRPr="003C48B1" w14:paraId="7576CD32" w14:textId="77777777" w:rsidTr="0095187A">
        <w:trPr>
          <w:gridAfter w:val="1"/>
          <w:wAfter w:w="8" w:type="dxa"/>
          <w:jc w:val="center"/>
        </w:trPr>
        <w:tc>
          <w:tcPr>
            <w:tcW w:w="846" w:type="dxa"/>
            <w:vMerge/>
            <w:vAlign w:val="center"/>
          </w:tcPr>
          <w:p w14:paraId="510D9B18"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Merge/>
            <w:vAlign w:val="center"/>
          </w:tcPr>
          <w:p w14:paraId="1203BC51" w14:textId="77777777" w:rsidR="00686511" w:rsidRPr="003C48B1" w:rsidRDefault="00686511" w:rsidP="00686511">
            <w:pPr>
              <w:keepLines/>
              <w:spacing w:line="276" w:lineRule="auto"/>
              <w:rPr>
                <w:sz w:val="24"/>
                <w:szCs w:val="24"/>
              </w:rPr>
            </w:pPr>
          </w:p>
        </w:tc>
        <w:tc>
          <w:tcPr>
            <w:tcW w:w="2225" w:type="dxa"/>
            <w:vAlign w:val="center"/>
          </w:tcPr>
          <w:p w14:paraId="345C25AD" w14:textId="77777777" w:rsidR="00686511" w:rsidRPr="003C48B1" w:rsidRDefault="00686511" w:rsidP="00686511">
            <w:pPr>
              <w:spacing w:line="276" w:lineRule="auto"/>
              <w:jc w:val="center"/>
              <w:rPr>
                <w:sz w:val="24"/>
                <w:szCs w:val="24"/>
              </w:rPr>
            </w:pPr>
            <w:proofErr w:type="spellStart"/>
            <w:r w:rsidRPr="003C48B1">
              <w:rPr>
                <w:sz w:val="24"/>
                <w:szCs w:val="24"/>
              </w:rPr>
              <w:t>DeviceAddress</w:t>
            </w:r>
            <w:proofErr w:type="spellEnd"/>
          </w:p>
        </w:tc>
        <w:tc>
          <w:tcPr>
            <w:tcW w:w="2523" w:type="dxa"/>
            <w:vAlign w:val="center"/>
          </w:tcPr>
          <w:p w14:paraId="4E1E24CE" w14:textId="77777777" w:rsidR="00686511" w:rsidRPr="003C48B1" w:rsidRDefault="00686511" w:rsidP="00686511">
            <w:pPr>
              <w:spacing w:line="276" w:lineRule="auto"/>
              <w:jc w:val="center"/>
              <w:rPr>
                <w:sz w:val="24"/>
                <w:szCs w:val="24"/>
              </w:rPr>
            </w:pPr>
            <w:proofErr w:type="spellStart"/>
            <w:r w:rsidRPr="003C48B1">
              <w:rPr>
                <w:sz w:val="24"/>
                <w:szCs w:val="24"/>
              </w:rPr>
              <w:t>deviceAddress</w:t>
            </w:r>
            <w:proofErr w:type="spellEnd"/>
          </w:p>
        </w:tc>
      </w:tr>
      <w:tr w:rsidR="00686511" w:rsidRPr="003C48B1" w14:paraId="1377506A" w14:textId="77777777" w:rsidTr="0095187A">
        <w:trPr>
          <w:gridAfter w:val="1"/>
          <w:wAfter w:w="8" w:type="dxa"/>
          <w:jc w:val="center"/>
        </w:trPr>
        <w:tc>
          <w:tcPr>
            <w:tcW w:w="846" w:type="dxa"/>
            <w:vAlign w:val="center"/>
          </w:tcPr>
          <w:p w14:paraId="69AAF99D"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5F36DF04" w14:textId="77777777" w:rsidR="00686511" w:rsidRPr="003C48B1" w:rsidRDefault="00686511" w:rsidP="00686511">
            <w:pPr>
              <w:keepLines/>
              <w:spacing w:line="276" w:lineRule="auto"/>
              <w:rPr>
                <w:sz w:val="24"/>
                <w:szCs w:val="24"/>
              </w:rPr>
            </w:pPr>
            <w:r w:rsidRPr="003C48B1">
              <w:rPr>
                <w:sz w:val="24"/>
                <w:szCs w:val="24"/>
              </w:rPr>
              <w:t>Самодиагностика состояния аппаратных средств и проверка корректности работы ПО</w:t>
            </w:r>
          </w:p>
        </w:tc>
        <w:tc>
          <w:tcPr>
            <w:tcW w:w="4748" w:type="dxa"/>
            <w:gridSpan w:val="2"/>
            <w:shd w:val="clear" w:color="auto" w:fill="auto"/>
            <w:vAlign w:val="center"/>
          </w:tcPr>
          <w:p w14:paraId="57167445" w14:textId="77777777" w:rsidR="00686511" w:rsidRPr="003C48B1" w:rsidRDefault="00686511" w:rsidP="00686511">
            <w:pPr>
              <w:spacing w:line="276" w:lineRule="auto"/>
              <w:jc w:val="center"/>
              <w:rPr>
                <w:sz w:val="24"/>
                <w:szCs w:val="24"/>
              </w:rPr>
            </w:pPr>
            <w:r w:rsidRPr="003C48B1">
              <w:rPr>
                <w:sz w:val="24"/>
                <w:szCs w:val="24"/>
              </w:rPr>
              <w:t>См. таблицу 3</w:t>
            </w:r>
          </w:p>
        </w:tc>
      </w:tr>
      <w:tr w:rsidR="00686511" w:rsidRPr="003C48B1" w14:paraId="4B377DF7" w14:textId="77777777" w:rsidTr="0095187A">
        <w:trPr>
          <w:gridAfter w:val="1"/>
          <w:wAfter w:w="8" w:type="dxa"/>
          <w:jc w:val="center"/>
        </w:trPr>
        <w:tc>
          <w:tcPr>
            <w:tcW w:w="846" w:type="dxa"/>
            <w:vAlign w:val="center"/>
          </w:tcPr>
          <w:p w14:paraId="6354A1B6" w14:textId="77777777" w:rsidR="00686511" w:rsidRPr="003C48B1" w:rsidRDefault="00686511" w:rsidP="00F42F9B">
            <w:pPr>
              <w:pStyle w:val="affd"/>
              <w:numPr>
                <w:ilvl w:val="0"/>
                <w:numId w:val="44"/>
              </w:numPr>
              <w:tabs>
                <w:tab w:val="left" w:pos="447"/>
              </w:tabs>
              <w:spacing w:line="276" w:lineRule="auto"/>
              <w:ind w:left="22" w:firstLine="7"/>
              <w:jc w:val="both"/>
            </w:pPr>
          </w:p>
        </w:tc>
        <w:tc>
          <w:tcPr>
            <w:tcW w:w="8900" w:type="dxa"/>
            <w:vAlign w:val="center"/>
          </w:tcPr>
          <w:p w14:paraId="40CCAD97" w14:textId="77777777" w:rsidR="00686511" w:rsidRPr="003C48B1" w:rsidRDefault="00686511" w:rsidP="00686511">
            <w:pPr>
              <w:keepLines/>
              <w:spacing w:line="276" w:lineRule="auto"/>
              <w:rPr>
                <w:sz w:val="24"/>
                <w:szCs w:val="24"/>
              </w:rPr>
            </w:pPr>
            <w:r w:rsidRPr="003C48B1">
              <w:rPr>
                <w:sz w:val="24"/>
                <w:szCs w:val="24"/>
              </w:rPr>
              <w:t xml:space="preserve">Переход в </w:t>
            </w:r>
            <w:proofErr w:type="spellStart"/>
            <w:r w:rsidRPr="003C48B1">
              <w:rPr>
                <w:sz w:val="24"/>
                <w:szCs w:val="24"/>
              </w:rPr>
              <w:t>БС</w:t>
            </w:r>
            <w:proofErr w:type="spellEnd"/>
            <w:r w:rsidRPr="003C48B1">
              <w:rPr>
                <w:sz w:val="24"/>
                <w:szCs w:val="24"/>
              </w:rPr>
              <w:t xml:space="preserve"> при обнаружении внешних негативных условий, при которых невозможно гарантировать безопасную работу устройства</w:t>
            </w:r>
          </w:p>
        </w:tc>
        <w:tc>
          <w:tcPr>
            <w:tcW w:w="4748" w:type="dxa"/>
            <w:gridSpan w:val="2"/>
            <w:vAlign w:val="center"/>
          </w:tcPr>
          <w:p w14:paraId="072C57F8" w14:textId="77777777" w:rsidR="00686511" w:rsidRPr="001B294F" w:rsidRDefault="00686511" w:rsidP="00686511">
            <w:pPr>
              <w:spacing w:line="276" w:lineRule="auto"/>
              <w:jc w:val="center"/>
              <w:rPr>
                <w:sz w:val="24"/>
                <w:szCs w:val="24"/>
              </w:rPr>
            </w:pPr>
            <w:r w:rsidRPr="003C48B1">
              <w:rPr>
                <w:sz w:val="24"/>
                <w:szCs w:val="24"/>
              </w:rPr>
              <w:t xml:space="preserve">См. </w:t>
            </w:r>
            <w:r w:rsidR="001B294F">
              <w:rPr>
                <w:sz w:val="24"/>
                <w:szCs w:val="24"/>
              </w:rPr>
              <w:t>таблицу 2</w:t>
            </w:r>
          </w:p>
        </w:tc>
      </w:tr>
      <w:tr w:rsidR="00686511" w:rsidRPr="003C48B1" w14:paraId="429D0E76" w14:textId="77777777" w:rsidTr="0095187A">
        <w:trPr>
          <w:gridAfter w:val="1"/>
          <w:wAfter w:w="8" w:type="dxa"/>
          <w:trHeight w:val="791"/>
          <w:jc w:val="center"/>
        </w:trPr>
        <w:tc>
          <w:tcPr>
            <w:tcW w:w="846" w:type="dxa"/>
          </w:tcPr>
          <w:p w14:paraId="2AE84167" w14:textId="77777777" w:rsidR="00686511" w:rsidRPr="003C48B1" w:rsidRDefault="00686511" w:rsidP="00307C4B">
            <w:pPr>
              <w:pStyle w:val="affd"/>
              <w:numPr>
                <w:ilvl w:val="0"/>
                <w:numId w:val="44"/>
              </w:numPr>
              <w:tabs>
                <w:tab w:val="left" w:pos="620"/>
              </w:tabs>
              <w:spacing w:line="276" w:lineRule="auto"/>
              <w:ind w:left="22" w:firstLine="7"/>
              <w:jc w:val="center"/>
            </w:pPr>
          </w:p>
        </w:tc>
        <w:tc>
          <w:tcPr>
            <w:tcW w:w="8900" w:type="dxa"/>
          </w:tcPr>
          <w:p w14:paraId="2B21C9A3" w14:textId="77777777" w:rsidR="00686511" w:rsidRPr="003C48B1" w:rsidRDefault="00686511" w:rsidP="00686511">
            <w:pPr>
              <w:keepNext/>
              <w:keepLines/>
              <w:suppressAutoHyphens/>
              <w:spacing w:line="276" w:lineRule="auto"/>
              <w:rPr>
                <w:sz w:val="24"/>
                <w:szCs w:val="24"/>
              </w:rPr>
            </w:pPr>
            <w:r w:rsidRPr="003C48B1">
              <w:rPr>
                <w:sz w:val="24"/>
                <w:szCs w:val="24"/>
              </w:rPr>
              <w:t xml:space="preserve">Переход в </w:t>
            </w:r>
            <w:proofErr w:type="spellStart"/>
            <w:r w:rsidRPr="003C48B1">
              <w:rPr>
                <w:sz w:val="24"/>
                <w:szCs w:val="24"/>
              </w:rPr>
              <w:t>ЗС</w:t>
            </w:r>
            <w:proofErr w:type="spellEnd"/>
            <w:r w:rsidRPr="003C48B1">
              <w:rPr>
                <w:sz w:val="24"/>
                <w:szCs w:val="24"/>
              </w:rPr>
              <w:t xml:space="preserve"> при обнаружении внутренних аппаратных или программных отказов, при которых невозможно гарантировать безопасную работу устройства</w:t>
            </w:r>
          </w:p>
        </w:tc>
        <w:tc>
          <w:tcPr>
            <w:tcW w:w="4748" w:type="dxa"/>
            <w:gridSpan w:val="2"/>
            <w:vAlign w:val="center"/>
          </w:tcPr>
          <w:p w14:paraId="4A41350D" w14:textId="77777777" w:rsidR="00686511" w:rsidRPr="003C48B1" w:rsidRDefault="00686511" w:rsidP="00686511">
            <w:pPr>
              <w:spacing w:line="276" w:lineRule="auto"/>
              <w:jc w:val="center"/>
              <w:rPr>
                <w:sz w:val="24"/>
                <w:szCs w:val="24"/>
              </w:rPr>
            </w:pPr>
            <w:r w:rsidRPr="003C48B1">
              <w:rPr>
                <w:sz w:val="24"/>
                <w:szCs w:val="24"/>
              </w:rPr>
              <w:t>См. таблицу 3</w:t>
            </w:r>
          </w:p>
        </w:tc>
      </w:tr>
      <w:tr w:rsidR="00686511" w:rsidRPr="003C48B1" w14:paraId="0B626646" w14:textId="77777777" w:rsidTr="0095187A">
        <w:trPr>
          <w:gridAfter w:val="1"/>
          <w:wAfter w:w="8" w:type="dxa"/>
          <w:jc w:val="center"/>
        </w:trPr>
        <w:tc>
          <w:tcPr>
            <w:tcW w:w="846" w:type="dxa"/>
          </w:tcPr>
          <w:p w14:paraId="1E409D6F" w14:textId="77777777" w:rsidR="00686511" w:rsidRPr="003C48B1" w:rsidRDefault="00686511" w:rsidP="00B83DDA">
            <w:pPr>
              <w:pStyle w:val="affd"/>
              <w:numPr>
                <w:ilvl w:val="0"/>
                <w:numId w:val="44"/>
              </w:numPr>
              <w:tabs>
                <w:tab w:val="left" w:pos="630"/>
              </w:tabs>
              <w:spacing w:line="276" w:lineRule="auto"/>
              <w:ind w:left="22" w:firstLine="7"/>
              <w:jc w:val="center"/>
            </w:pPr>
          </w:p>
        </w:tc>
        <w:tc>
          <w:tcPr>
            <w:tcW w:w="8900" w:type="dxa"/>
          </w:tcPr>
          <w:p w14:paraId="2FE479A0" w14:textId="77777777" w:rsidR="00686511" w:rsidRPr="003C48B1" w:rsidRDefault="00686511" w:rsidP="00686511">
            <w:pPr>
              <w:keepLines/>
              <w:spacing w:line="276" w:lineRule="auto"/>
              <w:rPr>
                <w:sz w:val="24"/>
                <w:szCs w:val="24"/>
              </w:rPr>
            </w:pPr>
            <w:r w:rsidRPr="003C48B1">
              <w:rPr>
                <w:sz w:val="24"/>
                <w:szCs w:val="24"/>
              </w:rPr>
              <w:t xml:space="preserve">Для перевода прибора в </w:t>
            </w:r>
            <w:proofErr w:type="spellStart"/>
            <w:r w:rsidRPr="003C48B1">
              <w:rPr>
                <w:sz w:val="24"/>
                <w:szCs w:val="24"/>
              </w:rPr>
              <w:t>ЗС</w:t>
            </w:r>
            <w:proofErr w:type="spellEnd"/>
            <w:r w:rsidRPr="003C48B1">
              <w:rPr>
                <w:sz w:val="24"/>
                <w:szCs w:val="24"/>
              </w:rPr>
              <w:t xml:space="preserve"> должно быть достаточно управления от одного МК</w:t>
            </w:r>
          </w:p>
        </w:tc>
        <w:tc>
          <w:tcPr>
            <w:tcW w:w="2225" w:type="dxa"/>
            <w:vAlign w:val="center"/>
          </w:tcPr>
          <w:p w14:paraId="6B1AC1D8"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c>
          <w:tcPr>
            <w:tcW w:w="2523" w:type="dxa"/>
            <w:vAlign w:val="center"/>
          </w:tcPr>
          <w:p w14:paraId="7C8B69AF"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r>
      <w:tr w:rsidR="00686511" w:rsidRPr="003C48B1" w14:paraId="65DCD13F" w14:textId="77777777" w:rsidTr="0095187A">
        <w:trPr>
          <w:gridAfter w:val="1"/>
          <w:wAfter w:w="8" w:type="dxa"/>
          <w:jc w:val="center"/>
        </w:trPr>
        <w:tc>
          <w:tcPr>
            <w:tcW w:w="846" w:type="dxa"/>
          </w:tcPr>
          <w:p w14:paraId="58FA3D1B" w14:textId="77777777" w:rsidR="00686511" w:rsidRPr="003C48B1" w:rsidRDefault="00686511" w:rsidP="00B83DDA">
            <w:pPr>
              <w:pStyle w:val="affd"/>
              <w:numPr>
                <w:ilvl w:val="0"/>
                <w:numId w:val="44"/>
              </w:numPr>
              <w:tabs>
                <w:tab w:val="left" w:pos="630"/>
              </w:tabs>
              <w:spacing w:line="276" w:lineRule="auto"/>
              <w:ind w:left="22" w:firstLine="7"/>
              <w:jc w:val="center"/>
            </w:pPr>
          </w:p>
        </w:tc>
        <w:tc>
          <w:tcPr>
            <w:tcW w:w="8900" w:type="dxa"/>
          </w:tcPr>
          <w:p w14:paraId="13071F0F" w14:textId="77777777" w:rsidR="00686511" w:rsidRPr="003C48B1" w:rsidRDefault="00686511" w:rsidP="00686511">
            <w:pPr>
              <w:keepLines/>
              <w:spacing w:line="276" w:lineRule="auto"/>
              <w:rPr>
                <w:sz w:val="24"/>
                <w:szCs w:val="24"/>
              </w:rPr>
            </w:pPr>
            <w:r w:rsidRPr="003C48B1">
              <w:rPr>
                <w:sz w:val="24"/>
                <w:szCs w:val="24"/>
              </w:rPr>
              <w:t xml:space="preserve">Прибор должен иметь возможность находиться в </w:t>
            </w:r>
            <w:proofErr w:type="spellStart"/>
            <w:r w:rsidRPr="003C48B1">
              <w:rPr>
                <w:sz w:val="24"/>
                <w:szCs w:val="24"/>
              </w:rPr>
              <w:t>ЗС</w:t>
            </w:r>
            <w:proofErr w:type="spellEnd"/>
            <w:r w:rsidRPr="003C48B1">
              <w:rPr>
                <w:sz w:val="24"/>
                <w:szCs w:val="24"/>
              </w:rPr>
              <w:t xml:space="preserve"> неограниченное количество времени и ни при каких обстоятельствах не должен выходить из него самостоятельно</w:t>
            </w:r>
          </w:p>
        </w:tc>
        <w:tc>
          <w:tcPr>
            <w:tcW w:w="2225" w:type="dxa"/>
            <w:vAlign w:val="center"/>
          </w:tcPr>
          <w:p w14:paraId="133F4BA8"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c>
          <w:tcPr>
            <w:tcW w:w="2523" w:type="dxa"/>
            <w:vAlign w:val="center"/>
          </w:tcPr>
          <w:p w14:paraId="7E463143"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r>
      <w:tr w:rsidR="00686511" w:rsidRPr="003C48B1" w14:paraId="69A677EA" w14:textId="77777777" w:rsidTr="0095187A">
        <w:trPr>
          <w:gridAfter w:val="1"/>
          <w:wAfter w:w="8" w:type="dxa"/>
          <w:jc w:val="center"/>
        </w:trPr>
        <w:tc>
          <w:tcPr>
            <w:tcW w:w="846" w:type="dxa"/>
          </w:tcPr>
          <w:p w14:paraId="63544C1B" w14:textId="77777777" w:rsidR="00686511" w:rsidRPr="003C48B1" w:rsidRDefault="00686511" w:rsidP="00B83DDA">
            <w:pPr>
              <w:pStyle w:val="affd"/>
              <w:numPr>
                <w:ilvl w:val="0"/>
                <w:numId w:val="44"/>
              </w:numPr>
              <w:tabs>
                <w:tab w:val="left" w:pos="630"/>
              </w:tabs>
              <w:spacing w:line="276" w:lineRule="auto"/>
              <w:ind w:left="22" w:firstLine="7"/>
              <w:jc w:val="center"/>
            </w:pPr>
          </w:p>
        </w:tc>
        <w:tc>
          <w:tcPr>
            <w:tcW w:w="8900" w:type="dxa"/>
          </w:tcPr>
          <w:p w14:paraId="33F88911" w14:textId="77777777" w:rsidR="00686511" w:rsidRPr="003C48B1" w:rsidRDefault="00686511" w:rsidP="00686511">
            <w:pPr>
              <w:keepLines/>
              <w:spacing w:line="276" w:lineRule="auto"/>
              <w:rPr>
                <w:sz w:val="24"/>
                <w:szCs w:val="24"/>
              </w:rPr>
            </w:pPr>
            <w:r w:rsidRPr="003C48B1">
              <w:rPr>
                <w:sz w:val="24"/>
                <w:szCs w:val="24"/>
              </w:rPr>
              <w:t xml:space="preserve">Выход прибора из </w:t>
            </w:r>
            <w:proofErr w:type="spellStart"/>
            <w:r w:rsidRPr="003C48B1">
              <w:rPr>
                <w:sz w:val="24"/>
                <w:szCs w:val="24"/>
              </w:rPr>
              <w:t>ЗС</w:t>
            </w:r>
            <w:proofErr w:type="spellEnd"/>
            <w:r w:rsidRPr="003C48B1">
              <w:rPr>
                <w:sz w:val="24"/>
                <w:szCs w:val="24"/>
              </w:rPr>
              <w:t xml:space="preserve"> должен быть возможен только при вмешательстве обслуживающего персонала и при выполнении им специальных технологических операций</w:t>
            </w:r>
          </w:p>
        </w:tc>
        <w:tc>
          <w:tcPr>
            <w:tcW w:w="2225" w:type="dxa"/>
            <w:vAlign w:val="center"/>
          </w:tcPr>
          <w:p w14:paraId="60AF222C"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c>
          <w:tcPr>
            <w:tcW w:w="2523" w:type="dxa"/>
            <w:vAlign w:val="center"/>
          </w:tcPr>
          <w:p w14:paraId="39BED963" w14:textId="77777777" w:rsidR="00686511" w:rsidRPr="003C48B1" w:rsidRDefault="00686511" w:rsidP="00686511">
            <w:pPr>
              <w:spacing w:line="276" w:lineRule="auto"/>
              <w:jc w:val="center"/>
              <w:rPr>
                <w:sz w:val="24"/>
                <w:szCs w:val="24"/>
              </w:rPr>
            </w:pPr>
            <w:proofErr w:type="spellStart"/>
            <w:r w:rsidRPr="003C48B1">
              <w:rPr>
                <w:sz w:val="24"/>
                <w:szCs w:val="24"/>
              </w:rPr>
              <w:t>ModeProtection</w:t>
            </w:r>
            <w:proofErr w:type="spellEnd"/>
          </w:p>
        </w:tc>
      </w:tr>
      <w:tr w:rsidR="00686511" w:rsidRPr="003C48B1" w14:paraId="3E01C36C" w14:textId="77777777" w:rsidTr="0095187A">
        <w:trPr>
          <w:jc w:val="center"/>
        </w:trPr>
        <w:tc>
          <w:tcPr>
            <w:tcW w:w="14502" w:type="dxa"/>
            <w:gridSpan w:val="5"/>
          </w:tcPr>
          <w:p w14:paraId="32533AC1" w14:textId="77777777" w:rsidR="00686511" w:rsidRPr="003C48B1" w:rsidRDefault="00686511" w:rsidP="00686511">
            <w:pPr>
              <w:rPr>
                <w:sz w:val="24"/>
                <w:szCs w:val="24"/>
              </w:rPr>
            </w:pPr>
            <w:r w:rsidRPr="003C48B1">
              <w:rPr>
                <w:sz w:val="24"/>
                <w:szCs w:val="24"/>
              </w:rPr>
              <w:t xml:space="preserve"> </w:t>
            </w:r>
            <w:r w:rsidRPr="003C48B1">
              <w:rPr>
                <w:sz w:val="24"/>
                <w:szCs w:val="24"/>
                <w:vertAlign w:val="superscript"/>
              </w:rPr>
              <w:t>1)</w:t>
            </w:r>
            <w:r w:rsidRPr="003C48B1">
              <w:rPr>
                <w:sz w:val="24"/>
                <w:szCs w:val="24"/>
              </w:rPr>
              <w:t xml:space="preserve"> </w:t>
            </w:r>
            <w:r w:rsidRPr="003C48B1">
              <w:rPr>
                <w:rStyle w:val="afffffd"/>
                <w:rFonts w:eastAsia="Calibri"/>
                <w:sz w:val="24"/>
                <w:szCs w:val="24"/>
              </w:rPr>
              <w:t>Протокол</w:t>
            </w:r>
            <w:r w:rsidRPr="003C48B1">
              <w:rPr>
                <w:sz w:val="24"/>
                <w:szCs w:val="24"/>
              </w:rPr>
              <w:t xml:space="preserve"> – </w:t>
            </w:r>
            <w:commentRangeStart w:id="217"/>
            <w:r w:rsidRPr="003C48B1">
              <w:rPr>
                <w:rStyle w:val="afffb"/>
                <w:rFonts w:eastAsia="Calibri"/>
                <w:sz w:val="24"/>
                <w:szCs w:val="24"/>
              </w:rPr>
              <w:t>документ</w:t>
            </w:r>
            <w:commentRangeEnd w:id="217"/>
            <w:r w:rsidRPr="003C48B1">
              <w:rPr>
                <w:rStyle w:val="affa"/>
              </w:rPr>
              <w:commentReference w:id="217"/>
            </w:r>
            <w:r w:rsidRPr="003C48B1">
              <w:rPr>
                <w:rStyle w:val="afffb"/>
                <w:rFonts w:eastAsia="Calibri"/>
                <w:sz w:val="24"/>
                <w:szCs w:val="24"/>
              </w:rPr>
              <w:t xml:space="preserve"> «».</w:t>
            </w:r>
            <w:r w:rsidRPr="003C48B1">
              <w:rPr>
                <w:sz w:val="24"/>
                <w:szCs w:val="24"/>
              </w:rPr>
              <w:t xml:space="preserve"> </w:t>
            </w:r>
          </w:p>
        </w:tc>
      </w:tr>
    </w:tbl>
    <w:p w14:paraId="64B2E0BF" w14:textId="77777777" w:rsidR="00686511" w:rsidRPr="003C48B1" w:rsidRDefault="00686511" w:rsidP="00A36C92">
      <w:pPr>
        <w:pStyle w:val="afff9"/>
      </w:pPr>
      <w:bookmarkStart w:id="218" w:name="_Ref29998560"/>
      <w:r w:rsidRPr="003C48B1">
        <w:t xml:space="preserve">Таблица </w:t>
      </w:r>
      <w:bookmarkEnd w:id="218"/>
      <w:r w:rsidRPr="003C48B1">
        <w:t xml:space="preserve">2 – Условия перехода в </w:t>
      </w:r>
      <w:proofErr w:type="spellStart"/>
      <w:r w:rsidRPr="003C48B1">
        <w:t>БС</w:t>
      </w:r>
      <w:proofErr w:type="spellEnd"/>
      <w:r w:rsidRPr="003C48B1">
        <w:t xml:space="preserve"> и компоненты ПО, их определяющие</w:t>
      </w:r>
    </w:p>
    <w:tbl>
      <w:tblPr>
        <w:tblStyle w:val="aff3"/>
        <w:tblW w:w="14379" w:type="dxa"/>
        <w:jc w:val="center"/>
        <w:tblLook w:val="04A0" w:firstRow="1" w:lastRow="0" w:firstColumn="1" w:lastColumn="0" w:noHBand="0" w:noVBand="1"/>
      </w:tblPr>
      <w:tblGrid>
        <w:gridCol w:w="843"/>
        <w:gridCol w:w="11130"/>
        <w:gridCol w:w="2406"/>
      </w:tblGrid>
      <w:tr w:rsidR="00686511" w:rsidRPr="003C48B1" w14:paraId="1F05B4C1" w14:textId="77777777" w:rsidTr="0095187A">
        <w:trPr>
          <w:tblHeader/>
          <w:jc w:val="center"/>
        </w:trPr>
        <w:tc>
          <w:tcPr>
            <w:tcW w:w="845" w:type="dxa"/>
            <w:vAlign w:val="center"/>
          </w:tcPr>
          <w:p w14:paraId="3D64E969" w14:textId="77777777" w:rsidR="00686511" w:rsidRPr="003C48B1" w:rsidRDefault="00686511" w:rsidP="00686511">
            <w:pPr>
              <w:jc w:val="center"/>
              <w:rPr>
                <w:b/>
                <w:sz w:val="24"/>
                <w:szCs w:val="24"/>
              </w:rPr>
            </w:pPr>
            <w:r w:rsidRPr="003C48B1">
              <w:rPr>
                <w:b/>
                <w:sz w:val="24"/>
                <w:szCs w:val="24"/>
              </w:rPr>
              <w:t>№</w:t>
            </w:r>
          </w:p>
        </w:tc>
        <w:tc>
          <w:tcPr>
            <w:tcW w:w="11170" w:type="dxa"/>
            <w:vAlign w:val="center"/>
          </w:tcPr>
          <w:p w14:paraId="635B3BCE" w14:textId="77777777" w:rsidR="00686511" w:rsidRPr="003C48B1" w:rsidRDefault="00686511" w:rsidP="00686511">
            <w:pPr>
              <w:jc w:val="center"/>
              <w:rPr>
                <w:b/>
                <w:sz w:val="24"/>
                <w:szCs w:val="24"/>
              </w:rPr>
            </w:pPr>
            <w:r w:rsidRPr="003C48B1">
              <w:rPr>
                <w:b/>
                <w:sz w:val="24"/>
                <w:szCs w:val="24"/>
              </w:rPr>
              <w:t xml:space="preserve">Условие перехода в </w:t>
            </w:r>
            <w:proofErr w:type="spellStart"/>
            <w:r w:rsidRPr="003C48B1">
              <w:rPr>
                <w:b/>
                <w:sz w:val="24"/>
                <w:szCs w:val="24"/>
              </w:rPr>
              <w:t>БС</w:t>
            </w:r>
            <w:proofErr w:type="spellEnd"/>
          </w:p>
          <w:p w14:paraId="3E1245CC" w14:textId="77777777" w:rsidR="00686511" w:rsidRPr="003C48B1" w:rsidRDefault="00686511" w:rsidP="00686511">
            <w:pPr>
              <w:jc w:val="center"/>
              <w:rPr>
                <w:b/>
                <w:sz w:val="24"/>
                <w:szCs w:val="24"/>
              </w:rPr>
            </w:pPr>
            <w:r w:rsidRPr="003C48B1">
              <w:rPr>
                <w:b/>
                <w:sz w:val="24"/>
                <w:szCs w:val="24"/>
              </w:rPr>
              <w:t>(</w:t>
            </w:r>
            <w:commentRangeStart w:id="219"/>
            <w:r w:rsidRPr="003C48B1">
              <w:rPr>
                <w:b/>
                <w:sz w:val="24"/>
                <w:szCs w:val="24"/>
              </w:rPr>
              <w:t>см. 3.1.1.1.4 Функциональных требований к ПО</w:t>
            </w:r>
            <w:commentRangeEnd w:id="219"/>
            <w:r w:rsidRPr="003C48B1">
              <w:rPr>
                <w:rStyle w:val="affa"/>
              </w:rPr>
              <w:commentReference w:id="219"/>
            </w:r>
            <w:r w:rsidRPr="003C48B1">
              <w:rPr>
                <w:b/>
                <w:sz w:val="24"/>
                <w:szCs w:val="24"/>
              </w:rPr>
              <w:t>)</w:t>
            </w:r>
          </w:p>
        </w:tc>
        <w:tc>
          <w:tcPr>
            <w:tcW w:w="2410" w:type="dxa"/>
            <w:vAlign w:val="center"/>
          </w:tcPr>
          <w:p w14:paraId="5E0C7587" w14:textId="77777777" w:rsidR="00686511" w:rsidRPr="003C48B1" w:rsidRDefault="00686511" w:rsidP="00686511">
            <w:pPr>
              <w:jc w:val="center"/>
              <w:rPr>
                <w:b/>
                <w:sz w:val="24"/>
                <w:szCs w:val="24"/>
              </w:rPr>
            </w:pPr>
            <w:r w:rsidRPr="003C48B1">
              <w:rPr>
                <w:b/>
                <w:sz w:val="24"/>
                <w:szCs w:val="24"/>
              </w:rPr>
              <w:t>Компонент ПО</w:t>
            </w:r>
          </w:p>
        </w:tc>
      </w:tr>
      <w:tr w:rsidR="00686511" w:rsidRPr="003C48B1" w14:paraId="3B4C363C" w14:textId="77777777" w:rsidTr="0095187A">
        <w:trPr>
          <w:jc w:val="center"/>
        </w:trPr>
        <w:tc>
          <w:tcPr>
            <w:tcW w:w="845" w:type="dxa"/>
            <w:vAlign w:val="center"/>
          </w:tcPr>
          <w:p w14:paraId="38F41B7E" w14:textId="77777777" w:rsidR="00686511" w:rsidRPr="003C48B1" w:rsidRDefault="00686511" w:rsidP="00F42F9B">
            <w:pPr>
              <w:pStyle w:val="affd"/>
              <w:numPr>
                <w:ilvl w:val="0"/>
                <w:numId w:val="45"/>
              </w:numPr>
              <w:tabs>
                <w:tab w:val="left" w:pos="306"/>
              </w:tabs>
              <w:spacing w:line="276" w:lineRule="auto"/>
              <w:ind w:left="22" w:firstLine="0"/>
              <w:jc w:val="center"/>
            </w:pPr>
          </w:p>
        </w:tc>
        <w:tc>
          <w:tcPr>
            <w:tcW w:w="11170" w:type="dxa"/>
            <w:vAlign w:val="center"/>
          </w:tcPr>
          <w:p w14:paraId="07CF8047" w14:textId="77777777" w:rsidR="00686511" w:rsidRPr="003C48B1" w:rsidRDefault="00686511" w:rsidP="00686511">
            <w:pPr>
              <w:spacing w:line="276" w:lineRule="auto"/>
              <w:rPr>
                <w:sz w:val="24"/>
                <w:szCs w:val="24"/>
              </w:rPr>
            </w:pPr>
            <w:r w:rsidRPr="003C48B1">
              <w:rPr>
                <w:sz w:val="24"/>
                <w:szCs w:val="24"/>
              </w:rPr>
              <w:t xml:space="preserve">Отсутствие связи с УС по </w:t>
            </w:r>
            <w:proofErr w:type="spellStart"/>
            <w:r w:rsidRPr="003C48B1">
              <w:rPr>
                <w:sz w:val="24"/>
                <w:szCs w:val="24"/>
              </w:rPr>
              <w:t>RS</w:t>
            </w:r>
            <w:proofErr w:type="spellEnd"/>
            <w:r w:rsidRPr="003C48B1">
              <w:rPr>
                <w:sz w:val="24"/>
                <w:szCs w:val="24"/>
              </w:rPr>
              <w:t>-422 (отсутствие корректных приказов по двум линиям связи более 1500 </w:t>
            </w:r>
            <w:proofErr w:type="spellStart"/>
            <w:r w:rsidRPr="003C48B1">
              <w:rPr>
                <w:sz w:val="24"/>
                <w:szCs w:val="24"/>
              </w:rPr>
              <w:t>мс</w:t>
            </w:r>
            <w:proofErr w:type="spellEnd"/>
            <w:r w:rsidRPr="003C48B1">
              <w:rPr>
                <w:sz w:val="24"/>
                <w:szCs w:val="24"/>
              </w:rPr>
              <w:t>)</w:t>
            </w:r>
          </w:p>
        </w:tc>
        <w:tc>
          <w:tcPr>
            <w:tcW w:w="2410" w:type="dxa"/>
            <w:vAlign w:val="center"/>
          </w:tcPr>
          <w:p w14:paraId="3E78CC8E" w14:textId="77777777" w:rsidR="00686511" w:rsidRPr="003C48B1" w:rsidRDefault="00686511" w:rsidP="00686511">
            <w:pPr>
              <w:spacing w:line="276" w:lineRule="auto"/>
              <w:jc w:val="center"/>
              <w:rPr>
                <w:sz w:val="24"/>
                <w:szCs w:val="24"/>
              </w:rPr>
            </w:pPr>
            <w:proofErr w:type="spellStart"/>
            <w:r w:rsidRPr="003C48B1">
              <w:rPr>
                <w:sz w:val="24"/>
                <w:szCs w:val="24"/>
              </w:rPr>
              <w:t>Rs422</w:t>
            </w:r>
            <w:proofErr w:type="spellEnd"/>
          </w:p>
        </w:tc>
      </w:tr>
      <w:tr w:rsidR="00686511" w:rsidRPr="003C48B1" w14:paraId="561B6C22" w14:textId="77777777" w:rsidTr="0095187A">
        <w:trPr>
          <w:jc w:val="center"/>
        </w:trPr>
        <w:tc>
          <w:tcPr>
            <w:tcW w:w="845" w:type="dxa"/>
            <w:vAlign w:val="center"/>
          </w:tcPr>
          <w:p w14:paraId="75C95CAF" w14:textId="77777777" w:rsidR="00686511" w:rsidRPr="003C48B1" w:rsidRDefault="00686511" w:rsidP="00F42F9B">
            <w:pPr>
              <w:pStyle w:val="affd"/>
              <w:numPr>
                <w:ilvl w:val="0"/>
                <w:numId w:val="45"/>
              </w:numPr>
              <w:tabs>
                <w:tab w:val="left" w:pos="306"/>
              </w:tabs>
              <w:spacing w:line="276" w:lineRule="auto"/>
              <w:ind w:left="22" w:firstLine="0"/>
              <w:jc w:val="center"/>
            </w:pPr>
          </w:p>
        </w:tc>
        <w:tc>
          <w:tcPr>
            <w:tcW w:w="11170" w:type="dxa"/>
            <w:vAlign w:val="center"/>
          </w:tcPr>
          <w:p w14:paraId="48F58AF4" w14:textId="77777777" w:rsidR="00686511" w:rsidRPr="003C48B1" w:rsidRDefault="00686511" w:rsidP="00686511">
            <w:pPr>
              <w:spacing w:line="276" w:lineRule="auto"/>
              <w:rPr>
                <w:sz w:val="24"/>
                <w:szCs w:val="24"/>
              </w:rPr>
            </w:pPr>
            <w:r w:rsidRPr="003C48B1">
              <w:rPr>
                <w:sz w:val="24"/>
                <w:szCs w:val="24"/>
              </w:rPr>
              <w:t>Не норма (пониженное) входное напряжения питания «24 В»</w:t>
            </w:r>
          </w:p>
        </w:tc>
        <w:tc>
          <w:tcPr>
            <w:tcW w:w="2410" w:type="dxa"/>
            <w:vAlign w:val="center"/>
          </w:tcPr>
          <w:p w14:paraId="0EE08357" w14:textId="77777777" w:rsidR="00686511" w:rsidRPr="003C48B1" w:rsidRDefault="00686511" w:rsidP="00686511">
            <w:pPr>
              <w:spacing w:line="276" w:lineRule="auto"/>
              <w:jc w:val="center"/>
              <w:rPr>
                <w:sz w:val="24"/>
                <w:szCs w:val="24"/>
              </w:rPr>
            </w:pPr>
            <w:proofErr w:type="spellStart"/>
            <w:r w:rsidRPr="003C48B1">
              <w:rPr>
                <w:sz w:val="24"/>
                <w:szCs w:val="24"/>
              </w:rPr>
              <w:t>CheckSupply</w:t>
            </w:r>
            <w:proofErr w:type="spellEnd"/>
          </w:p>
        </w:tc>
      </w:tr>
      <w:tr w:rsidR="00686511" w:rsidRPr="003C48B1" w14:paraId="404C3408" w14:textId="77777777" w:rsidTr="0095187A">
        <w:trPr>
          <w:jc w:val="center"/>
        </w:trPr>
        <w:tc>
          <w:tcPr>
            <w:tcW w:w="845" w:type="dxa"/>
            <w:vAlign w:val="center"/>
          </w:tcPr>
          <w:p w14:paraId="751031C9" w14:textId="77777777" w:rsidR="00686511" w:rsidRPr="003C48B1" w:rsidRDefault="00686511" w:rsidP="00F42F9B">
            <w:pPr>
              <w:pStyle w:val="affd"/>
              <w:numPr>
                <w:ilvl w:val="0"/>
                <w:numId w:val="45"/>
              </w:numPr>
              <w:tabs>
                <w:tab w:val="left" w:pos="306"/>
              </w:tabs>
              <w:spacing w:line="276" w:lineRule="auto"/>
              <w:ind w:left="22" w:firstLine="0"/>
              <w:jc w:val="center"/>
            </w:pPr>
          </w:p>
        </w:tc>
        <w:tc>
          <w:tcPr>
            <w:tcW w:w="11170" w:type="dxa"/>
            <w:vAlign w:val="center"/>
          </w:tcPr>
          <w:p w14:paraId="0952D945" w14:textId="77777777" w:rsidR="00686511" w:rsidRPr="003C48B1" w:rsidRDefault="00686511" w:rsidP="00686511">
            <w:pPr>
              <w:spacing w:line="276" w:lineRule="auto"/>
              <w:rPr>
                <w:sz w:val="24"/>
                <w:szCs w:val="24"/>
              </w:rPr>
            </w:pPr>
            <w:r w:rsidRPr="003C48B1">
              <w:rPr>
                <w:sz w:val="24"/>
                <w:szCs w:val="24"/>
              </w:rPr>
              <w:t>Не норма (пониженное) входное напряжения питания «220 В»</w:t>
            </w:r>
          </w:p>
        </w:tc>
        <w:tc>
          <w:tcPr>
            <w:tcW w:w="2410" w:type="dxa"/>
            <w:vAlign w:val="center"/>
          </w:tcPr>
          <w:p w14:paraId="4A65D93F" w14:textId="77777777" w:rsidR="00686511" w:rsidRPr="003C48B1" w:rsidRDefault="00686511" w:rsidP="00686511">
            <w:pPr>
              <w:spacing w:line="276" w:lineRule="auto"/>
              <w:jc w:val="center"/>
              <w:rPr>
                <w:sz w:val="24"/>
                <w:szCs w:val="24"/>
              </w:rPr>
            </w:pPr>
            <w:proofErr w:type="spellStart"/>
            <w:r w:rsidRPr="003C48B1">
              <w:rPr>
                <w:sz w:val="24"/>
                <w:szCs w:val="24"/>
              </w:rPr>
              <w:t>CheckSupply</w:t>
            </w:r>
            <w:proofErr w:type="spellEnd"/>
          </w:p>
        </w:tc>
      </w:tr>
      <w:tr w:rsidR="00686511" w:rsidRPr="003C48B1" w14:paraId="07C2088D" w14:textId="77777777" w:rsidTr="0095187A">
        <w:trPr>
          <w:jc w:val="center"/>
        </w:trPr>
        <w:tc>
          <w:tcPr>
            <w:tcW w:w="845" w:type="dxa"/>
            <w:vAlign w:val="center"/>
          </w:tcPr>
          <w:p w14:paraId="4674F132" w14:textId="77777777" w:rsidR="00686511" w:rsidRPr="003C48B1" w:rsidRDefault="00686511" w:rsidP="00F42F9B">
            <w:pPr>
              <w:pStyle w:val="affd"/>
              <w:numPr>
                <w:ilvl w:val="0"/>
                <w:numId w:val="45"/>
              </w:numPr>
              <w:tabs>
                <w:tab w:val="left" w:pos="306"/>
              </w:tabs>
              <w:spacing w:line="276" w:lineRule="auto"/>
              <w:ind w:left="22" w:firstLine="0"/>
              <w:jc w:val="center"/>
            </w:pPr>
          </w:p>
        </w:tc>
        <w:tc>
          <w:tcPr>
            <w:tcW w:w="11170" w:type="dxa"/>
            <w:vAlign w:val="center"/>
          </w:tcPr>
          <w:p w14:paraId="0F55E049" w14:textId="77777777" w:rsidR="00686511" w:rsidRPr="003C48B1" w:rsidRDefault="00686511" w:rsidP="00686511">
            <w:pPr>
              <w:tabs>
                <w:tab w:val="left" w:pos="1110"/>
              </w:tabs>
              <w:spacing w:line="276" w:lineRule="auto"/>
              <w:rPr>
                <w:sz w:val="24"/>
                <w:szCs w:val="24"/>
              </w:rPr>
            </w:pPr>
            <w:r w:rsidRPr="003C48B1">
              <w:rPr>
                <w:sz w:val="24"/>
                <w:szCs w:val="24"/>
              </w:rPr>
              <w:t xml:space="preserve">Основной прибор: неисправность </w:t>
            </w:r>
            <w:proofErr w:type="spellStart"/>
            <w:r w:rsidRPr="003C48B1">
              <w:rPr>
                <w:sz w:val="24"/>
                <w:szCs w:val="24"/>
              </w:rPr>
              <w:t>РПВ</w:t>
            </w:r>
            <w:proofErr w:type="spellEnd"/>
            <w:r w:rsidRPr="003C48B1">
              <w:rPr>
                <w:sz w:val="24"/>
                <w:szCs w:val="24"/>
              </w:rPr>
              <w:t xml:space="preserve"> по включению</w:t>
            </w:r>
          </w:p>
        </w:tc>
        <w:tc>
          <w:tcPr>
            <w:tcW w:w="2410" w:type="dxa"/>
            <w:vAlign w:val="center"/>
          </w:tcPr>
          <w:p w14:paraId="6C8A112E" w14:textId="77777777" w:rsidR="00686511" w:rsidRPr="003C48B1" w:rsidRDefault="00686511" w:rsidP="00686511">
            <w:pPr>
              <w:spacing w:line="276" w:lineRule="auto"/>
              <w:jc w:val="center"/>
              <w:rPr>
                <w:sz w:val="24"/>
                <w:szCs w:val="24"/>
              </w:rPr>
            </w:pPr>
            <w:proofErr w:type="spellStart"/>
            <w:r w:rsidRPr="003C48B1">
              <w:rPr>
                <w:sz w:val="24"/>
                <w:szCs w:val="24"/>
              </w:rPr>
              <w:t>RelayCtrl</w:t>
            </w:r>
            <w:proofErr w:type="spellEnd"/>
          </w:p>
        </w:tc>
      </w:tr>
    </w:tbl>
    <w:p w14:paraId="39CEBFFF" w14:textId="77777777" w:rsidR="00686511" w:rsidRPr="003C48B1" w:rsidRDefault="00686511" w:rsidP="00A36C92">
      <w:pPr>
        <w:pStyle w:val="afff9"/>
      </w:pPr>
      <w:bookmarkStart w:id="220" w:name="_Ref29998581"/>
      <w:bookmarkStart w:id="221" w:name="_Hlk29997785"/>
      <w:r w:rsidRPr="003C48B1">
        <w:t xml:space="preserve">Таблица </w:t>
      </w:r>
      <w:bookmarkEnd w:id="220"/>
      <w:r w:rsidRPr="003C48B1">
        <w:t xml:space="preserve">3 – Условия перехода в </w:t>
      </w:r>
      <w:proofErr w:type="spellStart"/>
      <w:r w:rsidRPr="003C48B1">
        <w:t>ЗС</w:t>
      </w:r>
      <w:proofErr w:type="spellEnd"/>
      <w:r w:rsidRPr="003C48B1">
        <w:t xml:space="preserve"> и компоненты ПО, их определяющие</w:t>
      </w:r>
    </w:p>
    <w:tbl>
      <w:tblPr>
        <w:tblStyle w:val="aff3"/>
        <w:tblW w:w="14397" w:type="dxa"/>
        <w:jc w:val="center"/>
        <w:tblLayout w:type="fixed"/>
        <w:tblLook w:val="04A0" w:firstRow="1" w:lastRow="0" w:firstColumn="1" w:lastColumn="0" w:noHBand="0" w:noVBand="1"/>
      </w:tblPr>
      <w:tblGrid>
        <w:gridCol w:w="845"/>
        <w:gridCol w:w="8590"/>
        <w:gridCol w:w="2431"/>
        <w:gridCol w:w="2531"/>
      </w:tblGrid>
      <w:tr w:rsidR="00686511" w:rsidRPr="003C48B1" w14:paraId="1EE7CC65" w14:textId="77777777" w:rsidTr="00686511">
        <w:trPr>
          <w:tblHeader/>
          <w:jc w:val="center"/>
        </w:trPr>
        <w:tc>
          <w:tcPr>
            <w:tcW w:w="845" w:type="dxa"/>
            <w:vAlign w:val="center"/>
          </w:tcPr>
          <w:bookmarkEnd w:id="221"/>
          <w:p w14:paraId="4BA86B02" w14:textId="77777777" w:rsidR="00686511" w:rsidRPr="003C48B1" w:rsidRDefault="00686511" w:rsidP="00686511">
            <w:pPr>
              <w:jc w:val="center"/>
              <w:rPr>
                <w:b/>
                <w:sz w:val="24"/>
                <w:szCs w:val="24"/>
              </w:rPr>
            </w:pPr>
            <w:r w:rsidRPr="003C48B1">
              <w:rPr>
                <w:b/>
                <w:sz w:val="24"/>
                <w:szCs w:val="24"/>
              </w:rPr>
              <w:t>№</w:t>
            </w:r>
          </w:p>
        </w:tc>
        <w:tc>
          <w:tcPr>
            <w:tcW w:w="8590" w:type="dxa"/>
            <w:vAlign w:val="center"/>
          </w:tcPr>
          <w:p w14:paraId="171E0F9C" w14:textId="77777777" w:rsidR="00686511" w:rsidRPr="003C48B1" w:rsidRDefault="00686511" w:rsidP="00686511">
            <w:pPr>
              <w:keepLines/>
              <w:spacing w:line="276" w:lineRule="auto"/>
              <w:jc w:val="center"/>
              <w:rPr>
                <w:b/>
                <w:sz w:val="24"/>
                <w:szCs w:val="24"/>
              </w:rPr>
            </w:pPr>
            <w:r w:rsidRPr="003C48B1">
              <w:rPr>
                <w:b/>
                <w:sz w:val="24"/>
                <w:szCs w:val="24"/>
              </w:rPr>
              <w:t xml:space="preserve">Условие перехода в </w:t>
            </w:r>
            <w:proofErr w:type="spellStart"/>
            <w:r w:rsidRPr="003C48B1">
              <w:rPr>
                <w:b/>
                <w:sz w:val="24"/>
                <w:szCs w:val="24"/>
              </w:rPr>
              <w:t>ЗС</w:t>
            </w:r>
            <w:proofErr w:type="spellEnd"/>
          </w:p>
          <w:p w14:paraId="77498C04" w14:textId="77777777" w:rsidR="00686511" w:rsidRPr="003C48B1" w:rsidRDefault="00686511" w:rsidP="00686511">
            <w:pPr>
              <w:keepLines/>
              <w:spacing w:line="276" w:lineRule="auto"/>
              <w:jc w:val="center"/>
              <w:rPr>
                <w:b/>
                <w:sz w:val="24"/>
                <w:szCs w:val="24"/>
              </w:rPr>
            </w:pPr>
            <w:r w:rsidRPr="003C48B1">
              <w:rPr>
                <w:b/>
                <w:sz w:val="24"/>
                <w:szCs w:val="24"/>
              </w:rPr>
              <w:t>(см. 3.1.1.1.5 Функциональных требований к ПО)</w:t>
            </w:r>
          </w:p>
        </w:tc>
        <w:tc>
          <w:tcPr>
            <w:tcW w:w="2431" w:type="dxa"/>
            <w:vAlign w:val="center"/>
          </w:tcPr>
          <w:p w14:paraId="5B8D6612" w14:textId="77777777" w:rsidR="00686511" w:rsidRPr="003C48B1" w:rsidRDefault="00686511" w:rsidP="00686511">
            <w:pPr>
              <w:jc w:val="center"/>
              <w:rPr>
                <w:b/>
                <w:sz w:val="24"/>
                <w:szCs w:val="24"/>
              </w:rPr>
            </w:pPr>
            <w:r w:rsidRPr="003C48B1">
              <w:rPr>
                <w:b/>
                <w:sz w:val="24"/>
                <w:szCs w:val="24"/>
              </w:rPr>
              <w:t xml:space="preserve">Компонент ПО </w:t>
            </w:r>
            <w:r w:rsidRPr="003C48B1">
              <w:rPr>
                <w:sz w:val="24"/>
                <w:szCs w:val="24"/>
                <w:vertAlign w:val="superscript"/>
              </w:rPr>
              <w:t>1)</w:t>
            </w:r>
          </w:p>
        </w:tc>
        <w:tc>
          <w:tcPr>
            <w:tcW w:w="2531" w:type="dxa"/>
            <w:vAlign w:val="center"/>
          </w:tcPr>
          <w:p w14:paraId="5A919AAD" w14:textId="77777777" w:rsidR="00686511" w:rsidRPr="003C48B1" w:rsidRDefault="00686511" w:rsidP="00686511">
            <w:pPr>
              <w:jc w:val="center"/>
              <w:rPr>
                <w:b/>
                <w:sz w:val="24"/>
                <w:szCs w:val="24"/>
              </w:rPr>
            </w:pPr>
            <w:r w:rsidRPr="003C48B1">
              <w:rPr>
                <w:b/>
                <w:sz w:val="24"/>
                <w:szCs w:val="24"/>
              </w:rPr>
              <w:t xml:space="preserve">Модуль ПО </w:t>
            </w:r>
            <w:r w:rsidRPr="003C48B1">
              <w:rPr>
                <w:sz w:val="24"/>
                <w:szCs w:val="24"/>
                <w:vertAlign w:val="superscript"/>
              </w:rPr>
              <w:t>1)</w:t>
            </w:r>
          </w:p>
        </w:tc>
      </w:tr>
      <w:tr w:rsidR="00686511" w:rsidRPr="003C48B1" w14:paraId="3E31EC56" w14:textId="77777777" w:rsidTr="00686511">
        <w:trPr>
          <w:jc w:val="center"/>
        </w:trPr>
        <w:tc>
          <w:tcPr>
            <w:tcW w:w="845" w:type="dxa"/>
            <w:vAlign w:val="center"/>
          </w:tcPr>
          <w:p w14:paraId="3D990799"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32C5484F" w14:textId="77777777" w:rsidR="00686511" w:rsidRPr="003C48B1" w:rsidRDefault="00686511" w:rsidP="00686511">
            <w:pPr>
              <w:keepLines/>
              <w:spacing w:line="264" w:lineRule="auto"/>
              <w:rPr>
                <w:sz w:val="24"/>
                <w:szCs w:val="24"/>
              </w:rPr>
            </w:pPr>
            <w:r w:rsidRPr="003C48B1">
              <w:rPr>
                <w:sz w:val="24"/>
                <w:szCs w:val="24"/>
              </w:rPr>
              <w:t xml:space="preserve">При инициализации прибора, если в </w:t>
            </w:r>
            <w:proofErr w:type="spellStart"/>
            <w:r w:rsidRPr="003C48B1">
              <w:rPr>
                <w:sz w:val="24"/>
                <w:szCs w:val="24"/>
              </w:rPr>
              <w:t>EEPROM</w:t>
            </w:r>
            <w:proofErr w:type="spellEnd"/>
            <w:r w:rsidRPr="003C48B1">
              <w:rPr>
                <w:sz w:val="24"/>
                <w:szCs w:val="24"/>
              </w:rPr>
              <w:t xml:space="preserve"> обнаружены записи с кодом </w:t>
            </w:r>
            <w:proofErr w:type="spellStart"/>
            <w:r w:rsidRPr="003C48B1">
              <w:rPr>
                <w:sz w:val="24"/>
                <w:szCs w:val="24"/>
              </w:rPr>
              <w:t>ЗО</w:t>
            </w:r>
            <w:proofErr w:type="spellEnd"/>
          </w:p>
        </w:tc>
        <w:tc>
          <w:tcPr>
            <w:tcW w:w="2431" w:type="dxa"/>
            <w:vAlign w:val="center"/>
          </w:tcPr>
          <w:p w14:paraId="5573BC5D"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c>
          <w:tcPr>
            <w:tcW w:w="2531" w:type="dxa"/>
            <w:vAlign w:val="center"/>
          </w:tcPr>
          <w:p w14:paraId="540E286E"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r>
      <w:tr w:rsidR="00686511" w:rsidRPr="003C48B1" w14:paraId="3C3D8BB7" w14:textId="77777777" w:rsidTr="00686511">
        <w:trPr>
          <w:jc w:val="center"/>
        </w:trPr>
        <w:tc>
          <w:tcPr>
            <w:tcW w:w="845" w:type="dxa"/>
            <w:vAlign w:val="center"/>
          </w:tcPr>
          <w:p w14:paraId="1C447A0F"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0A0B4AA0" w14:textId="77777777" w:rsidR="00686511" w:rsidRPr="003C48B1" w:rsidRDefault="00686511" w:rsidP="00686511">
            <w:pPr>
              <w:keepLines/>
              <w:spacing w:line="264" w:lineRule="auto"/>
              <w:rPr>
                <w:sz w:val="24"/>
                <w:szCs w:val="24"/>
              </w:rPr>
            </w:pPr>
            <w:r w:rsidRPr="003C48B1">
              <w:rPr>
                <w:sz w:val="24"/>
                <w:szCs w:val="24"/>
              </w:rPr>
              <w:t>Отказ межканальной синхронизации по времени параметров из любых компонентов ПО</w:t>
            </w:r>
          </w:p>
        </w:tc>
        <w:tc>
          <w:tcPr>
            <w:tcW w:w="2431" w:type="dxa"/>
            <w:vAlign w:val="center"/>
          </w:tcPr>
          <w:p w14:paraId="6E3A7FF0"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c>
          <w:tcPr>
            <w:tcW w:w="2531" w:type="dxa"/>
            <w:vAlign w:val="center"/>
          </w:tcPr>
          <w:p w14:paraId="554B13A5"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r>
      <w:tr w:rsidR="00686511" w:rsidRPr="003C48B1" w14:paraId="6EA89104" w14:textId="77777777" w:rsidTr="00686511">
        <w:trPr>
          <w:jc w:val="center"/>
        </w:trPr>
        <w:tc>
          <w:tcPr>
            <w:tcW w:w="845" w:type="dxa"/>
            <w:vAlign w:val="center"/>
          </w:tcPr>
          <w:p w14:paraId="2025BF1A"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63211731" w14:textId="77777777" w:rsidR="00686511" w:rsidRPr="003C48B1" w:rsidRDefault="00686511" w:rsidP="00686511">
            <w:pPr>
              <w:keepLines/>
              <w:tabs>
                <w:tab w:val="left" w:pos="975"/>
              </w:tabs>
              <w:spacing w:line="264" w:lineRule="auto"/>
              <w:rPr>
                <w:sz w:val="24"/>
                <w:szCs w:val="24"/>
              </w:rPr>
            </w:pPr>
            <w:r w:rsidRPr="003C48B1">
              <w:rPr>
                <w:sz w:val="24"/>
                <w:szCs w:val="24"/>
              </w:rPr>
              <w:t>Отказ межканальной синхронизации по данным</w:t>
            </w:r>
          </w:p>
        </w:tc>
        <w:tc>
          <w:tcPr>
            <w:tcW w:w="2431" w:type="dxa"/>
            <w:vAlign w:val="center"/>
          </w:tcPr>
          <w:p w14:paraId="0783AF56" w14:textId="77777777" w:rsidR="00686511" w:rsidRPr="003C48B1" w:rsidRDefault="00686511" w:rsidP="00686511">
            <w:pPr>
              <w:spacing w:line="264" w:lineRule="auto"/>
              <w:jc w:val="center"/>
              <w:rPr>
                <w:sz w:val="24"/>
                <w:szCs w:val="24"/>
              </w:rPr>
            </w:pPr>
            <w:proofErr w:type="spellStart"/>
            <w:r w:rsidRPr="003C48B1">
              <w:rPr>
                <w:sz w:val="24"/>
                <w:szCs w:val="24"/>
              </w:rPr>
              <w:t>InterChannel</w:t>
            </w:r>
            <w:proofErr w:type="spellEnd"/>
          </w:p>
        </w:tc>
        <w:tc>
          <w:tcPr>
            <w:tcW w:w="2531" w:type="dxa"/>
            <w:vAlign w:val="center"/>
          </w:tcPr>
          <w:p w14:paraId="61EA255F" w14:textId="77777777" w:rsidR="00686511" w:rsidRPr="003C48B1" w:rsidRDefault="00686511" w:rsidP="00686511">
            <w:pPr>
              <w:spacing w:line="264" w:lineRule="auto"/>
              <w:jc w:val="center"/>
              <w:rPr>
                <w:sz w:val="24"/>
                <w:szCs w:val="24"/>
              </w:rPr>
            </w:pPr>
            <w:proofErr w:type="spellStart"/>
            <w:r w:rsidRPr="003C48B1">
              <w:rPr>
                <w:sz w:val="24"/>
                <w:szCs w:val="24"/>
              </w:rPr>
              <w:t>InterChannel</w:t>
            </w:r>
            <w:proofErr w:type="spellEnd"/>
          </w:p>
        </w:tc>
      </w:tr>
      <w:tr w:rsidR="00686511" w:rsidRPr="003C48B1" w14:paraId="6ACD2233" w14:textId="77777777" w:rsidTr="00686511">
        <w:trPr>
          <w:jc w:val="center"/>
        </w:trPr>
        <w:tc>
          <w:tcPr>
            <w:tcW w:w="845" w:type="dxa"/>
            <w:vAlign w:val="center"/>
          </w:tcPr>
          <w:p w14:paraId="53D028AF"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73B5A081" w14:textId="77777777" w:rsidR="00686511" w:rsidRPr="003C48B1" w:rsidRDefault="00686511" w:rsidP="00686511">
            <w:pPr>
              <w:keepLines/>
              <w:spacing w:line="264" w:lineRule="auto"/>
              <w:rPr>
                <w:sz w:val="24"/>
                <w:szCs w:val="24"/>
              </w:rPr>
            </w:pPr>
            <w:r w:rsidRPr="003C48B1">
              <w:rPr>
                <w:sz w:val="24"/>
                <w:szCs w:val="24"/>
              </w:rPr>
              <w:t>Не норма напряжения питания МК «3.3 В»</w:t>
            </w:r>
          </w:p>
        </w:tc>
        <w:tc>
          <w:tcPr>
            <w:tcW w:w="2431" w:type="dxa"/>
            <w:vAlign w:val="center"/>
          </w:tcPr>
          <w:p w14:paraId="19DB7A63"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c>
          <w:tcPr>
            <w:tcW w:w="2531" w:type="dxa"/>
            <w:vAlign w:val="center"/>
          </w:tcPr>
          <w:p w14:paraId="13F2F5D1"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r>
      <w:tr w:rsidR="00686511" w:rsidRPr="003C48B1" w14:paraId="3E5FCCEE" w14:textId="77777777" w:rsidTr="00686511">
        <w:trPr>
          <w:jc w:val="center"/>
        </w:trPr>
        <w:tc>
          <w:tcPr>
            <w:tcW w:w="845" w:type="dxa"/>
            <w:vAlign w:val="center"/>
          </w:tcPr>
          <w:p w14:paraId="5AA5DF1C"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286D1442" w14:textId="77777777" w:rsidR="00686511" w:rsidRPr="003C48B1" w:rsidRDefault="00686511" w:rsidP="00686511">
            <w:pPr>
              <w:keepLines/>
              <w:autoSpaceDN w:val="0"/>
              <w:spacing w:line="264" w:lineRule="auto"/>
              <w:textAlignment w:val="baseline"/>
              <w:rPr>
                <w:sz w:val="24"/>
                <w:szCs w:val="24"/>
              </w:rPr>
            </w:pPr>
            <w:r w:rsidRPr="003C48B1">
              <w:rPr>
                <w:sz w:val="24"/>
                <w:szCs w:val="24"/>
              </w:rPr>
              <w:t>Не норма опорного напряжения для АЦП соседнего канала</w:t>
            </w:r>
          </w:p>
        </w:tc>
        <w:tc>
          <w:tcPr>
            <w:tcW w:w="2431" w:type="dxa"/>
            <w:vAlign w:val="center"/>
          </w:tcPr>
          <w:p w14:paraId="7BAEEEB5"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c>
          <w:tcPr>
            <w:tcW w:w="2531" w:type="dxa"/>
            <w:vAlign w:val="center"/>
          </w:tcPr>
          <w:p w14:paraId="01088194"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r>
      <w:tr w:rsidR="00686511" w:rsidRPr="003C48B1" w14:paraId="3B4C98DF" w14:textId="77777777" w:rsidTr="00686511">
        <w:trPr>
          <w:jc w:val="center"/>
        </w:trPr>
        <w:tc>
          <w:tcPr>
            <w:tcW w:w="845" w:type="dxa"/>
            <w:vAlign w:val="center"/>
          </w:tcPr>
          <w:p w14:paraId="7C4588D8"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29FCF97" w14:textId="77777777" w:rsidR="00686511" w:rsidRPr="003C48B1" w:rsidRDefault="00686511" w:rsidP="00686511">
            <w:pPr>
              <w:keepLines/>
              <w:spacing w:line="264" w:lineRule="auto"/>
              <w:rPr>
                <w:sz w:val="24"/>
                <w:szCs w:val="24"/>
              </w:rPr>
            </w:pPr>
            <w:r w:rsidRPr="003C48B1">
              <w:rPr>
                <w:sz w:val="24"/>
                <w:szCs w:val="24"/>
              </w:rPr>
              <w:t>Неисправность корректора коэффициента мощности (не норма напряжения на выходе корректора)</w:t>
            </w:r>
          </w:p>
        </w:tc>
        <w:tc>
          <w:tcPr>
            <w:tcW w:w="2431" w:type="dxa"/>
            <w:vAlign w:val="center"/>
          </w:tcPr>
          <w:p w14:paraId="17EB96EB" w14:textId="77777777" w:rsidR="00686511" w:rsidRPr="003C48B1" w:rsidRDefault="00686511" w:rsidP="00686511">
            <w:pPr>
              <w:spacing w:line="264" w:lineRule="auto"/>
              <w:jc w:val="center"/>
              <w:rPr>
                <w:sz w:val="24"/>
                <w:szCs w:val="24"/>
              </w:rPr>
            </w:pPr>
            <w:proofErr w:type="spellStart"/>
            <w:r w:rsidRPr="003C48B1">
              <w:rPr>
                <w:sz w:val="24"/>
                <w:szCs w:val="24"/>
              </w:rPr>
              <w:t>IntegrCtrl</w:t>
            </w:r>
            <w:proofErr w:type="spellEnd"/>
          </w:p>
        </w:tc>
        <w:tc>
          <w:tcPr>
            <w:tcW w:w="2531" w:type="dxa"/>
            <w:vAlign w:val="center"/>
          </w:tcPr>
          <w:p w14:paraId="44097EA7" w14:textId="77777777" w:rsidR="00686511" w:rsidRPr="003C48B1" w:rsidRDefault="00686511" w:rsidP="00686511">
            <w:pPr>
              <w:spacing w:line="264" w:lineRule="auto"/>
              <w:jc w:val="center"/>
              <w:rPr>
                <w:sz w:val="24"/>
                <w:szCs w:val="24"/>
              </w:rPr>
            </w:pPr>
            <w:proofErr w:type="spellStart"/>
            <w:r w:rsidRPr="003C48B1">
              <w:rPr>
                <w:sz w:val="24"/>
                <w:szCs w:val="24"/>
              </w:rPr>
              <w:t>IntegrCtrl</w:t>
            </w:r>
            <w:proofErr w:type="spellEnd"/>
          </w:p>
        </w:tc>
      </w:tr>
      <w:tr w:rsidR="00686511" w:rsidRPr="003C48B1" w14:paraId="43420262" w14:textId="77777777" w:rsidTr="00686511">
        <w:trPr>
          <w:jc w:val="center"/>
        </w:trPr>
        <w:tc>
          <w:tcPr>
            <w:tcW w:w="845" w:type="dxa"/>
            <w:vAlign w:val="center"/>
          </w:tcPr>
          <w:p w14:paraId="04917271"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5ADFFAD8" w14:textId="77777777" w:rsidR="00686511" w:rsidRPr="003C48B1" w:rsidRDefault="00686511" w:rsidP="00686511">
            <w:pPr>
              <w:keepLines/>
              <w:spacing w:line="264" w:lineRule="auto"/>
              <w:rPr>
                <w:sz w:val="24"/>
                <w:szCs w:val="24"/>
              </w:rPr>
            </w:pPr>
            <w:r w:rsidRPr="003C48B1">
              <w:rPr>
                <w:sz w:val="24"/>
                <w:szCs w:val="24"/>
              </w:rPr>
              <w:t>Неисправность датчика перегрузки по току в рабочих цепях</w:t>
            </w:r>
          </w:p>
        </w:tc>
        <w:tc>
          <w:tcPr>
            <w:tcW w:w="2431" w:type="dxa"/>
            <w:vAlign w:val="center"/>
          </w:tcPr>
          <w:p w14:paraId="5DA7073C" w14:textId="77777777" w:rsidR="00686511" w:rsidRPr="003C48B1" w:rsidRDefault="00686511" w:rsidP="00686511">
            <w:pPr>
              <w:spacing w:line="264" w:lineRule="auto"/>
              <w:jc w:val="center"/>
              <w:rPr>
                <w:sz w:val="24"/>
                <w:szCs w:val="24"/>
              </w:rPr>
            </w:pPr>
            <w:proofErr w:type="spellStart"/>
            <w:r w:rsidRPr="003C48B1">
              <w:rPr>
                <w:sz w:val="24"/>
                <w:szCs w:val="24"/>
              </w:rPr>
              <w:t>OverloadDet</w:t>
            </w:r>
            <w:proofErr w:type="spellEnd"/>
          </w:p>
        </w:tc>
        <w:tc>
          <w:tcPr>
            <w:tcW w:w="2531" w:type="dxa"/>
            <w:vAlign w:val="center"/>
          </w:tcPr>
          <w:p w14:paraId="6BCD6FAC" w14:textId="77777777" w:rsidR="00686511" w:rsidRPr="003C48B1" w:rsidRDefault="00686511" w:rsidP="00686511">
            <w:pPr>
              <w:spacing w:line="264" w:lineRule="auto"/>
              <w:jc w:val="center"/>
              <w:rPr>
                <w:sz w:val="24"/>
                <w:szCs w:val="24"/>
              </w:rPr>
            </w:pPr>
            <w:proofErr w:type="spellStart"/>
            <w:r w:rsidRPr="003C48B1">
              <w:rPr>
                <w:sz w:val="24"/>
                <w:szCs w:val="24"/>
              </w:rPr>
              <w:t>OverloadDet</w:t>
            </w:r>
            <w:proofErr w:type="spellEnd"/>
          </w:p>
        </w:tc>
      </w:tr>
      <w:tr w:rsidR="00686511" w:rsidRPr="003C48B1" w14:paraId="5DCFB50A" w14:textId="77777777" w:rsidTr="00686511">
        <w:trPr>
          <w:jc w:val="center"/>
        </w:trPr>
        <w:tc>
          <w:tcPr>
            <w:tcW w:w="845" w:type="dxa"/>
            <w:vAlign w:val="center"/>
          </w:tcPr>
          <w:p w14:paraId="56624ED4"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4770411" w14:textId="77777777" w:rsidR="00686511" w:rsidRPr="003C48B1" w:rsidRDefault="00686511" w:rsidP="00686511">
            <w:pPr>
              <w:keepLines/>
              <w:spacing w:line="264" w:lineRule="auto"/>
              <w:rPr>
                <w:sz w:val="24"/>
                <w:szCs w:val="24"/>
              </w:rPr>
            </w:pPr>
            <w:r w:rsidRPr="003C48B1">
              <w:rPr>
                <w:sz w:val="24"/>
                <w:szCs w:val="24"/>
              </w:rPr>
              <w:t>Неисправность датчика перегрузки по току в контрольных цепях</w:t>
            </w:r>
          </w:p>
        </w:tc>
        <w:tc>
          <w:tcPr>
            <w:tcW w:w="2431" w:type="dxa"/>
            <w:vAlign w:val="center"/>
          </w:tcPr>
          <w:p w14:paraId="34E3CCFA" w14:textId="77777777" w:rsidR="00686511" w:rsidRPr="003C48B1" w:rsidRDefault="00686511" w:rsidP="00686511">
            <w:pPr>
              <w:spacing w:line="264" w:lineRule="auto"/>
              <w:jc w:val="center"/>
              <w:rPr>
                <w:sz w:val="24"/>
                <w:szCs w:val="24"/>
              </w:rPr>
            </w:pPr>
            <w:proofErr w:type="spellStart"/>
            <w:r w:rsidRPr="003C48B1">
              <w:rPr>
                <w:sz w:val="24"/>
                <w:szCs w:val="24"/>
              </w:rPr>
              <w:t>OverloadDet</w:t>
            </w:r>
            <w:proofErr w:type="spellEnd"/>
          </w:p>
        </w:tc>
        <w:tc>
          <w:tcPr>
            <w:tcW w:w="2531" w:type="dxa"/>
            <w:vAlign w:val="center"/>
          </w:tcPr>
          <w:p w14:paraId="223B73A1" w14:textId="77777777" w:rsidR="00686511" w:rsidRPr="003C48B1" w:rsidRDefault="00686511" w:rsidP="00686511">
            <w:pPr>
              <w:spacing w:line="264" w:lineRule="auto"/>
              <w:jc w:val="center"/>
              <w:rPr>
                <w:sz w:val="24"/>
                <w:szCs w:val="24"/>
              </w:rPr>
            </w:pPr>
            <w:proofErr w:type="spellStart"/>
            <w:r w:rsidRPr="003C48B1">
              <w:rPr>
                <w:sz w:val="24"/>
                <w:szCs w:val="24"/>
              </w:rPr>
              <w:t>OverloadDet</w:t>
            </w:r>
            <w:proofErr w:type="spellEnd"/>
          </w:p>
        </w:tc>
      </w:tr>
      <w:tr w:rsidR="00686511" w:rsidRPr="003C48B1" w14:paraId="2240C31E" w14:textId="77777777" w:rsidTr="00686511">
        <w:trPr>
          <w:jc w:val="center"/>
        </w:trPr>
        <w:tc>
          <w:tcPr>
            <w:tcW w:w="845" w:type="dxa"/>
            <w:vAlign w:val="center"/>
          </w:tcPr>
          <w:p w14:paraId="04611A67"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C3E85C3" w14:textId="77777777" w:rsidR="00686511" w:rsidRPr="003C48B1" w:rsidRDefault="00686511" w:rsidP="00686511">
            <w:pPr>
              <w:keepLines/>
              <w:spacing w:line="264" w:lineRule="auto"/>
              <w:rPr>
                <w:sz w:val="24"/>
                <w:szCs w:val="24"/>
              </w:rPr>
            </w:pPr>
            <w:r w:rsidRPr="003C48B1">
              <w:rPr>
                <w:sz w:val="24"/>
                <w:szCs w:val="24"/>
              </w:rPr>
              <w:t xml:space="preserve">Неисправность схемы формирования напряжения контрольных цепей (по </w:t>
            </w:r>
            <w:r w:rsidR="00727846" w:rsidRPr="003C48B1">
              <w:rPr>
                <w:sz w:val="24"/>
                <w:szCs w:val="24"/>
              </w:rPr>
              <w:t>среднеквадратическому</w:t>
            </w:r>
            <w:r w:rsidRPr="003C48B1">
              <w:rPr>
                <w:sz w:val="24"/>
                <w:szCs w:val="24"/>
              </w:rPr>
              <w:t xml:space="preserve"> значению </w:t>
            </w:r>
            <w:r w:rsidR="00727846" w:rsidRPr="003C48B1">
              <w:rPr>
                <w:sz w:val="24"/>
                <w:szCs w:val="24"/>
              </w:rPr>
              <w:t>напряжения</w:t>
            </w:r>
            <w:r w:rsidRPr="003C48B1">
              <w:rPr>
                <w:sz w:val="24"/>
                <w:szCs w:val="24"/>
              </w:rPr>
              <w:t xml:space="preserve"> обратной связи)</w:t>
            </w:r>
          </w:p>
        </w:tc>
        <w:tc>
          <w:tcPr>
            <w:tcW w:w="2431" w:type="dxa"/>
            <w:vAlign w:val="center"/>
          </w:tcPr>
          <w:p w14:paraId="259E40FD" w14:textId="77777777" w:rsidR="00686511" w:rsidRPr="003C48B1" w:rsidRDefault="00727846" w:rsidP="00686511">
            <w:pPr>
              <w:spacing w:line="264" w:lineRule="auto"/>
              <w:jc w:val="center"/>
              <w:rPr>
                <w:sz w:val="24"/>
                <w:szCs w:val="24"/>
              </w:rPr>
            </w:pPr>
            <w:proofErr w:type="spellStart"/>
            <w:r w:rsidRPr="00727846">
              <w:rPr>
                <w:sz w:val="24"/>
                <w:szCs w:val="24"/>
              </w:rPr>
              <w:t>PositionDet</w:t>
            </w:r>
            <w:proofErr w:type="spellEnd"/>
          </w:p>
        </w:tc>
        <w:tc>
          <w:tcPr>
            <w:tcW w:w="2531" w:type="dxa"/>
            <w:vAlign w:val="center"/>
          </w:tcPr>
          <w:p w14:paraId="432FF7C3" w14:textId="77777777" w:rsidR="00686511" w:rsidRPr="003C48B1" w:rsidRDefault="00B83DDA" w:rsidP="00686511">
            <w:pPr>
              <w:spacing w:line="264" w:lineRule="auto"/>
              <w:jc w:val="center"/>
              <w:rPr>
                <w:sz w:val="24"/>
                <w:szCs w:val="24"/>
              </w:rPr>
            </w:pPr>
            <w:r>
              <w:rPr>
                <w:sz w:val="24"/>
                <w:szCs w:val="24"/>
                <w:lang w:val="en-US"/>
              </w:rPr>
              <w:t>p</w:t>
            </w:r>
            <w:proofErr w:type="spellStart"/>
            <w:r w:rsidR="00686511" w:rsidRPr="003C48B1">
              <w:rPr>
                <w:sz w:val="24"/>
                <w:szCs w:val="24"/>
              </w:rPr>
              <w:t>osDetGenerator</w:t>
            </w:r>
            <w:proofErr w:type="spellEnd"/>
          </w:p>
        </w:tc>
      </w:tr>
      <w:tr w:rsidR="00686511" w:rsidRPr="003C48B1" w14:paraId="44574D6F" w14:textId="77777777" w:rsidTr="00686511">
        <w:trPr>
          <w:jc w:val="center"/>
        </w:trPr>
        <w:tc>
          <w:tcPr>
            <w:tcW w:w="845" w:type="dxa"/>
            <w:vAlign w:val="center"/>
          </w:tcPr>
          <w:p w14:paraId="298A101F"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30992DE9" w14:textId="77777777" w:rsidR="00686511" w:rsidRPr="003C48B1" w:rsidRDefault="00686511" w:rsidP="00686511">
            <w:pPr>
              <w:keepLines/>
              <w:spacing w:line="264" w:lineRule="auto"/>
              <w:rPr>
                <w:sz w:val="24"/>
                <w:szCs w:val="24"/>
              </w:rPr>
            </w:pPr>
            <w:r w:rsidRPr="003C48B1">
              <w:rPr>
                <w:sz w:val="24"/>
                <w:szCs w:val="24"/>
              </w:rPr>
              <w:t>Неисправность датчиков тока рабочих цепей</w:t>
            </w:r>
          </w:p>
        </w:tc>
        <w:tc>
          <w:tcPr>
            <w:tcW w:w="2431" w:type="dxa"/>
            <w:vAlign w:val="center"/>
          </w:tcPr>
          <w:p w14:paraId="7F830368"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c>
          <w:tcPr>
            <w:tcW w:w="2531" w:type="dxa"/>
            <w:vAlign w:val="center"/>
          </w:tcPr>
          <w:p w14:paraId="60269CB9"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r>
      <w:tr w:rsidR="00686511" w:rsidRPr="003C48B1" w14:paraId="67485126" w14:textId="77777777" w:rsidTr="00686511">
        <w:trPr>
          <w:jc w:val="center"/>
        </w:trPr>
        <w:tc>
          <w:tcPr>
            <w:tcW w:w="845" w:type="dxa"/>
            <w:vAlign w:val="center"/>
          </w:tcPr>
          <w:p w14:paraId="64426833"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62A4544D" w14:textId="77777777" w:rsidR="00686511" w:rsidRPr="003C48B1" w:rsidRDefault="00686511" w:rsidP="00686511">
            <w:pPr>
              <w:keepLines/>
              <w:spacing w:line="264" w:lineRule="auto"/>
              <w:rPr>
                <w:sz w:val="24"/>
                <w:szCs w:val="24"/>
              </w:rPr>
            </w:pPr>
            <w:r w:rsidRPr="003C48B1">
              <w:rPr>
                <w:sz w:val="24"/>
                <w:szCs w:val="24"/>
              </w:rPr>
              <w:t>Неисправность датчиков напряжения контроля положения стрелки</w:t>
            </w:r>
          </w:p>
        </w:tc>
        <w:tc>
          <w:tcPr>
            <w:tcW w:w="2431" w:type="dxa"/>
            <w:vAlign w:val="center"/>
          </w:tcPr>
          <w:p w14:paraId="5542FDC4"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c>
          <w:tcPr>
            <w:tcW w:w="2531" w:type="dxa"/>
            <w:vAlign w:val="center"/>
          </w:tcPr>
          <w:p w14:paraId="060E2259"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r>
      <w:tr w:rsidR="00686511" w:rsidRPr="003C48B1" w14:paraId="1EE74BF1" w14:textId="77777777" w:rsidTr="00686511">
        <w:trPr>
          <w:jc w:val="center"/>
        </w:trPr>
        <w:tc>
          <w:tcPr>
            <w:tcW w:w="845" w:type="dxa"/>
            <w:vAlign w:val="center"/>
          </w:tcPr>
          <w:p w14:paraId="5C5E0E12"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F4EBEA1" w14:textId="77777777" w:rsidR="00686511" w:rsidRPr="003C48B1" w:rsidRDefault="00686511" w:rsidP="00E862E5">
            <w:pPr>
              <w:keepLines/>
              <w:spacing w:line="264" w:lineRule="auto"/>
              <w:rPr>
                <w:sz w:val="24"/>
                <w:szCs w:val="24"/>
              </w:rPr>
            </w:pPr>
            <w:r w:rsidRPr="003C48B1">
              <w:rPr>
                <w:sz w:val="24"/>
                <w:szCs w:val="24"/>
              </w:rPr>
              <w:t xml:space="preserve">Неисправность схемы управления реле </w:t>
            </w:r>
            <w:proofErr w:type="spellStart"/>
            <w:r w:rsidR="00E862E5">
              <w:rPr>
                <w:sz w:val="24"/>
                <w:szCs w:val="24"/>
              </w:rPr>
              <w:t>РПВ</w:t>
            </w:r>
            <w:proofErr w:type="spellEnd"/>
          </w:p>
        </w:tc>
        <w:tc>
          <w:tcPr>
            <w:tcW w:w="2431" w:type="dxa"/>
            <w:vAlign w:val="center"/>
          </w:tcPr>
          <w:p w14:paraId="2AF3E428" w14:textId="77777777" w:rsidR="00686511" w:rsidRPr="003C48B1" w:rsidRDefault="00686511" w:rsidP="00686511">
            <w:pPr>
              <w:spacing w:line="264" w:lineRule="auto"/>
              <w:jc w:val="center"/>
              <w:rPr>
                <w:sz w:val="24"/>
                <w:szCs w:val="24"/>
              </w:rPr>
            </w:pPr>
            <w:proofErr w:type="spellStart"/>
            <w:r w:rsidRPr="003C48B1">
              <w:rPr>
                <w:sz w:val="24"/>
                <w:szCs w:val="24"/>
              </w:rPr>
              <w:t>RelayCtrl</w:t>
            </w:r>
            <w:proofErr w:type="spellEnd"/>
          </w:p>
        </w:tc>
        <w:tc>
          <w:tcPr>
            <w:tcW w:w="2531" w:type="dxa"/>
            <w:vAlign w:val="center"/>
          </w:tcPr>
          <w:p w14:paraId="698498D0" w14:textId="77777777" w:rsidR="00686511" w:rsidRPr="003C48B1" w:rsidRDefault="00B83DDA" w:rsidP="00686511">
            <w:pPr>
              <w:spacing w:line="264" w:lineRule="auto"/>
              <w:jc w:val="center"/>
              <w:rPr>
                <w:sz w:val="24"/>
                <w:szCs w:val="24"/>
              </w:rPr>
            </w:pPr>
            <w:r>
              <w:rPr>
                <w:sz w:val="24"/>
                <w:szCs w:val="24"/>
                <w:lang w:val="en-US"/>
              </w:rPr>
              <w:t>r</w:t>
            </w:r>
            <w:proofErr w:type="spellStart"/>
            <w:r w:rsidR="00686511" w:rsidRPr="003C48B1">
              <w:rPr>
                <w:sz w:val="24"/>
                <w:szCs w:val="24"/>
              </w:rPr>
              <w:t>elayCtrl</w:t>
            </w:r>
            <w:proofErr w:type="spellEnd"/>
          </w:p>
        </w:tc>
      </w:tr>
      <w:tr w:rsidR="00686511" w:rsidRPr="003C48B1" w14:paraId="0B082537" w14:textId="77777777" w:rsidTr="00686511">
        <w:trPr>
          <w:jc w:val="center"/>
        </w:trPr>
        <w:tc>
          <w:tcPr>
            <w:tcW w:w="845" w:type="dxa"/>
            <w:vMerge w:val="restart"/>
            <w:vAlign w:val="center"/>
          </w:tcPr>
          <w:p w14:paraId="2A591101"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Merge w:val="restart"/>
            <w:vAlign w:val="center"/>
          </w:tcPr>
          <w:p w14:paraId="35EE0C89" w14:textId="77777777" w:rsidR="00686511" w:rsidRPr="003C48B1" w:rsidRDefault="00686511" w:rsidP="00686511">
            <w:pPr>
              <w:keepLines/>
              <w:tabs>
                <w:tab w:val="left" w:pos="1200"/>
              </w:tabs>
              <w:spacing w:line="264" w:lineRule="auto"/>
              <w:rPr>
                <w:sz w:val="24"/>
                <w:szCs w:val="24"/>
              </w:rPr>
            </w:pPr>
            <w:r w:rsidRPr="003C48B1">
              <w:rPr>
                <w:sz w:val="24"/>
                <w:szCs w:val="24"/>
              </w:rPr>
              <w:t>Неисправность блока чтения состояния перемычек на кросс-плате</w:t>
            </w:r>
          </w:p>
        </w:tc>
        <w:tc>
          <w:tcPr>
            <w:tcW w:w="2431" w:type="dxa"/>
            <w:vAlign w:val="center"/>
          </w:tcPr>
          <w:p w14:paraId="0863ADF4" w14:textId="77777777" w:rsidR="00686511" w:rsidRPr="003C48B1" w:rsidRDefault="00686511" w:rsidP="00686511">
            <w:pPr>
              <w:spacing w:line="264" w:lineRule="auto"/>
              <w:jc w:val="center"/>
              <w:rPr>
                <w:sz w:val="24"/>
                <w:szCs w:val="24"/>
              </w:rPr>
            </w:pPr>
            <w:proofErr w:type="spellStart"/>
            <w:r w:rsidRPr="003C48B1">
              <w:rPr>
                <w:sz w:val="24"/>
                <w:szCs w:val="24"/>
              </w:rPr>
              <w:t>BinIn</w:t>
            </w:r>
            <w:proofErr w:type="spellEnd"/>
          </w:p>
        </w:tc>
        <w:tc>
          <w:tcPr>
            <w:tcW w:w="2531" w:type="dxa"/>
            <w:vAlign w:val="center"/>
          </w:tcPr>
          <w:p w14:paraId="7315165F" w14:textId="77777777" w:rsidR="00686511" w:rsidRPr="003C48B1" w:rsidRDefault="00686511" w:rsidP="00686511">
            <w:pPr>
              <w:spacing w:line="264" w:lineRule="auto"/>
              <w:jc w:val="center"/>
              <w:rPr>
                <w:sz w:val="24"/>
                <w:szCs w:val="24"/>
              </w:rPr>
            </w:pPr>
            <w:proofErr w:type="spellStart"/>
            <w:r w:rsidRPr="003C48B1">
              <w:rPr>
                <w:sz w:val="24"/>
                <w:szCs w:val="24"/>
              </w:rPr>
              <w:t>BinIn</w:t>
            </w:r>
            <w:proofErr w:type="spellEnd"/>
          </w:p>
        </w:tc>
      </w:tr>
      <w:tr w:rsidR="00686511" w:rsidRPr="003C48B1" w14:paraId="53D5B246" w14:textId="77777777" w:rsidTr="00686511">
        <w:trPr>
          <w:jc w:val="center"/>
        </w:trPr>
        <w:tc>
          <w:tcPr>
            <w:tcW w:w="845" w:type="dxa"/>
            <w:vMerge/>
            <w:vAlign w:val="center"/>
          </w:tcPr>
          <w:p w14:paraId="52885545"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Merge/>
            <w:vAlign w:val="center"/>
          </w:tcPr>
          <w:p w14:paraId="533C0AF0" w14:textId="77777777" w:rsidR="00686511" w:rsidRPr="003C48B1" w:rsidRDefault="00686511" w:rsidP="00686511">
            <w:pPr>
              <w:keepLines/>
              <w:tabs>
                <w:tab w:val="left" w:pos="1200"/>
              </w:tabs>
              <w:spacing w:line="264" w:lineRule="auto"/>
              <w:rPr>
                <w:sz w:val="24"/>
                <w:szCs w:val="24"/>
              </w:rPr>
            </w:pPr>
          </w:p>
        </w:tc>
        <w:tc>
          <w:tcPr>
            <w:tcW w:w="2431" w:type="dxa"/>
            <w:vAlign w:val="center"/>
          </w:tcPr>
          <w:p w14:paraId="417C6EFB" w14:textId="77777777" w:rsidR="00686511" w:rsidRPr="003C48B1" w:rsidRDefault="00686511" w:rsidP="00686511">
            <w:pPr>
              <w:spacing w:line="264" w:lineRule="auto"/>
              <w:jc w:val="center"/>
              <w:rPr>
                <w:sz w:val="24"/>
                <w:szCs w:val="24"/>
              </w:rPr>
            </w:pPr>
            <w:proofErr w:type="spellStart"/>
            <w:r w:rsidRPr="003C48B1">
              <w:rPr>
                <w:sz w:val="24"/>
                <w:szCs w:val="24"/>
              </w:rPr>
              <w:t>DeviceAddress</w:t>
            </w:r>
            <w:proofErr w:type="spellEnd"/>
          </w:p>
        </w:tc>
        <w:tc>
          <w:tcPr>
            <w:tcW w:w="2531" w:type="dxa"/>
            <w:vAlign w:val="center"/>
          </w:tcPr>
          <w:p w14:paraId="5DBA6C32" w14:textId="77777777" w:rsidR="00686511" w:rsidRPr="003C48B1" w:rsidRDefault="00B83DDA" w:rsidP="00686511">
            <w:pPr>
              <w:spacing w:line="264" w:lineRule="auto"/>
              <w:jc w:val="center"/>
              <w:rPr>
                <w:sz w:val="24"/>
                <w:szCs w:val="24"/>
              </w:rPr>
            </w:pPr>
            <w:r>
              <w:rPr>
                <w:sz w:val="24"/>
                <w:szCs w:val="24"/>
                <w:lang w:val="en-US"/>
              </w:rPr>
              <w:t>d</w:t>
            </w:r>
            <w:proofErr w:type="spellStart"/>
            <w:r w:rsidR="00686511" w:rsidRPr="003C48B1">
              <w:rPr>
                <w:sz w:val="24"/>
                <w:szCs w:val="24"/>
              </w:rPr>
              <w:t>eviceAddress</w:t>
            </w:r>
            <w:proofErr w:type="spellEnd"/>
          </w:p>
        </w:tc>
      </w:tr>
      <w:tr w:rsidR="00686511" w:rsidRPr="003C48B1" w14:paraId="6DD64C21" w14:textId="77777777" w:rsidTr="00686511">
        <w:trPr>
          <w:jc w:val="center"/>
        </w:trPr>
        <w:tc>
          <w:tcPr>
            <w:tcW w:w="845" w:type="dxa"/>
            <w:vAlign w:val="center"/>
          </w:tcPr>
          <w:p w14:paraId="482507CA"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4FA89A7C" w14:textId="77777777" w:rsidR="00686511" w:rsidRPr="003C48B1" w:rsidRDefault="00686511" w:rsidP="00686511">
            <w:pPr>
              <w:keepLines/>
              <w:spacing w:line="264" w:lineRule="auto"/>
              <w:rPr>
                <w:sz w:val="24"/>
                <w:szCs w:val="24"/>
              </w:rPr>
            </w:pPr>
            <w:r w:rsidRPr="003C48B1">
              <w:rPr>
                <w:sz w:val="24"/>
                <w:szCs w:val="24"/>
              </w:rPr>
              <w:t xml:space="preserve">Ошибки при чтении-записи в(из) внешнюю память </w:t>
            </w:r>
            <w:proofErr w:type="spellStart"/>
            <w:r w:rsidRPr="003C48B1">
              <w:rPr>
                <w:sz w:val="24"/>
                <w:szCs w:val="24"/>
              </w:rPr>
              <w:t>EEPROM</w:t>
            </w:r>
            <w:proofErr w:type="spellEnd"/>
          </w:p>
        </w:tc>
        <w:tc>
          <w:tcPr>
            <w:tcW w:w="2431" w:type="dxa"/>
            <w:vAlign w:val="center"/>
          </w:tcPr>
          <w:p w14:paraId="123B798A" w14:textId="77777777" w:rsidR="00686511" w:rsidRPr="003C48B1" w:rsidRDefault="00686511" w:rsidP="00686511">
            <w:pPr>
              <w:spacing w:line="264" w:lineRule="auto"/>
              <w:jc w:val="center"/>
              <w:rPr>
                <w:sz w:val="24"/>
                <w:szCs w:val="24"/>
              </w:rPr>
            </w:pPr>
            <w:proofErr w:type="spellStart"/>
            <w:r w:rsidRPr="003C48B1">
              <w:rPr>
                <w:sz w:val="24"/>
                <w:szCs w:val="24"/>
              </w:rPr>
              <w:t>E</w:t>
            </w:r>
            <w:r w:rsidR="00B83DDA" w:rsidRPr="003C48B1">
              <w:rPr>
                <w:sz w:val="24"/>
                <w:szCs w:val="24"/>
              </w:rPr>
              <w:t>eprom</w:t>
            </w:r>
            <w:proofErr w:type="spellEnd"/>
          </w:p>
        </w:tc>
        <w:tc>
          <w:tcPr>
            <w:tcW w:w="2531" w:type="dxa"/>
            <w:vAlign w:val="center"/>
          </w:tcPr>
          <w:p w14:paraId="0EB26B98" w14:textId="77777777" w:rsidR="00686511" w:rsidRPr="003C48B1" w:rsidRDefault="00686511" w:rsidP="00686511">
            <w:pPr>
              <w:spacing w:line="264" w:lineRule="auto"/>
              <w:jc w:val="center"/>
              <w:rPr>
                <w:sz w:val="24"/>
                <w:szCs w:val="24"/>
              </w:rPr>
            </w:pPr>
            <w:proofErr w:type="spellStart"/>
            <w:r w:rsidRPr="003C48B1">
              <w:rPr>
                <w:sz w:val="24"/>
                <w:szCs w:val="24"/>
              </w:rPr>
              <w:t>E</w:t>
            </w:r>
            <w:r w:rsidR="00B83DDA" w:rsidRPr="003C48B1">
              <w:rPr>
                <w:sz w:val="24"/>
                <w:szCs w:val="24"/>
              </w:rPr>
              <w:t>eprom</w:t>
            </w:r>
            <w:proofErr w:type="spellEnd"/>
          </w:p>
        </w:tc>
      </w:tr>
      <w:tr w:rsidR="00686511" w:rsidRPr="003C48B1" w14:paraId="72A6B8EE" w14:textId="77777777" w:rsidTr="00686511">
        <w:trPr>
          <w:jc w:val="center"/>
        </w:trPr>
        <w:tc>
          <w:tcPr>
            <w:tcW w:w="845" w:type="dxa"/>
            <w:vAlign w:val="center"/>
          </w:tcPr>
          <w:p w14:paraId="51338ABE"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415E857F" w14:textId="77777777" w:rsidR="00686511" w:rsidRPr="003C48B1" w:rsidRDefault="00686511" w:rsidP="00686511">
            <w:pPr>
              <w:keepLines/>
              <w:spacing w:line="264" w:lineRule="auto"/>
              <w:rPr>
                <w:sz w:val="24"/>
                <w:szCs w:val="24"/>
              </w:rPr>
            </w:pPr>
            <w:r w:rsidRPr="003C48B1">
              <w:rPr>
                <w:sz w:val="24"/>
                <w:szCs w:val="24"/>
              </w:rPr>
              <w:t>Неисправность выходного каскада по результатам измерения параметров формируемого сигнала – при контроле амплитуды выходного сигнала</w:t>
            </w:r>
          </w:p>
        </w:tc>
        <w:tc>
          <w:tcPr>
            <w:tcW w:w="2431" w:type="dxa"/>
            <w:vAlign w:val="center"/>
          </w:tcPr>
          <w:p w14:paraId="6234373F" w14:textId="77777777" w:rsidR="00686511" w:rsidRPr="003C48B1" w:rsidRDefault="00686511" w:rsidP="00686511">
            <w:pPr>
              <w:spacing w:line="264" w:lineRule="auto"/>
              <w:jc w:val="center"/>
              <w:rPr>
                <w:sz w:val="24"/>
                <w:szCs w:val="24"/>
              </w:rPr>
            </w:pPr>
            <w:proofErr w:type="spellStart"/>
            <w:r w:rsidRPr="003C48B1">
              <w:rPr>
                <w:sz w:val="24"/>
                <w:szCs w:val="24"/>
              </w:rPr>
              <w:t>AnalogInput</w:t>
            </w:r>
            <w:proofErr w:type="spellEnd"/>
          </w:p>
        </w:tc>
        <w:tc>
          <w:tcPr>
            <w:tcW w:w="2531" w:type="dxa"/>
            <w:vAlign w:val="center"/>
          </w:tcPr>
          <w:p w14:paraId="08384B20" w14:textId="77777777" w:rsidR="00686511" w:rsidRPr="003C48B1" w:rsidRDefault="00686511" w:rsidP="00686511">
            <w:pPr>
              <w:spacing w:line="264" w:lineRule="auto"/>
              <w:jc w:val="center"/>
              <w:rPr>
                <w:sz w:val="24"/>
                <w:szCs w:val="24"/>
              </w:rPr>
            </w:pPr>
            <w:proofErr w:type="spellStart"/>
            <w:r w:rsidRPr="003C48B1">
              <w:rPr>
                <w:sz w:val="24"/>
                <w:szCs w:val="24"/>
              </w:rPr>
              <w:t>AnalogInput</w:t>
            </w:r>
            <w:proofErr w:type="spellEnd"/>
          </w:p>
        </w:tc>
      </w:tr>
      <w:tr w:rsidR="00686511" w:rsidRPr="003C48B1" w14:paraId="46768EEB" w14:textId="77777777" w:rsidTr="00686511">
        <w:trPr>
          <w:jc w:val="center"/>
        </w:trPr>
        <w:tc>
          <w:tcPr>
            <w:tcW w:w="845" w:type="dxa"/>
            <w:vAlign w:val="center"/>
          </w:tcPr>
          <w:p w14:paraId="0111660B"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38476E9" w14:textId="77777777" w:rsidR="00686511" w:rsidRPr="003C48B1" w:rsidRDefault="00686511" w:rsidP="00686511">
            <w:pPr>
              <w:keepLines/>
              <w:spacing w:line="264" w:lineRule="auto"/>
              <w:rPr>
                <w:sz w:val="24"/>
                <w:szCs w:val="24"/>
              </w:rPr>
            </w:pPr>
            <w:r w:rsidRPr="003C48B1">
              <w:rPr>
                <w:sz w:val="24"/>
                <w:szCs w:val="24"/>
              </w:rPr>
              <w:t>Неисправность выходного каскада по результатам измерения параметров формируемого сигнала – при контроле фазы выходного сигнала</w:t>
            </w:r>
          </w:p>
        </w:tc>
        <w:tc>
          <w:tcPr>
            <w:tcW w:w="2431" w:type="dxa"/>
            <w:vAlign w:val="center"/>
          </w:tcPr>
          <w:p w14:paraId="5BD283FD" w14:textId="77777777" w:rsidR="00686511" w:rsidRPr="003C48B1" w:rsidRDefault="00686511" w:rsidP="00686511">
            <w:pPr>
              <w:spacing w:line="264" w:lineRule="auto"/>
              <w:jc w:val="center"/>
              <w:rPr>
                <w:sz w:val="24"/>
                <w:szCs w:val="24"/>
              </w:rPr>
            </w:pPr>
            <w:proofErr w:type="spellStart"/>
            <w:r w:rsidRPr="003C48B1">
              <w:rPr>
                <w:sz w:val="24"/>
                <w:szCs w:val="24"/>
              </w:rPr>
              <w:t>AnalogInput</w:t>
            </w:r>
            <w:proofErr w:type="spellEnd"/>
          </w:p>
        </w:tc>
        <w:tc>
          <w:tcPr>
            <w:tcW w:w="2531" w:type="dxa"/>
            <w:vAlign w:val="center"/>
          </w:tcPr>
          <w:p w14:paraId="361E60DB" w14:textId="77777777" w:rsidR="00686511" w:rsidRPr="003C48B1" w:rsidRDefault="00686511" w:rsidP="00686511">
            <w:pPr>
              <w:spacing w:line="264" w:lineRule="auto"/>
              <w:jc w:val="center"/>
              <w:rPr>
                <w:sz w:val="24"/>
                <w:szCs w:val="24"/>
              </w:rPr>
            </w:pPr>
            <w:proofErr w:type="spellStart"/>
            <w:r w:rsidRPr="003C48B1">
              <w:rPr>
                <w:sz w:val="24"/>
                <w:szCs w:val="24"/>
              </w:rPr>
              <w:t>AnalogInput</w:t>
            </w:r>
            <w:proofErr w:type="spellEnd"/>
          </w:p>
        </w:tc>
      </w:tr>
      <w:tr w:rsidR="00686511" w:rsidRPr="003C48B1" w14:paraId="179712E9" w14:textId="77777777" w:rsidTr="00686511">
        <w:trPr>
          <w:jc w:val="center"/>
        </w:trPr>
        <w:tc>
          <w:tcPr>
            <w:tcW w:w="845" w:type="dxa"/>
            <w:vAlign w:val="center"/>
          </w:tcPr>
          <w:p w14:paraId="4D55B3A6"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6BD9BED2" w14:textId="77777777" w:rsidR="00686511" w:rsidRPr="003C48B1" w:rsidRDefault="00686511" w:rsidP="00686511">
            <w:pPr>
              <w:keepLines/>
              <w:spacing w:line="264" w:lineRule="auto"/>
              <w:rPr>
                <w:sz w:val="24"/>
                <w:szCs w:val="24"/>
              </w:rPr>
            </w:pPr>
            <w:r w:rsidRPr="003C48B1">
              <w:rPr>
                <w:sz w:val="24"/>
                <w:szCs w:val="24"/>
              </w:rPr>
              <w:t>Несовпадение состояния перемычек на кросс-плате, обнаруживаемое в процессе работы в течение определенного времени, по сравнению с состоянием перемычек, считанным после сброса МК</w:t>
            </w:r>
          </w:p>
        </w:tc>
        <w:tc>
          <w:tcPr>
            <w:tcW w:w="2431" w:type="dxa"/>
            <w:vAlign w:val="center"/>
          </w:tcPr>
          <w:p w14:paraId="1B7A5E20" w14:textId="77777777" w:rsidR="00686511" w:rsidRPr="003C48B1" w:rsidRDefault="00686511" w:rsidP="00686511">
            <w:pPr>
              <w:spacing w:line="264" w:lineRule="auto"/>
              <w:jc w:val="center"/>
              <w:rPr>
                <w:sz w:val="24"/>
                <w:szCs w:val="24"/>
              </w:rPr>
            </w:pPr>
            <w:proofErr w:type="spellStart"/>
            <w:r w:rsidRPr="003C48B1">
              <w:rPr>
                <w:sz w:val="24"/>
                <w:szCs w:val="24"/>
              </w:rPr>
              <w:t>DeviceAddress</w:t>
            </w:r>
            <w:proofErr w:type="spellEnd"/>
          </w:p>
        </w:tc>
        <w:tc>
          <w:tcPr>
            <w:tcW w:w="2531" w:type="dxa"/>
            <w:vAlign w:val="center"/>
          </w:tcPr>
          <w:p w14:paraId="4079B164" w14:textId="77777777" w:rsidR="00686511" w:rsidRPr="003C48B1" w:rsidRDefault="00C732F6" w:rsidP="00686511">
            <w:pPr>
              <w:spacing w:line="264" w:lineRule="auto"/>
              <w:jc w:val="center"/>
              <w:rPr>
                <w:sz w:val="24"/>
                <w:szCs w:val="24"/>
              </w:rPr>
            </w:pPr>
            <w:r>
              <w:rPr>
                <w:sz w:val="24"/>
                <w:szCs w:val="24"/>
                <w:lang w:val="en-US"/>
              </w:rPr>
              <w:t>d</w:t>
            </w:r>
            <w:proofErr w:type="spellStart"/>
            <w:r w:rsidR="00686511" w:rsidRPr="003C48B1">
              <w:rPr>
                <w:sz w:val="24"/>
                <w:szCs w:val="24"/>
              </w:rPr>
              <w:t>eviceAddress</w:t>
            </w:r>
            <w:proofErr w:type="spellEnd"/>
          </w:p>
        </w:tc>
      </w:tr>
      <w:tr w:rsidR="00686511" w:rsidRPr="003C48B1" w14:paraId="7AE885ED" w14:textId="77777777" w:rsidTr="00686511">
        <w:trPr>
          <w:jc w:val="center"/>
        </w:trPr>
        <w:tc>
          <w:tcPr>
            <w:tcW w:w="845" w:type="dxa"/>
            <w:vMerge w:val="restart"/>
            <w:vAlign w:val="center"/>
          </w:tcPr>
          <w:p w14:paraId="19BD365C"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Merge w:val="restart"/>
            <w:vAlign w:val="center"/>
          </w:tcPr>
          <w:p w14:paraId="0ADB265D"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145B8771" w14:textId="77777777" w:rsidR="00686511" w:rsidRPr="003C48B1" w:rsidRDefault="00686511" w:rsidP="00686511">
            <w:pPr>
              <w:keepLines/>
              <w:spacing w:line="264" w:lineRule="auto"/>
              <w:ind w:left="742"/>
              <w:rPr>
                <w:sz w:val="24"/>
                <w:szCs w:val="24"/>
              </w:rPr>
            </w:pPr>
            <w:r w:rsidRPr="003C48B1">
              <w:rPr>
                <w:sz w:val="24"/>
                <w:szCs w:val="24"/>
              </w:rPr>
              <w:t>Отказ АЦП</w:t>
            </w:r>
          </w:p>
        </w:tc>
        <w:tc>
          <w:tcPr>
            <w:tcW w:w="2431" w:type="dxa"/>
            <w:vAlign w:val="center"/>
          </w:tcPr>
          <w:p w14:paraId="1667C2BC"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c>
          <w:tcPr>
            <w:tcW w:w="2531" w:type="dxa"/>
            <w:vAlign w:val="center"/>
          </w:tcPr>
          <w:p w14:paraId="25A6611E" w14:textId="77777777" w:rsidR="00686511" w:rsidRPr="003C48B1" w:rsidRDefault="00686511" w:rsidP="00686511">
            <w:pPr>
              <w:spacing w:line="264" w:lineRule="auto"/>
              <w:jc w:val="center"/>
              <w:rPr>
                <w:sz w:val="24"/>
                <w:szCs w:val="24"/>
              </w:rPr>
            </w:pPr>
            <w:proofErr w:type="spellStart"/>
            <w:r w:rsidRPr="003C48B1">
              <w:rPr>
                <w:sz w:val="24"/>
                <w:szCs w:val="24"/>
              </w:rPr>
              <w:t>AnalogMeasurement</w:t>
            </w:r>
            <w:proofErr w:type="spellEnd"/>
          </w:p>
        </w:tc>
      </w:tr>
      <w:tr w:rsidR="00686511" w:rsidRPr="003C48B1" w14:paraId="0F1E8BED" w14:textId="77777777" w:rsidTr="00686511">
        <w:trPr>
          <w:jc w:val="center"/>
        </w:trPr>
        <w:tc>
          <w:tcPr>
            <w:tcW w:w="845" w:type="dxa"/>
            <w:vMerge/>
            <w:vAlign w:val="center"/>
          </w:tcPr>
          <w:p w14:paraId="4566C09F"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Merge/>
            <w:vAlign w:val="center"/>
          </w:tcPr>
          <w:p w14:paraId="11F8606B" w14:textId="77777777" w:rsidR="00686511" w:rsidRPr="003C48B1" w:rsidRDefault="00686511" w:rsidP="00686511">
            <w:pPr>
              <w:keepLines/>
              <w:spacing w:line="264" w:lineRule="auto"/>
              <w:rPr>
                <w:sz w:val="24"/>
                <w:szCs w:val="24"/>
              </w:rPr>
            </w:pPr>
          </w:p>
        </w:tc>
        <w:tc>
          <w:tcPr>
            <w:tcW w:w="2431" w:type="dxa"/>
            <w:vAlign w:val="center"/>
          </w:tcPr>
          <w:p w14:paraId="00979562" w14:textId="77777777" w:rsidR="00686511" w:rsidRPr="003C48B1" w:rsidRDefault="00686511" w:rsidP="00686511">
            <w:pPr>
              <w:spacing w:line="264" w:lineRule="auto"/>
              <w:jc w:val="center"/>
              <w:rPr>
                <w:sz w:val="24"/>
                <w:szCs w:val="24"/>
              </w:rPr>
            </w:pPr>
            <w:proofErr w:type="spellStart"/>
            <w:r w:rsidRPr="003C48B1">
              <w:rPr>
                <w:sz w:val="24"/>
                <w:szCs w:val="24"/>
              </w:rPr>
              <w:t>drv</w:t>
            </w:r>
            <w:proofErr w:type="spellEnd"/>
          </w:p>
        </w:tc>
        <w:tc>
          <w:tcPr>
            <w:tcW w:w="2531" w:type="dxa"/>
            <w:vAlign w:val="center"/>
          </w:tcPr>
          <w:p w14:paraId="524A8008" w14:textId="77777777" w:rsidR="00686511" w:rsidRPr="003C48B1" w:rsidRDefault="00686511" w:rsidP="00686511">
            <w:pPr>
              <w:spacing w:line="264" w:lineRule="auto"/>
              <w:jc w:val="center"/>
              <w:rPr>
                <w:sz w:val="24"/>
                <w:szCs w:val="24"/>
              </w:rPr>
            </w:pPr>
            <w:r w:rsidRPr="003C48B1">
              <w:rPr>
                <w:sz w:val="24"/>
                <w:szCs w:val="24"/>
              </w:rPr>
              <w:t>A</w:t>
            </w:r>
            <w:r w:rsidR="00630716">
              <w:rPr>
                <w:sz w:val="24"/>
                <w:szCs w:val="24"/>
                <w:lang w:val="en-US"/>
              </w:rPr>
              <w:t>d</w:t>
            </w:r>
            <w:proofErr w:type="spellStart"/>
            <w:r w:rsidRPr="003C48B1">
              <w:rPr>
                <w:sz w:val="24"/>
                <w:szCs w:val="24"/>
              </w:rPr>
              <w:t>сDriver_PIC33</w:t>
            </w:r>
            <w:proofErr w:type="spellEnd"/>
          </w:p>
        </w:tc>
      </w:tr>
      <w:tr w:rsidR="00686511" w:rsidRPr="003C48B1" w14:paraId="469EB1E2" w14:textId="77777777" w:rsidTr="00686511">
        <w:trPr>
          <w:jc w:val="center"/>
        </w:trPr>
        <w:tc>
          <w:tcPr>
            <w:tcW w:w="845" w:type="dxa"/>
            <w:vAlign w:val="center"/>
          </w:tcPr>
          <w:p w14:paraId="21EAB9F3"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44EC5141"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38F60A5F" w14:textId="77777777" w:rsidR="00686511" w:rsidRPr="003C48B1" w:rsidRDefault="00686511" w:rsidP="00686511">
            <w:pPr>
              <w:keepLines/>
              <w:spacing w:line="264" w:lineRule="auto"/>
              <w:ind w:left="742"/>
              <w:rPr>
                <w:sz w:val="24"/>
                <w:szCs w:val="24"/>
              </w:rPr>
            </w:pPr>
            <w:r w:rsidRPr="003C48B1">
              <w:rPr>
                <w:sz w:val="24"/>
                <w:szCs w:val="24"/>
              </w:rPr>
              <w:t>Отказ памяти программ (ПЗУ)</w:t>
            </w:r>
          </w:p>
        </w:tc>
        <w:tc>
          <w:tcPr>
            <w:tcW w:w="2431" w:type="dxa"/>
            <w:vAlign w:val="center"/>
          </w:tcPr>
          <w:p w14:paraId="51F8BD98" w14:textId="77777777" w:rsidR="00686511" w:rsidRPr="003C48B1" w:rsidRDefault="00686511" w:rsidP="00686511">
            <w:pPr>
              <w:spacing w:line="264" w:lineRule="auto"/>
              <w:jc w:val="center"/>
              <w:rPr>
                <w:sz w:val="24"/>
                <w:szCs w:val="24"/>
              </w:rPr>
            </w:pPr>
            <w:proofErr w:type="spellStart"/>
            <w:r w:rsidRPr="003C48B1">
              <w:rPr>
                <w:sz w:val="24"/>
                <w:szCs w:val="24"/>
              </w:rPr>
              <w:t>Testing</w:t>
            </w:r>
            <w:proofErr w:type="spellEnd"/>
          </w:p>
        </w:tc>
        <w:tc>
          <w:tcPr>
            <w:tcW w:w="2531" w:type="dxa"/>
            <w:vAlign w:val="center"/>
          </w:tcPr>
          <w:p w14:paraId="4E8E5D50" w14:textId="77777777" w:rsidR="00686511" w:rsidRPr="003C48B1" w:rsidRDefault="00686511" w:rsidP="00686511">
            <w:pPr>
              <w:spacing w:line="264" w:lineRule="auto"/>
              <w:jc w:val="center"/>
              <w:rPr>
                <w:sz w:val="24"/>
                <w:szCs w:val="24"/>
              </w:rPr>
            </w:pPr>
            <w:proofErr w:type="spellStart"/>
            <w:r w:rsidRPr="003C48B1">
              <w:rPr>
                <w:sz w:val="24"/>
                <w:szCs w:val="24"/>
              </w:rPr>
              <w:t>FlashCheck</w:t>
            </w:r>
            <w:proofErr w:type="spellEnd"/>
          </w:p>
        </w:tc>
      </w:tr>
      <w:tr w:rsidR="00686511" w:rsidRPr="003C48B1" w14:paraId="7DB37ADF" w14:textId="77777777" w:rsidTr="00686511">
        <w:trPr>
          <w:jc w:val="center"/>
        </w:trPr>
        <w:tc>
          <w:tcPr>
            <w:tcW w:w="845" w:type="dxa"/>
            <w:vAlign w:val="center"/>
          </w:tcPr>
          <w:p w14:paraId="511B138D"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16C9EA02"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5B2303C6" w14:textId="77777777" w:rsidR="00686511" w:rsidRPr="003C48B1" w:rsidRDefault="00686511" w:rsidP="00686511">
            <w:pPr>
              <w:keepLines/>
              <w:spacing w:line="264" w:lineRule="auto"/>
              <w:ind w:left="742"/>
              <w:rPr>
                <w:sz w:val="24"/>
                <w:szCs w:val="24"/>
              </w:rPr>
            </w:pPr>
            <w:r w:rsidRPr="003C48B1">
              <w:rPr>
                <w:sz w:val="24"/>
                <w:szCs w:val="24"/>
              </w:rPr>
              <w:t>Отказ оперативной памяти данных (ОЗУ)</w:t>
            </w:r>
          </w:p>
        </w:tc>
        <w:tc>
          <w:tcPr>
            <w:tcW w:w="2431" w:type="dxa"/>
            <w:vAlign w:val="center"/>
          </w:tcPr>
          <w:p w14:paraId="6954B3D8" w14:textId="77777777" w:rsidR="00686511" w:rsidRPr="003C48B1" w:rsidRDefault="00686511" w:rsidP="00686511">
            <w:pPr>
              <w:spacing w:line="264" w:lineRule="auto"/>
              <w:jc w:val="center"/>
              <w:rPr>
                <w:sz w:val="24"/>
                <w:szCs w:val="24"/>
              </w:rPr>
            </w:pPr>
            <w:proofErr w:type="spellStart"/>
            <w:r w:rsidRPr="003C48B1">
              <w:rPr>
                <w:sz w:val="24"/>
                <w:szCs w:val="24"/>
              </w:rPr>
              <w:t>Testing</w:t>
            </w:r>
            <w:proofErr w:type="spellEnd"/>
          </w:p>
        </w:tc>
        <w:tc>
          <w:tcPr>
            <w:tcW w:w="2531" w:type="dxa"/>
            <w:vAlign w:val="center"/>
          </w:tcPr>
          <w:p w14:paraId="71845B67" w14:textId="77777777" w:rsidR="00686511" w:rsidRPr="003C48B1" w:rsidRDefault="00686511" w:rsidP="00686511">
            <w:pPr>
              <w:spacing w:line="264" w:lineRule="auto"/>
              <w:jc w:val="center"/>
              <w:rPr>
                <w:sz w:val="24"/>
                <w:szCs w:val="24"/>
              </w:rPr>
            </w:pPr>
            <w:proofErr w:type="spellStart"/>
            <w:r w:rsidRPr="003C48B1">
              <w:rPr>
                <w:sz w:val="24"/>
                <w:szCs w:val="24"/>
              </w:rPr>
              <w:t>CheckRAM</w:t>
            </w:r>
            <w:proofErr w:type="spellEnd"/>
          </w:p>
        </w:tc>
      </w:tr>
      <w:tr w:rsidR="00686511" w:rsidRPr="003C48B1" w14:paraId="0AD02854" w14:textId="77777777" w:rsidTr="00686511">
        <w:trPr>
          <w:jc w:val="center"/>
        </w:trPr>
        <w:tc>
          <w:tcPr>
            <w:tcW w:w="845" w:type="dxa"/>
            <w:vAlign w:val="center"/>
          </w:tcPr>
          <w:p w14:paraId="697DB1F9"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tcPr>
          <w:p w14:paraId="16218C21"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20098C55" w14:textId="77777777" w:rsidR="00686511" w:rsidRPr="003C48B1" w:rsidRDefault="00686511" w:rsidP="00686511">
            <w:pPr>
              <w:keepLines/>
              <w:spacing w:line="264" w:lineRule="auto"/>
              <w:ind w:left="803"/>
              <w:rPr>
                <w:sz w:val="24"/>
                <w:szCs w:val="24"/>
              </w:rPr>
            </w:pPr>
            <w:r w:rsidRPr="003C48B1">
              <w:rPr>
                <w:sz w:val="24"/>
                <w:szCs w:val="24"/>
              </w:rPr>
              <w:t xml:space="preserve">Отказ АЛУ, регистров </w:t>
            </w:r>
            <w:proofErr w:type="spellStart"/>
            <w:r w:rsidRPr="003C48B1">
              <w:rPr>
                <w:sz w:val="24"/>
                <w:szCs w:val="24"/>
              </w:rPr>
              <w:t>W0-W15</w:t>
            </w:r>
            <w:proofErr w:type="spellEnd"/>
            <w:r w:rsidRPr="003C48B1">
              <w:rPr>
                <w:sz w:val="24"/>
                <w:szCs w:val="24"/>
              </w:rPr>
              <w:t>, регистров цикла и стека</w:t>
            </w:r>
          </w:p>
        </w:tc>
        <w:tc>
          <w:tcPr>
            <w:tcW w:w="2431" w:type="dxa"/>
            <w:vAlign w:val="center"/>
          </w:tcPr>
          <w:p w14:paraId="29595127" w14:textId="77777777" w:rsidR="00686511" w:rsidRPr="003C48B1" w:rsidRDefault="00630716" w:rsidP="00686511">
            <w:pPr>
              <w:spacing w:line="276" w:lineRule="auto"/>
              <w:jc w:val="center"/>
              <w:rPr>
                <w:sz w:val="24"/>
                <w:szCs w:val="24"/>
              </w:rPr>
            </w:pPr>
            <w:proofErr w:type="spellStart"/>
            <w:r w:rsidRPr="003C48B1">
              <w:rPr>
                <w:sz w:val="24"/>
                <w:szCs w:val="24"/>
              </w:rPr>
              <w:t>Testing</w:t>
            </w:r>
            <w:proofErr w:type="spellEnd"/>
          </w:p>
        </w:tc>
        <w:tc>
          <w:tcPr>
            <w:tcW w:w="2531" w:type="dxa"/>
            <w:vAlign w:val="center"/>
          </w:tcPr>
          <w:p w14:paraId="628B0874" w14:textId="77777777" w:rsidR="00686511" w:rsidRPr="003C48B1" w:rsidRDefault="00686511" w:rsidP="00686511">
            <w:pPr>
              <w:spacing w:line="276" w:lineRule="auto"/>
              <w:jc w:val="center"/>
              <w:rPr>
                <w:sz w:val="24"/>
                <w:szCs w:val="24"/>
              </w:rPr>
            </w:pPr>
            <w:proofErr w:type="spellStart"/>
            <w:r w:rsidRPr="003C48B1">
              <w:rPr>
                <w:sz w:val="24"/>
                <w:szCs w:val="24"/>
              </w:rPr>
              <w:t>CheckCPU</w:t>
            </w:r>
            <w:proofErr w:type="spellEnd"/>
          </w:p>
        </w:tc>
      </w:tr>
      <w:tr w:rsidR="00686511" w:rsidRPr="003C48B1" w14:paraId="72C954EA" w14:textId="77777777" w:rsidTr="00686511">
        <w:trPr>
          <w:jc w:val="center"/>
        </w:trPr>
        <w:tc>
          <w:tcPr>
            <w:tcW w:w="845" w:type="dxa"/>
            <w:vAlign w:val="center"/>
          </w:tcPr>
          <w:p w14:paraId="6EA7DE5A"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390A199B" w14:textId="77777777" w:rsidR="00686511" w:rsidRPr="003C48B1" w:rsidRDefault="00686511" w:rsidP="00686511">
            <w:pPr>
              <w:keepLines/>
              <w:suppressAutoHyphens/>
              <w:spacing w:line="264" w:lineRule="auto"/>
              <w:rPr>
                <w:sz w:val="24"/>
                <w:szCs w:val="24"/>
              </w:rPr>
            </w:pPr>
            <w:r w:rsidRPr="003C48B1">
              <w:rPr>
                <w:sz w:val="24"/>
                <w:szCs w:val="24"/>
              </w:rPr>
              <w:t>Внутренние отказы МК:</w:t>
            </w:r>
          </w:p>
          <w:p w14:paraId="53853356" w14:textId="77777777" w:rsidR="00686511" w:rsidRPr="003C48B1" w:rsidRDefault="00686511" w:rsidP="00686511">
            <w:pPr>
              <w:keepLines/>
              <w:suppressAutoHyphens/>
              <w:spacing w:line="264" w:lineRule="auto"/>
              <w:ind w:left="742"/>
              <w:rPr>
                <w:sz w:val="24"/>
                <w:szCs w:val="24"/>
              </w:rPr>
            </w:pPr>
            <w:r w:rsidRPr="003C48B1">
              <w:rPr>
                <w:sz w:val="24"/>
                <w:szCs w:val="24"/>
              </w:rPr>
              <w:t>Отказ регистров</w:t>
            </w:r>
          </w:p>
        </w:tc>
        <w:tc>
          <w:tcPr>
            <w:tcW w:w="2431" w:type="dxa"/>
            <w:vAlign w:val="center"/>
          </w:tcPr>
          <w:p w14:paraId="380F56E4" w14:textId="77777777" w:rsidR="00686511" w:rsidRPr="003C48B1" w:rsidRDefault="00686511" w:rsidP="00686511">
            <w:pPr>
              <w:spacing w:line="264" w:lineRule="auto"/>
              <w:jc w:val="center"/>
              <w:rPr>
                <w:sz w:val="24"/>
                <w:szCs w:val="24"/>
              </w:rPr>
            </w:pPr>
            <w:proofErr w:type="spellStart"/>
            <w:r w:rsidRPr="003C48B1">
              <w:rPr>
                <w:sz w:val="24"/>
                <w:szCs w:val="24"/>
              </w:rPr>
              <w:t>Testing</w:t>
            </w:r>
            <w:proofErr w:type="spellEnd"/>
          </w:p>
        </w:tc>
        <w:tc>
          <w:tcPr>
            <w:tcW w:w="2531" w:type="dxa"/>
            <w:vAlign w:val="center"/>
          </w:tcPr>
          <w:p w14:paraId="3F852AD7" w14:textId="77777777" w:rsidR="00686511" w:rsidRPr="003C48B1" w:rsidRDefault="00686511" w:rsidP="00686511">
            <w:pPr>
              <w:spacing w:line="264" w:lineRule="auto"/>
              <w:jc w:val="center"/>
              <w:rPr>
                <w:sz w:val="24"/>
                <w:szCs w:val="24"/>
              </w:rPr>
            </w:pPr>
            <w:proofErr w:type="spellStart"/>
            <w:r w:rsidRPr="003C48B1">
              <w:rPr>
                <w:sz w:val="24"/>
                <w:szCs w:val="24"/>
              </w:rPr>
              <w:t>CheckRegisters</w:t>
            </w:r>
            <w:proofErr w:type="spellEnd"/>
            <w:r w:rsidRPr="003C48B1">
              <w:rPr>
                <w:sz w:val="24"/>
                <w:szCs w:val="24"/>
              </w:rPr>
              <w:t xml:space="preserve"> </w:t>
            </w:r>
            <w:r w:rsidRPr="003C48B1">
              <w:rPr>
                <w:sz w:val="24"/>
                <w:szCs w:val="24"/>
                <w:vertAlign w:val="superscript"/>
              </w:rPr>
              <w:t>2)</w:t>
            </w:r>
          </w:p>
        </w:tc>
      </w:tr>
      <w:tr w:rsidR="00686511" w:rsidRPr="003C48B1" w14:paraId="31197442" w14:textId="77777777" w:rsidTr="00686511">
        <w:trPr>
          <w:jc w:val="center"/>
        </w:trPr>
        <w:tc>
          <w:tcPr>
            <w:tcW w:w="845" w:type="dxa"/>
            <w:vAlign w:val="center"/>
          </w:tcPr>
          <w:p w14:paraId="30CB9AE8"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0E02808A"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1109E1D6" w14:textId="77777777" w:rsidR="00686511" w:rsidRPr="003C48B1" w:rsidRDefault="00686511" w:rsidP="00686511">
            <w:pPr>
              <w:keepLines/>
              <w:spacing w:line="264" w:lineRule="auto"/>
              <w:ind w:left="742"/>
              <w:rPr>
                <w:sz w:val="24"/>
                <w:szCs w:val="24"/>
              </w:rPr>
            </w:pPr>
            <w:r w:rsidRPr="003C48B1">
              <w:rPr>
                <w:sz w:val="24"/>
                <w:szCs w:val="24"/>
              </w:rPr>
              <w:t>Превышение числа сбросов, вызванных срабатыванием сторожевого таймера или ПО, в течение определенного промежутка времени</w:t>
            </w:r>
          </w:p>
        </w:tc>
        <w:tc>
          <w:tcPr>
            <w:tcW w:w="2431" w:type="dxa"/>
            <w:vAlign w:val="center"/>
          </w:tcPr>
          <w:p w14:paraId="43298EF5" w14:textId="77777777" w:rsidR="00686511" w:rsidRPr="00630716" w:rsidRDefault="00630716" w:rsidP="00686511">
            <w:pPr>
              <w:spacing w:line="264" w:lineRule="auto"/>
              <w:jc w:val="center"/>
              <w:rPr>
                <w:sz w:val="24"/>
                <w:szCs w:val="24"/>
                <w:lang w:val="en-US"/>
              </w:rPr>
            </w:pPr>
            <w:r>
              <w:rPr>
                <w:sz w:val="24"/>
                <w:szCs w:val="24"/>
                <w:lang w:val="en-US"/>
              </w:rPr>
              <w:t>Initial</w:t>
            </w:r>
          </w:p>
        </w:tc>
        <w:tc>
          <w:tcPr>
            <w:tcW w:w="2531" w:type="dxa"/>
            <w:vAlign w:val="center"/>
          </w:tcPr>
          <w:p w14:paraId="2C5E1A08" w14:textId="77777777" w:rsidR="00686511" w:rsidRPr="003C48B1" w:rsidRDefault="00686511" w:rsidP="00686511">
            <w:pPr>
              <w:spacing w:line="264" w:lineRule="auto"/>
              <w:jc w:val="center"/>
              <w:rPr>
                <w:sz w:val="24"/>
                <w:szCs w:val="24"/>
              </w:rPr>
            </w:pPr>
            <w:proofErr w:type="spellStart"/>
            <w:r w:rsidRPr="003C48B1">
              <w:rPr>
                <w:sz w:val="24"/>
                <w:szCs w:val="24"/>
              </w:rPr>
              <w:t>CheckCauseReset</w:t>
            </w:r>
            <w:proofErr w:type="spellEnd"/>
          </w:p>
        </w:tc>
      </w:tr>
      <w:tr w:rsidR="00686511" w:rsidRPr="003C48B1" w14:paraId="6C2D836C" w14:textId="77777777" w:rsidTr="00686511">
        <w:trPr>
          <w:jc w:val="center"/>
        </w:trPr>
        <w:tc>
          <w:tcPr>
            <w:tcW w:w="845" w:type="dxa"/>
            <w:vAlign w:val="center"/>
          </w:tcPr>
          <w:p w14:paraId="388DC92A"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326B2B26"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546310F1" w14:textId="77777777" w:rsidR="00686511" w:rsidRPr="003C48B1" w:rsidRDefault="00686511" w:rsidP="00686511">
            <w:pPr>
              <w:keepLines/>
              <w:spacing w:line="264" w:lineRule="auto"/>
              <w:ind w:left="742"/>
              <w:rPr>
                <w:sz w:val="24"/>
                <w:szCs w:val="24"/>
              </w:rPr>
            </w:pPr>
            <w:r w:rsidRPr="003C48B1">
              <w:rPr>
                <w:sz w:val="24"/>
                <w:szCs w:val="24"/>
              </w:rPr>
              <w:t>Срабатывание неиспользуемых прерываний</w:t>
            </w:r>
          </w:p>
        </w:tc>
        <w:tc>
          <w:tcPr>
            <w:tcW w:w="2431" w:type="dxa"/>
            <w:vAlign w:val="center"/>
          </w:tcPr>
          <w:p w14:paraId="778DD9F8"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c>
          <w:tcPr>
            <w:tcW w:w="2531" w:type="dxa"/>
            <w:vAlign w:val="center"/>
          </w:tcPr>
          <w:p w14:paraId="17EFF8EE" w14:textId="77777777" w:rsidR="00686511" w:rsidRPr="003C48B1" w:rsidRDefault="00686511" w:rsidP="00686511">
            <w:pPr>
              <w:spacing w:line="264" w:lineRule="auto"/>
              <w:jc w:val="center"/>
              <w:rPr>
                <w:sz w:val="24"/>
                <w:szCs w:val="24"/>
              </w:rPr>
            </w:pPr>
            <w:proofErr w:type="spellStart"/>
            <w:r w:rsidRPr="003C48B1">
              <w:rPr>
                <w:sz w:val="24"/>
                <w:szCs w:val="24"/>
              </w:rPr>
              <w:t>unused_interrupt</w:t>
            </w:r>
            <w:proofErr w:type="spellEnd"/>
          </w:p>
        </w:tc>
      </w:tr>
      <w:tr w:rsidR="00686511" w:rsidRPr="003C48B1" w14:paraId="499F5739" w14:textId="77777777" w:rsidTr="00686511">
        <w:trPr>
          <w:jc w:val="center"/>
        </w:trPr>
        <w:tc>
          <w:tcPr>
            <w:tcW w:w="845" w:type="dxa"/>
            <w:vAlign w:val="center"/>
          </w:tcPr>
          <w:p w14:paraId="2917B295"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0D2ACAC9"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3DB22D87" w14:textId="77777777" w:rsidR="00686511" w:rsidRPr="003C48B1" w:rsidRDefault="00686511" w:rsidP="00686511">
            <w:pPr>
              <w:keepLines/>
              <w:spacing w:line="264" w:lineRule="auto"/>
              <w:ind w:left="742"/>
              <w:rPr>
                <w:sz w:val="24"/>
                <w:szCs w:val="24"/>
              </w:rPr>
            </w:pPr>
            <w:r w:rsidRPr="003C48B1">
              <w:rPr>
                <w:sz w:val="24"/>
                <w:szCs w:val="24"/>
              </w:rPr>
              <w:t>Зависание (превышение функциями времени, выделенного на выполнение)</w:t>
            </w:r>
          </w:p>
        </w:tc>
        <w:tc>
          <w:tcPr>
            <w:tcW w:w="2431" w:type="dxa"/>
            <w:vAlign w:val="center"/>
          </w:tcPr>
          <w:p w14:paraId="778969D5"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c>
          <w:tcPr>
            <w:tcW w:w="2531" w:type="dxa"/>
            <w:vAlign w:val="center"/>
          </w:tcPr>
          <w:p w14:paraId="6DAE0FC1" w14:textId="77777777" w:rsidR="00686511" w:rsidRPr="003C48B1" w:rsidRDefault="00686511" w:rsidP="00686511">
            <w:pPr>
              <w:spacing w:line="264" w:lineRule="auto"/>
              <w:jc w:val="center"/>
              <w:rPr>
                <w:sz w:val="24"/>
                <w:szCs w:val="24"/>
              </w:rPr>
            </w:pPr>
            <w:proofErr w:type="spellStart"/>
            <w:r w:rsidRPr="003C48B1">
              <w:rPr>
                <w:sz w:val="24"/>
                <w:szCs w:val="24"/>
              </w:rPr>
              <w:t>main</w:t>
            </w:r>
            <w:proofErr w:type="spellEnd"/>
          </w:p>
        </w:tc>
      </w:tr>
      <w:tr w:rsidR="00686511" w:rsidRPr="003C48B1" w14:paraId="0B317670" w14:textId="77777777" w:rsidTr="00686511">
        <w:trPr>
          <w:jc w:val="center"/>
        </w:trPr>
        <w:tc>
          <w:tcPr>
            <w:tcW w:w="845" w:type="dxa"/>
            <w:vAlign w:val="center"/>
          </w:tcPr>
          <w:p w14:paraId="00E20625" w14:textId="77777777" w:rsidR="00686511" w:rsidRPr="003C48B1" w:rsidRDefault="00686511" w:rsidP="00F42F9B">
            <w:pPr>
              <w:pStyle w:val="affd"/>
              <w:numPr>
                <w:ilvl w:val="0"/>
                <w:numId w:val="46"/>
              </w:numPr>
              <w:tabs>
                <w:tab w:val="left" w:pos="306"/>
              </w:tabs>
              <w:spacing w:line="360" w:lineRule="auto"/>
              <w:ind w:left="22" w:firstLine="0"/>
              <w:jc w:val="center"/>
            </w:pPr>
          </w:p>
        </w:tc>
        <w:tc>
          <w:tcPr>
            <w:tcW w:w="8590" w:type="dxa"/>
            <w:vAlign w:val="center"/>
          </w:tcPr>
          <w:p w14:paraId="7A126426" w14:textId="77777777" w:rsidR="00686511" w:rsidRPr="003C48B1" w:rsidRDefault="00686511" w:rsidP="00686511">
            <w:pPr>
              <w:keepLines/>
              <w:spacing w:line="264" w:lineRule="auto"/>
              <w:rPr>
                <w:sz w:val="24"/>
                <w:szCs w:val="24"/>
              </w:rPr>
            </w:pPr>
            <w:r w:rsidRPr="003C48B1">
              <w:rPr>
                <w:sz w:val="24"/>
                <w:szCs w:val="24"/>
              </w:rPr>
              <w:t>Внутренние отказы МК:</w:t>
            </w:r>
          </w:p>
          <w:p w14:paraId="2E98F42D" w14:textId="77777777" w:rsidR="00686511" w:rsidRPr="003C48B1" w:rsidRDefault="00686511" w:rsidP="00686511">
            <w:pPr>
              <w:keepLines/>
              <w:spacing w:line="264" w:lineRule="auto"/>
              <w:ind w:left="742"/>
              <w:rPr>
                <w:sz w:val="24"/>
                <w:szCs w:val="24"/>
              </w:rPr>
            </w:pPr>
            <w:r w:rsidRPr="003C48B1">
              <w:rPr>
                <w:sz w:val="24"/>
                <w:szCs w:val="24"/>
              </w:rPr>
              <w:t>Обнаружение ошибок в процессе контроля вызываемых функций</w:t>
            </w:r>
          </w:p>
        </w:tc>
        <w:tc>
          <w:tcPr>
            <w:tcW w:w="2431" w:type="dxa"/>
            <w:vAlign w:val="center"/>
          </w:tcPr>
          <w:p w14:paraId="3CDC36CB" w14:textId="77777777" w:rsidR="00686511" w:rsidRPr="003C48B1" w:rsidRDefault="00686511" w:rsidP="00686511">
            <w:pPr>
              <w:spacing w:line="264" w:lineRule="auto"/>
              <w:jc w:val="center"/>
              <w:rPr>
                <w:sz w:val="24"/>
                <w:szCs w:val="24"/>
              </w:rPr>
            </w:pPr>
            <w:r w:rsidRPr="003C48B1">
              <w:rPr>
                <w:sz w:val="24"/>
                <w:szCs w:val="24"/>
              </w:rPr>
              <w:t>Все компоненты ПО</w:t>
            </w:r>
          </w:p>
        </w:tc>
        <w:tc>
          <w:tcPr>
            <w:tcW w:w="2531" w:type="dxa"/>
            <w:vAlign w:val="center"/>
          </w:tcPr>
          <w:p w14:paraId="672ED86B" w14:textId="77777777" w:rsidR="00686511" w:rsidRPr="003C48B1" w:rsidRDefault="00686511" w:rsidP="00686511">
            <w:pPr>
              <w:spacing w:line="264" w:lineRule="auto"/>
              <w:jc w:val="center"/>
              <w:rPr>
                <w:sz w:val="24"/>
                <w:szCs w:val="24"/>
              </w:rPr>
            </w:pPr>
          </w:p>
        </w:tc>
      </w:tr>
      <w:tr w:rsidR="00686511" w:rsidRPr="003C48B1" w14:paraId="2D1C2F52" w14:textId="77777777" w:rsidTr="00686511">
        <w:trPr>
          <w:jc w:val="center"/>
        </w:trPr>
        <w:tc>
          <w:tcPr>
            <w:tcW w:w="14397" w:type="dxa"/>
            <w:gridSpan w:val="4"/>
            <w:shd w:val="clear" w:color="auto" w:fill="D9D9D9" w:themeFill="background1" w:themeFillShade="D9"/>
          </w:tcPr>
          <w:p w14:paraId="039959F1" w14:textId="77777777" w:rsidR="00686511" w:rsidRPr="003C48B1" w:rsidRDefault="00686511" w:rsidP="00686511">
            <w:pPr>
              <w:spacing w:line="264" w:lineRule="auto"/>
              <w:rPr>
                <w:sz w:val="24"/>
                <w:szCs w:val="24"/>
              </w:rPr>
            </w:pPr>
            <w:r w:rsidRPr="003C48B1">
              <w:rPr>
                <w:sz w:val="24"/>
                <w:szCs w:val="24"/>
              </w:rPr>
              <w:t xml:space="preserve">Дополнительные условия перехода в </w:t>
            </w:r>
            <w:proofErr w:type="spellStart"/>
            <w:r w:rsidRPr="003C48B1">
              <w:rPr>
                <w:sz w:val="24"/>
                <w:szCs w:val="24"/>
              </w:rPr>
              <w:t>ЗС</w:t>
            </w:r>
            <w:proofErr w:type="spellEnd"/>
            <w:r w:rsidRPr="003C48B1">
              <w:rPr>
                <w:sz w:val="24"/>
                <w:szCs w:val="24"/>
              </w:rPr>
              <w:t xml:space="preserve">, не указанные </w:t>
            </w:r>
            <w:commentRangeStart w:id="222"/>
            <w:r w:rsidRPr="003C48B1">
              <w:rPr>
                <w:sz w:val="24"/>
                <w:szCs w:val="24"/>
              </w:rPr>
              <w:t xml:space="preserve">в 3.1.1.1.5 </w:t>
            </w:r>
            <w:commentRangeEnd w:id="222"/>
            <w:r w:rsidRPr="003C48B1">
              <w:rPr>
                <w:rStyle w:val="affa"/>
              </w:rPr>
              <w:commentReference w:id="222"/>
            </w:r>
            <w:r w:rsidRPr="003C48B1">
              <w:rPr>
                <w:sz w:val="24"/>
                <w:szCs w:val="24"/>
              </w:rPr>
              <w:t>Функциональных требований к ПО</w:t>
            </w:r>
          </w:p>
        </w:tc>
      </w:tr>
      <w:tr w:rsidR="00686511" w:rsidRPr="003C48B1" w14:paraId="7DA2B5F5" w14:textId="77777777" w:rsidTr="00686511">
        <w:trPr>
          <w:jc w:val="center"/>
        </w:trPr>
        <w:tc>
          <w:tcPr>
            <w:tcW w:w="845" w:type="dxa"/>
            <w:vAlign w:val="center"/>
          </w:tcPr>
          <w:p w14:paraId="2D501C2E"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7555DDCF" w14:textId="77777777" w:rsidR="00686511" w:rsidRPr="003C48B1" w:rsidRDefault="00686511" w:rsidP="00686511">
            <w:pPr>
              <w:keepLines/>
              <w:spacing w:line="264" w:lineRule="auto"/>
              <w:rPr>
                <w:sz w:val="24"/>
                <w:szCs w:val="24"/>
              </w:rPr>
            </w:pPr>
            <w:r w:rsidRPr="003C48B1">
              <w:rPr>
                <w:sz w:val="24"/>
                <w:szCs w:val="24"/>
              </w:rPr>
              <w:t>Ошибка при проверке буферного регистра АЦП</w:t>
            </w:r>
          </w:p>
        </w:tc>
        <w:tc>
          <w:tcPr>
            <w:tcW w:w="2431" w:type="dxa"/>
            <w:vAlign w:val="center"/>
          </w:tcPr>
          <w:p w14:paraId="7A2B4AE0" w14:textId="77777777" w:rsidR="00686511" w:rsidRPr="003C48B1" w:rsidRDefault="00686511" w:rsidP="00686511">
            <w:pPr>
              <w:spacing w:line="276" w:lineRule="auto"/>
              <w:jc w:val="center"/>
              <w:rPr>
                <w:sz w:val="24"/>
                <w:szCs w:val="24"/>
              </w:rPr>
            </w:pPr>
            <w:proofErr w:type="spellStart"/>
            <w:r w:rsidRPr="003C48B1">
              <w:rPr>
                <w:sz w:val="24"/>
                <w:szCs w:val="24"/>
              </w:rPr>
              <w:t>AnalogMeasurement</w:t>
            </w:r>
            <w:proofErr w:type="spellEnd"/>
          </w:p>
        </w:tc>
        <w:tc>
          <w:tcPr>
            <w:tcW w:w="2531" w:type="dxa"/>
            <w:vAlign w:val="center"/>
          </w:tcPr>
          <w:p w14:paraId="69E47D2A" w14:textId="77777777" w:rsidR="00686511" w:rsidRPr="003C48B1" w:rsidRDefault="00686511" w:rsidP="00686511">
            <w:pPr>
              <w:spacing w:line="276" w:lineRule="auto"/>
              <w:jc w:val="center"/>
              <w:rPr>
                <w:sz w:val="24"/>
                <w:szCs w:val="24"/>
              </w:rPr>
            </w:pPr>
            <w:proofErr w:type="spellStart"/>
            <w:r w:rsidRPr="003C48B1">
              <w:rPr>
                <w:sz w:val="24"/>
                <w:szCs w:val="24"/>
              </w:rPr>
              <w:t>AnalogMeasurement</w:t>
            </w:r>
            <w:proofErr w:type="spellEnd"/>
          </w:p>
        </w:tc>
      </w:tr>
      <w:tr w:rsidR="00686511" w:rsidRPr="003C48B1" w14:paraId="764D88DA" w14:textId="77777777" w:rsidTr="00686511">
        <w:trPr>
          <w:jc w:val="center"/>
        </w:trPr>
        <w:tc>
          <w:tcPr>
            <w:tcW w:w="845" w:type="dxa"/>
            <w:vAlign w:val="center"/>
          </w:tcPr>
          <w:p w14:paraId="662B61F3"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2959A17D" w14:textId="77777777" w:rsidR="00686511" w:rsidRPr="003C48B1" w:rsidRDefault="00686511" w:rsidP="00686511">
            <w:pPr>
              <w:keepLines/>
              <w:spacing w:line="264" w:lineRule="auto"/>
              <w:rPr>
                <w:sz w:val="24"/>
                <w:szCs w:val="24"/>
              </w:rPr>
            </w:pPr>
            <w:r w:rsidRPr="003C48B1">
              <w:rPr>
                <w:sz w:val="24"/>
                <w:szCs w:val="24"/>
              </w:rPr>
              <w:t>Переполнение счетчика прерываний</w:t>
            </w:r>
          </w:p>
        </w:tc>
        <w:tc>
          <w:tcPr>
            <w:tcW w:w="2431" w:type="dxa"/>
            <w:vAlign w:val="center"/>
          </w:tcPr>
          <w:p w14:paraId="6E94F5B3" w14:textId="77777777" w:rsidR="00686511" w:rsidRPr="003C48B1" w:rsidRDefault="00686511" w:rsidP="00686511">
            <w:pPr>
              <w:spacing w:line="276" w:lineRule="auto"/>
              <w:jc w:val="center"/>
              <w:rPr>
                <w:sz w:val="24"/>
                <w:szCs w:val="24"/>
              </w:rPr>
            </w:pPr>
            <w:proofErr w:type="spellStart"/>
            <w:r w:rsidRPr="003C48B1">
              <w:rPr>
                <w:sz w:val="24"/>
                <w:szCs w:val="24"/>
              </w:rPr>
              <w:t>Main</w:t>
            </w:r>
            <w:proofErr w:type="spellEnd"/>
          </w:p>
        </w:tc>
        <w:tc>
          <w:tcPr>
            <w:tcW w:w="2531" w:type="dxa"/>
            <w:vAlign w:val="center"/>
          </w:tcPr>
          <w:p w14:paraId="63A2C431" w14:textId="77777777" w:rsidR="00686511" w:rsidRPr="003C48B1" w:rsidRDefault="00EA48F3" w:rsidP="00686511">
            <w:pPr>
              <w:spacing w:line="276" w:lineRule="auto"/>
              <w:jc w:val="center"/>
              <w:rPr>
                <w:sz w:val="24"/>
                <w:szCs w:val="24"/>
              </w:rPr>
            </w:pPr>
            <w:r>
              <w:rPr>
                <w:sz w:val="24"/>
                <w:szCs w:val="24"/>
                <w:lang w:val="en-US"/>
              </w:rPr>
              <w:t>M</w:t>
            </w:r>
            <w:proofErr w:type="spellStart"/>
            <w:r w:rsidR="00686511" w:rsidRPr="003C48B1">
              <w:rPr>
                <w:sz w:val="24"/>
                <w:szCs w:val="24"/>
              </w:rPr>
              <w:t>ain</w:t>
            </w:r>
            <w:proofErr w:type="spellEnd"/>
          </w:p>
        </w:tc>
      </w:tr>
      <w:tr w:rsidR="00686511" w:rsidRPr="003C48B1" w14:paraId="5EDE53DC" w14:textId="77777777" w:rsidTr="00686511">
        <w:trPr>
          <w:jc w:val="center"/>
        </w:trPr>
        <w:tc>
          <w:tcPr>
            <w:tcW w:w="845" w:type="dxa"/>
            <w:vAlign w:val="center"/>
          </w:tcPr>
          <w:p w14:paraId="17881978"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5B45D740" w14:textId="77777777" w:rsidR="00686511" w:rsidRPr="003C48B1" w:rsidRDefault="00686511" w:rsidP="00686511">
            <w:pPr>
              <w:keepLines/>
              <w:spacing w:line="264" w:lineRule="auto"/>
              <w:rPr>
                <w:sz w:val="24"/>
                <w:szCs w:val="24"/>
              </w:rPr>
            </w:pPr>
            <w:r w:rsidRPr="003C48B1">
              <w:rPr>
                <w:sz w:val="24"/>
                <w:szCs w:val="24"/>
              </w:rPr>
              <w:t>Ошибка уровня выходного сигнала при тестовом импульсе</w:t>
            </w:r>
          </w:p>
        </w:tc>
        <w:tc>
          <w:tcPr>
            <w:tcW w:w="2431" w:type="dxa"/>
            <w:vAlign w:val="center"/>
          </w:tcPr>
          <w:p w14:paraId="215F971B" w14:textId="77777777" w:rsidR="00686511" w:rsidRPr="003C48B1" w:rsidRDefault="00686511" w:rsidP="00686511">
            <w:pPr>
              <w:spacing w:line="276" w:lineRule="auto"/>
              <w:jc w:val="center"/>
              <w:rPr>
                <w:sz w:val="24"/>
                <w:szCs w:val="24"/>
              </w:rPr>
            </w:pPr>
            <w:proofErr w:type="spellStart"/>
            <w:r w:rsidRPr="003C48B1">
              <w:rPr>
                <w:sz w:val="24"/>
                <w:szCs w:val="24"/>
              </w:rPr>
              <w:t>AnalogInput</w:t>
            </w:r>
            <w:proofErr w:type="spellEnd"/>
          </w:p>
        </w:tc>
        <w:tc>
          <w:tcPr>
            <w:tcW w:w="2531" w:type="dxa"/>
            <w:vAlign w:val="center"/>
          </w:tcPr>
          <w:p w14:paraId="6B34AD04" w14:textId="77777777" w:rsidR="00686511" w:rsidRPr="003C48B1" w:rsidRDefault="00686511" w:rsidP="00686511">
            <w:pPr>
              <w:spacing w:line="276" w:lineRule="auto"/>
              <w:jc w:val="center"/>
              <w:rPr>
                <w:sz w:val="24"/>
                <w:szCs w:val="24"/>
              </w:rPr>
            </w:pPr>
            <w:proofErr w:type="spellStart"/>
            <w:r w:rsidRPr="003C48B1">
              <w:rPr>
                <w:sz w:val="24"/>
                <w:szCs w:val="24"/>
              </w:rPr>
              <w:t>AnalogInput</w:t>
            </w:r>
            <w:proofErr w:type="spellEnd"/>
          </w:p>
        </w:tc>
      </w:tr>
      <w:tr w:rsidR="00686511" w:rsidRPr="003C48B1" w14:paraId="67820FFD" w14:textId="77777777" w:rsidTr="00686511">
        <w:trPr>
          <w:jc w:val="center"/>
        </w:trPr>
        <w:tc>
          <w:tcPr>
            <w:tcW w:w="845" w:type="dxa"/>
            <w:vAlign w:val="center"/>
          </w:tcPr>
          <w:p w14:paraId="1243FDDC"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556E99B7" w14:textId="77777777" w:rsidR="00686511" w:rsidRPr="003C48B1" w:rsidRDefault="00686511" w:rsidP="00686511">
            <w:pPr>
              <w:keepLines/>
              <w:spacing w:line="264" w:lineRule="auto"/>
              <w:rPr>
                <w:sz w:val="24"/>
                <w:szCs w:val="24"/>
              </w:rPr>
            </w:pPr>
            <w:r w:rsidRPr="003C48B1">
              <w:rPr>
                <w:sz w:val="24"/>
                <w:szCs w:val="24"/>
              </w:rPr>
              <w:t xml:space="preserve">Ошибки при обмене по линиям связи </w:t>
            </w:r>
            <w:proofErr w:type="spellStart"/>
            <w:r w:rsidRPr="003C48B1">
              <w:rPr>
                <w:sz w:val="24"/>
                <w:szCs w:val="24"/>
              </w:rPr>
              <w:t>RS</w:t>
            </w:r>
            <w:proofErr w:type="spellEnd"/>
            <w:r w:rsidRPr="003C48B1">
              <w:rPr>
                <w:sz w:val="24"/>
                <w:szCs w:val="24"/>
              </w:rPr>
              <w:t>-422</w:t>
            </w:r>
          </w:p>
        </w:tc>
        <w:tc>
          <w:tcPr>
            <w:tcW w:w="2431" w:type="dxa"/>
            <w:vAlign w:val="center"/>
          </w:tcPr>
          <w:p w14:paraId="0F0BF58C" w14:textId="77777777" w:rsidR="00686511" w:rsidRPr="003C48B1" w:rsidRDefault="00686511" w:rsidP="00686511">
            <w:pPr>
              <w:spacing w:line="276" w:lineRule="auto"/>
              <w:jc w:val="center"/>
              <w:rPr>
                <w:sz w:val="24"/>
                <w:szCs w:val="24"/>
              </w:rPr>
            </w:pPr>
            <w:r w:rsidRPr="003C48B1">
              <w:rPr>
                <w:sz w:val="24"/>
                <w:szCs w:val="24"/>
              </w:rPr>
              <w:t>R</w:t>
            </w:r>
            <w:r w:rsidR="00EA48F3">
              <w:rPr>
                <w:sz w:val="24"/>
                <w:szCs w:val="24"/>
                <w:lang w:val="en-US"/>
              </w:rPr>
              <w:t>S</w:t>
            </w:r>
            <w:r w:rsidRPr="003C48B1">
              <w:rPr>
                <w:sz w:val="24"/>
                <w:szCs w:val="24"/>
              </w:rPr>
              <w:t>422</w:t>
            </w:r>
          </w:p>
        </w:tc>
        <w:tc>
          <w:tcPr>
            <w:tcW w:w="2531" w:type="dxa"/>
            <w:vAlign w:val="center"/>
          </w:tcPr>
          <w:p w14:paraId="58D7BD32" w14:textId="77777777" w:rsidR="00686511" w:rsidRPr="003C48B1" w:rsidRDefault="00686511" w:rsidP="00686511">
            <w:pPr>
              <w:spacing w:line="276" w:lineRule="auto"/>
              <w:jc w:val="center"/>
              <w:rPr>
                <w:sz w:val="24"/>
                <w:szCs w:val="24"/>
              </w:rPr>
            </w:pPr>
            <w:proofErr w:type="spellStart"/>
            <w:r w:rsidRPr="003C48B1">
              <w:rPr>
                <w:sz w:val="24"/>
                <w:szCs w:val="24"/>
              </w:rPr>
              <w:t>Rs422_lineExch</w:t>
            </w:r>
            <w:proofErr w:type="spellEnd"/>
          </w:p>
        </w:tc>
      </w:tr>
      <w:tr w:rsidR="00686511" w:rsidRPr="003C48B1" w14:paraId="2905EFAF" w14:textId="77777777" w:rsidTr="00686511">
        <w:trPr>
          <w:jc w:val="center"/>
        </w:trPr>
        <w:tc>
          <w:tcPr>
            <w:tcW w:w="845" w:type="dxa"/>
            <w:vAlign w:val="center"/>
          </w:tcPr>
          <w:p w14:paraId="03AC3B2D"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0166CDCC" w14:textId="77777777" w:rsidR="00686511" w:rsidRPr="003C48B1" w:rsidRDefault="00686511" w:rsidP="00686511">
            <w:pPr>
              <w:keepLines/>
              <w:spacing w:line="264" w:lineRule="auto"/>
              <w:rPr>
                <w:sz w:val="24"/>
                <w:szCs w:val="24"/>
              </w:rPr>
            </w:pPr>
            <w:r w:rsidRPr="003C48B1">
              <w:rPr>
                <w:sz w:val="24"/>
                <w:szCs w:val="24"/>
              </w:rPr>
              <w:t>Ошибки при обмене между основным и резервным приборами</w:t>
            </w:r>
          </w:p>
        </w:tc>
        <w:tc>
          <w:tcPr>
            <w:tcW w:w="2431" w:type="dxa"/>
            <w:vAlign w:val="center"/>
          </w:tcPr>
          <w:p w14:paraId="5FF1B12C" w14:textId="77777777" w:rsidR="00686511" w:rsidRPr="003C48B1" w:rsidRDefault="00686511" w:rsidP="00EA48F3">
            <w:pPr>
              <w:spacing w:line="276" w:lineRule="auto"/>
              <w:jc w:val="center"/>
              <w:rPr>
                <w:sz w:val="24"/>
                <w:szCs w:val="24"/>
              </w:rPr>
            </w:pPr>
            <w:proofErr w:type="spellStart"/>
            <w:r w:rsidRPr="003C48B1">
              <w:rPr>
                <w:sz w:val="24"/>
                <w:szCs w:val="24"/>
              </w:rPr>
              <w:t>ActivityManager</w:t>
            </w:r>
            <w:proofErr w:type="spellEnd"/>
          </w:p>
        </w:tc>
        <w:tc>
          <w:tcPr>
            <w:tcW w:w="2531" w:type="dxa"/>
            <w:vAlign w:val="center"/>
          </w:tcPr>
          <w:p w14:paraId="5626C950" w14:textId="77777777" w:rsidR="00686511" w:rsidRPr="003C48B1" w:rsidRDefault="00686511" w:rsidP="00686511">
            <w:pPr>
              <w:spacing w:line="276" w:lineRule="auto"/>
              <w:jc w:val="center"/>
              <w:rPr>
                <w:sz w:val="24"/>
                <w:szCs w:val="24"/>
              </w:rPr>
            </w:pPr>
            <w:proofErr w:type="spellStart"/>
            <w:r w:rsidRPr="003C48B1">
              <w:rPr>
                <w:sz w:val="24"/>
                <w:szCs w:val="24"/>
              </w:rPr>
              <w:t>BlockExch</w:t>
            </w:r>
            <w:proofErr w:type="spellEnd"/>
          </w:p>
        </w:tc>
      </w:tr>
      <w:tr w:rsidR="00686511" w:rsidRPr="003C48B1" w14:paraId="6CBD2D28" w14:textId="77777777" w:rsidTr="00686511">
        <w:trPr>
          <w:jc w:val="center"/>
        </w:trPr>
        <w:tc>
          <w:tcPr>
            <w:tcW w:w="845" w:type="dxa"/>
            <w:vAlign w:val="center"/>
          </w:tcPr>
          <w:p w14:paraId="63C8DC72"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2BBDF362" w14:textId="77777777" w:rsidR="00686511" w:rsidRPr="003C48B1" w:rsidRDefault="00686511" w:rsidP="00686511">
            <w:pPr>
              <w:keepLines/>
              <w:spacing w:line="264" w:lineRule="auto"/>
              <w:rPr>
                <w:sz w:val="24"/>
                <w:szCs w:val="24"/>
              </w:rPr>
            </w:pPr>
            <w:r w:rsidRPr="003C48B1">
              <w:rPr>
                <w:sz w:val="24"/>
                <w:szCs w:val="24"/>
              </w:rPr>
              <w:t>Ошибка динамического тестирования состояния безопасного источника питания</w:t>
            </w:r>
          </w:p>
        </w:tc>
        <w:tc>
          <w:tcPr>
            <w:tcW w:w="2431" w:type="dxa"/>
            <w:vAlign w:val="center"/>
          </w:tcPr>
          <w:p w14:paraId="312EB4A5" w14:textId="77777777" w:rsidR="00686511" w:rsidRPr="003C48B1" w:rsidRDefault="00686511" w:rsidP="00686511">
            <w:pPr>
              <w:spacing w:line="276" w:lineRule="auto"/>
              <w:jc w:val="center"/>
              <w:rPr>
                <w:sz w:val="24"/>
                <w:szCs w:val="24"/>
              </w:rPr>
            </w:pPr>
            <w:proofErr w:type="spellStart"/>
            <w:r w:rsidRPr="003C48B1">
              <w:rPr>
                <w:sz w:val="24"/>
                <w:szCs w:val="24"/>
              </w:rPr>
              <w:t>SafetyPowerControl</w:t>
            </w:r>
            <w:proofErr w:type="spellEnd"/>
          </w:p>
        </w:tc>
        <w:tc>
          <w:tcPr>
            <w:tcW w:w="2531" w:type="dxa"/>
            <w:vAlign w:val="center"/>
          </w:tcPr>
          <w:p w14:paraId="67D4E0B3" w14:textId="77777777" w:rsidR="00686511" w:rsidRPr="003C48B1" w:rsidRDefault="00686511" w:rsidP="00686511">
            <w:pPr>
              <w:spacing w:line="276" w:lineRule="auto"/>
              <w:jc w:val="center"/>
              <w:rPr>
                <w:sz w:val="24"/>
                <w:szCs w:val="24"/>
              </w:rPr>
            </w:pPr>
            <w:proofErr w:type="spellStart"/>
            <w:r w:rsidRPr="003C48B1">
              <w:rPr>
                <w:sz w:val="24"/>
                <w:szCs w:val="24"/>
              </w:rPr>
              <w:t>SafetyPowerControl</w:t>
            </w:r>
            <w:proofErr w:type="spellEnd"/>
          </w:p>
        </w:tc>
      </w:tr>
      <w:tr w:rsidR="00686511" w:rsidRPr="003C48B1" w14:paraId="622EDB68" w14:textId="77777777" w:rsidTr="00686511">
        <w:trPr>
          <w:jc w:val="center"/>
        </w:trPr>
        <w:tc>
          <w:tcPr>
            <w:tcW w:w="845" w:type="dxa"/>
            <w:vAlign w:val="center"/>
          </w:tcPr>
          <w:p w14:paraId="307A5A95" w14:textId="77777777" w:rsidR="00686511" w:rsidRPr="003C48B1" w:rsidRDefault="00686511" w:rsidP="00F42F9B">
            <w:pPr>
              <w:pStyle w:val="affd"/>
              <w:numPr>
                <w:ilvl w:val="0"/>
                <w:numId w:val="46"/>
              </w:numPr>
              <w:tabs>
                <w:tab w:val="left" w:pos="306"/>
              </w:tabs>
              <w:spacing w:line="360" w:lineRule="auto"/>
              <w:ind w:left="0" w:firstLine="0"/>
              <w:jc w:val="center"/>
            </w:pPr>
          </w:p>
        </w:tc>
        <w:tc>
          <w:tcPr>
            <w:tcW w:w="8590" w:type="dxa"/>
          </w:tcPr>
          <w:p w14:paraId="60F1D421" w14:textId="77777777" w:rsidR="00686511" w:rsidRPr="003C48B1" w:rsidRDefault="00686511" w:rsidP="00686511">
            <w:pPr>
              <w:keepLines/>
              <w:spacing w:line="264" w:lineRule="auto"/>
              <w:rPr>
                <w:sz w:val="24"/>
                <w:szCs w:val="24"/>
              </w:rPr>
            </w:pPr>
            <w:r w:rsidRPr="003C48B1">
              <w:rPr>
                <w:sz w:val="24"/>
                <w:szCs w:val="24"/>
              </w:rPr>
              <w:t xml:space="preserve">Одновременный отказ </w:t>
            </w:r>
            <w:proofErr w:type="spellStart"/>
            <w:r w:rsidRPr="003C48B1">
              <w:rPr>
                <w:sz w:val="24"/>
                <w:szCs w:val="24"/>
              </w:rPr>
              <w:t>РПВ</w:t>
            </w:r>
            <w:proofErr w:type="spellEnd"/>
            <w:r w:rsidRPr="003C48B1">
              <w:rPr>
                <w:sz w:val="24"/>
                <w:szCs w:val="24"/>
              </w:rPr>
              <w:t xml:space="preserve"> и несовпадение перемычек на кросс-плате</w:t>
            </w:r>
          </w:p>
        </w:tc>
        <w:tc>
          <w:tcPr>
            <w:tcW w:w="2431" w:type="dxa"/>
            <w:vAlign w:val="center"/>
          </w:tcPr>
          <w:p w14:paraId="3863D333" w14:textId="77777777" w:rsidR="00686511" w:rsidRPr="003C48B1" w:rsidRDefault="00686511" w:rsidP="00686511">
            <w:pPr>
              <w:spacing w:line="276" w:lineRule="auto"/>
              <w:jc w:val="center"/>
              <w:rPr>
                <w:sz w:val="24"/>
                <w:szCs w:val="24"/>
              </w:rPr>
            </w:pPr>
            <w:proofErr w:type="spellStart"/>
            <w:r w:rsidRPr="003C48B1">
              <w:rPr>
                <w:sz w:val="24"/>
                <w:szCs w:val="24"/>
              </w:rPr>
              <w:t>DeviceAddress</w:t>
            </w:r>
            <w:proofErr w:type="spellEnd"/>
          </w:p>
        </w:tc>
        <w:tc>
          <w:tcPr>
            <w:tcW w:w="2531" w:type="dxa"/>
            <w:vAlign w:val="center"/>
          </w:tcPr>
          <w:p w14:paraId="68AA23DE" w14:textId="77777777" w:rsidR="00686511" w:rsidRPr="003C48B1" w:rsidRDefault="00E0304E" w:rsidP="00686511">
            <w:pPr>
              <w:spacing w:line="276" w:lineRule="auto"/>
              <w:jc w:val="center"/>
              <w:rPr>
                <w:sz w:val="24"/>
                <w:szCs w:val="24"/>
              </w:rPr>
            </w:pPr>
            <w:r>
              <w:rPr>
                <w:sz w:val="24"/>
                <w:szCs w:val="24"/>
                <w:lang w:val="en-US"/>
              </w:rPr>
              <w:t>d</w:t>
            </w:r>
            <w:proofErr w:type="spellStart"/>
            <w:r w:rsidR="00686511" w:rsidRPr="003C48B1">
              <w:rPr>
                <w:sz w:val="24"/>
                <w:szCs w:val="24"/>
              </w:rPr>
              <w:t>eviceAddress</w:t>
            </w:r>
            <w:proofErr w:type="spellEnd"/>
          </w:p>
        </w:tc>
      </w:tr>
      <w:tr w:rsidR="00686511" w:rsidRPr="003C48B1" w14:paraId="2E74CF10" w14:textId="77777777" w:rsidTr="00686511">
        <w:trPr>
          <w:jc w:val="center"/>
        </w:trPr>
        <w:tc>
          <w:tcPr>
            <w:tcW w:w="14397" w:type="dxa"/>
            <w:gridSpan w:val="4"/>
          </w:tcPr>
          <w:p w14:paraId="3AA403DE" w14:textId="77777777" w:rsidR="00686511" w:rsidRPr="003C48B1" w:rsidRDefault="00686511" w:rsidP="00686511">
            <w:pPr>
              <w:spacing w:line="276" w:lineRule="auto"/>
              <w:rPr>
                <w:sz w:val="24"/>
                <w:szCs w:val="24"/>
              </w:rPr>
            </w:pPr>
            <w:r w:rsidRPr="003C48B1">
              <w:rPr>
                <w:sz w:val="24"/>
                <w:szCs w:val="24"/>
                <w:vertAlign w:val="superscript"/>
              </w:rPr>
              <w:t>1)</w:t>
            </w:r>
            <w:r w:rsidRPr="003C48B1">
              <w:rPr>
                <w:sz w:val="24"/>
                <w:szCs w:val="24"/>
              </w:rPr>
              <w:t xml:space="preserve"> Компоненты/модули ПО, определяющие условия перехода в </w:t>
            </w:r>
            <w:proofErr w:type="spellStart"/>
            <w:r w:rsidRPr="003C48B1">
              <w:rPr>
                <w:sz w:val="24"/>
                <w:szCs w:val="24"/>
              </w:rPr>
              <w:t>ЗС</w:t>
            </w:r>
            <w:proofErr w:type="spellEnd"/>
            <w:r w:rsidRPr="003C48B1">
              <w:rPr>
                <w:sz w:val="24"/>
                <w:szCs w:val="24"/>
              </w:rPr>
              <w:t>, выполняют соответствующие функции самодиагностики.</w:t>
            </w:r>
          </w:p>
          <w:p w14:paraId="41352262" w14:textId="77777777" w:rsidR="00686511" w:rsidRPr="003C48B1" w:rsidRDefault="00686511" w:rsidP="00686511">
            <w:pPr>
              <w:spacing w:line="276" w:lineRule="auto"/>
              <w:rPr>
                <w:sz w:val="24"/>
                <w:szCs w:val="24"/>
              </w:rPr>
            </w:pPr>
            <w:r w:rsidRPr="003C48B1">
              <w:rPr>
                <w:sz w:val="24"/>
                <w:szCs w:val="24"/>
                <w:vertAlign w:val="superscript"/>
              </w:rPr>
              <w:t>2)</w:t>
            </w:r>
            <w:r w:rsidRPr="003C48B1">
              <w:rPr>
                <w:sz w:val="24"/>
                <w:szCs w:val="24"/>
              </w:rPr>
              <w:t xml:space="preserve"> Регистры </w:t>
            </w:r>
            <w:proofErr w:type="spellStart"/>
            <w:r w:rsidRPr="003C48B1">
              <w:rPr>
                <w:sz w:val="24"/>
                <w:szCs w:val="24"/>
              </w:rPr>
              <w:t>T1CON</w:t>
            </w:r>
            <w:proofErr w:type="spellEnd"/>
            <w:r w:rsidRPr="003C48B1">
              <w:rPr>
                <w:sz w:val="24"/>
                <w:szCs w:val="24"/>
              </w:rPr>
              <w:t xml:space="preserve"> и </w:t>
            </w:r>
            <w:proofErr w:type="spellStart"/>
            <w:r w:rsidRPr="003C48B1">
              <w:rPr>
                <w:sz w:val="24"/>
                <w:szCs w:val="24"/>
              </w:rPr>
              <w:t>PR5</w:t>
            </w:r>
            <w:proofErr w:type="spellEnd"/>
            <w:r w:rsidRPr="003C48B1">
              <w:rPr>
                <w:sz w:val="24"/>
                <w:szCs w:val="24"/>
              </w:rPr>
              <w:t xml:space="preserve"> таймера Т</w:t>
            </w:r>
            <w:r w:rsidR="00E862E5">
              <w:rPr>
                <w:sz w:val="24"/>
                <w:szCs w:val="24"/>
                <w:lang w:val="en-US"/>
              </w:rPr>
              <w:t>MR</w:t>
            </w:r>
            <w:r w:rsidRPr="003C48B1">
              <w:rPr>
                <w:sz w:val="24"/>
                <w:szCs w:val="24"/>
              </w:rPr>
              <w:t>5, формирующего кванты синхронизации.</w:t>
            </w:r>
          </w:p>
        </w:tc>
      </w:tr>
    </w:tbl>
    <w:p w14:paraId="52385AE6" w14:textId="77777777" w:rsidR="00686511" w:rsidRPr="003C48B1" w:rsidRDefault="00686511" w:rsidP="00630716">
      <w:pPr>
        <w:pStyle w:val="afff9"/>
      </w:pPr>
      <w:bookmarkStart w:id="223" w:name="_Ref29998595"/>
      <w:r w:rsidRPr="003C48B1">
        <w:t xml:space="preserve">Таблица </w:t>
      </w:r>
      <w:bookmarkEnd w:id="223"/>
      <w:r w:rsidRPr="003C48B1">
        <w:t>4 – Данные (параметры), синхронизируемые при межканальной синхронизации по данным</w:t>
      </w:r>
    </w:p>
    <w:tbl>
      <w:tblPr>
        <w:tblStyle w:val="aff3"/>
        <w:tblW w:w="14378" w:type="dxa"/>
        <w:jc w:val="center"/>
        <w:tblLayout w:type="fixed"/>
        <w:tblCellMar>
          <w:left w:w="57" w:type="dxa"/>
          <w:right w:w="57" w:type="dxa"/>
        </w:tblCellMar>
        <w:tblLook w:val="04A0" w:firstRow="1" w:lastRow="0" w:firstColumn="1" w:lastColumn="0" w:noHBand="0" w:noVBand="1"/>
      </w:tblPr>
      <w:tblGrid>
        <w:gridCol w:w="2122"/>
        <w:gridCol w:w="2414"/>
        <w:gridCol w:w="2188"/>
        <w:gridCol w:w="1984"/>
        <w:gridCol w:w="2268"/>
        <w:gridCol w:w="1134"/>
        <w:gridCol w:w="1134"/>
        <w:gridCol w:w="1134"/>
      </w:tblGrid>
      <w:tr w:rsidR="00686511" w:rsidRPr="003C48B1" w14:paraId="2409FD7C" w14:textId="77777777" w:rsidTr="00593D06">
        <w:trPr>
          <w:jc w:val="center"/>
        </w:trPr>
        <w:tc>
          <w:tcPr>
            <w:tcW w:w="2122" w:type="dxa"/>
            <w:vMerge w:val="restart"/>
            <w:shd w:val="clear" w:color="auto" w:fill="DBDBDB" w:themeFill="accent3" w:themeFillTint="66"/>
            <w:vAlign w:val="center"/>
          </w:tcPr>
          <w:p w14:paraId="57040B56" w14:textId="77777777" w:rsidR="00686511" w:rsidRPr="003C48B1" w:rsidRDefault="00686511" w:rsidP="00686511">
            <w:pPr>
              <w:jc w:val="center"/>
              <w:rPr>
                <w:b/>
                <w:sz w:val="24"/>
                <w:szCs w:val="24"/>
              </w:rPr>
            </w:pPr>
            <w:r w:rsidRPr="003C48B1">
              <w:rPr>
                <w:b/>
                <w:sz w:val="24"/>
                <w:szCs w:val="24"/>
              </w:rPr>
              <w:t>Название</w:t>
            </w:r>
          </w:p>
        </w:tc>
        <w:tc>
          <w:tcPr>
            <w:tcW w:w="2414" w:type="dxa"/>
            <w:vMerge w:val="restart"/>
            <w:shd w:val="clear" w:color="auto" w:fill="DBDBDB" w:themeFill="accent3" w:themeFillTint="66"/>
            <w:vAlign w:val="center"/>
          </w:tcPr>
          <w:p w14:paraId="5133BDA7" w14:textId="77777777" w:rsidR="00686511" w:rsidRPr="003C48B1" w:rsidRDefault="00686511" w:rsidP="00686511">
            <w:pPr>
              <w:jc w:val="center"/>
              <w:rPr>
                <w:b/>
                <w:sz w:val="24"/>
                <w:szCs w:val="24"/>
              </w:rPr>
            </w:pPr>
            <w:r w:rsidRPr="003C48B1">
              <w:rPr>
                <w:b/>
                <w:sz w:val="24"/>
                <w:szCs w:val="24"/>
              </w:rPr>
              <w:t>Назначение</w:t>
            </w:r>
          </w:p>
        </w:tc>
        <w:tc>
          <w:tcPr>
            <w:tcW w:w="2188" w:type="dxa"/>
            <w:vMerge w:val="restart"/>
            <w:shd w:val="clear" w:color="auto" w:fill="DBDBDB" w:themeFill="accent3" w:themeFillTint="66"/>
            <w:vAlign w:val="center"/>
          </w:tcPr>
          <w:p w14:paraId="48FFA096" w14:textId="77777777" w:rsidR="00686511" w:rsidRPr="003C48B1" w:rsidRDefault="00686511" w:rsidP="00686511">
            <w:pPr>
              <w:jc w:val="center"/>
              <w:rPr>
                <w:b/>
                <w:sz w:val="24"/>
                <w:szCs w:val="24"/>
              </w:rPr>
            </w:pPr>
            <w:r w:rsidRPr="003C48B1">
              <w:rPr>
                <w:b/>
                <w:sz w:val="24"/>
                <w:szCs w:val="24"/>
              </w:rPr>
              <w:t>Сценарий</w:t>
            </w:r>
          </w:p>
        </w:tc>
        <w:tc>
          <w:tcPr>
            <w:tcW w:w="1984" w:type="dxa"/>
            <w:vMerge w:val="restart"/>
            <w:shd w:val="clear" w:color="auto" w:fill="DBDBDB" w:themeFill="accent3" w:themeFillTint="66"/>
            <w:vAlign w:val="center"/>
          </w:tcPr>
          <w:p w14:paraId="11C06A12" w14:textId="77777777" w:rsidR="00686511" w:rsidRPr="003C48B1" w:rsidRDefault="00686511" w:rsidP="00686511">
            <w:pPr>
              <w:jc w:val="center"/>
              <w:rPr>
                <w:b/>
                <w:sz w:val="24"/>
                <w:szCs w:val="24"/>
              </w:rPr>
            </w:pPr>
            <w:r w:rsidRPr="003C48B1">
              <w:rPr>
                <w:b/>
                <w:sz w:val="24"/>
                <w:szCs w:val="24"/>
              </w:rPr>
              <w:t>Процедура синхронизации</w:t>
            </w:r>
          </w:p>
        </w:tc>
        <w:tc>
          <w:tcPr>
            <w:tcW w:w="2268" w:type="dxa"/>
            <w:vMerge w:val="restart"/>
            <w:shd w:val="clear" w:color="auto" w:fill="DBDBDB" w:themeFill="accent3" w:themeFillTint="66"/>
            <w:vAlign w:val="center"/>
          </w:tcPr>
          <w:p w14:paraId="1DB1E445" w14:textId="77777777" w:rsidR="00686511" w:rsidRPr="003C48B1" w:rsidRDefault="00686511" w:rsidP="00686511">
            <w:pPr>
              <w:jc w:val="center"/>
              <w:rPr>
                <w:b/>
                <w:sz w:val="24"/>
                <w:szCs w:val="24"/>
              </w:rPr>
            </w:pPr>
            <w:r w:rsidRPr="003C48B1">
              <w:rPr>
                <w:b/>
                <w:sz w:val="24"/>
                <w:szCs w:val="24"/>
              </w:rPr>
              <w:t>Процедура контроля</w:t>
            </w:r>
          </w:p>
        </w:tc>
        <w:tc>
          <w:tcPr>
            <w:tcW w:w="3402" w:type="dxa"/>
            <w:gridSpan w:val="3"/>
            <w:shd w:val="clear" w:color="auto" w:fill="DBDBDB" w:themeFill="accent3" w:themeFillTint="66"/>
            <w:vAlign w:val="center"/>
          </w:tcPr>
          <w:p w14:paraId="4C8EF997" w14:textId="77777777" w:rsidR="00686511" w:rsidRPr="003C48B1" w:rsidRDefault="00686511" w:rsidP="00686511">
            <w:pPr>
              <w:jc w:val="center"/>
              <w:rPr>
                <w:b/>
                <w:sz w:val="24"/>
                <w:szCs w:val="24"/>
              </w:rPr>
            </w:pPr>
            <w:r w:rsidRPr="003C48B1">
              <w:rPr>
                <w:b/>
                <w:sz w:val="24"/>
                <w:szCs w:val="24"/>
              </w:rPr>
              <w:t xml:space="preserve">Время контроля, </w:t>
            </w:r>
            <w:proofErr w:type="spellStart"/>
            <w:r w:rsidRPr="003C48B1">
              <w:rPr>
                <w:b/>
                <w:sz w:val="24"/>
                <w:szCs w:val="24"/>
              </w:rPr>
              <w:t>мс</w:t>
            </w:r>
            <w:proofErr w:type="spellEnd"/>
          </w:p>
        </w:tc>
      </w:tr>
      <w:tr w:rsidR="00686511" w:rsidRPr="003C48B1" w14:paraId="276B0611" w14:textId="77777777" w:rsidTr="00593D06">
        <w:trPr>
          <w:jc w:val="center"/>
        </w:trPr>
        <w:tc>
          <w:tcPr>
            <w:tcW w:w="2122" w:type="dxa"/>
            <w:vMerge/>
            <w:shd w:val="clear" w:color="auto" w:fill="DBDBDB" w:themeFill="accent3" w:themeFillTint="66"/>
            <w:vAlign w:val="center"/>
          </w:tcPr>
          <w:p w14:paraId="2E4E398B" w14:textId="77777777" w:rsidR="00686511" w:rsidRPr="003C48B1" w:rsidRDefault="00686511" w:rsidP="00686511">
            <w:pPr>
              <w:jc w:val="center"/>
              <w:rPr>
                <w:b/>
                <w:sz w:val="24"/>
                <w:szCs w:val="24"/>
              </w:rPr>
            </w:pPr>
          </w:p>
        </w:tc>
        <w:tc>
          <w:tcPr>
            <w:tcW w:w="2414" w:type="dxa"/>
            <w:vMerge/>
            <w:shd w:val="clear" w:color="auto" w:fill="DBDBDB" w:themeFill="accent3" w:themeFillTint="66"/>
            <w:vAlign w:val="center"/>
          </w:tcPr>
          <w:p w14:paraId="0A024584" w14:textId="77777777" w:rsidR="00686511" w:rsidRPr="003C48B1" w:rsidRDefault="00686511" w:rsidP="00686511">
            <w:pPr>
              <w:jc w:val="center"/>
              <w:rPr>
                <w:b/>
                <w:sz w:val="24"/>
                <w:szCs w:val="24"/>
              </w:rPr>
            </w:pPr>
          </w:p>
        </w:tc>
        <w:tc>
          <w:tcPr>
            <w:tcW w:w="2188" w:type="dxa"/>
            <w:vMerge/>
            <w:shd w:val="clear" w:color="auto" w:fill="DBDBDB" w:themeFill="accent3" w:themeFillTint="66"/>
            <w:vAlign w:val="center"/>
          </w:tcPr>
          <w:p w14:paraId="14319F64" w14:textId="77777777" w:rsidR="00686511" w:rsidRPr="003C48B1" w:rsidRDefault="00686511" w:rsidP="00686511">
            <w:pPr>
              <w:jc w:val="center"/>
              <w:rPr>
                <w:b/>
                <w:sz w:val="24"/>
                <w:szCs w:val="24"/>
              </w:rPr>
            </w:pPr>
          </w:p>
        </w:tc>
        <w:tc>
          <w:tcPr>
            <w:tcW w:w="1984" w:type="dxa"/>
            <w:vMerge/>
            <w:shd w:val="clear" w:color="auto" w:fill="DBDBDB" w:themeFill="accent3" w:themeFillTint="66"/>
            <w:vAlign w:val="center"/>
          </w:tcPr>
          <w:p w14:paraId="4EBC68EA" w14:textId="77777777" w:rsidR="00686511" w:rsidRPr="003C48B1" w:rsidRDefault="00686511" w:rsidP="00686511">
            <w:pPr>
              <w:jc w:val="center"/>
              <w:rPr>
                <w:b/>
                <w:sz w:val="24"/>
                <w:szCs w:val="24"/>
              </w:rPr>
            </w:pPr>
          </w:p>
        </w:tc>
        <w:tc>
          <w:tcPr>
            <w:tcW w:w="2268" w:type="dxa"/>
            <w:vMerge/>
            <w:shd w:val="clear" w:color="auto" w:fill="DBDBDB" w:themeFill="accent3" w:themeFillTint="66"/>
            <w:vAlign w:val="center"/>
          </w:tcPr>
          <w:p w14:paraId="2D11AB95" w14:textId="77777777" w:rsidR="00686511" w:rsidRPr="003C48B1" w:rsidRDefault="00686511" w:rsidP="00686511">
            <w:pPr>
              <w:jc w:val="center"/>
              <w:rPr>
                <w:b/>
                <w:sz w:val="24"/>
                <w:szCs w:val="24"/>
              </w:rPr>
            </w:pPr>
          </w:p>
        </w:tc>
        <w:tc>
          <w:tcPr>
            <w:tcW w:w="1134" w:type="dxa"/>
            <w:shd w:val="clear" w:color="auto" w:fill="DBDBDB" w:themeFill="accent3" w:themeFillTint="66"/>
            <w:vAlign w:val="center"/>
          </w:tcPr>
          <w:p w14:paraId="19F02D0D" w14:textId="77777777" w:rsidR="00686511" w:rsidRPr="003C48B1" w:rsidRDefault="00686511" w:rsidP="00686511">
            <w:pPr>
              <w:jc w:val="center"/>
              <w:rPr>
                <w:b/>
                <w:sz w:val="24"/>
                <w:szCs w:val="24"/>
              </w:rPr>
            </w:pPr>
            <w:proofErr w:type="spellStart"/>
            <w:r w:rsidRPr="003C48B1">
              <w:rPr>
                <w:b/>
                <w:sz w:val="24"/>
                <w:szCs w:val="24"/>
              </w:rPr>
              <w:t>T1</w:t>
            </w:r>
            <w:proofErr w:type="spellEnd"/>
            <w:r w:rsidRPr="003C48B1">
              <w:rPr>
                <w:b/>
                <w:sz w:val="24"/>
                <w:szCs w:val="24"/>
              </w:rPr>
              <w:t xml:space="preserve">, </w:t>
            </w:r>
            <w:proofErr w:type="spellStart"/>
            <w:r w:rsidRPr="003C48B1">
              <w:rPr>
                <w:b/>
                <w:sz w:val="24"/>
                <w:szCs w:val="24"/>
              </w:rPr>
              <w:t>мс</w:t>
            </w:r>
            <w:proofErr w:type="spellEnd"/>
          </w:p>
        </w:tc>
        <w:tc>
          <w:tcPr>
            <w:tcW w:w="1134" w:type="dxa"/>
            <w:shd w:val="clear" w:color="auto" w:fill="DBDBDB" w:themeFill="accent3" w:themeFillTint="66"/>
            <w:vAlign w:val="center"/>
          </w:tcPr>
          <w:p w14:paraId="2DFD0EDC" w14:textId="77777777" w:rsidR="00686511" w:rsidRPr="003C48B1" w:rsidRDefault="00686511" w:rsidP="00686511">
            <w:pPr>
              <w:jc w:val="center"/>
              <w:rPr>
                <w:b/>
                <w:sz w:val="24"/>
                <w:szCs w:val="24"/>
              </w:rPr>
            </w:pPr>
            <w:proofErr w:type="spellStart"/>
            <w:r w:rsidRPr="003C48B1">
              <w:rPr>
                <w:b/>
                <w:sz w:val="24"/>
                <w:szCs w:val="24"/>
              </w:rPr>
              <w:t>T2</w:t>
            </w:r>
            <w:proofErr w:type="spellEnd"/>
            <w:r w:rsidRPr="003C48B1">
              <w:rPr>
                <w:b/>
                <w:sz w:val="24"/>
                <w:szCs w:val="24"/>
              </w:rPr>
              <w:t xml:space="preserve">, </w:t>
            </w:r>
            <w:proofErr w:type="spellStart"/>
            <w:r w:rsidRPr="003C48B1">
              <w:rPr>
                <w:b/>
                <w:sz w:val="24"/>
                <w:szCs w:val="24"/>
              </w:rPr>
              <w:t>мс</w:t>
            </w:r>
            <w:proofErr w:type="spellEnd"/>
          </w:p>
        </w:tc>
        <w:tc>
          <w:tcPr>
            <w:tcW w:w="1134" w:type="dxa"/>
            <w:shd w:val="clear" w:color="auto" w:fill="DBDBDB" w:themeFill="accent3" w:themeFillTint="66"/>
            <w:vAlign w:val="center"/>
          </w:tcPr>
          <w:p w14:paraId="602FDE2B" w14:textId="77777777" w:rsidR="00686511" w:rsidRPr="003C48B1" w:rsidRDefault="00686511" w:rsidP="00686511">
            <w:pPr>
              <w:jc w:val="center"/>
              <w:rPr>
                <w:b/>
                <w:sz w:val="24"/>
                <w:szCs w:val="24"/>
              </w:rPr>
            </w:pPr>
            <w:proofErr w:type="spellStart"/>
            <w:r w:rsidRPr="003C48B1">
              <w:rPr>
                <w:b/>
                <w:sz w:val="24"/>
                <w:szCs w:val="24"/>
              </w:rPr>
              <w:t>T3</w:t>
            </w:r>
            <w:proofErr w:type="spellEnd"/>
            <w:r w:rsidRPr="003C48B1">
              <w:rPr>
                <w:b/>
                <w:sz w:val="24"/>
                <w:szCs w:val="24"/>
              </w:rPr>
              <w:t xml:space="preserve">, </w:t>
            </w:r>
            <w:proofErr w:type="spellStart"/>
            <w:r w:rsidRPr="003C48B1">
              <w:rPr>
                <w:b/>
                <w:sz w:val="24"/>
                <w:szCs w:val="24"/>
              </w:rPr>
              <w:t>мс</w:t>
            </w:r>
            <w:proofErr w:type="spellEnd"/>
          </w:p>
        </w:tc>
      </w:tr>
      <w:tr w:rsidR="00686511" w:rsidRPr="003C48B1" w14:paraId="33AF423C" w14:textId="77777777" w:rsidTr="00593D06">
        <w:trPr>
          <w:jc w:val="center"/>
        </w:trPr>
        <w:tc>
          <w:tcPr>
            <w:tcW w:w="2122" w:type="dxa"/>
            <w:vAlign w:val="center"/>
          </w:tcPr>
          <w:p w14:paraId="4FD489F9" w14:textId="77777777" w:rsidR="00686511" w:rsidRPr="003C48B1" w:rsidRDefault="00686511" w:rsidP="00686511">
            <w:pPr>
              <w:rPr>
                <w:b/>
                <w:sz w:val="24"/>
                <w:szCs w:val="24"/>
              </w:rPr>
            </w:pPr>
            <w:proofErr w:type="spellStart"/>
            <w:r w:rsidRPr="003C48B1">
              <w:rPr>
                <w:b/>
                <w:sz w:val="24"/>
                <w:szCs w:val="24"/>
              </w:rPr>
              <w:t>eICId_Eeprom</w:t>
            </w:r>
            <w:proofErr w:type="spellEnd"/>
          </w:p>
        </w:tc>
        <w:tc>
          <w:tcPr>
            <w:tcW w:w="2414" w:type="dxa"/>
            <w:vAlign w:val="center"/>
          </w:tcPr>
          <w:p w14:paraId="27BE0075" w14:textId="77777777" w:rsidR="00686511" w:rsidRPr="003C48B1" w:rsidRDefault="00686511" w:rsidP="00686511">
            <w:pPr>
              <w:rPr>
                <w:sz w:val="24"/>
                <w:szCs w:val="24"/>
              </w:rPr>
            </w:pPr>
            <w:r w:rsidRPr="003C48B1">
              <w:rPr>
                <w:sz w:val="24"/>
                <w:szCs w:val="24"/>
              </w:rPr>
              <w:t xml:space="preserve">Данные для </w:t>
            </w:r>
            <w:proofErr w:type="spellStart"/>
            <w:r w:rsidRPr="003C48B1">
              <w:rPr>
                <w:sz w:val="24"/>
                <w:szCs w:val="24"/>
              </w:rPr>
              <w:t>EEPROM</w:t>
            </w:r>
            <w:proofErr w:type="spellEnd"/>
          </w:p>
        </w:tc>
        <w:tc>
          <w:tcPr>
            <w:tcW w:w="2188" w:type="dxa"/>
            <w:vAlign w:val="center"/>
          </w:tcPr>
          <w:p w14:paraId="3F244AAA" w14:textId="77777777" w:rsidR="00686511" w:rsidRPr="003C48B1" w:rsidRDefault="00686511" w:rsidP="00686511">
            <w:pPr>
              <w:rPr>
                <w:sz w:val="24"/>
                <w:szCs w:val="24"/>
              </w:rPr>
            </w:pPr>
            <w:proofErr w:type="spellStart"/>
            <w:r w:rsidRPr="003C48B1">
              <w:rPr>
                <w:sz w:val="24"/>
                <w:szCs w:val="24"/>
              </w:rPr>
              <w:t>eScriptSync</w:t>
            </w:r>
            <w:proofErr w:type="spellEnd"/>
            <w:r w:rsidR="00F83CB8">
              <w:rPr>
                <w:sz w:val="24"/>
                <w:szCs w:val="24"/>
                <w:lang w:val="en-US"/>
              </w:rPr>
              <w:t xml:space="preserve"> –</w:t>
            </w:r>
            <w:r w:rsidR="00F83CB8" w:rsidRPr="003C48B1">
              <w:rPr>
                <w:sz w:val="24"/>
                <w:szCs w:val="24"/>
              </w:rPr>
              <w:t xml:space="preserve"> </w:t>
            </w:r>
            <w:r w:rsidRPr="003C48B1">
              <w:rPr>
                <w:sz w:val="24"/>
                <w:szCs w:val="24"/>
              </w:rPr>
              <w:t>синхронизация параметра</w:t>
            </w:r>
          </w:p>
        </w:tc>
        <w:tc>
          <w:tcPr>
            <w:tcW w:w="1984" w:type="dxa"/>
            <w:vAlign w:val="center"/>
          </w:tcPr>
          <w:p w14:paraId="6E514481" w14:textId="77777777" w:rsidR="00686511" w:rsidRPr="003C48B1" w:rsidRDefault="00686511" w:rsidP="00686511">
            <w:pPr>
              <w:rPr>
                <w:sz w:val="24"/>
                <w:szCs w:val="24"/>
              </w:rPr>
            </w:pPr>
            <w:proofErr w:type="spellStart"/>
            <w:r w:rsidRPr="003C48B1">
              <w:rPr>
                <w:sz w:val="24"/>
                <w:szCs w:val="24"/>
              </w:rPr>
              <w:t>eProcSyncEqual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обновление, если совпадают</w:t>
            </w:r>
          </w:p>
        </w:tc>
        <w:tc>
          <w:tcPr>
            <w:tcW w:w="2268" w:type="dxa"/>
            <w:vAlign w:val="center"/>
          </w:tcPr>
          <w:p w14:paraId="3EBE0685" w14:textId="77777777" w:rsidR="00686511" w:rsidRPr="003C48B1" w:rsidRDefault="00686511" w:rsidP="00686511">
            <w:pPr>
              <w:rPr>
                <w:sz w:val="24"/>
                <w:szCs w:val="24"/>
              </w:rPr>
            </w:pPr>
            <w:proofErr w:type="spellStart"/>
            <w:r w:rsidRPr="003C48B1">
              <w:rPr>
                <w:sz w:val="24"/>
                <w:szCs w:val="24"/>
              </w:rPr>
              <w:t>eProcCheckEqual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абсолютное совпадение данных</w:t>
            </w:r>
          </w:p>
        </w:tc>
        <w:tc>
          <w:tcPr>
            <w:tcW w:w="1134" w:type="dxa"/>
            <w:vAlign w:val="center"/>
          </w:tcPr>
          <w:p w14:paraId="1B0CE752"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591307CF" w14:textId="77777777" w:rsidR="00686511" w:rsidRPr="003C48B1" w:rsidRDefault="00686511" w:rsidP="00686511">
            <w:pPr>
              <w:jc w:val="center"/>
              <w:rPr>
                <w:sz w:val="24"/>
                <w:szCs w:val="24"/>
              </w:rPr>
            </w:pPr>
            <w:r w:rsidRPr="003C48B1">
              <w:rPr>
                <w:sz w:val="24"/>
                <w:szCs w:val="24"/>
              </w:rPr>
              <w:t>100</w:t>
            </w:r>
          </w:p>
        </w:tc>
        <w:tc>
          <w:tcPr>
            <w:tcW w:w="1134" w:type="dxa"/>
            <w:vAlign w:val="center"/>
          </w:tcPr>
          <w:p w14:paraId="4A1F73EE" w14:textId="77777777" w:rsidR="00686511" w:rsidRPr="003C48B1" w:rsidRDefault="00686511" w:rsidP="00686511">
            <w:pPr>
              <w:jc w:val="center"/>
              <w:rPr>
                <w:sz w:val="24"/>
                <w:szCs w:val="24"/>
              </w:rPr>
            </w:pPr>
            <w:r w:rsidRPr="003C48B1">
              <w:rPr>
                <w:sz w:val="24"/>
                <w:szCs w:val="24"/>
              </w:rPr>
              <w:t>0</w:t>
            </w:r>
          </w:p>
        </w:tc>
      </w:tr>
      <w:tr w:rsidR="00686511" w:rsidRPr="003C48B1" w14:paraId="592CC5B6" w14:textId="77777777" w:rsidTr="00593D06">
        <w:trPr>
          <w:jc w:val="center"/>
        </w:trPr>
        <w:tc>
          <w:tcPr>
            <w:tcW w:w="2122" w:type="dxa"/>
            <w:vAlign w:val="center"/>
          </w:tcPr>
          <w:p w14:paraId="658CCA4A" w14:textId="77777777" w:rsidR="00686511" w:rsidRPr="003C48B1" w:rsidRDefault="00686511" w:rsidP="00686511">
            <w:pPr>
              <w:rPr>
                <w:b/>
                <w:sz w:val="24"/>
                <w:szCs w:val="24"/>
              </w:rPr>
            </w:pPr>
            <w:proofErr w:type="spellStart"/>
            <w:r w:rsidRPr="003C48B1">
              <w:rPr>
                <w:b/>
                <w:sz w:val="24"/>
                <w:szCs w:val="24"/>
              </w:rPr>
              <w:t>eICId_BlockExchM</w:t>
            </w:r>
            <w:proofErr w:type="spellEnd"/>
          </w:p>
        </w:tc>
        <w:tc>
          <w:tcPr>
            <w:tcW w:w="2414" w:type="dxa"/>
            <w:vAlign w:val="center"/>
          </w:tcPr>
          <w:p w14:paraId="6539788F" w14:textId="77777777" w:rsidR="00686511" w:rsidRPr="003C48B1" w:rsidRDefault="00686511" w:rsidP="00686511">
            <w:pPr>
              <w:rPr>
                <w:sz w:val="24"/>
                <w:szCs w:val="24"/>
              </w:rPr>
            </w:pPr>
            <w:r w:rsidRPr="003C48B1">
              <w:rPr>
                <w:sz w:val="24"/>
                <w:szCs w:val="24"/>
              </w:rPr>
              <w:t>Межблочный обмен, контрольная сумма (свой МК)</w:t>
            </w:r>
          </w:p>
        </w:tc>
        <w:tc>
          <w:tcPr>
            <w:tcW w:w="2188" w:type="dxa"/>
            <w:vAlign w:val="center"/>
          </w:tcPr>
          <w:p w14:paraId="68D2F391" w14:textId="77777777" w:rsidR="00686511" w:rsidRPr="003C48B1" w:rsidRDefault="00686511" w:rsidP="00686511">
            <w:pPr>
              <w:rPr>
                <w:sz w:val="24"/>
                <w:szCs w:val="24"/>
              </w:rPr>
            </w:pPr>
            <w:proofErr w:type="spellStart"/>
            <w:r w:rsidRPr="003C48B1">
              <w:rPr>
                <w:sz w:val="24"/>
                <w:szCs w:val="24"/>
              </w:rPr>
              <w:t>eScriptTransmit</w:t>
            </w:r>
            <w:proofErr w:type="spellEnd"/>
            <w:r w:rsidR="00F83CB8">
              <w:rPr>
                <w:sz w:val="24"/>
                <w:szCs w:val="24"/>
                <w:lang w:val="en-US"/>
              </w:rPr>
              <w:t xml:space="preserve"> –</w:t>
            </w:r>
            <w:r w:rsidR="00F83CB8" w:rsidRPr="003C48B1">
              <w:rPr>
                <w:sz w:val="24"/>
                <w:szCs w:val="24"/>
              </w:rPr>
              <w:t xml:space="preserve"> </w:t>
            </w:r>
            <w:r w:rsidRPr="003C48B1">
              <w:rPr>
                <w:sz w:val="24"/>
                <w:szCs w:val="24"/>
              </w:rPr>
              <w:t>передача параметра</w:t>
            </w:r>
          </w:p>
        </w:tc>
        <w:tc>
          <w:tcPr>
            <w:tcW w:w="1984" w:type="dxa"/>
            <w:vAlign w:val="center"/>
          </w:tcPr>
          <w:p w14:paraId="7FD6F7E9" w14:textId="77777777" w:rsidR="00686511" w:rsidRPr="003C48B1" w:rsidRDefault="00686511" w:rsidP="00686511">
            <w:pPr>
              <w:rPr>
                <w:sz w:val="24"/>
                <w:szCs w:val="24"/>
              </w:rPr>
            </w:pPr>
            <w:proofErr w:type="spellStart"/>
            <w:r w:rsidRPr="003C48B1">
              <w:rPr>
                <w:sz w:val="24"/>
                <w:szCs w:val="24"/>
              </w:rPr>
              <w:t>eProcSyncOff</w:t>
            </w:r>
            <w:proofErr w:type="spellEnd"/>
            <w:r w:rsidR="00F83CB8">
              <w:rPr>
                <w:sz w:val="24"/>
                <w:szCs w:val="24"/>
                <w:lang w:val="en-US"/>
              </w:rPr>
              <w:t xml:space="preserve"> –</w:t>
            </w:r>
            <w:r w:rsidRPr="003C48B1">
              <w:rPr>
                <w:sz w:val="24"/>
                <w:szCs w:val="24"/>
              </w:rPr>
              <w:t xml:space="preserve"> без синхронизации</w:t>
            </w:r>
          </w:p>
        </w:tc>
        <w:tc>
          <w:tcPr>
            <w:tcW w:w="2268" w:type="dxa"/>
            <w:vAlign w:val="center"/>
          </w:tcPr>
          <w:p w14:paraId="74F1979C" w14:textId="77777777" w:rsidR="00686511" w:rsidRPr="003C48B1" w:rsidRDefault="00686511" w:rsidP="00686511">
            <w:pPr>
              <w:rPr>
                <w:sz w:val="24"/>
                <w:szCs w:val="24"/>
              </w:rPr>
            </w:pPr>
            <w:proofErr w:type="spellStart"/>
            <w:r w:rsidRPr="003C48B1">
              <w:rPr>
                <w:sz w:val="24"/>
                <w:szCs w:val="24"/>
              </w:rPr>
              <w:t>eProcCheckOff</w:t>
            </w:r>
            <w:proofErr w:type="spellEnd"/>
            <w:r w:rsidRPr="003C48B1">
              <w:rPr>
                <w:sz w:val="24"/>
                <w:szCs w:val="24"/>
              </w:rPr>
              <w:t xml:space="preserve"> – нет контроля</w:t>
            </w:r>
          </w:p>
        </w:tc>
        <w:tc>
          <w:tcPr>
            <w:tcW w:w="1134" w:type="dxa"/>
            <w:vAlign w:val="center"/>
          </w:tcPr>
          <w:p w14:paraId="73522026"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30A841F9"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41F7C426"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208AD5BC" w14:textId="77777777" w:rsidTr="00593D06">
        <w:trPr>
          <w:jc w:val="center"/>
        </w:trPr>
        <w:tc>
          <w:tcPr>
            <w:tcW w:w="2122" w:type="dxa"/>
            <w:vAlign w:val="center"/>
          </w:tcPr>
          <w:p w14:paraId="25A9C424" w14:textId="77777777" w:rsidR="00686511" w:rsidRPr="003C48B1" w:rsidRDefault="00686511" w:rsidP="00686511">
            <w:pPr>
              <w:rPr>
                <w:b/>
                <w:sz w:val="24"/>
                <w:szCs w:val="24"/>
              </w:rPr>
            </w:pPr>
            <w:proofErr w:type="spellStart"/>
            <w:r w:rsidRPr="003C48B1">
              <w:rPr>
                <w:b/>
                <w:sz w:val="24"/>
                <w:szCs w:val="24"/>
              </w:rPr>
              <w:t>eICId_BlockExchS</w:t>
            </w:r>
            <w:proofErr w:type="spellEnd"/>
          </w:p>
        </w:tc>
        <w:tc>
          <w:tcPr>
            <w:tcW w:w="2414" w:type="dxa"/>
            <w:vAlign w:val="center"/>
          </w:tcPr>
          <w:p w14:paraId="7CD65791" w14:textId="77777777" w:rsidR="00686511" w:rsidRPr="003C48B1" w:rsidRDefault="00686511" w:rsidP="00686511">
            <w:pPr>
              <w:rPr>
                <w:sz w:val="24"/>
                <w:szCs w:val="24"/>
              </w:rPr>
            </w:pPr>
            <w:r w:rsidRPr="003C48B1">
              <w:rPr>
                <w:sz w:val="24"/>
                <w:szCs w:val="24"/>
              </w:rPr>
              <w:t>Межблочный обмен, контрольная сумма (соседний МК)</w:t>
            </w:r>
          </w:p>
        </w:tc>
        <w:tc>
          <w:tcPr>
            <w:tcW w:w="2188" w:type="dxa"/>
            <w:vAlign w:val="center"/>
          </w:tcPr>
          <w:p w14:paraId="45EA423F" w14:textId="77777777" w:rsidR="00686511" w:rsidRPr="003C48B1" w:rsidRDefault="00686511" w:rsidP="00686511">
            <w:pPr>
              <w:rPr>
                <w:sz w:val="24"/>
                <w:szCs w:val="24"/>
              </w:rPr>
            </w:pPr>
            <w:proofErr w:type="spellStart"/>
            <w:r w:rsidRPr="003C48B1">
              <w:rPr>
                <w:sz w:val="24"/>
                <w:szCs w:val="24"/>
              </w:rPr>
              <w:t>eScriptTransmit</w:t>
            </w:r>
            <w:proofErr w:type="spellEnd"/>
            <w:r w:rsidR="00F83CB8">
              <w:rPr>
                <w:sz w:val="24"/>
                <w:szCs w:val="24"/>
                <w:lang w:val="en-US"/>
              </w:rPr>
              <w:t xml:space="preserve"> –</w:t>
            </w:r>
            <w:r w:rsidR="00F83CB8" w:rsidRPr="003C48B1">
              <w:rPr>
                <w:sz w:val="24"/>
                <w:szCs w:val="24"/>
              </w:rPr>
              <w:t xml:space="preserve"> </w:t>
            </w:r>
            <w:r w:rsidRPr="003C48B1">
              <w:rPr>
                <w:sz w:val="24"/>
                <w:szCs w:val="24"/>
              </w:rPr>
              <w:t>передача параметра</w:t>
            </w:r>
          </w:p>
        </w:tc>
        <w:tc>
          <w:tcPr>
            <w:tcW w:w="1984" w:type="dxa"/>
            <w:vAlign w:val="center"/>
          </w:tcPr>
          <w:p w14:paraId="46FC4C5E" w14:textId="77777777" w:rsidR="00686511" w:rsidRPr="003C48B1" w:rsidRDefault="00686511" w:rsidP="00686511">
            <w:pPr>
              <w:rPr>
                <w:sz w:val="24"/>
                <w:szCs w:val="24"/>
              </w:rPr>
            </w:pPr>
            <w:proofErr w:type="spellStart"/>
            <w:r w:rsidRPr="003C48B1">
              <w:rPr>
                <w:sz w:val="24"/>
                <w:szCs w:val="24"/>
              </w:rPr>
              <w:t>eProcSyncOff</w:t>
            </w:r>
            <w:proofErr w:type="spellEnd"/>
            <w:r w:rsidR="00F83CB8">
              <w:rPr>
                <w:sz w:val="24"/>
                <w:szCs w:val="24"/>
                <w:lang w:val="en-US"/>
              </w:rPr>
              <w:t xml:space="preserve"> –</w:t>
            </w:r>
            <w:r w:rsidR="00F83CB8" w:rsidRPr="003C48B1">
              <w:rPr>
                <w:sz w:val="24"/>
                <w:szCs w:val="24"/>
              </w:rPr>
              <w:t xml:space="preserve"> </w:t>
            </w:r>
            <w:r w:rsidRPr="003C48B1">
              <w:rPr>
                <w:sz w:val="24"/>
                <w:szCs w:val="24"/>
              </w:rPr>
              <w:t>без синхронизации</w:t>
            </w:r>
          </w:p>
        </w:tc>
        <w:tc>
          <w:tcPr>
            <w:tcW w:w="2268" w:type="dxa"/>
            <w:vAlign w:val="center"/>
          </w:tcPr>
          <w:p w14:paraId="580A980D" w14:textId="77777777" w:rsidR="00686511" w:rsidRPr="003C48B1" w:rsidRDefault="00686511" w:rsidP="00686511">
            <w:pPr>
              <w:rPr>
                <w:sz w:val="24"/>
                <w:szCs w:val="24"/>
              </w:rPr>
            </w:pPr>
            <w:proofErr w:type="spellStart"/>
            <w:r w:rsidRPr="003C48B1">
              <w:rPr>
                <w:sz w:val="24"/>
                <w:szCs w:val="24"/>
              </w:rPr>
              <w:t>eProcCheckOff</w:t>
            </w:r>
            <w:proofErr w:type="spellEnd"/>
            <w:r w:rsidRPr="003C48B1">
              <w:rPr>
                <w:sz w:val="24"/>
                <w:szCs w:val="24"/>
              </w:rPr>
              <w:t xml:space="preserve"> – нет контроля</w:t>
            </w:r>
          </w:p>
        </w:tc>
        <w:tc>
          <w:tcPr>
            <w:tcW w:w="1134" w:type="dxa"/>
            <w:vAlign w:val="center"/>
          </w:tcPr>
          <w:p w14:paraId="297805C3"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7C81D7E9"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1C451030"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56E1732A" w14:textId="77777777" w:rsidTr="00593D06">
        <w:trPr>
          <w:jc w:val="center"/>
        </w:trPr>
        <w:tc>
          <w:tcPr>
            <w:tcW w:w="2122" w:type="dxa"/>
            <w:vAlign w:val="center"/>
          </w:tcPr>
          <w:p w14:paraId="09364E0A" w14:textId="77777777" w:rsidR="00686511" w:rsidRPr="003C48B1" w:rsidRDefault="00686511" w:rsidP="00686511">
            <w:pPr>
              <w:rPr>
                <w:b/>
                <w:sz w:val="24"/>
                <w:szCs w:val="24"/>
              </w:rPr>
            </w:pPr>
            <w:proofErr w:type="spellStart"/>
            <w:r w:rsidRPr="003C48B1">
              <w:rPr>
                <w:b/>
                <w:sz w:val="24"/>
                <w:szCs w:val="24"/>
              </w:rPr>
              <w:t>eICId_ControlMK_CF</w:t>
            </w:r>
            <w:proofErr w:type="spellEnd"/>
          </w:p>
        </w:tc>
        <w:tc>
          <w:tcPr>
            <w:tcW w:w="2414" w:type="dxa"/>
            <w:vAlign w:val="center"/>
          </w:tcPr>
          <w:p w14:paraId="035C86B7" w14:textId="77777777" w:rsidR="00686511" w:rsidRPr="003C48B1" w:rsidRDefault="00686511" w:rsidP="00686511">
            <w:pPr>
              <w:rPr>
                <w:sz w:val="24"/>
                <w:szCs w:val="24"/>
              </w:rPr>
            </w:pPr>
            <w:r w:rsidRPr="003C48B1">
              <w:rPr>
                <w:sz w:val="24"/>
                <w:szCs w:val="24"/>
              </w:rPr>
              <w:t>Количество вызванных функций</w:t>
            </w:r>
          </w:p>
        </w:tc>
        <w:tc>
          <w:tcPr>
            <w:tcW w:w="2188" w:type="dxa"/>
            <w:vAlign w:val="center"/>
          </w:tcPr>
          <w:p w14:paraId="0FA8CCFC" w14:textId="77777777" w:rsidR="00686511" w:rsidRPr="003C48B1" w:rsidRDefault="00686511" w:rsidP="00686511">
            <w:pPr>
              <w:rPr>
                <w:sz w:val="24"/>
                <w:szCs w:val="24"/>
              </w:rPr>
            </w:pPr>
            <w:proofErr w:type="spellStart"/>
            <w:r w:rsidRPr="003C48B1">
              <w:rPr>
                <w:sz w:val="24"/>
                <w:szCs w:val="24"/>
              </w:rPr>
              <w:t>eScriptSync</w:t>
            </w:r>
            <w:proofErr w:type="spellEnd"/>
            <w:r w:rsidR="00F83CB8">
              <w:rPr>
                <w:sz w:val="24"/>
                <w:szCs w:val="24"/>
                <w:lang w:val="en-US"/>
              </w:rPr>
              <w:t xml:space="preserve"> –</w:t>
            </w:r>
            <w:r w:rsidR="00F83CB8" w:rsidRPr="003C48B1">
              <w:rPr>
                <w:sz w:val="24"/>
                <w:szCs w:val="24"/>
              </w:rPr>
              <w:t xml:space="preserve"> </w:t>
            </w:r>
            <w:r w:rsidRPr="003C48B1">
              <w:rPr>
                <w:sz w:val="24"/>
                <w:szCs w:val="24"/>
              </w:rPr>
              <w:t>синхронизация параметра</w:t>
            </w:r>
          </w:p>
        </w:tc>
        <w:tc>
          <w:tcPr>
            <w:tcW w:w="1984" w:type="dxa"/>
            <w:vAlign w:val="center"/>
          </w:tcPr>
          <w:p w14:paraId="59CCA35B" w14:textId="77777777" w:rsidR="00686511" w:rsidRPr="003C48B1" w:rsidRDefault="00686511" w:rsidP="00686511">
            <w:pPr>
              <w:rPr>
                <w:sz w:val="24"/>
                <w:szCs w:val="24"/>
              </w:rPr>
            </w:pPr>
            <w:proofErr w:type="spellStart"/>
            <w:r w:rsidRPr="003C48B1">
              <w:rPr>
                <w:sz w:val="24"/>
                <w:szCs w:val="24"/>
              </w:rPr>
              <w:t>eProcSyncEqual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обновление, если совпадают</w:t>
            </w:r>
          </w:p>
        </w:tc>
        <w:tc>
          <w:tcPr>
            <w:tcW w:w="2268" w:type="dxa"/>
            <w:vAlign w:val="center"/>
          </w:tcPr>
          <w:p w14:paraId="1AA3C2A9" w14:textId="77777777" w:rsidR="00686511" w:rsidRPr="003C48B1" w:rsidRDefault="00686511" w:rsidP="00686511">
            <w:pPr>
              <w:rPr>
                <w:sz w:val="24"/>
                <w:szCs w:val="24"/>
              </w:rPr>
            </w:pPr>
            <w:proofErr w:type="spellStart"/>
            <w:r w:rsidRPr="003C48B1">
              <w:rPr>
                <w:sz w:val="24"/>
                <w:szCs w:val="24"/>
              </w:rPr>
              <w:t>eProcCheckEqual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абсолютное совпадение данных</w:t>
            </w:r>
          </w:p>
        </w:tc>
        <w:tc>
          <w:tcPr>
            <w:tcW w:w="1134" w:type="dxa"/>
            <w:vAlign w:val="center"/>
          </w:tcPr>
          <w:p w14:paraId="176F96C1" w14:textId="77777777" w:rsidR="00686511" w:rsidRPr="003C48B1" w:rsidRDefault="00686511" w:rsidP="00686511">
            <w:pPr>
              <w:jc w:val="center"/>
              <w:rPr>
                <w:sz w:val="24"/>
                <w:szCs w:val="24"/>
              </w:rPr>
            </w:pPr>
            <w:r w:rsidRPr="003C48B1">
              <w:rPr>
                <w:sz w:val="24"/>
                <w:szCs w:val="24"/>
              </w:rPr>
              <w:t>10</w:t>
            </w:r>
          </w:p>
        </w:tc>
        <w:tc>
          <w:tcPr>
            <w:tcW w:w="1134" w:type="dxa"/>
            <w:vAlign w:val="center"/>
          </w:tcPr>
          <w:p w14:paraId="2EF716EC" w14:textId="77777777" w:rsidR="00686511" w:rsidRPr="003C48B1" w:rsidRDefault="00686511" w:rsidP="00686511">
            <w:pPr>
              <w:jc w:val="center"/>
              <w:rPr>
                <w:sz w:val="24"/>
                <w:szCs w:val="24"/>
              </w:rPr>
            </w:pPr>
            <w:r w:rsidRPr="003C48B1">
              <w:rPr>
                <w:sz w:val="24"/>
                <w:szCs w:val="24"/>
              </w:rPr>
              <w:t>20</w:t>
            </w:r>
          </w:p>
        </w:tc>
        <w:tc>
          <w:tcPr>
            <w:tcW w:w="1134" w:type="dxa"/>
            <w:vAlign w:val="center"/>
          </w:tcPr>
          <w:p w14:paraId="58372709" w14:textId="77777777" w:rsidR="00686511" w:rsidRPr="003C48B1" w:rsidRDefault="00686511" w:rsidP="00686511">
            <w:pPr>
              <w:jc w:val="center"/>
              <w:rPr>
                <w:sz w:val="24"/>
                <w:szCs w:val="24"/>
              </w:rPr>
            </w:pPr>
            <w:r w:rsidRPr="003C48B1">
              <w:rPr>
                <w:sz w:val="24"/>
                <w:szCs w:val="24"/>
              </w:rPr>
              <w:t>128</w:t>
            </w:r>
          </w:p>
        </w:tc>
      </w:tr>
      <w:tr w:rsidR="00686511" w:rsidRPr="003C48B1" w14:paraId="25CDAA38" w14:textId="77777777" w:rsidTr="00593D06">
        <w:trPr>
          <w:jc w:val="center"/>
        </w:trPr>
        <w:tc>
          <w:tcPr>
            <w:tcW w:w="2122" w:type="dxa"/>
            <w:vAlign w:val="center"/>
          </w:tcPr>
          <w:p w14:paraId="220BE581" w14:textId="77777777" w:rsidR="00686511" w:rsidRPr="003C48B1" w:rsidRDefault="00686511" w:rsidP="00686511">
            <w:pPr>
              <w:rPr>
                <w:b/>
                <w:sz w:val="24"/>
                <w:szCs w:val="24"/>
              </w:rPr>
            </w:pPr>
            <w:proofErr w:type="spellStart"/>
            <w:r w:rsidRPr="003C48B1">
              <w:rPr>
                <w:b/>
                <w:sz w:val="24"/>
                <w:szCs w:val="24"/>
              </w:rPr>
              <w:lastRenderedPageBreak/>
              <w:t>eICId_ControlMK_Flash</w:t>
            </w:r>
            <w:proofErr w:type="spellEnd"/>
          </w:p>
        </w:tc>
        <w:tc>
          <w:tcPr>
            <w:tcW w:w="2414" w:type="dxa"/>
            <w:vAlign w:val="center"/>
          </w:tcPr>
          <w:p w14:paraId="3D705823" w14:textId="77777777" w:rsidR="00686511" w:rsidRPr="003C48B1" w:rsidRDefault="00686511" w:rsidP="00686511">
            <w:pPr>
              <w:rPr>
                <w:sz w:val="24"/>
                <w:szCs w:val="24"/>
              </w:rPr>
            </w:pPr>
            <w:r w:rsidRPr="003C48B1">
              <w:rPr>
                <w:sz w:val="24"/>
                <w:szCs w:val="24"/>
              </w:rPr>
              <w:t>Контрольная сумма ПЗУ</w:t>
            </w:r>
          </w:p>
        </w:tc>
        <w:tc>
          <w:tcPr>
            <w:tcW w:w="2188" w:type="dxa"/>
            <w:vAlign w:val="center"/>
          </w:tcPr>
          <w:p w14:paraId="19F1FB21" w14:textId="77777777" w:rsidR="00686511" w:rsidRPr="003C48B1" w:rsidRDefault="00686511" w:rsidP="00686511">
            <w:pPr>
              <w:rPr>
                <w:sz w:val="24"/>
                <w:szCs w:val="24"/>
              </w:rPr>
            </w:pPr>
            <w:proofErr w:type="spellStart"/>
            <w:r w:rsidRPr="003C48B1">
              <w:rPr>
                <w:sz w:val="24"/>
                <w:szCs w:val="24"/>
              </w:rPr>
              <w:t>eScriptSync</w:t>
            </w:r>
            <w:proofErr w:type="spellEnd"/>
            <w:r w:rsidR="00F83CB8">
              <w:rPr>
                <w:sz w:val="24"/>
                <w:szCs w:val="24"/>
                <w:lang w:val="en-US"/>
              </w:rPr>
              <w:t xml:space="preserve"> –</w:t>
            </w:r>
            <w:r w:rsidR="00F83CB8" w:rsidRPr="003C48B1">
              <w:rPr>
                <w:sz w:val="24"/>
                <w:szCs w:val="24"/>
              </w:rPr>
              <w:t xml:space="preserve"> </w:t>
            </w:r>
            <w:r w:rsidRPr="003C48B1">
              <w:rPr>
                <w:sz w:val="24"/>
                <w:szCs w:val="24"/>
              </w:rPr>
              <w:t>синхронизация параметра</w:t>
            </w:r>
          </w:p>
        </w:tc>
        <w:tc>
          <w:tcPr>
            <w:tcW w:w="1984" w:type="dxa"/>
            <w:vAlign w:val="center"/>
          </w:tcPr>
          <w:p w14:paraId="733BCE3E" w14:textId="77777777" w:rsidR="00686511" w:rsidRPr="003C48B1" w:rsidRDefault="00686511" w:rsidP="00686511">
            <w:pPr>
              <w:rPr>
                <w:sz w:val="24"/>
                <w:szCs w:val="24"/>
              </w:rPr>
            </w:pPr>
            <w:proofErr w:type="spellStart"/>
            <w:r w:rsidRPr="003C48B1">
              <w:rPr>
                <w:sz w:val="24"/>
                <w:szCs w:val="24"/>
              </w:rPr>
              <w:t>eProcSyncEqual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обновление, если совпадают</w:t>
            </w:r>
          </w:p>
        </w:tc>
        <w:tc>
          <w:tcPr>
            <w:tcW w:w="2268" w:type="dxa"/>
            <w:vAlign w:val="center"/>
          </w:tcPr>
          <w:p w14:paraId="586415A3" w14:textId="77777777" w:rsidR="00686511" w:rsidRPr="003C48B1" w:rsidRDefault="00686511" w:rsidP="00686511">
            <w:pPr>
              <w:rPr>
                <w:sz w:val="24"/>
                <w:szCs w:val="24"/>
              </w:rPr>
            </w:pPr>
            <w:proofErr w:type="spellStart"/>
            <w:r w:rsidRPr="003C48B1">
              <w:rPr>
                <w:sz w:val="24"/>
                <w:szCs w:val="24"/>
              </w:rPr>
              <w:t>eProcCheckEqual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абсолютное совпадение данных</w:t>
            </w:r>
          </w:p>
        </w:tc>
        <w:tc>
          <w:tcPr>
            <w:tcW w:w="1134" w:type="dxa"/>
            <w:vAlign w:val="center"/>
          </w:tcPr>
          <w:p w14:paraId="129EE476"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74AF38F6" w14:textId="77777777" w:rsidR="00686511" w:rsidRPr="003C48B1" w:rsidRDefault="00686511" w:rsidP="00686511">
            <w:pPr>
              <w:jc w:val="center"/>
              <w:rPr>
                <w:sz w:val="24"/>
                <w:szCs w:val="24"/>
              </w:rPr>
            </w:pPr>
            <w:r w:rsidRPr="003C48B1">
              <w:rPr>
                <w:sz w:val="24"/>
                <w:szCs w:val="24"/>
              </w:rPr>
              <w:t>100</w:t>
            </w:r>
          </w:p>
        </w:tc>
        <w:tc>
          <w:tcPr>
            <w:tcW w:w="1134" w:type="dxa"/>
            <w:vAlign w:val="center"/>
          </w:tcPr>
          <w:p w14:paraId="01293B1E" w14:textId="77777777" w:rsidR="00686511" w:rsidRPr="003C48B1" w:rsidRDefault="00686511" w:rsidP="00686511">
            <w:pPr>
              <w:jc w:val="center"/>
              <w:rPr>
                <w:sz w:val="24"/>
                <w:szCs w:val="24"/>
              </w:rPr>
            </w:pPr>
            <w:r w:rsidRPr="003C48B1">
              <w:rPr>
                <w:sz w:val="24"/>
                <w:szCs w:val="24"/>
              </w:rPr>
              <w:t>45000</w:t>
            </w:r>
          </w:p>
        </w:tc>
      </w:tr>
      <w:tr w:rsidR="00686511" w:rsidRPr="003C48B1" w14:paraId="2A04763D" w14:textId="77777777" w:rsidTr="00593D06">
        <w:trPr>
          <w:jc w:val="center"/>
        </w:trPr>
        <w:tc>
          <w:tcPr>
            <w:tcW w:w="2122" w:type="dxa"/>
            <w:vAlign w:val="center"/>
          </w:tcPr>
          <w:p w14:paraId="5E07E249" w14:textId="77777777" w:rsidR="00686511" w:rsidRPr="003C48B1" w:rsidRDefault="00686511" w:rsidP="00686511">
            <w:pPr>
              <w:rPr>
                <w:b/>
                <w:sz w:val="24"/>
                <w:szCs w:val="24"/>
              </w:rPr>
            </w:pPr>
            <w:proofErr w:type="spellStart"/>
            <w:r w:rsidRPr="003C48B1">
              <w:rPr>
                <w:b/>
                <w:sz w:val="24"/>
                <w:szCs w:val="24"/>
              </w:rPr>
              <w:t>eICId_Rs422Sync_Rs1</w:t>
            </w:r>
            <w:proofErr w:type="spellEnd"/>
          </w:p>
        </w:tc>
        <w:tc>
          <w:tcPr>
            <w:tcW w:w="2414" w:type="dxa"/>
            <w:vAlign w:val="center"/>
          </w:tcPr>
          <w:p w14:paraId="6F80FBD9" w14:textId="77777777" w:rsidR="00686511" w:rsidRPr="003C48B1" w:rsidRDefault="00686511" w:rsidP="00686511">
            <w:pPr>
              <w:rPr>
                <w:sz w:val="24"/>
                <w:szCs w:val="24"/>
              </w:rPr>
            </w:pPr>
            <w:r w:rsidRPr="003C48B1">
              <w:rPr>
                <w:sz w:val="24"/>
                <w:szCs w:val="24"/>
              </w:rPr>
              <w:t xml:space="preserve">Данные по интерфейсу </w:t>
            </w:r>
            <w:proofErr w:type="spellStart"/>
            <w:r w:rsidRPr="003C48B1">
              <w:rPr>
                <w:sz w:val="24"/>
                <w:szCs w:val="24"/>
              </w:rPr>
              <w:t>RS1</w:t>
            </w:r>
            <w:proofErr w:type="spellEnd"/>
          </w:p>
        </w:tc>
        <w:tc>
          <w:tcPr>
            <w:tcW w:w="2188" w:type="dxa"/>
            <w:vAlign w:val="center"/>
          </w:tcPr>
          <w:p w14:paraId="424A9696" w14:textId="77777777" w:rsidR="00686511" w:rsidRPr="003C48B1" w:rsidRDefault="00686511" w:rsidP="00686511">
            <w:pPr>
              <w:rPr>
                <w:sz w:val="24"/>
                <w:szCs w:val="24"/>
              </w:rPr>
            </w:pPr>
            <w:proofErr w:type="spellStart"/>
            <w:r w:rsidRPr="003C48B1">
              <w:rPr>
                <w:sz w:val="24"/>
                <w:szCs w:val="24"/>
              </w:rPr>
              <w:t>eScriptSync</w:t>
            </w:r>
            <w:proofErr w:type="spellEnd"/>
            <w:r w:rsidR="00F83CB8">
              <w:rPr>
                <w:sz w:val="24"/>
                <w:szCs w:val="24"/>
                <w:lang w:val="en-US"/>
              </w:rPr>
              <w:t xml:space="preserve"> –</w:t>
            </w:r>
            <w:r w:rsidR="00F83CB8" w:rsidRPr="003C48B1">
              <w:rPr>
                <w:sz w:val="24"/>
                <w:szCs w:val="24"/>
              </w:rPr>
              <w:t xml:space="preserve"> </w:t>
            </w:r>
            <w:r w:rsidRPr="003C48B1">
              <w:rPr>
                <w:sz w:val="24"/>
                <w:szCs w:val="24"/>
              </w:rPr>
              <w:t>синхронизация параметра</w:t>
            </w:r>
          </w:p>
        </w:tc>
        <w:tc>
          <w:tcPr>
            <w:tcW w:w="1984" w:type="dxa"/>
            <w:vAlign w:val="center"/>
          </w:tcPr>
          <w:p w14:paraId="427FE1EB" w14:textId="77777777" w:rsidR="00686511" w:rsidRPr="003C48B1" w:rsidRDefault="00686511" w:rsidP="00686511">
            <w:pPr>
              <w:rPr>
                <w:sz w:val="24"/>
                <w:szCs w:val="24"/>
              </w:rPr>
            </w:pPr>
            <w:proofErr w:type="spellStart"/>
            <w:r w:rsidRPr="003C48B1">
              <w:rPr>
                <w:sz w:val="24"/>
                <w:szCs w:val="24"/>
              </w:rPr>
              <w:t>eProcSyncEqual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обновление, если совпадают</w:t>
            </w:r>
          </w:p>
        </w:tc>
        <w:tc>
          <w:tcPr>
            <w:tcW w:w="2268" w:type="dxa"/>
            <w:vAlign w:val="center"/>
          </w:tcPr>
          <w:p w14:paraId="3F0ABDA7" w14:textId="77777777" w:rsidR="00686511" w:rsidRPr="003C48B1" w:rsidRDefault="00686511" w:rsidP="00686511">
            <w:pPr>
              <w:rPr>
                <w:sz w:val="24"/>
                <w:szCs w:val="24"/>
              </w:rPr>
            </w:pPr>
            <w:proofErr w:type="spellStart"/>
            <w:r w:rsidRPr="003C48B1">
              <w:rPr>
                <w:sz w:val="24"/>
                <w:szCs w:val="24"/>
              </w:rPr>
              <w:t>eProcCheckEqual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абсолютное совпадение данных</w:t>
            </w:r>
          </w:p>
        </w:tc>
        <w:tc>
          <w:tcPr>
            <w:tcW w:w="1134" w:type="dxa"/>
            <w:vAlign w:val="center"/>
          </w:tcPr>
          <w:p w14:paraId="1A1A7BDF" w14:textId="77777777" w:rsidR="00686511" w:rsidRPr="003C48B1" w:rsidRDefault="00686511" w:rsidP="00686511">
            <w:pPr>
              <w:jc w:val="center"/>
              <w:rPr>
                <w:sz w:val="24"/>
                <w:szCs w:val="24"/>
              </w:rPr>
            </w:pPr>
            <w:r w:rsidRPr="003C48B1">
              <w:rPr>
                <w:sz w:val="24"/>
                <w:szCs w:val="24"/>
              </w:rPr>
              <w:t>10</w:t>
            </w:r>
          </w:p>
        </w:tc>
        <w:tc>
          <w:tcPr>
            <w:tcW w:w="1134" w:type="dxa"/>
            <w:vAlign w:val="center"/>
          </w:tcPr>
          <w:p w14:paraId="050EE971"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281E35D8"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64C5B8E8" w14:textId="77777777" w:rsidTr="00593D06">
        <w:trPr>
          <w:jc w:val="center"/>
        </w:trPr>
        <w:tc>
          <w:tcPr>
            <w:tcW w:w="2122" w:type="dxa"/>
            <w:vAlign w:val="center"/>
          </w:tcPr>
          <w:p w14:paraId="0838C2AD" w14:textId="77777777" w:rsidR="00686511" w:rsidRPr="003C48B1" w:rsidRDefault="00686511" w:rsidP="00686511">
            <w:pPr>
              <w:rPr>
                <w:b/>
                <w:sz w:val="24"/>
                <w:szCs w:val="24"/>
              </w:rPr>
            </w:pPr>
            <w:proofErr w:type="spellStart"/>
            <w:r w:rsidRPr="003C48B1">
              <w:rPr>
                <w:b/>
                <w:sz w:val="24"/>
                <w:szCs w:val="24"/>
              </w:rPr>
              <w:t>eICId_Rs422Sync_Rs2</w:t>
            </w:r>
            <w:proofErr w:type="spellEnd"/>
          </w:p>
        </w:tc>
        <w:tc>
          <w:tcPr>
            <w:tcW w:w="2414" w:type="dxa"/>
            <w:vAlign w:val="center"/>
          </w:tcPr>
          <w:p w14:paraId="04912963" w14:textId="77777777" w:rsidR="00686511" w:rsidRPr="003C48B1" w:rsidRDefault="00686511" w:rsidP="00686511">
            <w:pPr>
              <w:rPr>
                <w:sz w:val="24"/>
                <w:szCs w:val="24"/>
              </w:rPr>
            </w:pPr>
            <w:r w:rsidRPr="003C48B1">
              <w:rPr>
                <w:sz w:val="24"/>
                <w:szCs w:val="24"/>
              </w:rPr>
              <w:t xml:space="preserve">Данные по интерфейсу </w:t>
            </w:r>
            <w:proofErr w:type="spellStart"/>
            <w:r w:rsidRPr="003C48B1">
              <w:rPr>
                <w:sz w:val="24"/>
                <w:szCs w:val="24"/>
              </w:rPr>
              <w:t>RS2</w:t>
            </w:r>
            <w:proofErr w:type="spellEnd"/>
          </w:p>
        </w:tc>
        <w:tc>
          <w:tcPr>
            <w:tcW w:w="2188" w:type="dxa"/>
            <w:vAlign w:val="center"/>
          </w:tcPr>
          <w:p w14:paraId="4FED79D4" w14:textId="77777777" w:rsidR="00686511" w:rsidRPr="003C48B1" w:rsidRDefault="00686511" w:rsidP="00686511">
            <w:pPr>
              <w:rPr>
                <w:sz w:val="24"/>
                <w:szCs w:val="24"/>
              </w:rPr>
            </w:pPr>
            <w:proofErr w:type="spellStart"/>
            <w:r w:rsidRPr="003C48B1">
              <w:rPr>
                <w:sz w:val="24"/>
                <w:szCs w:val="24"/>
              </w:rPr>
              <w:t>eScriptSync</w:t>
            </w:r>
            <w:proofErr w:type="spellEnd"/>
            <w:r w:rsidR="00F83CB8">
              <w:rPr>
                <w:sz w:val="24"/>
                <w:szCs w:val="24"/>
                <w:lang w:val="en-US"/>
              </w:rPr>
              <w:t xml:space="preserve"> –</w:t>
            </w:r>
            <w:r w:rsidR="00F83CB8" w:rsidRPr="003C48B1">
              <w:rPr>
                <w:sz w:val="24"/>
                <w:szCs w:val="24"/>
              </w:rPr>
              <w:t xml:space="preserve"> </w:t>
            </w:r>
            <w:r w:rsidRPr="003C48B1">
              <w:rPr>
                <w:sz w:val="24"/>
                <w:szCs w:val="24"/>
              </w:rPr>
              <w:t>синхронизация параметра</w:t>
            </w:r>
          </w:p>
        </w:tc>
        <w:tc>
          <w:tcPr>
            <w:tcW w:w="1984" w:type="dxa"/>
            <w:vAlign w:val="center"/>
          </w:tcPr>
          <w:p w14:paraId="6467A310" w14:textId="77777777" w:rsidR="00686511" w:rsidRPr="003C48B1" w:rsidRDefault="00686511" w:rsidP="00686511">
            <w:pPr>
              <w:rPr>
                <w:sz w:val="24"/>
                <w:szCs w:val="24"/>
              </w:rPr>
            </w:pPr>
            <w:proofErr w:type="spellStart"/>
            <w:r w:rsidRPr="003C48B1">
              <w:rPr>
                <w:sz w:val="24"/>
                <w:szCs w:val="24"/>
              </w:rPr>
              <w:t>eProcSyncк</w:t>
            </w:r>
            <w:proofErr w:type="spellEnd"/>
            <w:r w:rsidR="00F83CB8">
              <w:rPr>
                <w:sz w:val="24"/>
                <w:szCs w:val="24"/>
                <w:lang w:val="en-US"/>
              </w:rPr>
              <w:t xml:space="preserve"> –</w:t>
            </w:r>
            <w:r w:rsidR="00F83CB8" w:rsidRPr="003C48B1">
              <w:rPr>
                <w:sz w:val="24"/>
                <w:szCs w:val="24"/>
              </w:rPr>
              <w:t xml:space="preserve"> </w:t>
            </w:r>
            <w:r w:rsidRPr="003C48B1">
              <w:rPr>
                <w:sz w:val="24"/>
                <w:szCs w:val="24"/>
              </w:rPr>
              <w:t>обновление, если совпадают</w:t>
            </w:r>
          </w:p>
        </w:tc>
        <w:tc>
          <w:tcPr>
            <w:tcW w:w="2268" w:type="dxa"/>
            <w:vAlign w:val="center"/>
          </w:tcPr>
          <w:p w14:paraId="76E78FF9" w14:textId="77777777" w:rsidR="00686511" w:rsidRPr="003C48B1" w:rsidRDefault="00686511" w:rsidP="00686511">
            <w:pPr>
              <w:rPr>
                <w:sz w:val="24"/>
                <w:szCs w:val="24"/>
              </w:rPr>
            </w:pPr>
            <w:proofErr w:type="spellStart"/>
            <w:r w:rsidRPr="003C48B1">
              <w:rPr>
                <w:sz w:val="24"/>
                <w:szCs w:val="24"/>
              </w:rPr>
              <w:t>eProcCheckEqual</w:t>
            </w:r>
            <w:proofErr w:type="spellEnd"/>
            <w:r w:rsidR="00F83CB8">
              <w:rPr>
                <w:sz w:val="24"/>
                <w:szCs w:val="24"/>
                <w:lang w:val="en-US"/>
              </w:rPr>
              <w:t xml:space="preserve"> –</w:t>
            </w:r>
            <w:r w:rsidR="00F83CB8" w:rsidRPr="003C48B1">
              <w:rPr>
                <w:sz w:val="24"/>
                <w:szCs w:val="24"/>
              </w:rPr>
              <w:t xml:space="preserve"> </w:t>
            </w:r>
            <w:r w:rsidRPr="003C48B1">
              <w:rPr>
                <w:sz w:val="24"/>
                <w:szCs w:val="24"/>
              </w:rPr>
              <w:t>абсолютное совпадение данных</w:t>
            </w:r>
          </w:p>
        </w:tc>
        <w:tc>
          <w:tcPr>
            <w:tcW w:w="1134" w:type="dxa"/>
            <w:vAlign w:val="center"/>
          </w:tcPr>
          <w:p w14:paraId="2C8B4AA1" w14:textId="77777777" w:rsidR="00686511" w:rsidRPr="003C48B1" w:rsidRDefault="00686511" w:rsidP="00686511">
            <w:pPr>
              <w:jc w:val="center"/>
              <w:rPr>
                <w:sz w:val="24"/>
                <w:szCs w:val="24"/>
              </w:rPr>
            </w:pPr>
            <w:r w:rsidRPr="003C48B1">
              <w:rPr>
                <w:sz w:val="24"/>
                <w:szCs w:val="24"/>
              </w:rPr>
              <w:t>10</w:t>
            </w:r>
          </w:p>
        </w:tc>
        <w:tc>
          <w:tcPr>
            <w:tcW w:w="1134" w:type="dxa"/>
            <w:vAlign w:val="center"/>
          </w:tcPr>
          <w:p w14:paraId="76BAD009" w14:textId="77777777" w:rsidR="00686511" w:rsidRPr="003C48B1" w:rsidRDefault="00686511" w:rsidP="00686511">
            <w:pPr>
              <w:jc w:val="center"/>
              <w:rPr>
                <w:sz w:val="24"/>
                <w:szCs w:val="24"/>
              </w:rPr>
            </w:pPr>
            <w:r w:rsidRPr="003C48B1">
              <w:rPr>
                <w:sz w:val="24"/>
                <w:szCs w:val="24"/>
              </w:rPr>
              <w:t>Нет контроля</w:t>
            </w:r>
          </w:p>
        </w:tc>
        <w:tc>
          <w:tcPr>
            <w:tcW w:w="1134" w:type="dxa"/>
            <w:vAlign w:val="center"/>
          </w:tcPr>
          <w:p w14:paraId="77CBE965"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2E03511E" w14:textId="77777777" w:rsidTr="00593D06">
        <w:trPr>
          <w:jc w:val="center"/>
        </w:trPr>
        <w:tc>
          <w:tcPr>
            <w:tcW w:w="2122" w:type="dxa"/>
            <w:vAlign w:val="center"/>
          </w:tcPr>
          <w:p w14:paraId="105387CE" w14:textId="77777777" w:rsidR="00686511" w:rsidRPr="003C48B1" w:rsidRDefault="00686511" w:rsidP="00686511">
            <w:pPr>
              <w:rPr>
                <w:b/>
                <w:sz w:val="24"/>
                <w:szCs w:val="24"/>
                <w:highlight w:val="yellow"/>
              </w:rPr>
            </w:pPr>
            <w:proofErr w:type="spellStart"/>
            <w:r w:rsidRPr="003C48B1">
              <w:rPr>
                <w:b/>
                <w:sz w:val="24"/>
                <w:szCs w:val="24"/>
                <w:highlight w:val="yellow"/>
              </w:rPr>
              <w:t>eICId_OverloadDetScContrGen</w:t>
            </w:r>
            <w:proofErr w:type="spellEnd"/>
          </w:p>
        </w:tc>
        <w:tc>
          <w:tcPr>
            <w:tcW w:w="2414" w:type="dxa"/>
            <w:vAlign w:val="center"/>
          </w:tcPr>
          <w:p w14:paraId="6F8DB669" w14:textId="77777777" w:rsidR="00686511" w:rsidRPr="00F83CB8" w:rsidRDefault="00686511" w:rsidP="00686511">
            <w:pPr>
              <w:rPr>
                <w:sz w:val="24"/>
                <w:szCs w:val="24"/>
                <w:highlight w:val="yellow"/>
              </w:rPr>
            </w:pPr>
            <w:r w:rsidRPr="00F83CB8">
              <w:rPr>
                <w:sz w:val="24"/>
                <w:szCs w:val="24"/>
                <w:highlight w:val="yellow"/>
              </w:rPr>
              <w:t>Перегрузка в цепи контрольного генератора (выход логического датчика)</w:t>
            </w:r>
          </w:p>
        </w:tc>
        <w:tc>
          <w:tcPr>
            <w:tcW w:w="2188" w:type="dxa"/>
            <w:vAlign w:val="center"/>
          </w:tcPr>
          <w:p w14:paraId="2A9BCC69" w14:textId="77777777" w:rsidR="00686511" w:rsidRPr="00F83CB8" w:rsidRDefault="00686511" w:rsidP="00686511">
            <w:pPr>
              <w:rPr>
                <w:sz w:val="24"/>
                <w:szCs w:val="24"/>
                <w:highlight w:val="yellow"/>
              </w:rPr>
            </w:pPr>
            <w:proofErr w:type="spellStart"/>
            <w:r w:rsidRPr="00F83CB8">
              <w:rPr>
                <w:sz w:val="24"/>
                <w:szCs w:val="24"/>
                <w:highlight w:val="yellow"/>
              </w:rPr>
              <w:t>eScriptSync</w:t>
            </w:r>
            <w:proofErr w:type="spellEnd"/>
            <w:r w:rsidR="00F83CB8" w:rsidRPr="00F83CB8">
              <w:rPr>
                <w:sz w:val="24"/>
                <w:szCs w:val="24"/>
                <w:highlight w:val="yellow"/>
                <w:lang w:val="en-US"/>
              </w:rPr>
              <w:t xml:space="preserve"> –</w:t>
            </w:r>
            <w:r w:rsidR="00F83CB8" w:rsidRPr="00F83CB8">
              <w:rPr>
                <w:sz w:val="24"/>
                <w:szCs w:val="24"/>
                <w:highlight w:val="yellow"/>
              </w:rPr>
              <w:t xml:space="preserve"> </w:t>
            </w:r>
            <w:r w:rsidRPr="00F83CB8">
              <w:rPr>
                <w:sz w:val="24"/>
                <w:szCs w:val="24"/>
                <w:highlight w:val="yellow"/>
              </w:rPr>
              <w:t>синхронизация параметра</w:t>
            </w:r>
          </w:p>
        </w:tc>
        <w:tc>
          <w:tcPr>
            <w:tcW w:w="1984" w:type="dxa"/>
            <w:vAlign w:val="center"/>
          </w:tcPr>
          <w:p w14:paraId="35FDB222" w14:textId="77777777" w:rsidR="00686511" w:rsidRPr="003C48B1" w:rsidRDefault="00686511" w:rsidP="00686511">
            <w:pPr>
              <w:rPr>
                <w:sz w:val="24"/>
                <w:szCs w:val="24"/>
                <w:highlight w:val="yellow"/>
              </w:rPr>
            </w:pPr>
            <w:proofErr w:type="spellStart"/>
            <w:r w:rsidRPr="003C48B1">
              <w:rPr>
                <w:sz w:val="24"/>
                <w:szCs w:val="24"/>
                <w:highlight w:val="yellow"/>
              </w:rPr>
              <w:t>eProcSyncOR</w:t>
            </w:r>
            <w:proofErr w:type="spellEnd"/>
            <w:r w:rsidRPr="003C48B1">
              <w:rPr>
                <w:sz w:val="24"/>
                <w:szCs w:val="24"/>
                <w:highlight w:val="yellow"/>
              </w:rPr>
              <w:t xml:space="preserve"> – выбор по ИЛИ</w:t>
            </w:r>
          </w:p>
        </w:tc>
        <w:tc>
          <w:tcPr>
            <w:tcW w:w="2268" w:type="dxa"/>
            <w:vAlign w:val="center"/>
          </w:tcPr>
          <w:p w14:paraId="60A7A1F5" w14:textId="77777777" w:rsidR="00686511" w:rsidRPr="003C48B1" w:rsidRDefault="00686511" w:rsidP="00686511">
            <w:pPr>
              <w:rPr>
                <w:sz w:val="24"/>
                <w:szCs w:val="24"/>
                <w:highlight w:val="yellow"/>
              </w:rPr>
            </w:pPr>
            <w:proofErr w:type="spellStart"/>
            <w:r w:rsidRPr="003C48B1">
              <w:rPr>
                <w:sz w:val="24"/>
                <w:szCs w:val="24"/>
                <w:highlight w:val="yellow"/>
              </w:rPr>
              <w:t>eProcCheckOff</w:t>
            </w:r>
            <w:proofErr w:type="spellEnd"/>
            <w:r w:rsidRPr="003C48B1">
              <w:rPr>
                <w:sz w:val="24"/>
                <w:szCs w:val="24"/>
                <w:highlight w:val="yellow"/>
              </w:rPr>
              <w:t xml:space="preserve"> – нет контроля</w:t>
            </w:r>
          </w:p>
        </w:tc>
        <w:tc>
          <w:tcPr>
            <w:tcW w:w="1134" w:type="dxa"/>
            <w:vAlign w:val="center"/>
          </w:tcPr>
          <w:p w14:paraId="19FD2B84" w14:textId="77777777" w:rsidR="00686511" w:rsidRPr="003C48B1" w:rsidRDefault="00686511" w:rsidP="00686511">
            <w:pPr>
              <w:jc w:val="center"/>
              <w:rPr>
                <w:sz w:val="24"/>
                <w:szCs w:val="24"/>
                <w:highlight w:val="yellow"/>
              </w:rPr>
            </w:pPr>
            <w:r w:rsidRPr="003C48B1">
              <w:rPr>
                <w:sz w:val="24"/>
                <w:szCs w:val="24"/>
                <w:highlight w:val="yellow"/>
              </w:rPr>
              <w:t>50</w:t>
            </w:r>
          </w:p>
        </w:tc>
        <w:tc>
          <w:tcPr>
            <w:tcW w:w="1134" w:type="dxa"/>
            <w:vAlign w:val="center"/>
          </w:tcPr>
          <w:p w14:paraId="207B35EE" w14:textId="77777777" w:rsidR="00686511" w:rsidRPr="003C48B1" w:rsidRDefault="00686511" w:rsidP="00686511">
            <w:pPr>
              <w:jc w:val="center"/>
              <w:rPr>
                <w:sz w:val="24"/>
                <w:szCs w:val="24"/>
                <w:highlight w:val="yellow"/>
              </w:rPr>
            </w:pPr>
            <w:r w:rsidRPr="003C48B1">
              <w:rPr>
                <w:sz w:val="24"/>
                <w:szCs w:val="24"/>
                <w:highlight w:val="yellow"/>
              </w:rPr>
              <w:t>200</w:t>
            </w:r>
          </w:p>
        </w:tc>
        <w:tc>
          <w:tcPr>
            <w:tcW w:w="1134" w:type="dxa"/>
            <w:vAlign w:val="center"/>
          </w:tcPr>
          <w:p w14:paraId="31D0B02C" w14:textId="77777777" w:rsidR="00686511" w:rsidRPr="003C48B1" w:rsidRDefault="00686511" w:rsidP="00686511">
            <w:pPr>
              <w:jc w:val="center"/>
              <w:rPr>
                <w:sz w:val="24"/>
                <w:szCs w:val="24"/>
                <w:highlight w:val="yellow"/>
              </w:rPr>
            </w:pPr>
            <w:r w:rsidRPr="003C48B1">
              <w:rPr>
                <w:sz w:val="24"/>
                <w:szCs w:val="24"/>
              </w:rPr>
              <w:t>Нет контроля</w:t>
            </w:r>
          </w:p>
        </w:tc>
      </w:tr>
      <w:tr w:rsidR="00686511" w:rsidRPr="003C48B1" w14:paraId="124F2D05" w14:textId="77777777" w:rsidTr="00593D06">
        <w:trPr>
          <w:jc w:val="center"/>
        </w:trPr>
        <w:tc>
          <w:tcPr>
            <w:tcW w:w="2122" w:type="dxa"/>
            <w:vAlign w:val="center"/>
          </w:tcPr>
          <w:p w14:paraId="504BAA2A" w14:textId="77777777" w:rsidR="00686511" w:rsidRPr="003C48B1" w:rsidRDefault="00686511" w:rsidP="00686511">
            <w:pPr>
              <w:rPr>
                <w:b/>
                <w:sz w:val="24"/>
                <w:szCs w:val="24"/>
              </w:rPr>
            </w:pPr>
            <w:proofErr w:type="spellStart"/>
            <w:r w:rsidRPr="003C48B1">
              <w:rPr>
                <w:b/>
                <w:sz w:val="24"/>
                <w:szCs w:val="24"/>
              </w:rPr>
              <w:t>eICId_OverloadDetScThreePhaseGen</w:t>
            </w:r>
            <w:proofErr w:type="spellEnd"/>
          </w:p>
        </w:tc>
        <w:tc>
          <w:tcPr>
            <w:tcW w:w="2414" w:type="dxa"/>
            <w:vAlign w:val="center"/>
          </w:tcPr>
          <w:p w14:paraId="01CBE4EE" w14:textId="77777777" w:rsidR="00686511" w:rsidRPr="003C48B1" w:rsidRDefault="00686511" w:rsidP="00686511">
            <w:pPr>
              <w:rPr>
                <w:sz w:val="24"/>
                <w:szCs w:val="24"/>
              </w:rPr>
            </w:pPr>
            <w:r w:rsidRPr="003C48B1">
              <w:rPr>
                <w:sz w:val="24"/>
                <w:szCs w:val="24"/>
              </w:rPr>
              <w:t>Перегрузка в цепях управления двигателем (выход логического датчика)</w:t>
            </w:r>
          </w:p>
        </w:tc>
        <w:tc>
          <w:tcPr>
            <w:tcW w:w="2188" w:type="dxa"/>
            <w:vAlign w:val="center"/>
          </w:tcPr>
          <w:p w14:paraId="061A1F82" w14:textId="77777777" w:rsidR="00686511" w:rsidRPr="003C48B1" w:rsidRDefault="00686511" w:rsidP="00686511">
            <w:pPr>
              <w:rPr>
                <w:sz w:val="24"/>
                <w:szCs w:val="24"/>
              </w:rPr>
            </w:pPr>
            <w:proofErr w:type="spellStart"/>
            <w:r w:rsidRPr="003C48B1">
              <w:rPr>
                <w:sz w:val="24"/>
                <w:szCs w:val="24"/>
              </w:rPr>
              <w:t>eScriptSync</w:t>
            </w:r>
            <w:proofErr w:type="spellEnd"/>
            <w:r w:rsidR="000A28D8">
              <w:rPr>
                <w:sz w:val="24"/>
                <w:szCs w:val="24"/>
                <w:lang w:val="en-US"/>
              </w:rPr>
              <w:t xml:space="preserve"> –</w:t>
            </w:r>
            <w:r w:rsidR="000A28D8" w:rsidRPr="003C48B1">
              <w:rPr>
                <w:sz w:val="24"/>
                <w:szCs w:val="24"/>
              </w:rPr>
              <w:t xml:space="preserve"> </w:t>
            </w:r>
            <w:r w:rsidRPr="003C48B1">
              <w:rPr>
                <w:sz w:val="24"/>
                <w:szCs w:val="24"/>
              </w:rPr>
              <w:t>синхронизация параметра</w:t>
            </w:r>
          </w:p>
        </w:tc>
        <w:tc>
          <w:tcPr>
            <w:tcW w:w="1984" w:type="dxa"/>
            <w:vAlign w:val="center"/>
          </w:tcPr>
          <w:p w14:paraId="333775AD" w14:textId="77777777" w:rsidR="00686511" w:rsidRPr="003C48B1" w:rsidRDefault="00686511" w:rsidP="00686511">
            <w:pPr>
              <w:rPr>
                <w:sz w:val="24"/>
                <w:szCs w:val="24"/>
              </w:rPr>
            </w:pPr>
            <w:proofErr w:type="spellStart"/>
            <w:r w:rsidRPr="003C48B1">
              <w:rPr>
                <w:sz w:val="24"/>
                <w:szCs w:val="24"/>
              </w:rPr>
              <w:t>eProcSyncEqual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обновление, если совпадают</w:t>
            </w:r>
          </w:p>
        </w:tc>
        <w:tc>
          <w:tcPr>
            <w:tcW w:w="2268" w:type="dxa"/>
            <w:vAlign w:val="center"/>
          </w:tcPr>
          <w:p w14:paraId="71AA4833" w14:textId="77777777" w:rsidR="00686511" w:rsidRPr="003C48B1" w:rsidRDefault="00686511" w:rsidP="00686511">
            <w:pPr>
              <w:rPr>
                <w:sz w:val="24"/>
                <w:szCs w:val="24"/>
              </w:rPr>
            </w:pPr>
            <w:proofErr w:type="spellStart"/>
            <w:r w:rsidRPr="003C48B1">
              <w:rPr>
                <w:sz w:val="24"/>
                <w:szCs w:val="24"/>
              </w:rPr>
              <w:t>eProcCheckEqual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абсолютное совпадение данных</w:t>
            </w:r>
          </w:p>
        </w:tc>
        <w:tc>
          <w:tcPr>
            <w:tcW w:w="1134" w:type="dxa"/>
            <w:vAlign w:val="center"/>
          </w:tcPr>
          <w:p w14:paraId="2CA0BFBB"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2DE83A15" w14:textId="77777777" w:rsidR="00686511" w:rsidRPr="003C48B1" w:rsidRDefault="00686511" w:rsidP="00686511">
            <w:pPr>
              <w:jc w:val="center"/>
              <w:rPr>
                <w:sz w:val="24"/>
                <w:szCs w:val="24"/>
              </w:rPr>
            </w:pPr>
            <w:r w:rsidRPr="003C48B1">
              <w:rPr>
                <w:sz w:val="24"/>
                <w:szCs w:val="24"/>
              </w:rPr>
              <w:t>200</w:t>
            </w:r>
          </w:p>
        </w:tc>
        <w:tc>
          <w:tcPr>
            <w:tcW w:w="1134" w:type="dxa"/>
            <w:vAlign w:val="center"/>
          </w:tcPr>
          <w:p w14:paraId="4109069B"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6ABD2F71" w14:textId="77777777" w:rsidTr="00593D06">
        <w:trPr>
          <w:jc w:val="center"/>
        </w:trPr>
        <w:tc>
          <w:tcPr>
            <w:tcW w:w="2122" w:type="dxa"/>
            <w:vAlign w:val="center"/>
          </w:tcPr>
          <w:p w14:paraId="027EE1F3" w14:textId="77777777" w:rsidR="00686511" w:rsidRPr="003C48B1" w:rsidRDefault="00686511" w:rsidP="00686511">
            <w:pPr>
              <w:rPr>
                <w:b/>
                <w:sz w:val="24"/>
                <w:szCs w:val="24"/>
                <w:highlight w:val="yellow"/>
                <w:vertAlign w:val="superscript"/>
              </w:rPr>
            </w:pPr>
            <w:proofErr w:type="spellStart"/>
            <w:r w:rsidRPr="003C48B1">
              <w:rPr>
                <w:b/>
                <w:sz w:val="24"/>
                <w:szCs w:val="24"/>
                <w:highlight w:val="yellow"/>
              </w:rPr>
              <w:t>eICId_ShuntShiftMotor_failure</w:t>
            </w:r>
            <w:proofErr w:type="spellEnd"/>
            <w:r w:rsidRPr="003C48B1">
              <w:rPr>
                <w:b/>
                <w:sz w:val="24"/>
                <w:szCs w:val="24"/>
                <w:highlight w:val="yellow"/>
                <w:vertAlign w:val="superscript"/>
              </w:rPr>
              <w:t xml:space="preserve">  1)</w:t>
            </w:r>
          </w:p>
        </w:tc>
        <w:tc>
          <w:tcPr>
            <w:tcW w:w="2414" w:type="dxa"/>
            <w:vAlign w:val="center"/>
          </w:tcPr>
          <w:p w14:paraId="58AEE58B" w14:textId="77777777" w:rsidR="00686511" w:rsidRPr="003C48B1" w:rsidRDefault="00686511" w:rsidP="00686511">
            <w:pPr>
              <w:rPr>
                <w:sz w:val="24"/>
                <w:szCs w:val="24"/>
                <w:highlight w:val="yellow"/>
              </w:rPr>
            </w:pPr>
            <w:r w:rsidRPr="003C48B1">
              <w:rPr>
                <w:sz w:val="24"/>
                <w:szCs w:val="24"/>
                <w:highlight w:val="yellow"/>
              </w:rPr>
              <w:t xml:space="preserve">Состояние </w:t>
            </w:r>
            <w:proofErr w:type="spellStart"/>
            <w:r w:rsidRPr="00B549B9">
              <w:rPr>
                <w:sz w:val="24"/>
                <w:szCs w:val="24"/>
                <w:lang w:val="uk-UA"/>
              </w:rPr>
              <w:t>рабочих</w:t>
            </w:r>
            <w:proofErr w:type="spellEnd"/>
            <w:r w:rsidRPr="00B549B9">
              <w:rPr>
                <w:sz w:val="24"/>
                <w:szCs w:val="24"/>
                <w:lang w:val="uk-UA"/>
              </w:rPr>
              <w:t xml:space="preserve"> </w:t>
            </w:r>
            <w:proofErr w:type="spellStart"/>
            <w:r w:rsidRPr="00B549B9">
              <w:rPr>
                <w:sz w:val="24"/>
                <w:szCs w:val="24"/>
                <w:lang w:val="uk-UA"/>
              </w:rPr>
              <w:t>цепей</w:t>
            </w:r>
            <w:proofErr w:type="spellEnd"/>
            <w:r w:rsidRPr="003C48B1">
              <w:rPr>
                <w:sz w:val="24"/>
                <w:szCs w:val="24"/>
                <w:highlight w:val="yellow"/>
              </w:rPr>
              <w:t xml:space="preserve"> при переводе стрелки</w:t>
            </w:r>
          </w:p>
        </w:tc>
        <w:tc>
          <w:tcPr>
            <w:tcW w:w="2188" w:type="dxa"/>
            <w:vAlign w:val="center"/>
          </w:tcPr>
          <w:p w14:paraId="48A8DD2A" w14:textId="77777777" w:rsidR="00686511" w:rsidRPr="003C48B1" w:rsidRDefault="00686511" w:rsidP="00686511">
            <w:pPr>
              <w:rPr>
                <w:sz w:val="24"/>
                <w:szCs w:val="24"/>
                <w:highlight w:val="yellow"/>
              </w:rPr>
            </w:pPr>
            <w:proofErr w:type="spellStart"/>
            <w:r w:rsidRPr="000A28D8">
              <w:rPr>
                <w:sz w:val="24"/>
                <w:szCs w:val="24"/>
                <w:highlight w:val="yellow"/>
              </w:rPr>
              <w:t>eScriptSync</w:t>
            </w:r>
            <w:proofErr w:type="spellEnd"/>
            <w:r w:rsidR="000A28D8" w:rsidRPr="000A28D8">
              <w:rPr>
                <w:sz w:val="24"/>
                <w:szCs w:val="24"/>
                <w:highlight w:val="yellow"/>
                <w:lang w:val="en-US"/>
              </w:rPr>
              <w:t xml:space="preserve"> –</w:t>
            </w:r>
            <w:r w:rsidR="000A28D8" w:rsidRPr="003C48B1">
              <w:rPr>
                <w:sz w:val="24"/>
                <w:szCs w:val="24"/>
              </w:rPr>
              <w:t xml:space="preserve"> </w:t>
            </w:r>
            <w:r w:rsidRPr="003C48B1">
              <w:rPr>
                <w:sz w:val="24"/>
                <w:szCs w:val="24"/>
                <w:highlight w:val="yellow"/>
              </w:rPr>
              <w:t>синхронизация параметра</w:t>
            </w:r>
          </w:p>
        </w:tc>
        <w:tc>
          <w:tcPr>
            <w:tcW w:w="1984" w:type="dxa"/>
            <w:vAlign w:val="center"/>
          </w:tcPr>
          <w:p w14:paraId="113972AC" w14:textId="77777777" w:rsidR="00686511" w:rsidRPr="003C48B1" w:rsidRDefault="00686511" w:rsidP="00686511">
            <w:pPr>
              <w:rPr>
                <w:sz w:val="24"/>
                <w:szCs w:val="24"/>
                <w:highlight w:val="yellow"/>
              </w:rPr>
            </w:pPr>
            <w:proofErr w:type="spellStart"/>
            <w:r w:rsidRPr="003C48B1">
              <w:rPr>
                <w:sz w:val="24"/>
                <w:szCs w:val="24"/>
                <w:highlight w:val="yellow"/>
              </w:rPr>
              <w:t>eProcSyncOR</w:t>
            </w:r>
            <w:proofErr w:type="spellEnd"/>
            <w:r w:rsidRPr="003C48B1">
              <w:rPr>
                <w:sz w:val="24"/>
                <w:szCs w:val="24"/>
                <w:highlight w:val="yellow"/>
              </w:rPr>
              <w:t xml:space="preserve"> – выбор по ИЛИ</w:t>
            </w:r>
          </w:p>
        </w:tc>
        <w:tc>
          <w:tcPr>
            <w:tcW w:w="2268" w:type="dxa"/>
            <w:vAlign w:val="center"/>
          </w:tcPr>
          <w:p w14:paraId="63F0DEDD" w14:textId="77777777" w:rsidR="00686511" w:rsidRPr="003C48B1" w:rsidRDefault="00686511" w:rsidP="00686511">
            <w:pPr>
              <w:rPr>
                <w:sz w:val="24"/>
                <w:szCs w:val="24"/>
                <w:highlight w:val="yellow"/>
              </w:rPr>
            </w:pPr>
            <w:proofErr w:type="spellStart"/>
            <w:r w:rsidRPr="003C48B1">
              <w:rPr>
                <w:sz w:val="24"/>
                <w:szCs w:val="24"/>
                <w:highlight w:val="yellow"/>
              </w:rPr>
              <w:t>eProcCheckOff</w:t>
            </w:r>
            <w:proofErr w:type="spellEnd"/>
            <w:r w:rsidRPr="003C48B1">
              <w:rPr>
                <w:sz w:val="24"/>
                <w:szCs w:val="24"/>
                <w:highlight w:val="yellow"/>
              </w:rPr>
              <w:t xml:space="preserve"> – нет контроля</w:t>
            </w:r>
          </w:p>
        </w:tc>
        <w:tc>
          <w:tcPr>
            <w:tcW w:w="1134" w:type="dxa"/>
            <w:vAlign w:val="center"/>
          </w:tcPr>
          <w:p w14:paraId="2AA2AED6" w14:textId="77777777" w:rsidR="00686511" w:rsidRPr="003C48B1" w:rsidRDefault="00686511" w:rsidP="00686511">
            <w:pPr>
              <w:jc w:val="center"/>
              <w:rPr>
                <w:sz w:val="24"/>
                <w:szCs w:val="24"/>
                <w:highlight w:val="yellow"/>
              </w:rPr>
            </w:pPr>
            <w:r w:rsidRPr="003C48B1">
              <w:rPr>
                <w:sz w:val="24"/>
                <w:szCs w:val="24"/>
                <w:highlight w:val="yellow"/>
              </w:rPr>
              <w:t>50</w:t>
            </w:r>
          </w:p>
        </w:tc>
        <w:tc>
          <w:tcPr>
            <w:tcW w:w="1134" w:type="dxa"/>
            <w:vAlign w:val="center"/>
          </w:tcPr>
          <w:p w14:paraId="3E1A0675" w14:textId="77777777" w:rsidR="00686511" w:rsidRPr="003C48B1" w:rsidRDefault="00686511" w:rsidP="00686511">
            <w:pPr>
              <w:jc w:val="center"/>
              <w:rPr>
                <w:sz w:val="24"/>
                <w:szCs w:val="24"/>
                <w:highlight w:val="yellow"/>
              </w:rPr>
            </w:pPr>
            <w:r w:rsidRPr="003C48B1">
              <w:rPr>
                <w:sz w:val="24"/>
                <w:szCs w:val="24"/>
              </w:rPr>
              <w:t>Нет контроля</w:t>
            </w:r>
          </w:p>
        </w:tc>
        <w:tc>
          <w:tcPr>
            <w:tcW w:w="1134" w:type="dxa"/>
            <w:vAlign w:val="center"/>
          </w:tcPr>
          <w:p w14:paraId="0776919F" w14:textId="77777777" w:rsidR="00686511" w:rsidRPr="003C48B1" w:rsidRDefault="00686511" w:rsidP="00686511">
            <w:pPr>
              <w:jc w:val="center"/>
              <w:rPr>
                <w:sz w:val="24"/>
                <w:szCs w:val="24"/>
                <w:highlight w:val="yellow"/>
              </w:rPr>
            </w:pPr>
            <w:r w:rsidRPr="003C48B1">
              <w:rPr>
                <w:sz w:val="24"/>
                <w:szCs w:val="24"/>
              </w:rPr>
              <w:t>Нет контроля</w:t>
            </w:r>
          </w:p>
        </w:tc>
      </w:tr>
      <w:tr w:rsidR="00686511" w:rsidRPr="003C48B1" w14:paraId="5FB25CFC" w14:textId="77777777" w:rsidTr="00593D06">
        <w:trPr>
          <w:jc w:val="center"/>
        </w:trPr>
        <w:tc>
          <w:tcPr>
            <w:tcW w:w="2122" w:type="dxa"/>
            <w:vAlign w:val="center"/>
          </w:tcPr>
          <w:p w14:paraId="76D1E21B" w14:textId="77777777" w:rsidR="00686511" w:rsidRPr="003C48B1" w:rsidRDefault="00686511" w:rsidP="00686511">
            <w:pPr>
              <w:rPr>
                <w:b/>
                <w:sz w:val="24"/>
                <w:szCs w:val="24"/>
              </w:rPr>
            </w:pPr>
            <w:proofErr w:type="spellStart"/>
            <w:r w:rsidRPr="003C48B1">
              <w:rPr>
                <w:b/>
                <w:sz w:val="24"/>
                <w:szCs w:val="24"/>
              </w:rPr>
              <w:t>eICId_IntegrCtrlScAndBreak</w:t>
            </w:r>
            <w:proofErr w:type="spellEnd"/>
          </w:p>
        </w:tc>
        <w:tc>
          <w:tcPr>
            <w:tcW w:w="2414" w:type="dxa"/>
            <w:vAlign w:val="center"/>
          </w:tcPr>
          <w:p w14:paraId="6CDC20C3" w14:textId="77777777" w:rsidR="00686511" w:rsidRPr="003C48B1" w:rsidRDefault="00686511" w:rsidP="00686511">
            <w:pPr>
              <w:rPr>
                <w:sz w:val="24"/>
                <w:szCs w:val="24"/>
              </w:rPr>
            </w:pPr>
            <w:r w:rsidRPr="003C48B1">
              <w:rPr>
                <w:sz w:val="24"/>
                <w:szCs w:val="24"/>
              </w:rPr>
              <w:t xml:space="preserve">Состояние </w:t>
            </w:r>
            <w:proofErr w:type="spellStart"/>
            <w:r w:rsidRPr="00B549B9">
              <w:rPr>
                <w:sz w:val="24"/>
                <w:szCs w:val="24"/>
                <w:lang w:val="uk-UA"/>
              </w:rPr>
              <w:t>рабочих</w:t>
            </w:r>
            <w:proofErr w:type="spellEnd"/>
            <w:r w:rsidRPr="00B549B9">
              <w:rPr>
                <w:sz w:val="24"/>
                <w:szCs w:val="24"/>
                <w:lang w:val="uk-UA"/>
              </w:rPr>
              <w:t xml:space="preserve"> </w:t>
            </w:r>
            <w:proofErr w:type="spellStart"/>
            <w:r w:rsidRPr="00B549B9">
              <w:rPr>
                <w:sz w:val="24"/>
                <w:szCs w:val="24"/>
                <w:lang w:val="uk-UA"/>
              </w:rPr>
              <w:t>цепей</w:t>
            </w:r>
            <w:proofErr w:type="spellEnd"/>
            <w:r w:rsidRPr="003C48B1">
              <w:rPr>
                <w:sz w:val="24"/>
                <w:szCs w:val="24"/>
              </w:rPr>
              <w:t xml:space="preserve"> при работе алгоритма контроля целостности цепей стрелки</w:t>
            </w:r>
          </w:p>
        </w:tc>
        <w:tc>
          <w:tcPr>
            <w:tcW w:w="2188" w:type="dxa"/>
            <w:vAlign w:val="center"/>
          </w:tcPr>
          <w:p w14:paraId="53E1DBE3" w14:textId="77777777" w:rsidR="00686511" w:rsidRPr="003C48B1" w:rsidRDefault="00686511" w:rsidP="00686511">
            <w:pPr>
              <w:rPr>
                <w:sz w:val="24"/>
                <w:szCs w:val="24"/>
              </w:rPr>
            </w:pPr>
            <w:proofErr w:type="spellStart"/>
            <w:r w:rsidRPr="003C48B1">
              <w:rPr>
                <w:sz w:val="24"/>
                <w:szCs w:val="24"/>
              </w:rPr>
              <w:t>eScriptSync</w:t>
            </w:r>
            <w:proofErr w:type="spellEnd"/>
            <w:r w:rsidR="000A28D8">
              <w:rPr>
                <w:sz w:val="24"/>
                <w:szCs w:val="24"/>
                <w:lang w:val="en-US"/>
              </w:rPr>
              <w:t xml:space="preserve"> –</w:t>
            </w:r>
            <w:r w:rsidR="000A28D8" w:rsidRPr="003C48B1">
              <w:rPr>
                <w:sz w:val="24"/>
                <w:szCs w:val="24"/>
              </w:rPr>
              <w:t xml:space="preserve"> </w:t>
            </w:r>
            <w:r w:rsidRPr="003C48B1">
              <w:rPr>
                <w:sz w:val="24"/>
                <w:szCs w:val="24"/>
              </w:rPr>
              <w:t>синхронизация параметра</w:t>
            </w:r>
          </w:p>
        </w:tc>
        <w:tc>
          <w:tcPr>
            <w:tcW w:w="1984" w:type="dxa"/>
            <w:vAlign w:val="center"/>
          </w:tcPr>
          <w:p w14:paraId="1ABD87D5" w14:textId="77777777" w:rsidR="00686511" w:rsidRPr="003C48B1" w:rsidRDefault="00686511" w:rsidP="00686511">
            <w:pPr>
              <w:rPr>
                <w:sz w:val="24"/>
                <w:szCs w:val="24"/>
              </w:rPr>
            </w:pPr>
            <w:proofErr w:type="spellStart"/>
            <w:r w:rsidRPr="003C48B1">
              <w:rPr>
                <w:sz w:val="24"/>
                <w:szCs w:val="24"/>
              </w:rPr>
              <w:t>eProcSyncEqual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обновление, если совпадают</w:t>
            </w:r>
          </w:p>
        </w:tc>
        <w:tc>
          <w:tcPr>
            <w:tcW w:w="2268" w:type="dxa"/>
            <w:vAlign w:val="center"/>
          </w:tcPr>
          <w:p w14:paraId="7410AD39" w14:textId="77777777" w:rsidR="00686511" w:rsidRPr="003C48B1" w:rsidRDefault="00686511" w:rsidP="00686511">
            <w:pPr>
              <w:rPr>
                <w:sz w:val="24"/>
                <w:szCs w:val="24"/>
              </w:rPr>
            </w:pPr>
            <w:proofErr w:type="spellStart"/>
            <w:r w:rsidRPr="003C48B1">
              <w:rPr>
                <w:sz w:val="24"/>
                <w:szCs w:val="24"/>
              </w:rPr>
              <w:t>eProcCheckEqual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абсолютное совпадение данных</w:t>
            </w:r>
          </w:p>
        </w:tc>
        <w:tc>
          <w:tcPr>
            <w:tcW w:w="1134" w:type="dxa"/>
            <w:vAlign w:val="center"/>
          </w:tcPr>
          <w:p w14:paraId="3ED26269" w14:textId="77777777" w:rsidR="00686511" w:rsidRPr="003C48B1" w:rsidRDefault="00686511" w:rsidP="00686511">
            <w:pPr>
              <w:jc w:val="center"/>
              <w:rPr>
                <w:sz w:val="24"/>
                <w:szCs w:val="24"/>
              </w:rPr>
            </w:pPr>
            <w:r w:rsidRPr="003C48B1">
              <w:rPr>
                <w:sz w:val="24"/>
                <w:szCs w:val="24"/>
              </w:rPr>
              <w:t>100</w:t>
            </w:r>
          </w:p>
        </w:tc>
        <w:tc>
          <w:tcPr>
            <w:tcW w:w="1134" w:type="dxa"/>
            <w:vAlign w:val="center"/>
          </w:tcPr>
          <w:p w14:paraId="281635FB" w14:textId="77777777" w:rsidR="00686511" w:rsidRPr="003C48B1" w:rsidRDefault="00686511" w:rsidP="00686511">
            <w:pPr>
              <w:jc w:val="center"/>
              <w:rPr>
                <w:sz w:val="24"/>
                <w:szCs w:val="24"/>
              </w:rPr>
            </w:pPr>
            <w:r w:rsidRPr="003C48B1">
              <w:rPr>
                <w:sz w:val="24"/>
                <w:szCs w:val="24"/>
              </w:rPr>
              <w:t>200</w:t>
            </w:r>
          </w:p>
        </w:tc>
        <w:tc>
          <w:tcPr>
            <w:tcW w:w="1134" w:type="dxa"/>
            <w:vAlign w:val="center"/>
          </w:tcPr>
          <w:p w14:paraId="77219DDF"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3F19203A" w14:textId="77777777" w:rsidTr="00593D06">
        <w:trPr>
          <w:jc w:val="center"/>
        </w:trPr>
        <w:tc>
          <w:tcPr>
            <w:tcW w:w="2122" w:type="dxa"/>
            <w:vAlign w:val="center"/>
          </w:tcPr>
          <w:p w14:paraId="58A61BD1" w14:textId="77777777" w:rsidR="00686511" w:rsidRPr="003C48B1" w:rsidRDefault="00686511" w:rsidP="00686511">
            <w:pPr>
              <w:rPr>
                <w:b/>
                <w:sz w:val="24"/>
                <w:szCs w:val="24"/>
              </w:rPr>
            </w:pPr>
            <w:proofErr w:type="spellStart"/>
            <w:r w:rsidRPr="003C48B1">
              <w:rPr>
                <w:b/>
                <w:sz w:val="24"/>
                <w:szCs w:val="24"/>
              </w:rPr>
              <w:t>eICId_BinIn</w:t>
            </w:r>
            <w:proofErr w:type="spellEnd"/>
          </w:p>
        </w:tc>
        <w:tc>
          <w:tcPr>
            <w:tcW w:w="2414" w:type="dxa"/>
            <w:vAlign w:val="center"/>
          </w:tcPr>
          <w:p w14:paraId="77860CD2" w14:textId="77777777" w:rsidR="00686511" w:rsidRPr="003D3624" w:rsidRDefault="00686511" w:rsidP="00686511">
            <w:pPr>
              <w:rPr>
                <w:sz w:val="24"/>
                <w:szCs w:val="24"/>
                <w:lang w:val="uk-UA"/>
              </w:rPr>
            </w:pPr>
            <w:r w:rsidRPr="003C48B1">
              <w:rPr>
                <w:sz w:val="24"/>
                <w:szCs w:val="24"/>
              </w:rPr>
              <w:t xml:space="preserve">Дискретные входы, считываемые через дешифратор (адрес прибора, конфигурация, </w:t>
            </w:r>
            <w:r w:rsidRPr="003C48B1">
              <w:rPr>
                <w:sz w:val="24"/>
                <w:szCs w:val="24"/>
              </w:rPr>
              <w:lastRenderedPageBreak/>
              <w:t>контрольная сумма</w:t>
            </w:r>
            <w:r>
              <w:rPr>
                <w:sz w:val="24"/>
                <w:szCs w:val="24"/>
                <w:lang w:val="uk-UA"/>
              </w:rPr>
              <w:t>)</w:t>
            </w:r>
          </w:p>
        </w:tc>
        <w:tc>
          <w:tcPr>
            <w:tcW w:w="2188" w:type="dxa"/>
            <w:vAlign w:val="center"/>
          </w:tcPr>
          <w:p w14:paraId="6CA6C3B4" w14:textId="77777777" w:rsidR="00686511" w:rsidRPr="003C48B1" w:rsidRDefault="00686511" w:rsidP="00686511">
            <w:pPr>
              <w:rPr>
                <w:sz w:val="24"/>
                <w:szCs w:val="24"/>
              </w:rPr>
            </w:pPr>
            <w:proofErr w:type="spellStart"/>
            <w:r w:rsidRPr="003C48B1">
              <w:rPr>
                <w:sz w:val="24"/>
                <w:szCs w:val="24"/>
              </w:rPr>
              <w:lastRenderedPageBreak/>
              <w:t>eScriptSync</w:t>
            </w:r>
            <w:proofErr w:type="spellEnd"/>
            <w:r w:rsidR="000A28D8">
              <w:rPr>
                <w:sz w:val="24"/>
                <w:szCs w:val="24"/>
                <w:lang w:val="en-US"/>
              </w:rPr>
              <w:t xml:space="preserve"> –</w:t>
            </w:r>
            <w:r w:rsidR="000A28D8" w:rsidRPr="003C48B1">
              <w:rPr>
                <w:sz w:val="24"/>
                <w:szCs w:val="24"/>
              </w:rPr>
              <w:t xml:space="preserve"> </w:t>
            </w:r>
            <w:r w:rsidRPr="003C48B1">
              <w:rPr>
                <w:sz w:val="24"/>
                <w:szCs w:val="24"/>
              </w:rPr>
              <w:t>синхронизация параметра</w:t>
            </w:r>
          </w:p>
        </w:tc>
        <w:tc>
          <w:tcPr>
            <w:tcW w:w="1984" w:type="dxa"/>
            <w:vAlign w:val="center"/>
          </w:tcPr>
          <w:p w14:paraId="54AED47D" w14:textId="77777777" w:rsidR="00686511" w:rsidRPr="003C48B1" w:rsidRDefault="00686511" w:rsidP="00686511">
            <w:pPr>
              <w:rPr>
                <w:sz w:val="24"/>
                <w:szCs w:val="24"/>
              </w:rPr>
            </w:pPr>
            <w:proofErr w:type="spellStart"/>
            <w:r w:rsidRPr="003C48B1">
              <w:rPr>
                <w:sz w:val="24"/>
                <w:szCs w:val="24"/>
              </w:rPr>
              <w:t>eProcSyncEqual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обновление, если совпадают</w:t>
            </w:r>
          </w:p>
        </w:tc>
        <w:tc>
          <w:tcPr>
            <w:tcW w:w="2268" w:type="dxa"/>
            <w:vAlign w:val="center"/>
          </w:tcPr>
          <w:p w14:paraId="521AA23D" w14:textId="77777777" w:rsidR="00686511" w:rsidRPr="003C48B1" w:rsidRDefault="00686511" w:rsidP="00686511">
            <w:pPr>
              <w:rPr>
                <w:sz w:val="24"/>
                <w:szCs w:val="24"/>
              </w:rPr>
            </w:pPr>
            <w:proofErr w:type="spellStart"/>
            <w:r w:rsidRPr="003C48B1">
              <w:rPr>
                <w:sz w:val="24"/>
                <w:szCs w:val="24"/>
              </w:rPr>
              <w:t>eProcCheckEqual</w:t>
            </w:r>
            <w:proofErr w:type="spellEnd"/>
            <w:r w:rsidR="000A28D8">
              <w:rPr>
                <w:sz w:val="24"/>
                <w:szCs w:val="24"/>
                <w:lang w:val="en-US"/>
              </w:rPr>
              <w:t xml:space="preserve"> –</w:t>
            </w:r>
            <w:r w:rsidR="000A28D8" w:rsidRPr="003C48B1">
              <w:rPr>
                <w:sz w:val="24"/>
                <w:szCs w:val="24"/>
              </w:rPr>
              <w:t xml:space="preserve"> </w:t>
            </w:r>
            <w:r w:rsidRPr="003C48B1">
              <w:rPr>
                <w:sz w:val="24"/>
                <w:szCs w:val="24"/>
              </w:rPr>
              <w:t>абсолютное совпадение данных</w:t>
            </w:r>
          </w:p>
        </w:tc>
        <w:tc>
          <w:tcPr>
            <w:tcW w:w="1134" w:type="dxa"/>
            <w:vAlign w:val="center"/>
          </w:tcPr>
          <w:p w14:paraId="62CEEE67" w14:textId="77777777" w:rsidR="00686511" w:rsidRPr="003C48B1" w:rsidRDefault="00686511" w:rsidP="00686511">
            <w:pPr>
              <w:jc w:val="center"/>
              <w:rPr>
                <w:sz w:val="24"/>
                <w:szCs w:val="24"/>
              </w:rPr>
            </w:pPr>
            <w:r w:rsidRPr="003C48B1">
              <w:rPr>
                <w:sz w:val="24"/>
                <w:szCs w:val="24"/>
              </w:rPr>
              <w:t>500</w:t>
            </w:r>
          </w:p>
        </w:tc>
        <w:tc>
          <w:tcPr>
            <w:tcW w:w="1134" w:type="dxa"/>
            <w:vAlign w:val="center"/>
          </w:tcPr>
          <w:p w14:paraId="379CC301" w14:textId="77777777" w:rsidR="00686511" w:rsidRPr="003C48B1" w:rsidRDefault="00686511" w:rsidP="00686511">
            <w:pPr>
              <w:jc w:val="center"/>
              <w:rPr>
                <w:sz w:val="24"/>
                <w:szCs w:val="24"/>
              </w:rPr>
            </w:pPr>
            <w:r w:rsidRPr="003C48B1">
              <w:rPr>
                <w:sz w:val="24"/>
                <w:szCs w:val="24"/>
              </w:rPr>
              <w:t>500</w:t>
            </w:r>
          </w:p>
        </w:tc>
        <w:tc>
          <w:tcPr>
            <w:tcW w:w="1134" w:type="dxa"/>
            <w:vAlign w:val="center"/>
          </w:tcPr>
          <w:p w14:paraId="13F1D22F"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51234028" w14:textId="77777777" w:rsidTr="00593D06">
        <w:trPr>
          <w:jc w:val="center"/>
        </w:trPr>
        <w:tc>
          <w:tcPr>
            <w:tcW w:w="2122" w:type="dxa"/>
            <w:vAlign w:val="center"/>
          </w:tcPr>
          <w:p w14:paraId="41F63207" w14:textId="77777777" w:rsidR="00686511" w:rsidRPr="003C48B1" w:rsidRDefault="00686511" w:rsidP="00686511">
            <w:pPr>
              <w:rPr>
                <w:b/>
                <w:sz w:val="24"/>
                <w:szCs w:val="24"/>
              </w:rPr>
            </w:pPr>
            <w:proofErr w:type="spellStart"/>
            <w:r w:rsidRPr="003C48B1">
              <w:rPr>
                <w:b/>
                <w:sz w:val="24"/>
                <w:szCs w:val="24"/>
              </w:rPr>
              <w:t>eICId_BinInPin</w:t>
            </w:r>
            <w:proofErr w:type="spellEnd"/>
          </w:p>
        </w:tc>
        <w:tc>
          <w:tcPr>
            <w:tcW w:w="2414" w:type="dxa"/>
            <w:vAlign w:val="center"/>
          </w:tcPr>
          <w:p w14:paraId="1CEA1208" w14:textId="77777777" w:rsidR="00686511" w:rsidRPr="003D3624" w:rsidRDefault="00686511" w:rsidP="00686511">
            <w:pPr>
              <w:rPr>
                <w:sz w:val="24"/>
                <w:szCs w:val="24"/>
                <w:lang w:val="uk-UA"/>
              </w:rPr>
            </w:pPr>
            <w:r w:rsidRPr="003C48B1">
              <w:rPr>
                <w:sz w:val="24"/>
                <w:szCs w:val="24"/>
              </w:rPr>
              <w:t xml:space="preserve">Дискретные входы датчиков </w:t>
            </w:r>
            <w:proofErr w:type="spellStart"/>
            <w:r w:rsidRPr="003C48B1">
              <w:rPr>
                <w:sz w:val="24"/>
                <w:szCs w:val="24"/>
              </w:rPr>
              <w:t>24В</w:t>
            </w:r>
            <w:proofErr w:type="spellEnd"/>
            <w:r w:rsidRPr="003C48B1">
              <w:rPr>
                <w:sz w:val="24"/>
                <w:szCs w:val="24"/>
              </w:rPr>
              <w:t xml:space="preserve"> и </w:t>
            </w:r>
            <w:proofErr w:type="spellStart"/>
            <w:r w:rsidRPr="003C48B1">
              <w:rPr>
                <w:sz w:val="24"/>
                <w:szCs w:val="24"/>
              </w:rPr>
              <w:t>220В</w:t>
            </w:r>
            <w:proofErr w:type="spellEnd"/>
            <w:r>
              <w:rPr>
                <w:sz w:val="24"/>
                <w:szCs w:val="24"/>
                <w:lang w:val="uk-UA"/>
              </w:rPr>
              <w:t xml:space="preserve">, </w:t>
            </w:r>
            <w:r w:rsidRPr="003C48B1">
              <w:rPr>
                <w:sz w:val="24"/>
                <w:szCs w:val="24"/>
              </w:rPr>
              <w:t xml:space="preserve">состояние реле </w:t>
            </w:r>
            <w:proofErr w:type="spellStart"/>
            <w:r w:rsidRPr="003C48B1">
              <w:rPr>
                <w:sz w:val="24"/>
                <w:szCs w:val="24"/>
              </w:rPr>
              <w:t>РПВ</w:t>
            </w:r>
            <w:proofErr w:type="spellEnd"/>
            <w:r w:rsidRPr="003C48B1">
              <w:rPr>
                <w:sz w:val="24"/>
                <w:szCs w:val="24"/>
              </w:rPr>
              <w:t>)</w:t>
            </w:r>
          </w:p>
        </w:tc>
        <w:tc>
          <w:tcPr>
            <w:tcW w:w="2188" w:type="dxa"/>
            <w:vAlign w:val="center"/>
          </w:tcPr>
          <w:p w14:paraId="5AC28E6D"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74DEDD69" w14:textId="77777777" w:rsidR="00686511" w:rsidRPr="003C48B1" w:rsidRDefault="00686511" w:rsidP="00686511">
            <w:pPr>
              <w:rPr>
                <w:sz w:val="24"/>
                <w:szCs w:val="24"/>
              </w:rPr>
            </w:pPr>
            <w:proofErr w:type="spellStart"/>
            <w:r w:rsidRPr="003C48B1">
              <w:rPr>
                <w:sz w:val="24"/>
                <w:szCs w:val="24"/>
              </w:rPr>
              <w:t>eProcSyncEqual</w:t>
            </w:r>
            <w:proofErr w:type="spellEnd"/>
            <w:r w:rsidR="00467CFB">
              <w:rPr>
                <w:sz w:val="24"/>
                <w:szCs w:val="24"/>
                <w:lang w:val="en-US"/>
              </w:rPr>
              <w:t xml:space="preserve"> –</w:t>
            </w:r>
            <w:r w:rsidR="00467CFB" w:rsidRPr="003C48B1">
              <w:rPr>
                <w:sz w:val="24"/>
                <w:szCs w:val="24"/>
              </w:rPr>
              <w:t xml:space="preserve"> </w:t>
            </w:r>
            <w:r w:rsidRPr="003C48B1">
              <w:rPr>
                <w:sz w:val="24"/>
                <w:szCs w:val="24"/>
              </w:rPr>
              <w:t>обновление, если совпадают</w:t>
            </w:r>
          </w:p>
        </w:tc>
        <w:tc>
          <w:tcPr>
            <w:tcW w:w="2268" w:type="dxa"/>
            <w:vAlign w:val="center"/>
          </w:tcPr>
          <w:p w14:paraId="24E101FA" w14:textId="77777777" w:rsidR="00686511" w:rsidRPr="003C48B1" w:rsidRDefault="00686511" w:rsidP="00686511">
            <w:pPr>
              <w:rPr>
                <w:sz w:val="24"/>
                <w:szCs w:val="24"/>
              </w:rPr>
            </w:pPr>
            <w:proofErr w:type="spellStart"/>
            <w:r w:rsidRPr="003C48B1">
              <w:rPr>
                <w:sz w:val="24"/>
                <w:szCs w:val="24"/>
              </w:rPr>
              <w:t>eProcCheckEqual</w:t>
            </w:r>
            <w:proofErr w:type="spellEnd"/>
            <w:r w:rsidR="00467CFB">
              <w:rPr>
                <w:sz w:val="24"/>
                <w:szCs w:val="24"/>
                <w:lang w:val="en-US"/>
              </w:rPr>
              <w:t xml:space="preserve"> –</w:t>
            </w:r>
            <w:r w:rsidR="00467CFB" w:rsidRPr="003C48B1">
              <w:rPr>
                <w:sz w:val="24"/>
                <w:szCs w:val="24"/>
              </w:rPr>
              <w:t xml:space="preserve"> </w:t>
            </w:r>
            <w:r w:rsidRPr="003C48B1">
              <w:rPr>
                <w:sz w:val="24"/>
                <w:szCs w:val="24"/>
              </w:rPr>
              <w:t>абсолютное совпадение данных</w:t>
            </w:r>
          </w:p>
        </w:tc>
        <w:tc>
          <w:tcPr>
            <w:tcW w:w="1134" w:type="dxa"/>
            <w:vAlign w:val="center"/>
          </w:tcPr>
          <w:p w14:paraId="67159EF9"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4380976A" w14:textId="77777777" w:rsidR="00686511" w:rsidRPr="003C48B1" w:rsidRDefault="00686511" w:rsidP="00686511">
            <w:pPr>
              <w:jc w:val="center"/>
              <w:rPr>
                <w:sz w:val="24"/>
                <w:szCs w:val="24"/>
              </w:rPr>
            </w:pPr>
            <w:r w:rsidRPr="003C48B1">
              <w:rPr>
                <w:sz w:val="24"/>
                <w:szCs w:val="24"/>
              </w:rPr>
              <w:t>100</w:t>
            </w:r>
          </w:p>
        </w:tc>
        <w:tc>
          <w:tcPr>
            <w:tcW w:w="1134" w:type="dxa"/>
            <w:vAlign w:val="center"/>
          </w:tcPr>
          <w:p w14:paraId="373D98FF"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4A55ADB9" w14:textId="77777777" w:rsidTr="00593D06">
        <w:trPr>
          <w:jc w:val="center"/>
        </w:trPr>
        <w:tc>
          <w:tcPr>
            <w:tcW w:w="2122" w:type="dxa"/>
            <w:vAlign w:val="center"/>
          </w:tcPr>
          <w:p w14:paraId="50613059" w14:textId="77777777" w:rsidR="00686511" w:rsidRPr="003C48B1" w:rsidRDefault="00686511" w:rsidP="00686511">
            <w:pPr>
              <w:rPr>
                <w:b/>
                <w:sz w:val="24"/>
                <w:szCs w:val="24"/>
              </w:rPr>
            </w:pPr>
            <w:proofErr w:type="spellStart"/>
            <w:r w:rsidRPr="003C48B1">
              <w:rPr>
                <w:b/>
                <w:sz w:val="24"/>
                <w:szCs w:val="24"/>
              </w:rPr>
              <w:t>eICId_U_GENrms</w:t>
            </w:r>
            <w:proofErr w:type="spellEnd"/>
          </w:p>
        </w:tc>
        <w:tc>
          <w:tcPr>
            <w:tcW w:w="2414" w:type="dxa"/>
            <w:vAlign w:val="center"/>
          </w:tcPr>
          <w:p w14:paraId="3B889CCD" w14:textId="77777777" w:rsidR="00686511" w:rsidRPr="003C48B1" w:rsidRDefault="00686511" w:rsidP="00686511">
            <w:pPr>
              <w:rPr>
                <w:sz w:val="24"/>
                <w:szCs w:val="24"/>
              </w:rPr>
            </w:pPr>
            <w:r w:rsidRPr="003C48B1">
              <w:rPr>
                <w:sz w:val="24"/>
                <w:szCs w:val="24"/>
              </w:rPr>
              <w:t>Выходное напряжение контрольного генератора (среднеквадратическое значение)</w:t>
            </w:r>
          </w:p>
        </w:tc>
        <w:tc>
          <w:tcPr>
            <w:tcW w:w="2188" w:type="dxa"/>
            <w:vAlign w:val="center"/>
          </w:tcPr>
          <w:p w14:paraId="02F42F7B"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6CCE2E57"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3CD4A356" w14:textId="77777777" w:rsidR="00686511" w:rsidRPr="003C48B1" w:rsidRDefault="00686511" w:rsidP="00686511">
            <w:pPr>
              <w:rPr>
                <w:sz w:val="24"/>
                <w:szCs w:val="24"/>
              </w:rPr>
            </w:pPr>
            <w:proofErr w:type="spellStart"/>
            <w:r w:rsidRPr="003C48B1">
              <w:rPr>
                <w:sz w:val="24"/>
                <w:szCs w:val="24"/>
              </w:rPr>
              <w:t>eProcCheckOff</w:t>
            </w:r>
            <w:proofErr w:type="spellEnd"/>
            <w:r w:rsidRPr="003C48B1">
              <w:rPr>
                <w:sz w:val="24"/>
                <w:szCs w:val="24"/>
              </w:rPr>
              <w:t xml:space="preserve"> – нет контроля</w:t>
            </w:r>
          </w:p>
        </w:tc>
        <w:tc>
          <w:tcPr>
            <w:tcW w:w="1134" w:type="dxa"/>
            <w:vAlign w:val="center"/>
          </w:tcPr>
          <w:p w14:paraId="448B0205"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23D94340"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60F5A206"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63267205" w14:textId="77777777" w:rsidTr="00593D06">
        <w:trPr>
          <w:jc w:val="center"/>
        </w:trPr>
        <w:tc>
          <w:tcPr>
            <w:tcW w:w="2122" w:type="dxa"/>
            <w:vAlign w:val="center"/>
          </w:tcPr>
          <w:p w14:paraId="53F6817A" w14:textId="77777777" w:rsidR="00686511" w:rsidRPr="003C48B1" w:rsidRDefault="00686511" w:rsidP="00686511">
            <w:pPr>
              <w:rPr>
                <w:b/>
                <w:sz w:val="24"/>
                <w:szCs w:val="24"/>
              </w:rPr>
            </w:pPr>
            <w:proofErr w:type="spellStart"/>
            <w:r w:rsidRPr="003C48B1">
              <w:rPr>
                <w:b/>
                <w:sz w:val="24"/>
                <w:szCs w:val="24"/>
              </w:rPr>
              <w:t>eICId_U_R1rms</w:t>
            </w:r>
            <w:proofErr w:type="spellEnd"/>
          </w:p>
        </w:tc>
        <w:tc>
          <w:tcPr>
            <w:tcW w:w="2414" w:type="dxa"/>
            <w:vAlign w:val="center"/>
          </w:tcPr>
          <w:p w14:paraId="32D1F50C" w14:textId="77777777" w:rsidR="00686511" w:rsidRPr="003C48B1" w:rsidRDefault="00686511" w:rsidP="00686511">
            <w:pPr>
              <w:rPr>
                <w:sz w:val="24"/>
                <w:szCs w:val="24"/>
              </w:rPr>
            </w:pPr>
            <w:r w:rsidRPr="003C48B1">
              <w:rPr>
                <w:sz w:val="24"/>
                <w:szCs w:val="24"/>
              </w:rPr>
              <w:t>Напряжение датчика контроля положения стрелки 1 (среднеквадратическое значение)</w:t>
            </w:r>
          </w:p>
        </w:tc>
        <w:tc>
          <w:tcPr>
            <w:tcW w:w="2188" w:type="dxa"/>
            <w:vAlign w:val="center"/>
          </w:tcPr>
          <w:p w14:paraId="3BB28B07"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4B8C51D3"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612BF407" w14:textId="77777777" w:rsidR="00686511" w:rsidRPr="003C48B1" w:rsidRDefault="00686511" w:rsidP="00686511">
            <w:pPr>
              <w:rPr>
                <w:sz w:val="24"/>
                <w:szCs w:val="24"/>
              </w:rPr>
            </w:pPr>
            <w:proofErr w:type="spellStart"/>
            <w:r w:rsidRPr="003C48B1">
              <w:rPr>
                <w:sz w:val="24"/>
                <w:szCs w:val="24"/>
              </w:rPr>
              <w:t>eProcCheckDeltaP</w:t>
            </w:r>
            <w:proofErr w:type="spellEnd"/>
            <w:r w:rsidRPr="003C48B1">
              <w:rPr>
                <w:sz w:val="24"/>
                <w:szCs w:val="24"/>
              </w:rPr>
              <w:t xml:space="preserve"> – абсолютная разность находится в пределах «</w:t>
            </w:r>
            <w:proofErr w:type="spellStart"/>
            <w:r w:rsidRPr="003C48B1">
              <w:rPr>
                <w:sz w:val="24"/>
                <w:szCs w:val="24"/>
              </w:rPr>
              <w:t>deltaP</w:t>
            </w:r>
            <w:proofErr w:type="spellEnd"/>
            <w:r w:rsidRPr="003C48B1">
              <w:rPr>
                <w:sz w:val="24"/>
                <w:szCs w:val="24"/>
              </w:rPr>
              <w:t>» (процент)</w:t>
            </w:r>
          </w:p>
        </w:tc>
        <w:tc>
          <w:tcPr>
            <w:tcW w:w="1134" w:type="dxa"/>
            <w:vAlign w:val="center"/>
          </w:tcPr>
          <w:p w14:paraId="6E3D8B5B"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4A180198"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1601EE7A"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7FCC6AB5" w14:textId="77777777" w:rsidTr="00593D06">
        <w:trPr>
          <w:jc w:val="center"/>
        </w:trPr>
        <w:tc>
          <w:tcPr>
            <w:tcW w:w="2122" w:type="dxa"/>
            <w:vAlign w:val="center"/>
          </w:tcPr>
          <w:p w14:paraId="54F11064" w14:textId="77777777" w:rsidR="00686511" w:rsidRPr="003C48B1" w:rsidRDefault="00686511" w:rsidP="00686511">
            <w:pPr>
              <w:rPr>
                <w:b/>
                <w:sz w:val="24"/>
                <w:szCs w:val="24"/>
              </w:rPr>
            </w:pPr>
            <w:proofErr w:type="spellStart"/>
            <w:r w:rsidRPr="003C48B1">
              <w:rPr>
                <w:b/>
                <w:sz w:val="24"/>
                <w:szCs w:val="24"/>
              </w:rPr>
              <w:t>eICId_U_R2rms</w:t>
            </w:r>
            <w:proofErr w:type="spellEnd"/>
          </w:p>
        </w:tc>
        <w:tc>
          <w:tcPr>
            <w:tcW w:w="2414" w:type="dxa"/>
            <w:vAlign w:val="center"/>
          </w:tcPr>
          <w:p w14:paraId="3F0EBFB8" w14:textId="77777777" w:rsidR="00686511" w:rsidRPr="003C48B1" w:rsidRDefault="00686511" w:rsidP="00E862E5">
            <w:pPr>
              <w:rPr>
                <w:sz w:val="24"/>
                <w:szCs w:val="24"/>
              </w:rPr>
            </w:pPr>
            <w:r w:rsidRPr="003C48B1">
              <w:rPr>
                <w:sz w:val="24"/>
                <w:szCs w:val="24"/>
              </w:rPr>
              <w:t xml:space="preserve">Напряжение датчика контроля положения стрелки </w:t>
            </w:r>
            <w:r w:rsidR="00E862E5">
              <w:rPr>
                <w:sz w:val="24"/>
                <w:szCs w:val="24"/>
                <w:lang w:val="uk-UA"/>
              </w:rPr>
              <w:t>2</w:t>
            </w:r>
            <w:r w:rsidRPr="003C48B1">
              <w:rPr>
                <w:sz w:val="24"/>
                <w:szCs w:val="24"/>
              </w:rPr>
              <w:t xml:space="preserve"> (среднеквадратическое значение)</w:t>
            </w:r>
          </w:p>
        </w:tc>
        <w:tc>
          <w:tcPr>
            <w:tcW w:w="2188" w:type="dxa"/>
            <w:vAlign w:val="center"/>
          </w:tcPr>
          <w:p w14:paraId="33DDC532"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5DE2D05A"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615FE795" w14:textId="77777777" w:rsidR="00686511" w:rsidRPr="003C48B1" w:rsidRDefault="00686511" w:rsidP="00686511">
            <w:pPr>
              <w:rPr>
                <w:sz w:val="24"/>
                <w:szCs w:val="24"/>
              </w:rPr>
            </w:pPr>
            <w:proofErr w:type="spellStart"/>
            <w:r w:rsidRPr="003C48B1">
              <w:rPr>
                <w:sz w:val="24"/>
                <w:szCs w:val="24"/>
              </w:rPr>
              <w:t>eProcCheckDeltaP</w:t>
            </w:r>
            <w:proofErr w:type="spellEnd"/>
            <w:r w:rsidR="00467CFB">
              <w:rPr>
                <w:sz w:val="24"/>
                <w:szCs w:val="24"/>
              </w:rPr>
              <w:t xml:space="preserve"> </w:t>
            </w:r>
            <w:r w:rsidRPr="003C48B1">
              <w:rPr>
                <w:sz w:val="24"/>
                <w:szCs w:val="24"/>
              </w:rPr>
              <w:t>– абсолютная разность находится в пределах «</w:t>
            </w:r>
            <w:proofErr w:type="spellStart"/>
            <w:r w:rsidRPr="003C48B1">
              <w:rPr>
                <w:sz w:val="24"/>
                <w:szCs w:val="24"/>
              </w:rPr>
              <w:t>deltaP</w:t>
            </w:r>
            <w:proofErr w:type="spellEnd"/>
            <w:r w:rsidRPr="003C48B1">
              <w:rPr>
                <w:sz w:val="24"/>
                <w:szCs w:val="24"/>
              </w:rPr>
              <w:t>» (процент)</w:t>
            </w:r>
          </w:p>
        </w:tc>
        <w:tc>
          <w:tcPr>
            <w:tcW w:w="1134" w:type="dxa"/>
            <w:vAlign w:val="center"/>
          </w:tcPr>
          <w:p w14:paraId="374425A2"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4C647DE9"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463F271D"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34938311" w14:textId="77777777" w:rsidTr="00593D06">
        <w:trPr>
          <w:jc w:val="center"/>
        </w:trPr>
        <w:tc>
          <w:tcPr>
            <w:tcW w:w="2122" w:type="dxa"/>
            <w:vAlign w:val="center"/>
          </w:tcPr>
          <w:p w14:paraId="6026A686" w14:textId="77777777" w:rsidR="00686511" w:rsidRPr="003C48B1" w:rsidRDefault="00686511" w:rsidP="00686511">
            <w:pPr>
              <w:rPr>
                <w:b/>
                <w:sz w:val="24"/>
                <w:szCs w:val="24"/>
              </w:rPr>
            </w:pPr>
            <w:proofErr w:type="spellStart"/>
            <w:r w:rsidRPr="003C48B1">
              <w:rPr>
                <w:b/>
                <w:sz w:val="24"/>
                <w:szCs w:val="24"/>
              </w:rPr>
              <w:t>eICId_IV_value</w:t>
            </w:r>
            <w:proofErr w:type="spellEnd"/>
          </w:p>
        </w:tc>
        <w:tc>
          <w:tcPr>
            <w:tcW w:w="2414" w:type="dxa"/>
            <w:vAlign w:val="center"/>
          </w:tcPr>
          <w:p w14:paraId="45CF5DC9" w14:textId="77777777" w:rsidR="00686511" w:rsidRPr="003C48B1" w:rsidRDefault="00686511" w:rsidP="00686511">
            <w:pPr>
              <w:rPr>
                <w:sz w:val="24"/>
                <w:szCs w:val="24"/>
              </w:rPr>
            </w:pPr>
            <w:r w:rsidRPr="003C48B1">
              <w:rPr>
                <w:sz w:val="24"/>
                <w:szCs w:val="24"/>
              </w:rPr>
              <w:t>Мгновенное значение тока фазы V</w:t>
            </w:r>
          </w:p>
        </w:tc>
        <w:tc>
          <w:tcPr>
            <w:tcW w:w="2188" w:type="dxa"/>
            <w:vAlign w:val="center"/>
          </w:tcPr>
          <w:p w14:paraId="3F4DD291"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2793E9C2"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707B6C39" w14:textId="77777777" w:rsidR="00686511" w:rsidRPr="003C48B1" w:rsidRDefault="00686511" w:rsidP="00686511">
            <w:pPr>
              <w:rPr>
                <w:sz w:val="24"/>
                <w:szCs w:val="24"/>
              </w:rPr>
            </w:pPr>
            <w:proofErr w:type="spellStart"/>
            <w:r w:rsidRPr="003C48B1">
              <w:rPr>
                <w:sz w:val="24"/>
                <w:szCs w:val="24"/>
              </w:rPr>
              <w:t>eProcCheckDeltaP</w:t>
            </w:r>
            <w:proofErr w:type="spellEnd"/>
            <w:r w:rsidRPr="003C48B1">
              <w:rPr>
                <w:sz w:val="24"/>
                <w:szCs w:val="24"/>
              </w:rPr>
              <w:t xml:space="preserve"> – абсолютная разность находится в пределах «</w:t>
            </w:r>
            <w:proofErr w:type="spellStart"/>
            <w:r w:rsidRPr="003C48B1">
              <w:rPr>
                <w:sz w:val="24"/>
                <w:szCs w:val="24"/>
              </w:rPr>
              <w:t>deltaP</w:t>
            </w:r>
            <w:proofErr w:type="spellEnd"/>
            <w:r w:rsidRPr="003C48B1">
              <w:rPr>
                <w:sz w:val="24"/>
                <w:szCs w:val="24"/>
              </w:rPr>
              <w:t>» (процент)</w:t>
            </w:r>
          </w:p>
        </w:tc>
        <w:tc>
          <w:tcPr>
            <w:tcW w:w="1134" w:type="dxa"/>
            <w:vAlign w:val="center"/>
          </w:tcPr>
          <w:p w14:paraId="49F3C21D"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276AB2AC"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435525AF"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0BFF6340" w14:textId="77777777" w:rsidTr="00593D06">
        <w:trPr>
          <w:jc w:val="center"/>
        </w:trPr>
        <w:tc>
          <w:tcPr>
            <w:tcW w:w="2122" w:type="dxa"/>
            <w:vAlign w:val="center"/>
          </w:tcPr>
          <w:p w14:paraId="1A17EA83" w14:textId="77777777" w:rsidR="00686511" w:rsidRPr="003C48B1" w:rsidRDefault="00686511" w:rsidP="00686511">
            <w:pPr>
              <w:rPr>
                <w:b/>
                <w:sz w:val="24"/>
                <w:szCs w:val="24"/>
              </w:rPr>
            </w:pPr>
            <w:proofErr w:type="spellStart"/>
            <w:r w:rsidRPr="003C48B1">
              <w:rPr>
                <w:b/>
                <w:sz w:val="24"/>
                <w:szCs w:val="24"/>
              </w:rPr>
              <w:t>eICId_IU_value</w:t>
            </w:r>
            <w:proofErr w:type="spellEnd"/>
          </w:p>
        </w:tc>
        <w:tc>
          <w:tcPr>
            <w:tcW w:w="2414" w:type="dxa"/>
            <w:vAlign w:val="center"/>
          </w:tcPr>
          <w:p w14:paraId="228C5412" w14:textId="77777777" w:rsidR="00686511" w:rsidRPr="003C48B1" w:rsidRDefault="00686511" w:rsidP="00686511">
            <w:pPr>
              <w:rPr>
                <w:sz w:val="24"/>
                <w:szCs w:val="24"/>
              </w:rPr>
            </w:pPr>
            <w:r w:rsidRPr="003C48B1">
              <w:rPr>
                <w:sz w:val="24"/>
                <w:szCs w:val="24"/>
              </w:rPr>
              <w:t>Мгновенное значение тока фазы U</w:t>
            </w:r>
          </w:p>
        </w:tc>
        <w:tc>
          <w:tcPr>
            <w:tcW w:w="2188" w:type="dxa"/>
            <w:vAlign w:val="center"/>
          </w:tcPr>
          <w:p w14:paraId="7C81FE04"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21FAEA99"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3206AEE6" w14:textId="77777777" w:rsidR="00686511" w:rsidRPr="003C48B1" w:rsidRDefault="00686511" w:rsidP="00686511">
            <w:pPr>
              <w:rPr>
                <w:sz w:val="24"/>
                <w:szCs w:val="24"/>
              </w:rPr>
            </w:pPr>
            <w:proofErr w:type="spellStart"/>
            <w:r w:rsidRPr="003C48B1">
              <w:rPr>
                <w:sz w:val="24"/>
                <w:szCs w:val="24"/>
              </w:rPr>
              <w:t>eProcCheckDeltaP</w:t>
            </w:r>
            <w:proofErr w:type="spellEnd"/>
            <w:r w:rsidRPr="003C48B1">
              <w:rPr>
                <w:sz w:val="24"/>
                <w:szCs w:val="24"/>
              </w:rPr>
              <w:t xml:space="preserve"> – абсолютная разность находится в пределах «</w:t>
            </w:r>
            <w:proofErr w:type="spellStart"/>
            <w:r w:rsidRPr="003C48B1">
              <w:rPr>
                <w:sz w:val="24"/>
                <w:szCs w:val="24"/>
              </w:rPr>
              <w:t>deltaP</w:t>
            </w:r>
            <w:proofErr w:type="spellEnd"/>
            <w:r w:rsidRPr="003C48B1">
              <w:rPr>
                <w:sz w:val="24"/>
                <w:szCs w:val="24"/>
              </w:rPr>
              <w:t>» (процент)</w:t>
            </w:r>
          </w:p>
        </w:tc>
        <w:tc>
          <w:tcPr>
            <w:tcW w:w="1134" w:type="dxa"/>
            <w:vAlign w:val="center"/>
          </w:tcPr>
          <w:p w14:paraId="457073B0"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06130161"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2228A2EF"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5486CFB9" w14:textId="77777777" w:rsidTr="00593D06">
        <w:trPr>
          <w:jc w:val="center"/>
        </w:trPr>
        <w:tc>
          <w:tcPr>
            <w:tcW w:w="2122" w:type="dxa"/>
            <w:vAlign w:val="center"/>
          </w:tcPr>
          <w:p w14:paraId="5F8F391B" w14:textId="77777777" w:rsidR="00686511" w:rsidRPr="003C48B1" w:rsidRDefault="00686511" w:rsidP="00686511">
            <w:pPr>
              <w:rPr>
                <w:b/>
                <w:sz w:val="24"/>
                <w:szCs w:val="24"/>
              </w:rPr>
            </w:pPr>
            <w:proofErr w:type="spellStart"/>
            <w:r w:rsidRPr="003C48B1">
              <w:rPr>
                <w:b/>
                <w:sz w:val="24"/>
                <w:szCs w:val="24"/>
              </w:rPr>
              <w:lastRenderedPageBreak/>
              <w:t>eICId_IW_value</w:t>
            </w:r>
            <w:proofErr w:type="spellEnd"/>
          </w:p>
        </w:tc>
        <w:tc>
          <w:tcPr>
            <w:tcW w:w="2414" w:type="dxa"/>
            <w:vAlign w:val="center"/>
          </w:tcPr>
          <w:p w14:paraId="148EBD1E" w14:textId="77777777" w:rsidR="00686511" w:rsidRPr="003C48B1" w:rsidRDefault="00686511" w:rsidP="00686511">
            <w:pPr>
              <w:rPr>
                <w:sz w:val="24"/>
                <w:szCs w:val="24"/>
              </w:rPr>
            </w:pPr>
            <w:r w:rsidRPr="003C48B1">
              <w:rPr>
                <w:sz w:val="24"/>
                <w:szCs w:val="24"/>
              </w:rPr>
              <w:t>Мгновенное значение тока фазы W</w:t>
            </w:r>
          </w:p>
        </w:tc>
        <w:tc>
          <w:tcPr>
            <w:tcW w:w="2188" w:type="dxa"/>
            <w:vAlign w:val="center"/>
          </w:tcPr>
          <w:p w14:paraId="42F9E87D"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0858CCEB" w14:textId="77777777" w:rsidR="00686511" w:rsidRPr="003C48B1" w:rsidRDefault="00686511" w:rsidP="00686511">
            <w:pPr>
              <w:rPr>
                <w:sz w:val="24"/>
                <w:szCs w:val="24"/>
              </w:rPr>
            </w:pPr>
            <w:proofErr w:type="spellStart"/>
            <w:r w:rsidRPr="003C48B1">
              <w:rPr>
                <w:sz w:val="24"/>
                <w:szCs w:val="24"/>
              </w:rPr>
              <w:t>eProcSyncAverage</w:t>
            </w:r>
            <w:proofErr w:type="spellEnd"/>
            <w:r w:rsidR="00467CFB" w:rsidRPr="00467CFB">
              <w:rPr>
                <w:sz w:val="24"/>
                <w:szCs w:val="24"/>
              </w:rPr>
              <w:t xml:space="preserve"> –</w:t>
            </w:r>
            <w:r w:rsidR="00467CFB" w:rsidRPr="003C48B1">
              <w:rPr>
                <w:sz w:val="24"/>
                <w:szCs w:val="24"/>
              </w:rPr>
              <w:t xml:space="preserve"> </w:t>
            </w:r>
            <w:r w:rsidRPr="003C48B1">
              <w:rPr>
                <w:sz w:val="24"/>
                <w:szCs w:val="24"/>
              </w:rPr>
              <w:t>выбор арифметически среднего значения</w:t>
            </w:r>
          </w:p>
        </w:tc>
        <w:tc>
          <w:tcPr>
            <w:tcW w:w="2268" w:type="dxa"/>
            <w:vAlign w:val="center"/>
          </w:tcPr>
          <w:p w14:paraId="51BA0E1D" w14:textId="77777777" w:rsidR="00686511" w:rsidRPr="003C48B1" w:rsidRDefault="00686511" w:rsidP="00686511">
            <w:pPr>
              <w:rPr>
                <w:sz w:val="24"/>
                <w:szCs w:val="24"/>
              </w:rPr>
            </w:pPr>
            <w:proofErr w:type="spellStart"/>
            <w:r w:rsidRPr="003C48B1">
              <w:rPr>
                <w:sz w:val="24"/>
                <w:szCs w:val="24"/>
              </w:rPr>
              <w:t>eProcCheckDelta</w:t>
            </w:r>
            <w:r w:rsidR="00467CFB" w:rsidRPr="003C48B1">
              <w:rPr>
                <w:sz w:val="24"/>
                <w:szCs w:val="24"/>
              </w:rPr>
              <w:t>P</w:t>
            </w:r>
            <w:proofErr w:type="spellEnd"/>
            <w:r w:rsidR="00467CFB" w:rsidRPr="00467CFB">
              <w:rPr>
                <w:sz w:val="24"/>
                <w:szCs w:val="24"/>
              </w:rPr>
              <w:t xml:space="preserve"> –</w:t>
            </w:r>
            <w:r w:rsidRPr="003C48B1">
              <w:rPr>
                <w:sz w:val="24"/>
                <w:szCs w:val="24"/>
              </w:rPr>
              <w:t>абсолютная разность находится в пределах «</w:t>
            </w:r>
            <w:proofErr w:type="spellStart"/>
            <w:r w:rsidRPr="003C48B1">
              <w:rPr>
                <w:sz w:val="24"/>
                <w:szCs w:val="24"/>
              </w:rPr>
              <w:t>deltaP</w:t>
            </w:r>
            <w:proofErr w:type="spellEnd"/>
            <w:r w:rsidRPr="003C48B1">
              <w:rPr>
                <w:sz w:val="24"/>
                <w:szCs w:val="24"/>
              </w:rPr>
              <w:t>» (процент)</w:t>
            </w:r>
          </w:p>
        </w:tc>
        <w:tc>
          <w:tcPr>
            <w:tcW w:w="1134" w:type="dxa"/>
            <w:vAlign w:val="center"/>
          </w:tcPr>
          <w:p w14:paraId="69BC57F5"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798741A5"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54EE4981"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65756D1C" w14:textId="77777777" w:rsidTr="00593D06">
        <w:trPr>
          <w:jc w:val="center"/>
        </w:trPr>
        <w:tc>
          <w:tcPr>
            <w:tcW w:w="2122" w:type="dxa"/>
            <w:vAlign w:val="center"/>
          </w:tcPr>
          <w:p w14:paraId="52DBE1B2" w14:textId="77777777" w:rsidR="00686511" w:rsidRPr="003C48B1" w:rsidRDefault="00686511" w:rsidP="00686511">
            <w:pPr>
              <w:rPr>
                <w:b/>
                <w:sz w:val="24"/>
                <w:szCs w:val="24"/>
              </w:rPr>
            </w:pPr>
            <w:proofErr w:type="spellStart"/>
            <w:r w:rsidRPr="003C48B1">
              <w:rPr>
                <w:b/>
                <w:sz w:val="24"/>
                <w:szCs w:val="24"/>
              </w:rPr>
              <w:t>eICId_IV_rms</w:t>
            </w:r>
            <w:proofErr w:type="spellEnd"/>
          </w:p>
        </w:tc>
        <w:tc>
          <w:tcPr>
            <w:tcW w:w="2414" w:type="dxa"/>
            <w:vAlign w:val="center"/>
          </w:tcPr>
          <w:p w14:paraId="586E3C4F" w14:textId="77777777" w:rsidR="00686511" w:rsidRPr="003C48B1" w:rsidRDefault="00686511" w:rsidP="00686511">
            <w:pPr>
              <w:rPr>
                <w:sz w:val="24"/>
                <w:szCs w:val="24"/>
              </w:rPr>
            </w:pPr>
            <w:r w:rsidRPr="003C48B1">
              <w:rPr>
                <w:sz w:val="24"/>
                <w:szCs w:val="24"/>
              </w:rPr>
              <w:t>Среднеквадратическое значение тока фазы V</w:t>
            </w:r>
          </w:p>
        </w:tc>
        <w:tc>
          <w:tcPr>
            <w:tcW w:w="2188" w:type="dxa"/>
            <w:vAlign w:val="center"/>
          </w:tcPr>
          <w:p w14:paraId="180C89F4"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341514A8" w14:textId="77777777" w:rsidR="00686511" w:rsidRPr="003C48B1" w:rsidRDefault="00686511" w:rsidP="00686511">
            <w:pPr>
              <w:rPr>
                <w:sz w:val="24"/>
                <w:szCs w:val="24"/>
              </w:rPr>
            </w:pPr>
            <w:proofErr w:type="spellStart"/>
            <w:r w:rsidRPr="003C48B1">
              <w:rPr>
                <w:sz w:val="24"/>
                <w:szCs w:val="24"/>
              </w:rPr>
              <w:t>eProcSyncAverage</w:t>
            </w:r>
            <w:proofErr w:type="spellEnd"/>
            <w:r w:rsidRPr="003C48B1">
              <w:rPr>
                <w:sz w:val="24"/>
                <w:szCs w:val="24"/>
              </w:rPr>
              <w:t xml:space="preserve"> </w:t>
            </w:r>
            <w:r w:rsidR="00467CFB" w:rsidRPr="00467CFB">
              <w:rPr>
                <w:sz w:val="24"/>
                <w:szCs w:val="24"/>
              </w:rPr>
              <w:t>–</w:t>
            </w:r>
            <w:r w:rsidR="00467CFB">
              <w:rPr>
                <w:sz w:val="24"/>
                <w:szCs w:val="24"/>
              </w:rPr>
              <w:t xml:space="preserve"> </w:t>
            </w:r>
            <w:r w:rsidRPr="003C48B1">
              <w:rPr>
                <w:sz w:val="24"/>
                <w:szCs w:val="24"/>
              </w:rPr>
              <w:t>выбор арифметически среднего значения</w:t>
            </w:r>
          </w:p>
        </w:tc>
        <w:tc>
          <w:tcPr>
            <w:tcW w:w="2268" w:type="dxa"/>
            <w:vAlign w:val="center"/>
          </w:tcPr>
          <w:p w14:paraId="27C641A8" w14:textId="77777777" w:rsidR="00686511" w:rsidRPr="003C48B1" w:rsidRDefault="00686511" w:rsidP="00686511">
            <w:pPr>
              <w:rPr>
                <w:sz w:val="24"/>
                <w:szCs w:val="24"/>
              </w:rPr>
            </w:pPr>
            <w:proofErr w:type="spellStart"/>
            <w:r w:rsidRPr="003C48B1">
              <w:rPr>
                <w:sz w:val="24"/>
                <w:szCs w:val="24"/>
              </w:rPr>
              <w:t>eProcCheckDeltaX</w:t>
            </w:r>
            <w:proofErr w:type="spellEnd"/>
            <w:r w:rsidR="0061793A" w:rsidRPr="0061793A">
              <w:rPr>
                <w:sz w:val="24"/>
                <w:szCs w:val="24"/>
              </w:rPr>
              <w:t xml:space="preserve"> </w:t>
            </w:r>
            <w:r w:rsidRPr="003C48B1">
              <w:rPr>
                <w:sz w:val="24"/>
                <w:szCs w:val="24"/>
              </w:rPr>
              <w:t>– абсолютная разность находится в пределах «</w:t>
            </w:r>
            <w:proofErr w:type="spellStart"/>
            <w:r w:rsidRPr="003C48B1">
              <w:rPr>
                <w:sz w:val="24"/>
                <w:szCs w:val="24"/>
              </w:rPr>
              <w:t>deltaХ</w:t>
            </w:r>
            <w:proofErr w:type="spellEnd"/>
            <w:r w:rsidRPr="003C48B1">
              <w:rPr>
                <w:sz w:val="24"/>
                <w:szCs w:val="24"/>
              </w:rPr>
              <w:t>» (значение)</w:t>
            </w:r>
          </w:p>
        </w:tc>
        <w:tc>
          <w:tcPr>
            <w:tcW w:w="1134" w:type="dxa"/>
            <w:vAlign w:val="center"/>
          </w:tcPr>
          <w:p w14:paraId="7BD18E96"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3158186A"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1BAD612B"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69F92B81" w14:textId="77777777" w:rsidTr="00593D06">
        <w:trPr>
          <w:jc w:val="center"/>
        </w:trPr>
        <w:tc>
          <w:tcPr>
            <w:tcW w:w="2122" w:type="dxa"/>
            <w:vAlign w:val="center"/>
          </w:tcPr>
          <w:p w14:paraId="64E7B7BE" w14:textId="77777777" w:rsidR="00686511" w:rsidRPr="003C48B1" w:rsidRDefault="00686511" w:rsidP="00686511">
            <w:pPr>
              <w:rPr>
                <w:b/>
                <w:sz w:val="24"/>
                <w:szCs w:val="24"/>
              </w:rPr>
            </w:pPr>
            <w:proofErr w:type="spellStart"/>
            <w:r w:rsidRPr="003C48B1">
              <w:rPr>
                <w:b/>
                <w:sz w:val="24"/>
                <w:szCs w:val="24"/>
              </w:rPr>
              <w:t>eICId_IU_rms</w:t>
            </w:r>
            <w:proofErr w:type="spellEnd"/>
          </w:p>
        </w:tc>
        <w:tc>
          <w:tcPr>
            <w:tcW w:w="2414" w:type="dxa"/>
            <w:vAlign w:val="center"/>
          </w:tcPr>
          <w:p w14:paraId="2880D56F" w14:textId="77777777" w:rsidR="00686511" w:rsidRPr="003C48B1" w:rsidRDefault="00686511" w:rsidP="00686511">
            <w:pPr>
              <w:rPr>
                <w:sz w:val="24"/>
                <w:szCs w:val="24"/>
              </w:rPr>
            </w:pPr>
            <w:r w:rsidRPr="003C48B1">
              <w:rPr>
                <w:sz w:val="24"/>
                <w:szCs w:val="24"/>
              </w:rPr>
              <w:t>Среднеквадратическое значение тока фазы U</w:t>
            </w:r>
          </w:p>
        </w:tc>
        <w:tc>
          <w:tcPr>
            <w:tcW w:w="2188" w:type="dxa"/>
            <w:vAlign w:val="center"/>
          </w:tcPr>
          <w:p w14:paraId="7188BBE4"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259D1F5A" w14:textId="77777777" w:rsidR="00686511" w:rsidRPr="003C48B1" w:rsidRDefault="00686511" w:rsidP="00686511">
            <w:pPr>
              <w:rPr>
                <w:sz w:val="24"/>
                <w:szCs w:val="24"/>
              </w:rPr>
            </w:pPr>
            <w:proofErr w:type="spellStart"/>
            <w:r w:rsidRPr="003C48B1">
              <w:rPr>
                <w:sz w:val="24"/>
                <w:szCs w:val="24"/>
              </w:rPr>
              <w:t>eProcSyncAverage</w:t>
            </w:r>
            <w:proofErr w:type="spellEnd"/>
            <w:r w:rsidRPr="003C48B1">
              <w:rPr>
                <w:sz w:val="24"/>
                <w:szCs w:val="24"/>
              </w:rPr>
              <w:t xml:space="preserve"> </w:t>
            </w:r>
            <w:r w:rsidR="00467CFB" w:rsidRPr="00467CFB">
              <w:rPr>
                <w:sz w:val="24"/>
                <w:szCs w:val="24"/>
              </w:rPr>
              <w:t>–</w:t>
            </w:r>
            <w:r w:rsidR="00467CFB">
              <w:rPr>
                <w:sz w:val="24"/>
                <w:szCs w:val="24"/>
              </w:rPr>
              <w:t xml:space="preserve"> </w:t>
            </w:r>
            <w:r w:rsidRPr="003C48B1">
              <w:rPr>
                <w:sz w:val="24"/>
                <w:szCs w:val="24"/>
              </w:rPr>
              <w:t>выбор арифметически среднего значения</w:t>
            </w:r>
          </w:p>
        </w:tc>
        <w:tc>
          <w:tcPr>
            <w:tcW w:w="2268" w:type="dxa"/>
            <w:vAlign w:val="center"/>
          </w:tcPr>
          <w:p w14:paraId="17C88D8C" w14:textId="77777777" w:rsidR="00686511" w:rsidRPr="003C48B1" w:rsidRDefault="00686511" w:rsidP="00686511">
            <w:pPr>
              <w:rPr>
                <w:sz w:val="24"/>
                <w:szCs w:val="24"/>
              </w:rPr>
            </w:pPr>
            <w:proofErr w:type="spellStart"/>
            <w:r w:rsidRPr="003C48B1">
              <w:rPr>
                <w:sz w:val="24"/>
                <w:szCs w:val="24"/>
              </w:rPr>
              <w:t>eProcCheckDeltaX</w:t>
            </w:r>
            <w:proofErr w:type="spellEnd"/>
            <w:r w:rsidRPr="003C48B1">
              <w:rPr>
                <w:sz w:val="24"/>
                <w:szCs w:val="24"/>
              </w:rPr>
              <w:t xml:space="preserve"> – абсолютная разность находится в пределах «</w:t>
            </w:r>
            <w:proofErr w:type="spellStart"/>
            <w:r w:rsidRPr="003C48B1">
              <w:rPr>
                <w:sz w:val="24"/>
                <w:szCs w:val="24"/>
              </w:rPr>
              <w:t>deltaХ</w:t>
            </w:r>
            <w:proofErr w:type="spellEnd"/>
            <w:r w:rsidRPr="003C48B1">
              <w:rPr>
                <w:sz w:val="24"/>
                <w:szCs w:val="24"/>
              </w:rPr>
              <w:t>» (значение)</w:t>
            </w:r>
          </w:p>
        </w:tc>
        <w:tc>
          <w:tcPr>
            <w:tcW w:w="1134" w:type="dxa"/>
            <w:vAlign w:val="center"/>
          </w:tcPr>
          <w:p w14:paraId="03EB0323"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69E40FEF"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6D4422D5" w14:textId="77777777" w:rsidR="00686511" w:rsidRPr="003C48B1" w:rsidRDefault="00686511" w:rsidP="00686511">
            <w:pPr>
              <w:jc w:val="center"/>
              <w:rPr>
                <w:sz w:val="24"/>
                <w:szCs w:val="24"/>
              </w:rPr>
            </w:pPr>
            <w:r w:rsidRPr="003C48B1">
              <w:rPr>
                <w:sz w:val="24"/>
                <w:szCs w:val="24"/>
              </w:rPr>
              <w:t>Нет контроля</w:t>
            </w:r>
          </w:p>
        </w:tc>
      </w:tr>
      <w:tr w:rsidR="00686511" w:rsidRPr="003C48B1" w14:paraId="70E6D10F" w14:textId="77777777" w:rsidTr="00593D06">
        <w:trPr>
          <w:jc w:val="center"/>
        </w:trPr>
        <w:tc>
          <w:tcPr>
            <w:tcW w:w="2122" w:type="dxa"/>
            <w:vAlign w:val="center"/>
          </w:tcPr>
          <w:p w14:paraId="1706E3E2" w14:textId="77777777" w:rsidR="00686511" w:rsidRPr="003C48B1" w:rsidRDefault="00686511" w:rsidP="00686511">
            <w:pPr>
              <w:rPr>
                <w:b/>
                <w:sz w:val="24"/>
                <w:szCs w:val="24"/>
              </w:rPr>
            </w:pPr>
            <w:proofErr w:type="spellStart"/>
            <w:r w:rsidRPr="003C48B1">
              <w:rPr>
                <w:b/>
                <w:sz w:val="24"/>
                <w:szCs w:val="24"/>
              </w:rPr>
              <w:t>eICId_IW_rms</w:t>
            </w:r>
            <w:proofErr w:type="spellEnd"/>
          </w:p>
        </w:tc>
        <w:tc>
          <w:tcPr>
            <w:tcW w:w="2414" w:type="dxa"/>
            <w:vAlign w:val="center"/>
          </w:tcPr>
          <w:p w14:paraId="7E611DC7" w14:textId="77777777" w:rsidR="00686511" w:rsidRPr="003C48B1" w:rsidRDefault="00686511" w:rsidP="00686511">
            <w:pPr>
              <w:rPr>
                <w:sz w:val="24"/>
                <w:szCs w:val="24"/>
              </w:rPr>
            </w:pPr>
            <w:r w:rsidRPr="003C48B1">
              <w:rPr>
                <w:sz w:val="24"/>
                <w:szCs w:val="24"/>
              </w:rPr>
              <w:t>Среднеквадратическое значение тока фазы W</w:t>
            </w:r>
          </w:p>
        </w:tc>
        <w:tc>
          <w:tcPr>
            <w:tcW w:w="2188" w:type="dxa"/>
            <w:vAlign w:val="center"/>
          </w:tcPr>
          <w:p w14:paraId="6EC062D6" w14:textId="77777777" w:rsidR="00686511" w:rsidRPr="003C48B1" w:rsidRDefault="00686511"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659C9C35" w14:textId="77777777" w:rsidR="00686511" w:rsidRPr="003C48B1" w:rsidRDefault="00686511" w:rsidP="00686511">
            <w:pPr>
              <w:rPr>
                <w:sz w:val="24"/>
                <w:szCs w:val="24"/>
              </w:rPr>
            </w:pPr>
            <w:proofErr w:type="spellStart"/>
            <w:r w:rsidRPr="003C48B1">
              <w:rPr>
                <w:sz w:val="24"/>
                <w:szCs w:val="24"/>
              </w:rPr>
              <w:t>eProcSyncAverage</w:t>
            </w:r>
            <w:proofErr w:type="spellEnd"/>
            <w:r w:rsidRPr="003C48B1">
              <w:rPr>
                <w:sz w:val="24"/>
                <w:szCs w:val="24"/>
              </w:rPr>
              <w:t xml:space="preserve"> </w:t>
            </w:r>
            <w:r w:rsidR="00467CFB" w:rsidRPr="00467CFB">
              <w:rPr>
                <w:sz w:val="24"/>
                <w:szCs w:val="24"/>
              </w:rPr>
              <w:t>–</w:t>
            </w:r>
            <w:r w:rsidRPr="003C48B1">
              <w:rPr>
                <w:sz w:val="24"/>
                <w:szCs w:val="24"/>
              </w:rPr>
              <w:t xml:space="preserve"> выбор арифметически среднего значения</w:t>
            </w:r>
          </w:p>
        </w:tc>
        <w:tc>
          <w:tcPr>
            <w:tcW w:w="2268" w:type="dxa"/>
            <w:vAlign w:val="center"/>
          </w:tcPr>
          <w:p w14:paraId="44218FD2" w14:textId="77777777" w:rsidR="00686511" w:rsidRPr="003C48B1" w:rsidRDefault="00686511" w:rsidP="00686511">
            <w:pPr>
              <w:rPr>
                <w:sz w:val="24"/>
                <w:szCs w:val="24"/>
              </w:rPr>
            </w:pPr>
            <w:proofErr w:type="spellStart"/>
            <w:r w:rsidRPr="003C48B1">
              <w:rPr>
                <w:sz w:val="24"/>
                <w:szCs w:val="24"/>
              </w:rPr>
              <w:t>eProcCheckDeltaX</w:t>
            </w:r>
            <w:proofErr w:type="spellEnd"/>
            <w:r w:rsidRPr="003C48B1">
              <w:rPr>
                <w:sz w:val="24"/>
                <w:szCs w:val="24"/>
              </w:rPr>
              <w:t>– абсолютная разность находится в пределах «</w:t>
            </w:r>
            <w:proofErr w:type="spellStart"/>
            <w:r w:rsidRPr="003C48B1">
              <w:rPr>
                <w:sz w:val="24"/>
                <w:szCs w:val="24"/>
              </w:rPr>
              <w:t>deltaХ</w:t>
            </w:r>
            <w:proofErr w:type="spellEnd"/>
            <w:r w:rsidRPr="003C48B1">
              <w:rPr>
                <w:sz w:val="24"/>
                <w:szCs w:val="24"/>
              </w:rPr>
              <w:t>» (значение)</w:t>
            </w:r>
          </w:p>
        </w:tc>
        <w:tc>
          <w:tcPr>
            <w:tcW w:w="1134" w:type="dxa"/>
            <w:vAlign w:val="center"/>
          </w:tcPr>
          <w:p w14:paraId="56973AB6" w14:textId="77777777" w:rsidR="00686511" w:rsidRPr="003C48B1" w:rsidRDefault="00686511" w:rsidP="00686511">
            <w:pPr>
              <w:jc w:val="center"/>
              <w:rPr>
                <w:sz w:val="24"/>
                <w:szCs w:val="24"/>
              </w:rPr>
            </w:pPr>
            <w:r w:rsidRPr="003C48B1">
              <w:rPr>
                <w:sz w:val="24"/>
                <w:szCs w:val="24"/>
              </w:rPr>
              <w:t>50</w:t>
            </w:r>
          </w:p>
        </w:tc>
        <w:tc>
          <w:tcPr>
            <w:tcW w:w="1134" w:type="dxa"/>
            <w:vAlign w:val="center"/>
          </w:tcPr>
          <w:p w14:paraId="02B446A4" w14:textId="77777777" w:rsidR="00686511" w:rsidRPr="003C48B1" w:rsidRDefault="00686511" w:rsidP="00686511">
            <w:pPr>
              <w:jc w:val="center"/>
              <w:rPr>
                <w:sz w:val="24"/>
                <w:szCs w:val="24"/>
              </w:rPr>
            </w:pPr>
            <w:r w:rsidRPr="003C48B1">
              <w:rPr>
                <w:sz w:val="24"/>
                <w:szCs w:val="24"/>
              </w:rPr>
              <w:t>300</w:t>
            </w:r>
          </w:p>
        </w:tc>
        <w:tc>
          <w:tcPr>
            <w:tcW w:w="1134" w:type="dxa"/>
            <w:vAlign w:val="center"/>
          </w:tcPr>
          <w:p w14:paraId="5906B1FB" w14:textId="77777777" w:rsidR="00686511" w:rsidRPr="003C48B1" w:rsidRDefault="00686511" w:rsidP="00686511">
            <w:pPr>
              <w:jc w:val="center"/>
              <w:rPr>
                <w:sz w:val="24"/>
                <w:szCs w:val="24"/>
              </w:rPr>
            </w:pPr>
            <w:r w:rsidRPr="003C48B1">
              <w:rPr>
                <w:sz w:val="24"/>
                <w:szCs w:val="24"/>
              </w:rPr>
              <w:t>Нет контроля</w:t>
            </w:r>
          </w:p>
        </w:tc>
      </w:tr>
      <w:tr w:rsidR="002F52D6" w:rsidRPr="003C48B1" w14:paraId="7BCDD72E" w14:textId="77777777" w:rsidTr="00593D06">
        <w:trPr>
          <w:jc w:val="center"/>
        </w:trPr>
        <w:tc>
          <w:tcPr>
            <w:tcW w:w="2122" w:type="dxa"/>
            <w:vAlign w:val="center"/>
          </w:tcPr>
          <w:p w14:paraId="61EF2C5A" w14:textId="77777777" w:rsidR="002F52D6" w:rsidRPr="00220AC9" w:rsidRDefault="002F52D6" w:rsidP="00686511">
            <w:pPr>
              <w:rPr>
                <w:b/>
                <w:sz w:val="24"/>
                <w:szCs w:val="24"/>
              </w:rPr>
            </w:pPr>
            <w:proofErr w:type="spellStart"/>
            <w:r w:rsidRPr="00220AC9">
              <w:rPr>
                <w:b/>
                <w:sz w:val="24"/>
                <w:szCs w:val="24"/>
              </w:rPr>
              <w:t>eICId_ControlMK</w:t>
            </w:r>
            <w:proofErr w:type="spellEnd"/>
          </w:p>
        </w:tc>
        <w:tc>
          <w:tcPr>
            <w:tcW w:w="2414" w:type="dxa"/>
            <w:vAlign w:val="center"/>
          </w:tcPr>
          <w:p w14:paraId="2F8554EF" w14:textId="77777777" w:rsidR="002F52D6" w:rsidRPr="003C48B1" w:rsidRDefault="00220AC9" w:rsidP="00686511">
            <w:pPr>
              <w:rPr>
                <w:sz w:val="24"/>
                <w:szCs w:val="24"/>
              </w:rPr>
            </w:pPr>
            <w:r>
              <w:rPr>
                <w:sz w:val="24"/>
                <w:szCs w:val="24"/>
                <w:lang w:val="uk-UA"/>
              </w:rPr>
              <w:t>О</w:t>
            </w:r>
            <w:proofErr w:type="spellStart"/>
            <w:r w:rsidRPr="00220AC9">
              <w:rPr>
                <w:sz w:val="24"/>
                <w:szCs w:val="24"/>
              </w:rPr>
              <w:t>бобщенные</w:t>
            </w:r>
            <w:proofErr w:type="spellEnd"/>
            <w:r w:rsidRPr="00220AC9">
              <w:rPr>
                <w:sz w:val="24"/>
                <w:szCs w:val="24"/>
              </w:rPr>
              <w:t xml:space="preserve"> результаты проверок МК</w:t>
            </w:r>
          </w:p>
        </w:tc>
        <w:tc>
          <w:tcPr>
            <w:tcW w:w="2188" w:type="dxa"/>
            <w:vAlign w:val="center"/>
          </w:tcPr>
          <w:p w14:paraId="29181F4E" w14:textId="77777777" w:rsidR="002F52D6" w:rsidRPr="003C48B1" w:rsidRDefault="00220AC9" w:rsidP="00686511">
            <w:pPr>
              <w:rPr>
                <w:sz w:val="24"/>
                <w:szCs w:val="24"/>
              </w:rPr>
            </w:pPr>
            <w:proofErr w:type="spellStart"/>
            <w:r w:rsidRPr="003C48B1">
              <w:rPr>
                <w:sz w:val="24"/>
                <w:szCs w:val="24"/>
              </w:rPr>
              <w:t>eScriptSync</w:t>
            </w:r>
            <w:proofErr w:type="spellEnd"/>
            <w:r w:rsidRPr="003C48B1">
              <w:rPr>
                <w:sz w:val="24"/>
                <w:szCs w:val="24"/>
              </w:rPr>
              <w:t xml:space="preserve"> – синхронизация параметра</w:t>
            </w:r>
          </w:p>
        </w:tc>
        <w:tc>
          <w:tcPr>
            <w:tcW w:w="1984" w:type="dxa"/>
            <w:vAlign w:val="center"/>
          </w:tcPr>
          <w:p w14:paraId="1D75BBF2" w14:textId="77777777" w:rsidR="002F52D6" w:rsidRPr="003C48B1" w:rsidRDefault="00220AC9" w:rsidP="00686511">
            <w:pPr>
              <w:rPr>
                <w:sz w:val="24"/>
                <w:szCs w:val="24"/>
              </w:rPr>
            </w:pPr>
            <w:proofErr w:type="spellStart"/>
            <w:r w:rsidRPr="003C48B1">
              <w:rPr>
                <w:sz w:val="24"/>
                <w:szCs w:val="24"/>
              </w:rPr>
              <w:t>eProcSyncEqual</w:t>
            </w:r>
            <w:proofErr w:type="spellEnd"/>
            <w:r>
              <w:rPr>
                <w:sz w:val="24"/>
                <w:szCs w:val="24"/>
                <w:lang w:val="en-US"/>
              </w:rPr>
              <w:t xml:space="preserve"> –</w:t>
            </w:r>
            <w:r w:rsidRPr="003C48B1">
              <w:rPr>
                <w:sz w:val="24"/>
                <w:szCs w:val="24"/>
              </w:rPr>
              <w:t xml:space="preserve"> обновление, если совпадают</w:t>
            </w:r>
          </w:p>
        </w:tc>
        <w:tc>
          <w:tcPr>
            <w:tcW w:w="2268" w:type="dxa"/>
            <w:vAlign w:val="center"/>
          </w:tcPr>
          <w:p w14:paraId="48B7E6C4" w14:textId="77777777" w:rsidR="002F52D6" w:rsidRPr="003C48B1" w:rsidRDefault="00220AC9" w:rsidP="00686511">
            <w:pPr>
              <w:rPr>
                <w:sz w:val="24"/>
                <w:szCs w:val="24"/>
              </w:rPr>
            </w:pPr>
            <w:proofErr w:type="spellStart"/>
            <w:r w:rsidRPr="003C48B1">
              <w:rPr>
                <w:sz w:val="24"/>
                <w:szCs w:val="24"/>
              </w:rPr>
              <w:t>eProcCheckEqual</w:t>
            </w:r>
            <w:proofErr w:type="spellEnd"/>
            <w:r>
              <w:rPr>
                <w:sz w:val="24"/>
                <w:szCs w:val="24"/>
                <w:lang w:val="en-US"/>
              </w:rPr>
              <w:t xml:space="preserve"> –</w:t>
            </w:r>
            <w:r w:rsidRPr="003C48B1">
              <w:rPr>
                <w:sz w:val="24"/>
                <w:szCs w:val="24"/>
              </w:rPr>
              <w:t xml:space="preserve"> абсолютное совпадение данных</w:t>
            </w:r>
          </w:p>
        </w:tc>
        <w:tc>
          <w:tcPr>
            <w:tcW w:w="1134" w:type="dxa"/>
            <w:vAlign w:val="center"/>
          </w:tcPr>
          <w:p w14:paraId="521CBB5A" w14:textId="77777777" w:rsidR="002F52D6" w:rsidRPr="00220AC9" w:rsidRDefault="00220AC9" w:rsidP="00686511">
            <w:pPr>
              <w:jc w:val="center"/>
              <w:rPr>
                <w:sz w:val="24"/>
                <w:szCs w:val="24"/>
                <w:lang w:val="uk-UA"/>
              </w:rPr>
            </w:pPr>
            <w:r>
              <w:rPr>
                <w:sz w:val="24"/>
                <w:szCs w:val="24"/>
                <w:lang w:val="uk-UA"/>
              </w:rPr>
              <w:t>10</w:t>
            </w:r>
          </w:p>
        </w:tc>
        <w:tc>
          <w:tcPr>
            <w:tcW w:w="1134" w:type="dxa"/>
            <w:vAlign w:val="center"/>
          </w:tcPr>
          <w:p w14:paraId="334C56D8" w14:textId="77777777" w:rsidR="002F52D6" w:rsidRPr="00220AC9" w:rsidRDefault="00220AC9" w:rsidP="00686511">
            <w:pPr>
              <w:jc w:val="center"/>
              <w:rPr>
                <w:sz w:val="24"/>
                <w:szCs w:val="24"/>
                <w:lang w:val="uk-UA"/>
              </w:rPr>
            </w:pPr>
            <w:r>
              <w:rPr>
                <w:sz w:val="24"/>
                <w:szCs w:val="24"/>
                <w:lang w:val="uk-UA"/>
              </w:rPr>
              <w:t>20</w:t>
            </w:r>
          </w:p>
        </w:tc>
        <w:tc>
          <w:tcPr>
            <w:tcW w:w="1134" w:type="dxa"/>
            <w:vAlign w:val="center"/>
          </w:tcPr>
          <w:p w14:paraId="12AC6C92" w14:textId="77777777" w:rsidR="002F52D6" w:rsidRPr="00220AC9" w:rsidRDefault="00220AC9" w:rsidP="00686511">
            <w:pPr>
              <w:jc w:val="center"/>
              <w:rPr>
                <w:sz w:val="24"/>
                <w:szCs w:val="24"/>
                <w:lang w:val="uk-UA"/>
              </w:rPr>
            </w:pPr>
            <w:r>
              <w:rPr>
                <w:sz w:val="24"/>
                <w:szCs w:val="24"/>
                <w:lang w:val="uk-UA"/>
              </w:rPr>
              <w:t>128</w:t>
            </w:r>
          </w:p>
        </w:tc>
      </w:tr>
    </w:tbl>
    <w:p w14:paraId="22C4FE1E" w14:textId="77777777" w:rsidR="00686511" w:rsidRDefault="00686511">
      <w:pPr>
        <w:sectPr w:rsidR="00686511" w:rsidSect="00686511">
          <w:headerReference w:type="first" r:id="rId29"/>
          <w:footerReference w:type="first" r:id="rId30"/>
          <w:pgSz w:w="16840" w:h="11907" w:orient="landscape" w:code="9"/>
          <w:pgMar w:top="1701" w:right="1134" w:bottom="851" w:left="1134" w:header="567" w:footer="567" w:gutter="0"/>
          <w:cols w:space="720"/>
          <w:titlePg/>
          <w:docGrid w:linePitch="381"/>
        </w:sectPr>
      </w:pPr>
    </w:p>
    <w:p w14:paraId="7A5588DB" w14:textId="77777777" w:rsidR="00686511" w:rsidRDefault="00686511" w:rsidP="00686511">
      <w:pPr>
        <w:pStyle w:val="1"/>
      </w:pPr>
      <w:bookmarkStart w:id="224" w:name="_Toc441150076"/>
      <w:bookmarkStart w:id="225" w:name="_Toc500764368"/>
      <w:bookmarkStart w:id="226" w:name="_Ref510526888"/>
      <w:bookmarkStart w:id="227" w:name="_Toc526515387"/>
      <w:bookmarkStart w:id="228" w:name="_Toc40688976"/>
      <w:commentRangeStart w:id="229"/>
      <w:r w:rsidRPr="003C48B1">
        <w:lastRenderedPageBreak/>
        <w:t>Исключени</w:t>
      </w:r>
      <w:bookmarkEnd w:id="224"/>
      <w:r w:rsidRPr="003C48B1">
        <w:t>я</w:t>
      </w:r>
      <w:bookmarkEnd w:id="225"/>
      <w:bookmarkEnd w:id="226"/>
      <w:commentRangeEnd w:id="229"/>
      <w:r w:rsidRPr="003C48B1">
        <w:rPr>
          <w:rStyle w:val="affa"/>
          <w:rFonts w:eastAsia="Times New Roman"/>
          <w:b w:val="0"/>
          <w:bCs w:val="0"/>
          <w:noProof/>
          <w:kern w:val="0"/>
          <w:lang w:eastAsia="ru-RU"/>
        </w:rPr>
        <w:commentReference w:id="229"/>
      </w:r>
      <w:bookmarkEnd w:id="227"/>
      <w:bookmarkEnd w:id="228"/>
    </w:p>
    <w:p w14:paraId="3E703018" w14:textId="77777777" w:rsidR="00686511" w:rsidRDefault="00686511" w:rsidP="00686511">
      <w:pPr>
        <w:pStyle w:val="2"/>
      </w:pPr>
      <w:bookmarkStart w:id="230" w:name="_Toc500764369"/>
      <w:bookmarkStart w:id="231" w:name="_Toc526515388"/>
      <w:bookmarkStart w:id="232" w:name="_Toc40688977"/>
      <w:r w:rsidRPr="003C48B1">
        <w:t>Обработка исключений</w:t>
      </w:r>
      <w:bookmarkEnd w:id="230"/>
      <w:bookmarkEnd w:id="231"/>
      <w:bookmarkEnd w:id="232"/>
    </w:p>
    <w:p w14:paraId="70F1F058" w14:textId="77777777" w:rsidR="00686511" w:rsidRPr="003C48B1" w:rsidRDefault="00686511" w:rsidP="00686511">
      <w:pPr>
        <w:pStyle w:val="a5"/>
      </w:pPr>
      <w:r w:rsidRPr="003C48B1">
        <w:t xml:space="preserve">В процессе работы программы, могут возникать критические ошибки такие как: неисправность аппаратуры, неисправность МК, сбои в работе алгоритма программы, которые могут привести к опасным отказам. В каждом программном компоненте должен выполнятся анализ подобных ошибок и, в случае их обнаружения, должен выполнятся переход в </w:t>
      </w:r>
      <w:proofErr w:type="spellStart"/>
      <w:r w:rsidRPr="003C48B1">
        <w:t>ЗС</w:t>
      </w:r>
      <w:proofErr w:type="spellEnd"/>
      <w:r w:rsidRPr="003C48B1">
        <w:t xml:space="preserve"> при помощи группы макроопределений </w:t>
      </w:r>
      <w:proofErr w:type="spellStart"/>
      <w:r w:rsidRPr="003C48B1">
        <w:t>ASSERT</w:t>
      </w:r>
      <w:proofErr w:type="spellEnd"/>
      <w:r w:rsidRPr="003C48B1">
        <w:t xml:space="preserve"> из модулей </w:t>
      </w:r>
      <w:proofErr w:type="spellStart"/>
      <w:r w:rsidRPr="003C48B1">
        <w:t>asserts.h</w:t>
      </w:r>
      <w:proofErr w:type="spellEnd"/>
      <w:r w:rsidRPr="003C48B1">
        <w:t xml:space="preserve"> и </w:t>
      </w:r>
      <w:bookmarkStart w:id="233" w:name="_Hlk496268678"/>
      <w:proofErr w:type="spellStart"/>
      <w:r w:rsidRPr="003C48B1">
        <w:t>asserts_ex.h</w:t>
      </w:r>
      <w:bookmarkEnd w:id="233"/>
      <w:proofErr w:type="spellEnd"/>
      <w:r w:rsidRPr="003C48B1">
        <w:t>.</w:t>
      </w:r>
    </w:p>
    <w:p w14:paraId="0C9E41D4" w14:textId="77777777" w:rsidR="00686511" w:rsidRPr="003C48B1" w:rsidRDefault="00686511" w:rsidP="00686511">
      <w:pPr>
        <w:pStyle w:val="a5"/>
      </w:pPr>
      <w:r w:rsidRPr="003C48B1">
        <w:t xml:space="preserve">Макроопределения этой группы проверяют условие на истинность и, если условие оказалось ложью, вызывают функцию </w:t>
      </w:r>
      <w:proofErr w:type="spellStart"/>
      <w:r w:rsidRPr="003C48B1">
        <w:t>sysAssertException</w:t>
      </w:r>
      <w:proofErr w:type="spellEnd"/>
      <w:r w:rsidRPr="003C48B1">
        <w:t xml:space="preserve">, которая инициирует переход в </w:t>
      </w:r>
      <w:proofErr w:type="spellStart"/>
      <w:r w:rsidRPr="003C48B1">
        <w:t>ЗС</w:t>
      </w:r>
      <w:proofErr w:type="spellEnd"/>
      <w:r w:rsidRPr="003C48B1">
        <w:t xml:space="preserve">. Функция </w:t>
      </w:r>
      <w:proofErr w:type="spellStart"/>
      <w:r w:rsidRPr="003C48B1">
        <w:t>sysAssertException</w:t>
      </w:r>
      <w:proofErr w:type="spellEnd"/>
      <w:r w:rsidRPr="003C48B1">
        <w:t xml:space="preserve"> может работать в режиме отладки (см. </w:t>
      </w:r>
      <w:r w:rsidR="008F170C" w:rsidRPr="003C48B1">
        <w:fldChar w:fldCharType="begin"/>
      </w:r>
      <w:r w:rsidRPr="003C48B1">
        <w:instrText xml:space="preserve"> REF _Ref446494610 \r \h </w:instrText>
      </w:r>
      <w:r w:rsidR="008F170C" w:rsidRPr="003C48B1">
        <w:fldChar w:fldCharType="separate"/>
      </w:r>
      <w:r w:rsidR="00377779">
        <w:t>6.1.3</w:t>
      </w:r>
      <w:r w:rsidR="008F170C" w:rsidRPr="003C48B1">
        <w:fldChar w:fldCharType="end"/>
      </w:r>
      <w:r w:rsidRPr="003C48B1">
        <w:t>).</w:t>
      </w:r>
    </w:p>
    <w:p w14:paraId="2E501E2F" w14:textId="77777777" w:rsidR="00686511" w:rsidRPr="003C48B1" w:rsidRDefault="00686511" w:rsidP="00686511">
      <w:pPr>
        <w:pStyle w:val="a5"/>
      </w:pPr>
      <w:r w:rsidRPr="003C48B1">
        <w:t xml:space="preserve">Все исключения должны иметь свой уникальный идентификатор, который состоит из двух частей: идентификатора группы исключения и идентификатора исключения. Группа исключений определяет тип объекта, вызвавшего исключение, а идентификатор исключения определяет код исключения в группе. Группы и идентификаторы исключений определяются в файле </w:t>
      </w:r>
      <w:proofErr w:type="spellStart"/>
      <w:r w:rsidRPr="003C48B1">
        <w:t>ProtectionState_codes.h</w:t>
      </w:r>
      <w:proofErr w:type="spellEnd"/>
      <w:r w:rsidRPr="003C48B1">
        <w:t>.</w:t>
      </w:r>
    </w:p>
    <w:p w14:paraId="52A2C571" w14:textId="77777777" w:rsidR="00686511" w:rsidRPr="003C48B1" w:rsidRDefault="00686511" w:rsidP="00686511">
      <w:pPr>
        <w:pStyle w:val="a5"/>
      </w:pPr>
      <w:r w:rsidRPr="003C48B1">
        <w:t xml:space="preserve">Группа макроопределений </w:t>
      </w:r>
      <w:proofErr w:type="spellStart"/>
      <w:r w:rsidRPr="003C48B1">
        <w:t>ASSERT</w:t>
      </w:r>
      <w:proofErr w:type="spellEnd"/>
      <w:r w:rsidRPr="003C48B1">
        <w:t xml:space="preserve"> состоит из следующих макроопределений:</w:t>
      </w:r>
    </w:p>
    <w:p w14:paraId="497D6E1F"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ERROR_ID</w:t>
      </w:r>
      <w:proofErr w:type="spellEnd"/>
      <w:r w:rsidRPr="003C48B1">
        <w:rPr>
          <w:i w:val="0"/>
          <w:lang w:val="ru-RU"/>
        </w:rPr>
        <w:t>(</w:t>
      </w:r>
      <w:proofErr w:type="spellStart"/>
      <w:r w:rsidRPr="003C48B1">
        <w:rPr>
          <w:i w:val="0"/>
          <w:lang w:val="ru-RU"/>
        </w:rPr>
        <w:t>group</w:t>
      </w:r>
      <w:proofErr w:type="spellEnd"/>
      <w:r w:rsidRPr="003C48B1">
        <w:rPr>
          <w:i w:val="0"/>
          <w:lang w:val="ru-RU"/>
        </w:rPr>
        <w:t xml:space="preserve">_, </w:t>
      </w:r>
      <w:proofErr w:type="spellStart"/>
      <w:r w:rsidRPr="003C48B1">
        <w:rPr>
          <w:i w:val="0"/>
          <w:lang w:val="ru-RU"/>
        </w:rPr>
        <w:t>id</w:t>
      </w:r>
      <w:proofErr w:type="spellEnd"/>
      <w:r w:rsidRPr="003C48B1">
        <w:rPr>
          <w:i w:val="0"/>
          <w:lang w:val="ru-RU"/>
        </w:rPr>
        <w:t>_);</w:t>
      </w:r>
    </w:p>
    <w:p w14:paraId="6BF66E94"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ERROR</w:t>
      </w:r>
      <w:proofErr w:type="spellEnd"/>
      <w:r w:rsidRPr="003C48B1">
        <w:rPr>
          <w:i w:val="0"/>
          <w:lang w:val="ru-RU"/>
        </w:rPr>
        <w:t>();</w:t>
      </w:r>
    </w:p>
    <w:p w14:paraId="67FD235E"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ASSERT_ID</w:t>
      </w:r>
      <w:proofErr w:type="spellEnd"/>
      <w:r w:rsidRPr="00292FAA">
        <w:rPr>
          <w:i w:val="0"/>
        </w:rPr>
        <w:t>(group_, id_, test_);</w:t>
      </w:r>
    </w:p>
    <w:p w14:paraId="7542B3DF"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ASSERT</w:t>
      </w:r>
      <w:proofErr w:type="spellEnd"/>
      <w:r w:rsidRPr="003C48B1">
        <w:rPr>
          <w:i w:val="0"/>
          <w:lang w:val="ru-RU"/>
        </w:rPr>
        <w:t>(</w:t>
      </w:r>
      <w:proofErr w:type="spellStart"/>
      <w:r w:rsidRPr="003C48B1">
        <w:rPr>
          <w:i w:val="0"/>
          <w:lang w:val="ru-RU"/>
        </w:rPr>
        <w:t>test</w:t>
      </w:r>
      <w:proofErr w:type="spellEnd"/>
      <w:r w:rsidRPr="003C48B1">
        <w:rPr>
          <w:i w:val="0"/>
          <w:lang w:val="ru-RU"/>
        </w:rPr>
        <w:t>_);</w:t>
      </w:r>
    </w:p>
    <w:p w14:paraId="1AFB7357"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CASSERT_ID</w:t>
      </w:r>
      <w:proofErr w:type="spellEnd"/>
      <w:r w:rsidRPr="00292FAA">
        <w:rPr>
          <w:i w:val="0"/>
        </w:rPr>
        <w:t xml:space="preserve">(group_, id_, counter_, </w:t>
      </w:r>
      <w:proofErr w:type="spellStart"/>
      <w:r w:rsidRPr="00292FAA">
        <w:rPr>
          <w:i w:val="0"/>
        </w:rPr>
        <w:t>maxcount</w:t>
      </w:r>
      <w:proofErr w:type="spellEnd"/>
      <w:r w:rsidRPr="00292FAA">
        <w:rPr>
          <w:i w:val="0"/>
        </w:rPr>
        <w:t>_, test_);</w:t>
      </w:r>
    </w:p>
    <w:p w14:paraId="3B8497DD"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CASSERT</w:t>
      </w:r>
      <w:proofErr w:type="spellEnd"/>
      <w:r w:rsidRPr="003C48B1">
        <w:rPr>
          <w:i w:val="0"/>
          <w:lang w:val="ru-RU"/>
        </w:rPr>
        <w:t>(</w:t>
      </w:r>
      <w:proofErr w:type="spellStart"/>
      <w:r w:rsidRPr="003C48B1">
        <w:rPr>
          <w:i w:val="0"/>
          <w:lang w:val="ru-RU"/>
        </w:rPr>
        <w:t>counter</w:t>
      </w:r>
      <w:proofErr w:type="spellEnd"/>
      <w:r w:rsidRPr="003C48B1">
        <w:rPr>
          <w:i w:val="0"/>
          <w:lang w:val="ru-RU"/>
        </w:rPr>
        <w:t xml:space="preserve">_, </w:t>
      </w:r>
      <w:proofErr w:type="spellStart"/>
      <w:r w:rsidRPr="003C48B1">
        <w:rPr>
          <w:i w:val="0"/>
          <w:lang w:val="ru-RU"/>
        </w:rPr>
        <w:t>maxcount</w:t>
      </w:r>
      <w:proofErr w:type="spellEnd"/>
      <w:r w:rsidRPr="003C48B1">
        <w:rPr>
          <w:i w:val="0"/>
          <w:lang w:val="ru-RU"/>
        </w:rPr>
        <w:t xml:space="preserve">_, </w:t>
      </w:r>
      <w:proofErr w:type="spellStart"/>
      <w:r w:rsidRPr="003C48B1">
        <w:rPr>
          <w:i w:val="0"/>
          <w:lang w:val="ru-RU"/>
        </w:rPr>
        <w:t>test</w:t>
      </w:r>
      <w:proofErr w:type="spellEnd"/>
      <w:r w:rsidRPr="003C48B1">
        <w:rPr>
          <w:i w:val="0"/>
          <w:lang w:val="ru-RU"/>
        </w:rPr>
        <w:t>_);</w:t>
      </w:r>
    </w:p>
    <w:p w14:paraId="68C2C928"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ERROR_EX_ID</w:t>
      </w:r>
      <w:proofErr w:type="spellEnd"/>
      <w:r w:rsidRPr="00292FAA">
        <w:rPr>
          <w:i w:val="0"/>
        </w:rPr>
        <w:t xml:space="preserve">(group_, id_ , </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13ABF580"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lastRenderedPageBreak/>
        <w:t>ERROR_EX</w:t>
      </w:r>
      <w:proofErr w:type="spellEnd"/>
      <w:r w:rsidRPr="00292FAA">
        <w:rPr>
          <w:i w:val="0"/>
        </w:rPr>
        <w:t>(</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46F5ED8A"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ASSERT_EX_ID</w:t>
      </w:r>
      <w:proofErr w:type="spellEnd"/>
      <w:r w:rsidRPr="00292FAA">
        <w:rPr>
          <w:i w:val="0"/>
        </w:rPr>
        <w:t xml:space="preserve">(group_, id_, test_ , </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63A6B041"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ASSERT_EX</w:t>
      </w:r>
      <w:proofErr w:type="spellEnd"/>
      <w:r w:rsidRPr="00292FAA">
        <w:rPr>
          <w:i w:val="0"/>
        </w:rPr>
        <w:t xml:space="preserve">_(test_ , </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0CC4A7C0"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CASSERT_EX_ID</w:t>
      </w:r>
      <w:proofErr w:type="spellEnd"/>
      <w:r w:rsidRPr="00292FAA">
        <w:rPr>
          <w:i w:val="0"/>
        </w:rPr>
        <w:t xml:space="preserve">(group_, id_, counter_, </w:t>
      </w:r>
      <w:proofErr w:type="spellStart"/>
      <w:r w:rsidRPr="00292FAA">
        <w:rPr>
          <w:i w:val="0"/>
        </w:rPr>
        <w:t>maxcount</w:t>
      </w:r>
      <w:proofErr w:type="spellEnd"/>
      <w:r w:rsidRPr="00292FAA">
        <w:rPr>
          <w:i w:val="0"/>
        </w:rPr>
        <w:t xml:space="preserve">_, test_ , </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6F642712" w14:textId="77777777" w:rsidR="00686511" w:rsidRPr="00292FAA" w:rsidRDefault="00686511" w:rsidP="00686511">
      <w:pPr>
        <w:pStyle w:val="affffff2"/>
        <w:numPr>
          <w:ilvl w:val="0"/>
          <w:numId w:val="14"/>
        </w:numPr>
        <w:tabs>
          <w:tab w:val="clear" w:pos="1276"/>
          <w:tab w:val="left" w:pos="1134"/>
        </w:tabs>
        <w:ind w:left="0" w:firstLine="709"/>
        <w:rPr>
          <w:i w:val="0"/>
        </w:rPr>
      </w:pPr>
      <w:proofErr w:type="spellStart"/>
      <w:r w:rsidRPr="00292FAA">
        <w:rPr>
          <w:i w:val="0"/>
        </w:rPr>
        <w:t>CASSERT_EX</w:t>
      </w:r>
      <w:proofErr w:type="spellEnd"/>
      <w:proofErr w:type="gramStart"/>
      <w:r w:rsidRPr="00292FAA">
        <w:rPr>
          <w:i w:val="0"/>
        </w:rPr>
        <w:t>_(</w:t>
      </w:r>
      <w:proofErr w:type="gramEnd"/>
      <w:r w:rsidRPr="00292FAA">
        <w:rPr>
          <w:i w:val="0"/>
        </w:rPr>
        <w:t xml:space="preserve">counter_, </w:t>
      </w:r>
      <w:proofErr w:type="spellStart"/>
      <w:r w:rsidRPr="00292FAA">
        <w:rPr>
          <w:i w:val="0"/>
        </w:rPr>
        <w:t>maxcount</w:t>
      </w:r>
      <w:proofErr w:type="spellEnd"/>
      <w:r w:rsidRPr="00292FAA">
        <w:rPr>
          <w:i w:val="0"/>
        </w:rPr>
        <w:t xml:space="preserve">_, test_ , </w:t>
      </w:r>
      <w:proofErr w:type="spellStart"/>
      <w:r w:rsidRPr="00292FAA">
        <w:rPr>
          <w:i w:val="0"/>
        </w:rPr>
        <w:t>p1</w:t>
      </w:r>
      <w:proofErr w:type="spellEnd"/>
      <w:r w:rsidRPr="00292FAA">
        <w:rPr>
          <w:i w:val="0"/>
        </w:rPr>
        <w:t xml:space="preserve">_, </w:t>
      </w:r>
      <w:proofErr w:type="spellStart"/>
      <w:r w:rsidRPr="00292FAA">
        <w:rPr>
          <w:i w:val="0"/>
        </w:rPr>
        <w:t>p2</w:t>
      </w:r>
      <w:proofErr w:type="spellEnd"/>
      <w:r w:rsidRPr="00292FAA">
        <w:rPr>
          <w:i w:val="0"/>
        </w:rPr>
        <w:t xml:space="preserve">_, </w:t>
      </w:r>
      <w:proofErr w:type="spellStart"/>
      <w:r w:rsidRPr="00292FAA">
        <w:rPr>
          <w:i w:val="0"/>
        </w:rPr>
        <w:t>p3</w:t>
      </w:r>
      <w:proofErr w:type="spellEnd"/>
      <w:r w:rsidRPr="00292FAA">
        <w:rPr>
          <w:i w:val="0"/>
        </w:rPr>
        <w:t xml:space="preserve">_, </w:t>
      </w:r>
      <w:proofErr w:type="spellStart"/>
      <w:r w:rsidRPr="00292FAA">
        <w:rPr>
          <w:i w:val="0"/>
        </w:rPr>
        <w:t>p4</w:t>
      </w:r>
      <w:proofErr w:type="spellEnd"/>
      <w:r w:rsidRPr="00292FAA">
        <w:rPr>
          <w:i w:val="0"/>
        </w:rPr>
        <w:t>_).</w:t>
      </w:r>
    </w:p>
    <w:p w14:paraId="703BD1D3" w14:textId="77777777" w:rsidR="00686511" w:rsidRPr="003C48B1" w:rsidRDefault="00686511" w:rsidP="00686511">
      <w:pPr>
        <w:pStyle w:val="a5"/>
        <w:rPr>
          <w:b/>
        </w:rPr>
      </w:pPr>
      <w:r w:rsidRPr="003C48B1">
        <w:t>Параметры вызова этих макроопределений:</w:t>
      </w:r>
    </w:p>
    <w:p w14:paraId="41ED8842"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group</w:t>
      </w:r>
      <w:proofErr w:type="spellEnd"/>
      <w:r w:rsidRPr="003C48B1">
        <w:rPr>
          <w:i w:val="0"/>
          <w:lang w:val="ru-RU"/>
        </w:rPr>
        <w:t>_ ‒ группа исключения;</w:t>
      </w:r>
    </w:p>
    <w:p w14:paraId="50912883"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id</w:t>
      </w:r>
      <w:proofErr w:type="spellEnd"/>
      <w:r w:rsidRPr="003C48B1">
        <w:rPr>
          <w:i w:val="0"/>
          <w:lang w:val="ru-RU"/>
        </w:rPr>
        <w:t>_ ‒ идентификатор исключения;</w:t>
      </w:r>
    </w:p>
    <w:p w14:paraId="6BCC0FF1"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test</w:t>
      </w:r>
      <w:proofErr w:type="spellEnd"/>
      <w:r w:rsidRPr="003C48B1">
        <w:rPr>
          <w:i w:val="0"/>
          <w:lang w:val="ru-RU"/>
        </w:rPr>
        <w:t>_ ‒ проверяемое условие;</w:t>
      </w:r>
    </w:p>
    <w:p w14:paraId="0E8C6F0A"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counter</w:t>
      </w:r>
      <w:proofErr w:type="spellEnd"/>
      <w:r w:rsidRPr="003C48B1">
        <w:rPr>
          <w:i w:val="0"/>
          <w:lang w:val="ru-RU"/>
        </w:rPr>
        <w:t xml:space="preserve">_ ‒ счетчик для организации задержки перед переходом в </w:t>
      </w:r>
      <w:proofErr w:type="spellStart"/>
      <w:r w:rsidRPr="003C48B1">
        <w:rPr>
          <w:i w:val="0"/>
          <w:lang w:val="ru-RU"/>
        </w:rPr>
        <w:t>ЗС</w:t>
      </w:r>
      <w:proofErr w:type="spellEnd"/>
      <w:r w:rsidRPr="003C48B1">
        <w:rPr>
          <w:i w:val="0"/>
          <w:lang w:val="ru-RU"/>
        </w:rPr>
        <w:t>;</w:t>
      </w:r>
    </w:p>
    <w:p w14:paraId="3C8C880F" w14:textId="77777777" w:rsidR="00686511" w:rsidRPr="003C48B1" w:rsidRDefault="00686511" w:rsidP="00686511">
      <w:pPr>
        <w:pStyle w:val="affffff2"/>
        <w:numPr>
          <w:ilvl w:val="0"/>
          <w:numId w:val="14"/>
        </w:numPr>
        <w:tabs>
          <w:tab w:val="clear" w:pos="1276"/>
          <w:tab w:val="left" w:pos="1134"/>
        </w:tabs>
        <w:ind w:left="0" w:firstLine="709"/>
        <w:rPr>
          <w:i w:val="0"/>
          <w:lang w:val="ru-RU"/>
        </w:rPr>
      </w:pPr>
      <w:proofErr w:type="spellStart"/>
      <w:r w:rsidRPr="003C48B1">
        <w:rPr>
          <w:i w:val="0"/>
          <w:lang w:val="ru-RU"/>
        </w:rPr>
        <w:t>maxcount</w:t>
      </w:r>
      <w:proofErr w:type="spellEnd"/>
      <w:r w:rsidRPr="003C48B1">
        <w:rPr>
          <w:i w:val="0"/>
          <w:lang w:val="ru-RU"/>
        </w:rPr>
        <w:t>_ ‒ максимально допустимое значение счетчика задержки;</w:t>
      </w:r>
    </w:p>
    <w:p w14:paraId="764C6E7A" w14:textId="77777777" w:rsidR="00686511" w:rsidRPr="003C48B1" w:rsidRDefault="00686511" w:rsidP="00686511">
      <w:pPr>
        <w:pStyle w:val="affffff2"/>
        <w:numPr>
          <w:ilvl w:val="0"/>
          <w:numId w:val="14"/>
        </w:numPr>
        <w:tabs>
          <w:tab w:val="clear" w:pos="1276"/>
          <w:tab w:val="left" w:pos="1134"/>
        </w:tabs>
        <w:ind w:left="0" w:firstLine="709"/>
        <w:rPr>
          <w:b/>
          <w:i w:val="0"/>
          <w:lang w:val="ru-RU"/>
        </w:rPr>
      </w:pPr>
      <w:proofErr w:type="spellStart"/>
      <w:r w:rsidRPr="003C48B1">
        <w:rPr>
          <w:i w:val="0"/>
          <w:lang w:val="ru-RU"/>
        </w:rPr>
        <w:t>p</w:t>
      </w:r>
      <w:r w:rsidRPr="003C48B1">
        <w:rPr>
          <w:i w:val="0"/>
          <w:noProof/>
          <w:sz w:val="24"/>
          <w:szCs w:val="24"/>
          <w:lang w:val="ru-RU" w:eastAsia="ru-RU"/>
        </w:rPr>
        <w:t>1</w:t>
      </w:r>
      <w:proofErr w:type="spellEnd"/>
      <w:r w:rsidRPr="003C48B1">
        <w:rPr>
          <w:i w:val="0"/>
          <w:noProof/>
          <w:sz w:val="24"/>
          <w:szCs w:val="24"/>
          <w:lang w:val="ru-RU" w:eastAsia="ru-RU"/>
        </w:rPr>
        <w:t xml:space="preserve">_, </w:t>
      </w:r>
      <w:proofErr w:type="spellStart"/>
      <w:r w:rsidRPr="003C48B1">
        <w:rPr>
          <w:i w:val="0"/>
          <w:lang w:val="ru-RU"/>
        </w:rPr>
        <w:t>p</w:t>
      </w:r>
      <w:r w:rsidRPr="003C48B1">
        <w:rPr>
          <w:i w:val="0"/>
          <w:noProof/>
          <w:sz w:val="24"/>
          <w:szCs w:val="24"/>
          <w:lang w:val="ru-RU" w:eastAsia="ru-RU"/>
        </w:rPr>
        <w:t>2</w:t>
      </w:r>
      <w:proofErr w:type="spellEnd"/>
      <w:r w:rsidRPr="003C48B1">
        <w:rPr>
          <w:i w:val="0"/>
          <w:noProof/>
          <w:sz w:val="24"/>
          <w:szCs w:val="24"/>
          <w:lang w:val="ru-RU" w:eastAsia="ru-RU"/>
        </w:rPr>
        <w:t xml:space="preserve">_, </w:t>
      </w:r>
      <w:proofErr w:type="spellStart"/>
      <w:r w:rsidRPr="003C48B1">
        <w:rPr>
          <w:i w:val="0"/>
          <w:lang w:val="ru-RU"/>
        </w:rPr>
        <w:t>p</w:t>
      </w:r>
      <w:r w:rsidRPr="003C48B1">
        <w:rPr>
          <w:i w:val="0"/>
          <w:noProof/>
          <w:sz w:val="24"/>
          <w:szCs w:val="24"/>
          <w:lang w:val="ru-RU" w:eastAsia="ru-RU"/>
        </w:rPr>
        <w:t>3</w:t>
      </w:r>
      <w:proofErr w:type="spellEnd"/>
      <w:r w:rsidRPr="003C48B1">
        <w:rPr>
          <w:i w:val="0"/>
          <w:noProof/>
          <w:sz w:val="24"/>
          <w:szCs w:val="24"/>
          <w:lang w:val="ru-RU" w:eastAsia="ru-RU"/>
        </w:rPr>
        <w:t xml:space="preserve">_, </w:t>
      </w:r>
      <w:proofErr w:type="spellStart"/>
      <w:r w:rsidRPr="003C48B1">
        <w:rPr>
          <w:i w:val="0"/>
          <w:lang w:val="ru-RU"/>
        </w:rPr>
        <w:t>p</w:t>
      </w:r>
      <w:r w:rsidRPr="003C48B1">
        <w:rPr>
          <w:i w:val="0"/>
          <w:noProof/>
          <w:sz w:val="24"/>
          <w:szCs w:val="24"/>
          <w:lang w:val="ru-RU" w:eastAsia="ru-RU"/>
        </w:rPr>
        <w:t>4</w:t>
      </w:r>
      <w:proofErr w:type="spellEnd"/>
      <w:r w:rsidRPr="003C48B1">
        <w:rPr>
          <w:i w:val="0"/>
          <w:noProof/>
          <w:sz w:val="24"/>
          <w:szCs w:val="24"/>
          <w:lang w:val="ru-RU" w:eastAsia="ru-RU"/>
        </w:rPr>
        <w:t>_</w:t>
      </w:r>
      <w:r w:rsidRPr="003C48B1">
        <w:rPr>
          <w:i w:val="0"/>
          <w:lang w:val="ru-RU"/>
        </w:rPr>
        <w:t xml:space="preserve"> ‒ параметры отказа, тип </w:t>
      </w:r>
      <w:proofErr w:type="spellStart"/>
      <w:r w:rsidRPr="003C48B1">
        <w:rPr>
          <w:i w:val="0"/>
          <w:lang w:val="ru-RU"/>
        </w:rPr>
        <w:t>uint</w:t>
      </w:r>
      <w:r w:rsidRPr="003C48B1">
        <w:rPr>
          <w:i w:val="0"/>
          <w:noProof/>
          <w:sz w:val="24"/>
          <w:szCs w:val="24"/>
          <w:lang w:val="ru-RU" w:eastAsia="ru-RU"/>
        </w:rPr>
        <w:t>16_</w:t>
      </w:r>
      <w:r w:rsidRPr="003C48B1">
        <w:rPr>
          <w:i w:val="0"/>
          <w:lang w:val="ru-RU"/>
        </w:rPr>
        <w:t>t</w:t>
      </w:r>
      <w:proofErr w:type="spellEnd"/>
      <w:r w:rsidRPr="003C48B1">
        <w:rPr>
          <w:i w:val="0"/>
          <w:lang w:val="ru-RU"/>
        </w:rPr>
        <w:t>.</w:t>
      </w:r>
    </w:p>
    <w:p w14:paraId="6D374603" w14:textId="77777777" w:rsidR="00686511" w:rsidRPr="003C48B1" w:rsidRDefault="00686511" w:rsidP="00686511">
      <w:pPr>
        <w:pStyle w:val="a5"/>
      </w:pPr>
      <w:r w:rsidRPr="003C48B1">
        <w:t xml:space="preserve">Макроопределение </w:t>
      </w:r>
      <w:proofErr w:type="spellStart"/>
      <w:r w:rsidRPr="003C48B1">
        <w:t>ERROR_ID</w:t>
      </w:r>
      <w:proofErr w:type="spellEnd"/>
      <w:r w:rsidRPr="003C48B1">
        <w:t xml:space="preserve"> принимает идентификатор группы и исключения без условия и всегда приводит к вызову функции </w:t>
      </w:r>
      <w:proofErr w:type="spellStart"/>
      <w:r w:rsidRPr="003C48B1">
        <w:t>sysAssertException</w:t>
      </w:r>
      <w:proofErr w:type="spellEnd"/>
      <w:r w:rsidRPr="003C48B1">
        <w:t>. Каждое макроопределение имеет два «двойника»: обработка исключений в режиме отладки и обработка исключений со счетчиком.</w:t>
      </w:r>
    </w:p>
    <w:p w14:paraId="7C85DF7E" w14:textId="77777777" w:rsidR="00686511" w:rsidRPr="003C48B1" w:rsidRDefault="00686511" w:rsidP="00686511">
      <w:pPr>
        <w:pStyle w:val="a5"/>
      </w:pPr>
      <w:r w:rsidRPr="003C48B1">
        <w:t xml:space="preserve">Макроопределение </w:t>
      </w:r>
      <w:proofErr w:type="spellStart"/>
      <w:r w:rsidRPr="003C48B1">
        <w:t>ASSERT_ID</w:t>
      </w:r>
      <w:proofErr w:type="spellEnd"/>
      <w:r w:rsidRPr="003C48B1">
        <w:t xml:space="preserve"> в качестве параметров принимает идентификатор группы исключений, идентификатор исключения в группе и проверяемое условие. Если проверяемое условие не выполняется, вызывается функция </w:t>
      </w:r>
      <w:proofErr w:type="spellStart"/>
      <w:r w:rsidRPr="003C48B1">
        <w:t>sysAssertException</w:t>
      </w:r>
      <w:proofErr w:type="spellEnd"/>
      <w:r w:rsidRPr="003C48B1">
        <w:t>.</w:t>
      </w:r>
    </w:p>
    <w:p w14:paraId="36DBCF19" w14:textId="77777777" w:rsidR="00686511" w:rsidRPr="003C48B1" w:rsidRDefault="00686511" w:rsidP="00686511">
      <w:pPr>
        <w:pStyle w:val="a5"/>
      </w:pPr>
      <w:r w:rsidRPr="003C48B1">
        <w:t xml:space="preserve">Макроопределение </w:t>
      </w:r>
      <w:proofErr w:type="spellStart"/>
      <w:r w:rsidRPr="003C48B1">
        <w:t>CASSERT_ID</w:t>
      </w:r>
      <w:proofErr w:type="spellEnd"/>
      <w:r w:rsidRPr="003C48B1">
        <w:t xml:space="preserve"> в качестве параметров принимает идентификатор группы исключений, идентификатор исключения в группе, счетчик ошибок, допустимое количество ошибок и проверяемое условие. Если проверяемое условие не выполняется, тогда значение счетчика увеличивается на величину </w:t>
      </w:r>
      <w:proofErr w:type="spellStart"/>
      <w:r w:rsidRPr="003C48B1">
        <w:t>CASSERT_INC</w:t>
      </w:r>
      <w:proofErr w:type="spellEnd"/>
      <w:r w:rsidRPr="003C48B1">
        <w:t xml:space="preserve">. Если увеличенное значение счетчика превысило максимально допустимое количество ошибок, </w:t>
      </w:r>
      <w:r w:rsidRPr="003C48B1">
        <w:lastRenderedPageBreak/>
        <w:t xml:space="preserve">вызывается функция </w:t>
      </w:r>
      <w:proofErr w:type="spellStart"/>
      <w:r w:rsidRPr="003C48B1">
        <w:t>sysAssertException</w:t>
      </w:r>
      <w:proofErr w:type="spellEnd"/>
      <w:r w:rsidRPr="003C48B1">
        <w:t xml:space="preserve">. Если же проверяемое условие выполняется, значение счетчика уменьшается на величину </w:t>
      </w:r>
      <w:proofErr w:type="spellStart"/>
      <w:r w:rsidRPr="003C48B1">
        <w:t>CASSERT_DEC</w:t>
      </w:r>
      <w:proofErr w:type="spellEnd"/>
      <w:r w:rsidRPr="003C48B1">
        <w:t xml:space="preserve"> до нуля.</w:t>
      </w:r>
    </w:p>
    <w:p w14:paraId="29A4C255" w14:textId="77777777" w:rsidR="00686511" w:rsidRPr="003C48B1" w:rsidRDefault="00686511" w:rsidP="00686511">
      <w:pPr>
        <w:pStyle w:val="a5"/>
      </w:pPr>
      <w:r w:rsidRPr="003C48B1">
        <w:t>Макроопределения без окончания «_</w:t>
      </w:r>
      <w:proofErr w:type="spellStart"/>
      <w:r w:rsidRPr="003C48B1">
        <w:t>ID</w:t>
      </w:r>
      <w:proofErr w:type="spellEnd"/>
      <w:r w:rsidRPr="003C48B1">
        <w:t xml:space="preserve">» вызывают исключения со значениями группы и идентификатора исключения равным </w:t>
      </w:r>
      <w:proofErr w:type="spellStart"/>
      <w:r w:rsidRPr="003C48B1">
        <w:t>ASSERT_DEF_CODE</w:t>
      </w:r>
      <w:proofErr w:type="spellEnd"/>
      <w:r w:rsidRPr="003C48B1">
        <w:t>.</w:t>
      </w:r>
    </w:p>
    <w:p w14:paraId="30BFFEF6" w14:textId="77777777" w:rsidR="00686511" w:rsidRPr="003C48B1" w:rsidRDefault="00686511" w:rsidP="00686511">
      <w:pPr>
        <w:pStyle w:val="3"/>
      </w:pPr>
      <w:bookmarkStart w:id="234" w:name="_Toc500764370"/>
      <w:bookmarkStart w:id="235" w:name="_Toc526515389"/>
      <w:bookmarkStart w:id="236" w:name="_Toc40688978"/>
      <w:proofErr w:type="spellStart"/>
      <w:r w:rsidRPr="003C48B1">
        <w:t>Обработка</w:t>
      </w:r>
      <w:proofErr w:type="spellEnd"/>
      <w:r w:rsidRPr="003C48B1">
        <w:t xml:space="preserve"> </w:t>
      </w:r>
      <w:proofErr w:type="spellStart"/>
      <w:r w:rsidRPr="003C48B1">
        <w:t>отладочных</w:t>
      </w:r>
      <w:proofErr w:type="spellEnd"/>
      <w:r w:rsidRPr="003C48B1">
        <w:t xml:space="preserve"> </w:t>
      </w:r>
      <w:proofErr w:type="spellStart"/>
      <w:r w:rsidRPr="003C48B1">
        <w:t>исключений</w:t>
      </w:r>
      <w:bookmarkEnd w:id="234"/>
      <w:bookmarkEnd w:id="235"/>
      <w:bookmarkEnd w:id="236"/>
      <w:proofErr w:type="spellEnd"/>
    </w:p>
    <w:p w14:paraId="50A4F32A" w14:textId="77777777" w:rsidR="00686511" w:rsidRPr="003C48B1" w:rsidRDefault="00686511" w:rsidP="00686511">
      <w:pPr>
        <w:pStyle w:val="a5"/>
      </w:pPr>
      <w:r w:rsidRPr="003C48B1">
        <w:t>Каждое макроопределение (раздел </w:t>
      </w:r>
      <w:r w:rsidR="008F170C" w:rsidRPr="003C48B1">
        <w:fldChar w:fldCharType="begin"/>
      </w:r>
      <w:r w:rsidRPr="003C48B1">
        <w:instrText xml:space="preserve"> REF _Ref510526888 \r \h </w:instrText>
      </w:r>
      <w:r w:rsidR="008F170C" w:rsidRPr="003C48B1">
        <w:fldChar w:fldCharType="separate"/>
      </w:r>
      <w:r w:rsidR="00377779">
        <w:t>6</w:t>
      </w:r>
      <w:r w:rsidR="008F170C" w:rsidRPr="003C48B1">
        <w:fldChar w:fldCharType="end"/>
      </w:r>
      <w:r w:rsidRPr="003C48B1">
        <w:t>) имеет копию, название которой начинается с префикса «D»:</w:t>
      </w:r>
    </w:p>
    <w:p w14:paraId="63117D41" w14:textId="77777777" w:rsidR="00686511" w:rsidRPr="003C48B1" w:rsidRDefault="00686511" w:rsidP="00987F63">
      <w:pPr>
        <w:pStyle w:val="a1"/>
      </w:pPr>
      <w:proofErr w:type="spellStart"/>
      <w:r w:rsidRPr="003C48B1">
        <w:t>DERROR_ID</w:t>
      </w:r>
      <w:proofErr w:type="spellEnd"/>
      <w:r w:rsidRPr="003C48B1">
        <w:t>(</w:t>
      </w:r>
      <w:proofErr w:type="spellStart"/>
      <w:r w:rsidRPr="003C48B1">
        <w:t>group</w:t>
      </w:r>
      <w:proofErr w:type="spellEnd"/>
      <w:r w:rsidRPr="003C48B1">
        <w:t xml:space="preserve">_, </w:t>
      </w:r>
      <w:proofErr w:type="spellStart"/>
      <w:r w:rsidRPr="003C48B1">
        <w:t>id</w:t>
      </w:r>
      <w:proofErr w:type="spellEnd"/>
      <w:r w:rsidRPr="003C48B1">
        <w:t>_);</w:t>
      </w:r>
    </w:p>
    <w:p w14:paraId="30FF0F24" w14:textId="77777777" w:rsidR="00686511" w:rsidRPr="003C48B1" w:rsidRDefault="00686511" w:rsidP="00987F63">
      <w:pPr>
        <w:pStyle w:val="a1"/>
      </w:pPr>
      <w:proofErr w:type="spellStart"/>
      <w:r w:rsidRPr="003C48B1">
        <w:t>DERROR</w:t>
      </w:r>
      <w:proofErr w:type="spellEnd"/>
      <w:r w:rsidRPr="003C48B1">
        <w:t>();</w:t>
      </w:r>
    </w:p>
    <w:p w14:paraId="43F49A77" w14:textId="77777777" w:rsidR="00686511" w:rsidRPr="00292FAA" w:rsidRDefault="00686511" w:rsidP="00987F63">
      <w:pPr>
        <w:pStyle w:val="a1"/>
        <w:rPr>
          <w:lang w:val="en-US"/>
        </w:rPr>
      </w:pPr>
      <w:proofErr w:type="spellStart"/>
      <w:r w:rsidRPr="00292FAA">
        <w:rPr>
          <w:lang w:val="en-US"/>
        </w:rPr>
        <w:t>DASSERT_ID</w:t>
      </w:r>
      <w:proofErr w:type="spellEnd"/>
      <w:r w:rsidRPr="00292FAA">
        <w:rPr>
          <w:lang w:val="en-US"/>
        </w:rPr>
        <w:t>(group_, id_, test_);</w:t>
      </w:r>
    </w:p>
    <w:p w14:paraId="19D69E86" w14:textId="77777777" w:rsidR="00686511" w:rsidRPr="003C48B1" w:rsidRDefault="00686511" w:rsidP="00987F63">
      <w:pPr>
        <w:pStyle w:val="a1"/>
      </w:pPr>
      <w:proofErr w:type="spellStart"/>
      <w:r w:rsidRPr="003C48B1">
        <w:t>DASSERT</w:t>
      </w:r>
      <w:proofErr w:type="spellEnd"/>
      <w:r w:rsidRPr="003C48B1">
        <w:t>(</w:t>
      </w:r>
      <w:proofErr w:type="spellStart"/>
      <w:r w:rsidRPr="003C48B1">
        <w:t>test</w:t>
      </w:r>
      <w:proofErr w:type="spellEnd"/>
      <w:r w:rsidRPr="003C48B1">
        <w:t>_);</w:t>
      </w:r>
    </w:p>
    <w:p w14:paraId="598C459B" w14:textId="77777777" w:rsidR="00686511" w:rsidRPr="00292FAA" w:rsidRDefault="00686511" w:rsidP="00987F63">
      <w:pPr>
        <w:pStyle w:val="a1"/>
        <w:rPr>
          <w:lang w:val="en-US"/>
        </w:rPr>
      </w:pPr>
      <w:proofErr w:type="spellStart"/>
      <w:r w:rsidRPr="00292FAA">
        <w:rPr>
          <w:lang w:val="en-US"/>
        </w:rPr>
        <w:t>DCASSERT_ID</w:t>
      </w:r>
      <w:proofErr w:type="spellEnd"/>
      <w:r w:rsidRPr="00292FAA">
        <w:rPr>
          <w:lang w:val="en-US"/>
        </w:rPr>
        <w:t xml:space="preserve">(group_, id_, counter_, </w:t>
      </w:r>
      <w:proofErr w:type="spellStart"/>
      <w:r w:rsidRPr="00292FAA">
        <w:rPr>
          <w:lang w:val="en-US"/>
        </w:rPr>
        <w:t>maxcount</w:t>
      </w:r>
      <w:proofErr w:type="spellEnd"/>
      <w:r w:rsidRPr="00292FAA">
        <w:rPr>
          <w:lang w:val="en-US"/>
        </w:rPr>
        <w:t>_, test_);</w:t>
      </w:r>
    </w:p>
    <w:p w14:paraId="75573DB9" w14:textId="77777777" w:rsidR="00686511" w:rsidRPr="003C48B1" w:rsidRDefault="00686511" w:rsidP="00987F63">
      <w:pPr>
        <w:pStyle w:val="a1"/>
      </w:pPr>
      <w:proofErr w:type="spellStart"/>
      <w:r w:rsidRPr="003C48B1">
        <w:t>DCASSERT</w:t>
      </w:r>
      <w:proofErr w:type="spellEnd"/>
      <w:r w:rsidRPr="003C48B1">
        <w:t>(</w:t>
      </w:r>
      <w:proofErr w:type="spellStart"/>
      <w:r w:rsidRPr="003C48B1">
        <w:t>counter</w:t>
      </w:r>
      <w:proofErr w:type="spellEnd"/>
      <w:r w:rsidRPr="003C48B1">
        <w:t xml:space="preserve">_, </w:t>
      </w:r>
      <w:proofErr w:type="spellStart"/>
      <w:r w:rsidRPr="003C48B1">
        <w:t>maxcount</w:t>
      </w:r>
      <w:proofErr w:type="spellEnd"/>
      <w:r w:rsidRPr="003C48B1">
        <w:t xml:space="preserve">_, </w:t>
      </w:r>
      <w:proofErr w:type="spellStart"/>
      <w:r w:rsidRPr="003C48B1">
        <w:t>test</w:t>
      </w:r>
      <w:proofErr w:type="spellEnd"/>
      <w:r w:rsidRPr="003C48B1">
        <w:t>_);</w:t>
      </w:r>
    </w:p>
    <w:p w14:paraId="2EE7CA0F" w14:textId="77777777" w:rsidR="00686511" w:rsidRPr="00292FAA" w:rsidRDefault="00686511" w:rsidP="00987F63">
      <w:pPr>
        <w:pStyle w:val="a1"/>
        <w:rPr>
          <w:lang w:val="en-US"/>
        </w:rPr>
      </w:pPr>
      <w:proofErr w:type="spellStart"/>
      <w:r w:rsidRPr="00292FAA">
        <w:rPr>
          <w:lang w:val="en-US"/>
        </w:rPr>
        <w:t>DERROR_EX_ID</w:t>
      </w:r>
      <w:proofErr w:type="spellEnd"/>
      <w:r w:rsidRPr="00292FAA">
        <w:rPr>
          <w:lang w:val="en-US"/>
        </w:rPr>
        <w:t xml:space="preserve">(group_, id_ , </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0D3F7200" w14:textId="77777777" w:rsidR="00686511" w:rsidRPr="00292FAA" w:rsidRDefault="00686511" w:rsidP="00987F63">
      <w:pPr>
        <w:pStyle w:val="a1"/>
        <w:rPr>
          <w:lang w:val="en-US"/>
        </w:rPr>
      </w:pPr>
      <w:proofErr w:type="spellStart"/>
      <w:r w:rsidRPr="00292FAA">
        <w:rPr>
          <w:lang w:val="en-US"/>
        </w:rPr>
        <w:t>DERROR_EX</w:t>
      </w:r>
      <w:proofErr w:type="spellEnd"/>
      <w:r w:rsidRPr="00292FAA">
        <w:rPr>
          <w:lang w:val="en-US"/>
        </w:rPr>
        <w:t>(</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56052797" w14:textId="77777777" w:rsidR="00686511" w:rsidRPr="00292FAA" w:rsidRDefault="00686511" w:rsidP="00987F63">
      <w:pPr>
        <w:pStyle w:val="a1"/>
        <w:rPr>
          <w:lang w:val="en-US"/>
        </w:rPr>
      </w:pPr>
      <w:proofErr w:type="spellStart"/>
      <w:r w:rsidRPr="00292FAA">
        <w:rPr>
          <w:lang w:val="en-US"/>
        </w:rPr>
        <w:t>DASSERT_EX_ID</w:t>
      </w:r>
      <w:proofErr w:type="spellEnd"/>
      <w:r w:rsidRPr="00292FAA">
        <w:rPr>
          <w:lang w:val="en-US"/>
        </w:rPr>
        <w:t xml:space="preserve">(group_, id_, test_ , </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1ECCB189" w14:textId="77777777" w:rsidR="00686511" w:rsidRPr="00292FAA" w:rsidRDefault="00686511" w:rsidP="00987F63">
      <w:pPr>
        <w:pStyle w:val="a1"/>
        <w:rPr>
          <w:lang w:val="en-US"/>
        </w:rPr>
      </w:pPr>
      <w:proofErr w:type="spellStart"/>
      <w:r w:rsidRPr="00292FAA">
        <w:rPr>
          <w:lang w:val="en-US"/>
        </w:rPr>
        <w:t>DASSERT_EX</w:t>
      </w:r>
      <w:proofErr w:type="spellEnd"/>
      <w:r w:rsidRPr="00292FAA">
        <w:rPr>
          <w:lang w:val="en-US"/>
        </w:rPr>
        <w:t xml:space="preserve">_(test_ , </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2DC39AE7" w14:textId="77777777" w:rsidR="00686511" w:rsidRPr="00292FAA" w:rsidRDefault="00686511" w:rsidP="00987F63">
      <w:pPr>
        <w:pStyle w:val="a1"/>
        <w:rPr>
          <w:lang w:val="en-US"/>
        </w:rPr>
      </w:pPr>
      <w:proofErr w:type="spellStart"/>
      <w:r w:rsidRPr="00292FAA">
        <w:rPr>
          <w:lang w:val="en-US"/>
        </w:rPr>
        <w:t>DCASSERT_EX_ID</w:t>
      </w:r>
      <w:proofErr w:type="spellEnd"/>
      <w:r w:rsidRPr="00292FAA">
        <w:rPr>
          <w:lang w:val="en-US"/>
        </w:rPr>
        <w:t xml:space="preserve">(group_, id_, counter_, </w:t>
      </w:r>
      <w:proofErr w:type="spellStart"/>
      <w:r w:rsidRPr="00292FAA">
        <w:rPr>
          <w:lang w:val="en-US"/>
        </w:rPr>
        <w:t>maxcount</w:t>
      </w:r>
      <w:proofErr w:type="spellEnd"/>
      <w:r w:rsidRPr="00292FAA">
        <w:rPr>
          <w:lang w:val="en-US"/>
        </w:rPr>
        <w:t xml:space="preserve">_, test_ , </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441A6A5B" w14:textId="77777777" w:rsidR="00686511" w:rsidRPr="00292FAA" w:rsidRDefault="00686511" w:rsidP="00987F63">
      <w:pPr>
        <w:pStyle w:val="a1"/>
        <w:rPr>
          <w:lang w:val="en-US"/>
        </w:rPr>
      </w:pPr>
      <w:proofErr w:type="spellStart"/>
      <w:r w:rsidRPr="00292FAA">
        <w:rPr>
          <w:lang w:val="en-US"/>
        </w:rPr>
        <w:t>DCASSERT_EX</w:t>
      </w:r>
      <w:proofErr w:type="spellEnd"/>
      <w:proofErr w:type="gramStart"/>
      <w:r w:rsidRPr="00292FAA">
        <w:rPr>
          <w:lang w:val="en-US"/>
        </w:rPr>
        <w:t>_(</w:t>
      </w:r>
      <w:proofErr w:type="gramEnd"/>
      <w:r w:rsidRPr="00292FAA">
        <w:rPr>
          <w:lang w:val="en-US"/>
        </w:rPr>
        <w:t xml:space="preserve">counter_, </w:t>
      </w:r>
      <w:proofErr w:type="spellStart"/>
      <w:r w:rsidRPr="00292FAA">
        <w:rPr>
          <w:lang w:val="en-US"/>
        </w:rPr>
        <w:t>maxcount</w:t>
      </w:r>
      <w:proofErr w:type="spellEnd"/>
      <w:r w:rsidRPr="00292FAA">
        <w:rPr>
          <w:lang w:val="en-US"/>
        </w:rPr>
        <w:t xml:space="preserve">_, test_ , </w:t>
      </w:r>
      <w:proofErr w:type="spellStart"/>
      <w:r w:rsidRPr="00292FAA">
        <w:rPr>
          <w:lang w:val="en-US"/>
        </w:rPr>
        <w:t>p1</w:t>
      </w:r>
      <w:proofErr w:type="spellEnd"/>
      <w:r w:rsidRPr="00292FAA">
        <w:rPr>
          <w:lang w:val="en-US"/>
        </w:rPr>
        <w:t xml:space="preserve">_, </w:t>
      </w:r>
      <w:proofErr w:type="spellStart"/>
      <w:r w:rsidRPr="00292FAA">
        <w:rPr>
          <w:lang w:val="en-US"/>
        </w:rPr>
        <w:t>p2</w:t>
      </w:r>
      <w:proofErr w:type="spellEnd"/>
      <w:r w:rsidRPr="00292FAA">
        <w:rPr>
          <w:lang w:val="en-US"/>
        </w:rPr>
        <w:t xml:space="preserve">_, </w:t>
      </w:r>
      <w:proofErr w:type="spellStart"/>
      <w:r w:rsidRPr="00292FAA">
        <w:rPr>
          <w:lang w:val="en-US"/>
        </w:rPr>
        <w:t>p3</w:t>
      </w:r>
      <w:proofErr w:type="spellEnd"/>
      <w:r w:rsidRPr="00292FAA">
        <w:rPr>
          <w:lang w:val="en-US"/>
        </w:rPr>
        <w:t xml:space="preserve">_, </w:t>
      </w:r>
      <w:proofErr w:type="spellStart"/>
      <w:r w:rsidRPr="00292FAA">
        <w:rPr>
          <w:lang w:val="en-US"/>
        </w:rPr>
        <w:t>p4</w:t>
      </w:r>
      <w:proofErr w:type="spellEnd"/>
      <w:r w:rsidRPr="00292FAA">
        <w:rPr>
          <w:lang w:val="en-US"/>
        </w:rPr>
        <w:t>_).</w:t>
      </w:r>
    </w:p>
    <w:p w14:paraId="446F081D" w14:textId="77777777" w:rsidR="00686511" w:rsidRPr="003C48B1" w:rsidRDefault="00686511" w:rsidP="00686511">
      <w:pPr>
        <w:pStyle w:val="a5"/>
      </w:pPr>
      <w:r w:rsidRPr="003C48B1">
        <w:t xml:space="preserve">Такие макроопределения вызывают исключения только в режиме отладки, когда определена директива </w:t>
      </w:r>
      <w:proofErr w:type="spellStart"/>
      <w:r w:rsidRPr="003C48B1">
        <w:t>ENABLED_DEBUG_ASSERT</w:t>
      </w:r>
      <w:proofErr w:type="spellEnd"/>
      <w:r w:rsidRPr="003C48B1">
        <w:t>.</w:t>
      </w:r>
    </w:p>
    <w:p w14:paraId="72971F51" w14:textId="77777777" w:rsidR="00686511" w:rsidRPr="003C48B1" w:rsidRDefault="00686511" w:rsidP="00686511">
      <w:pPr>
        <w:pStyle w:val="3"/>
      </w:pPr>
      <w:bookmarkStart w:id="237" w:name="_Toc500764371"/>
      <w:bookmarkStart w:id="238" w:name="_Toc526515390"/>
      <w:bookmarkStart w:id="239" w:name="_Toc40688979"/>
      <w:proofErr w:type="spellStart"/>
      <w:r w:rsidRPr="003C48B1">
        <w:t>Отключение</w:t>
      </w:r>
      <w:proofErr w:type="spellEnd"/>
      <w:r w:rsidRPr="003C48B1">
        <w:t xml:space="preserve"> </w:t>
      </w:r>
      <w:proofErr w:type="spellStart"/>
      <w:r w:rsidRPr="003C48B1">
        <w:t>обработки</w:t>
      </w:r>
      <w:proofErr w:type="spellEnd"/>
      <w:r w:rsidRPr="003C48B1">
        <w:t xml:space="preserve"> </w:t>
      </w:r>
      <w:proofErr w:type="spellStart"/>
      <w:r w:rsidRPr="003C48B1">
        <w:t>исключений</w:t>
      </w:r>
      <w:bookmarkEnd w:id="237"/>
      <w:bookmarkEnd w:id="238"/>
      <w:bookmarkEnd w:id="239"/>
      <w:proofErr w:type="spellEnd"/>
    </w:p>
    <w:p w14:paraId="2A995E03" w14:textId="77777777" w:rsidR="00686511" w:rsidRPr="003C48B1" w:rsidRDefault="00686511" w:rsidP="00686511">
      <w:pPr>
        <w:pStyle w:val="a5"/>
      </w:pPr>
      <w:r w:rsidRPr="003C48B1">
        <w:t xml:space="preserve">Для того, чтобы отключить вызов исключений, необходимо определить директиву </w:t>
      </w:r>
      <w:proofErr w:type="spellStart"/>
      <w:r w:rsidRPr="003C48B1">
        <w:t>DISABLED_ASSERT</w:t>
      </w:r>
      <w:proofErr w:type="spellEnd"/>
      <w:r w:rsidRPr="003C48B1">
        <w:t>.</w:t>
      </w:r>
    </w:p>
    <w:p w14:paraId="58B86F08" w14:textId="77777777" w:rsidR="00686511" w:rsidRPr="003C48B1" w:rsidRDefault="00686511" w:rsidP="00686511">
      <w:pPr>
        <w:pStyle w:val="3"/>
      </w:pPr>
      <w:bookmarkStart w:id="240" w:name="_Ref446494610"/>
      <w:bookmarkStart w:id="241" w:name="_Toc500764372"/>
      <w:bookmarkStart w:id="242" w:name="_Toc526515391"/>
      <w:bookmarkStart w:id="243" w:name="_Toc40688980"/>
      <w:proofErr w:type="spellStart"/>
      <w:r w:rsidRPr="003C48B1">
        <w:lastRenderedPageBreak/>
        <w:t>Отладочный</w:t>
      </w:r>
      <w:proofErr w:type="spellEnd"/>
      <w:r w:rsidRPr="003C48B1">
        <w:t xml:space="preserve"> режим </w:t>
      </w:r>
      <w:proofErr w:type="spellStart"/>
      <w:r w:rsidRPr="003C48B1">
        <w:t>функции</w:t>
      </w:r>
      <w:proofErr w:type="spellEnd"/>
      <w:r w:rsidRPr="003C48B1">
        <w:t xml:space="preserve"> </w:t>
      </w:r>
      <w:proofErr w:type="spellStart"/>
      <w:r w:rsidRPr="003C48B1">
        <w:t>sysAssertException</w:t>
      </w:r>
      <w:bookmarkEnd w:id="240"/>
      <w:bookmarkEnd w:id="241"/>
      <w:bookmarkEnd w:id="242"/>
      <w:bookmarkEnd w:id="243"/>
      <w:proofErr w:type="spellEnd"/>
    </w:p>
    <w:p w14:paraId="36886CDC" w14:textId="77777777" w:rsidR="00686511" w:rsidRPr="003C48B1" w:rsidRDefault="00686511" w:rsidP="00686511">
      <w:pPr>
        <w:pStyle w:val="a5"/>
      </w:pPr>
      <w:r w:rsidRPr="003C48B1">
        <w:t xml:space="preserve">При определении директивы </w:t>
      </w:r>
      <w:proofErr w:type="spellStart"/>
      <w:r w:rsidRPr="003C48B1">
        <w:t>DEBUG_EXCEPTION</w:t>
      </w:r>
      <w:proofErr w:type="spellEnd"/>
      <w:r w:rsidRPr="003C48B1">
        <w:t xml:space="preserve"> включается отладочный режим работы функции </w:t>
      </w:r>
      <w:proofErr w:type="spellStart"/>
      <w:r w:rsidRPr="003C48B1">
        <w:t>sysAssertException</w:t>
      </w:r>
      <w:proofErr w:type="spellEnd"/>
      <w:r w:rsidRPr="003C48B1">
        <w:t>.</w:t>
      </w:r>
    </w:p>
    <w:p w14:paraId="2AC4FD6E" w14:textId="77777777" w:rsidR="00686511" w:rsidRPr="003C48B1" w:rsidRDefault="00686511" w:rsidP="00686511">
      <w:pPr>
        <w:pStyle w:val="a5"/>
      </w:pPr>
      <w:r w:rsidRPr="003C48B1">
        <w:t xml:space="preserve">В этом режиме функция не вызывает функцию перехода в </w:t>
      </w:r>
      <w:proofErr w:type="spellStart"/>
      <w:r w:rsidRPr="003C48B1">
        <w:t>ЗС</w:t>
      </w:r>
      <w:proofErr w:type="spellEnd"/>
      <w:r w:rsidRPr="003C48B1">
        <w:t xml:space="preserve">, а при помощи макроопределений из состава </w:t>
      </w:r>
      <w:proofErr w:type="spellStart"/>
      <w:r w:rsidRPr="003C48B1">
        <w:t>UNITY</w:t>
      </w:r>
      <w:proofErr w:type="spellEnd"/>
      <w:r w:rsidRPr="003C48B1">
        <w:t xml:space="preserve"> вызывает ошибку теста, с выводом информации о месте, где было вызвано исключение.</w:t>
      </w:r>
    </w:p>
    <w:p w14:paraId="623B1FB4" w14:textId="77777777" w:rsidR="00686511" w:rsidRDefault="00686511" w:rsidP="00686511">
      <w:pPr>
        <w:pStyle w:val="a5"/>
      </w:pPr>
      <w:r w:rsidRPr="003C48B1">
        <w:t xml:space="preserve">В отладочном режиме доступны две глобальные переменные </w:t>
      </w:r>
      <w:proofErr w:type="spellStart"/>
      <w:r w:rsidRPr="003C48B1">
        <w:t>exceptionExpectedErrorCode</w:t>
      </w:r>
      <w:proofErr w:type="spellEnd"/>
      <w:r w:rsidRPr="003C48B1">
        <w:t xml:space="preserve"> и </w:t>
      </w:r>
      <w:proofErr w:type="spellStart"/>
      <w:r w:rsidRPr="003C48B1">
        <w:t>exceptionErrorCodeIsExpected</w:t>
      </w:r>
      <w:proofErr w:type="spellEnd"/>
      <w:r w:rsidRPr="003C48B1">
        <w:t xml:space="preserve">. Эти переменные используются при построении тестов, успех которых заключается в вызове конкретного исключения. Для того, чтобы тест при вызове исключения не был забракован, необходимо переменной </w:t>
      </w:r>
      <w:proofErr w:type="spellStart"/>
      <w:r w:rsidRPr="003C48B1">
        <w:t>exceptionExpectedErrorCode</w:t>
      </w:r>
      <w:proofErr w:type="spellEnd"/>
      <w:r w:rsidRPr="003C48B1">
        <w:t xml:space="preserve"> присвоить значение ожидаемого исключения. Значение ожидаемого исключения формируется из номера группы исключений и идентификатора исключения при помощи макроопределения </w:t>
      </w:r>
      <w:proofErr w:type="spellStart"/>
      <w:r w:rsidRPr="003C48B1">
        <w:t>SET_CODE_ID</w:t>
      </w:r>
      <w:proofErr w:type="spellEnd"/>
      <w:r w:rsidRPr="003C48B1">
        <w:t>(</w:t>
      </w:r>
      <w:proofErr w:type="spellStart"/>
      <w:r w:rsidRPr="003C48B1">
        <w:t>group</w:t>
      </w:r>
      <w:proofErr w:type="spellEnd"/>
      <w:r w:rsidRPr="003C48B1">
        <w:t xml:space="preserve">_, </w:t>
      </w:r>
      <w:proofErr w:type="spellStart"/>
      <w:r w:rsidRPr="003C48B1">
        <w:t>id</w:t>
      </w:r>
      <w:proofErr w:type="spellEnd"/>
      <w:r w:rsidRPr="003C48B1">
        <w:t xml:space="preserve">_). Если произойдет вызов указанного исключения, функция </w:t>
      </w:r>
      <w:proofErr w:type="spellStart"/>
      <w:r w:rsidRPr="003C48B1">
        <w:t>sysAssertException</w:t>
      </w:r>
      <w:proofErr w:type="spellEnd"/>
      <w:r w:rsidRPr="003C48B1">
        <w:t xml:space="preserve"> не забракует тест, а установит глобальную переменную </w:t>
      </w:r>
      <w:proofErr w:type="spellStart"/>
      <w:r w:rsidRPr="003C48B1">
        <w:t>exceptionErrorCodeIsExpected</w:t>
      </w:r>
      <w:proofErr w:type="spellEnd"/>
      <w:r w:rsidRPr="003C48B1">
        <w:t xml:space="preserve"> в значение, отличное от нуля.</w:t>
      </w:r>
    </w:p>
    <w:sectPr w:rsidR="00686511" w:rsidSect="00686511">
      <w:pgSz w:w="11907" w:h="16840" w:code="9"/>
      <w:pgMar w:top="1134" w:right="851" w:bottom="1134" w:left="1701" w:header="567" w:footer="567"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Марина Викторовна Кислая" w:date="2018-09-05T10:08:00Z" w:initials="МВК">
    <w:p w14:paraId="2C1C8435" w14:textId="77777777" w:rsidR="00226FF9" w:rsidRDefault="00226FF9" w:rsidP="00DD36C7">
      <w:pPr>
        <w:pStyle w:val="aff8"/>
      </w:pPr>
      <w:r>
        <w:rPr>
          <w:rStyle w:val="affa"/>
        </w:rPr>
        <w:annotationRef/>
      </w:r>
      <w:r>
        <w:t>Добавить номер после заводских</w:t>
      </w:r>
    </w:p>
  </w:comment>
  <w:comment w:id="23" w:author="Дмитрий Панкратов" w:date="2020-03-16T16:41:00Z" w:initials="ДП">
    <w:p w14:paraId="5D089DE6" w14:textId="77777777" w:rsidR="00226FF9" w:rsidRDefault="00226FF9">
      <w:pPr>
        <w:pStyle w:val="aff8"/>
      </w:pPr>
      <w:r>
        <w:rPr>
          <w:rStyle w:val="affa"/>
        </w:rPr>
        <w:annotationRef/>
      </w:r>
      <w:r>
        <w:t xml:space="preserve">Проверить соответствие по </w:t>
      </w:r>
      <w:proofErr w:type="spellStart"/>
      <w:r>
        <w:t>ЕИУС</w:t>
      </w:r>
      <w:proofErr w:type="spellEnd"/>
    </w:p>
  </w:comment>
  <w:comment w:id="24" w:author="SadButTrue" w:date="2020-05-19T10:04:00Z" w:initials="Vl">
    <w:p w14:paraId="2E9E66AF" w14:textId="77777777" w:rsidR="00226FF9" w:rsidRDefault="00226FF9">
      <w:pPr>
        <w:pStyle w:val="aff8"/>
      </w:pPr>
      <w:r>
        <w:rPr>
          <w:rStyle w:val="affa"/>
        </w:rPr>
        <w:annotationRef/>
      </w:r>
      <w:r>
        <w:t xml:space="preserve">Нечего проверять. Децимального номера  у </w:t>
      </w:r>
      <w:proofErr w:type="spellStart"/>
      <w:r>
        <w:t>ТЗ</w:t>
      </w:r>
      <w:proofErr w:type="spellEnd"/>
      <w:r>
        <w:t xml:space="preserve"> на данный момент нет</w:t>
      </w:r>
    </w:p>
  </w:comment>
  <w:comment w:id="25" w:author="Агулов Михаил Александрович" w:date="2020-05-07T15:50:00Z" w:initials="АМА">
    <w:p w14:paraId="0DD61128" w14:textId="77777777" w:rsidR="00226FF9" w:rsidRDefault="00226FF9" w:rsidP="00AD51EF">
      <w:pPr>
        <w:pStyle w:val="aff8"/>
      </w:pPr>
      <w:r>
        <w:rPr>
          <w:rStyle w:val="affa"/>
        </w:rPr>
        <w:annotationRef/>
      </w:r>
      <w:r>
        <w:t xml:space="preserve">Нужно указать полное название и </w:t>
      </w:r>
      <w:proofErr w:type="spellStart"/>
      <w:r>
        <w:t>дециамальный</w:t>
      </w:r>
      <w:proofErr w:type="spellEnd"/>
      <w:r>
        <w:t xml:space="preserve"> номер документа, если мы на него ссылаемся.</w:t>
      </w:r>
    </w:p>
  </w:comment>
  <w:comment w:id="217" w:author="SadButTrue" w:date="2020-05-04T10:46:00Z" w:initials="Vl">
    <w:p w14:paraId="7F14C200" w14:textId="77777777" w:rsidR="00226FF9" w:rsidRDefault="00226FF9" w:rsidP="00686511">
      <w:pPr>
        <w:pStyle w:val="aff8"/>
      </w:pPr>
      <w:r>
        <w:rPr>
          <w:rStyle w:val="affa"/>
        </w:rPr>
        <w:annotationRef/>
      </w:r>
      <w:r>
        <w:t>Вписать корректное название документа протокола</w:t>
      </w:r>
    </w:p>
  </w:comment>
  <w:comment w:id="219" w:author="SadButTrue" w:date="2020-05-04T10:27:00Z" w:initials="Vl">
    <w:p w14:paraId="5A637A20" w14:textId="77777777" w:rsidR="00226FF9" w:rsidRDefault="00226FF9" w:rsidP="00686511">
      <w:pPr>
        <w:pStyle w:val="aff8"/>
      </w:pPr>
      <w:r>
        <w:rPr>
          <w:rStyle w:val="affa"/>
        </w:rPr>
        <w:annotationRef/>
      </w:r>
      <w:r>
        <w:t xml:space="preserve">Какой будет пункт для </w:t>
      </w:r>
      <w:proofErr w:type="spellStart"/>
      <w:r>
        <w:t>ОКПС</w:t>
      </w:r>
      <w:proofErr w:type="spellEnd"/>
      <w:r>
        <w:t>-Е-К – пока неизвестно</w:t>
      </w:r>
    </w:p>
  </w:comment>
  <w:comment w:id="222" w:author="SadButTrue" w:date="2020-05-04T16:05:00Z" w:initials="Vl">
    <w:p w14:paraId="35510ED8" w14:textId="77777777" w:rsidR="00226FF9" w:rsidRPr="005C2177" w:rsidRDefault="00226FF9" w:rsidP="00686511">
      <w:pPr>
        <w:pStyle w:val="aff8"/>
        <w:rPr>
          <w:lang w:val="uk-UA"/>
        </w:rPr>
      </w:pPr>
      <w:r>
        <w:rPr>
          <w:rStyle w:val="affa"/>
        </w:rPr>
        <w:annotationRef/>
      </w:r>
      <w:proofErr w:type="spellStart"/>
      <w:r>
        <w:rPr>
          <w:lang w:val="uk-UA"/>
        </w:rPr>
        <w:t>Пока</w:t>
      </w:r>
      <w:proofErr w:type="spellEnd"/>
      <w:r>
        <w:rPr>
          <w:lang w:val="uk-UA"/>
        </w:rPr>
        <w:t xml:space="preserve"> </w:t>
      </w:r>
      <w:proofErr w:type="spellStart"/>
      <w:r>
        <w:rPr>
          <w:lang w:val="uk-UA"/>
        </w:rPr>
        <w:t>неизвестно</w:t>
      </w:r>
      <w:proofErr w:type="spellEnd"/>
      <w:r>
        <w:rPr>
          <w:lang w:val="uk-UA"/>
        </w:rPr>
        <w:t xml:space="preserve">,  </w:t>
      </w:r>
      <w:proofErr w:type="spellStart"/>
      <w:r>
        <w:rPr>
          <w:lang w:val="uk-UA"/>
        </w:rPr>
        <w:t>какой</w:t>
      </w:r>
      <w:proofErr w:type="spellEnd"/>
      <w:r>
        <w:rPr>
          <w:lang w:val="uk-UA"/>
        </w:rPr>
        <w:t xml:space="preserve"> </w:t>
      </w:r>
      <w:proofErr w:type="spellStart"/>
      <w:r>
        <w:rPr>
          <w:lang w:val="uk-UA"/>
        </w:rPr>
        <w:t>это</w:t>
      </w:r>
      <w:proofErr w:type="spellEnd"/>
      <w:r>
        <w:rPr>
          <w:lang w:val="uk-UA"/>
        </w:rPr>
        <w:t xml:space="preserve"> пункт </w:t>
      </w:r>
      <w:proofErr w:type="spellStart"/>
      <w:r>
        <w:rPr>
          <w:lang w:val="uk-UA"/>
        </w:rPr>
        <w:t>будет</w:t>
      </w:r>
      <w:proofErr w:type="spellEnd"/>
      <w:r>
        <w:rPr>
          <w:lang w:val="uk-UA"/>
        </w:rPr>
        <w:t xml:space="preserve"> в </w:t>
      </w:r>
      <w:proofErr w:type="spellStart"/>
      <w:r>
        <w:rPr>
          <w:lang w:val="uk-UA"/>
        </w:rPr>
        <w:t>ОКПС</w:t>
      </w:r>
      <w:proofErr w:type="spellEnd"/>
      <w:r>
        <w:rPr>
          <w:lang w:val="uk-UA"/>
        </w:rPr>
        <w:t>-Е-К</w:t>
      </w:r>
    </w:p>
  </w:comment>
  <w:comment w:id="229" w:author="Марина Викторовна Кислая" w:date="2018-06-15T10:37:00Z" w:initials="МВК">
    <w:p w14:paraId="01B3398F" w14:textId="77777777" w:rsidR="00226FF9" w:rsidRDefault="00226FF9" w:rsidP="00686511">
      <w:pPr>
        <w:pStyle w:val="aff8"/>
      </w:pPr>
      <w:r>
        <w:rPr>
          <w:rStyle w:val="affa"/>
        </w:rPr>
        <w:annotationRef/>
      </w:r>
      <w:r>
        <w:t>Проверить после обновления кода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1C8435" w15:done="0"/>
  <w15:commentEx w15:paraId="5D089DE6" w15:done="0"/>
  <w15:commentEx w15:paraId="2E9E66AF" w15:done="0"/>
  <w15:commentEx w15:paraId="0DD61128" w15:done="0"/>
  <w15:commentEx w15:paraId="7F14C200" w15:done="0"/>
  <w15:commentEx w15:paraId="5A637A20" w15:done="0"/>
  <w15:commentEx w15:paraId="35510ED8" w15:done="0"/>
  <w15:commentEx w15:paraId="01B339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1C8435" w16cid:durableId="227791A1"/>
  <w16cid:commentId w16cid:paraId="5D089DE6" w16cid:durableId="227791A2"/>
  <w16cid:commentId w16cid:paraId="2E9E66AF" w16cid:durableId="227791A3"/>
  <w16cid:commentId w16cid:paraId="0DD61128" w16cid:durableId="227791A4"/>
  <w16cid:commentId w16cid:paraId="7F14C200" w16cid:durableId="227791FC"/>
  <w16cid:commentId w16cid:paraId="5A637A20" w16cid:durableId="227791FD"/>
  <w16cid:commentId w16cid:paraId="35510ED8" w16cid:durableId="227791FE"/>
  <w16cid:commentId w16cid:paraId="01B3398F" w16cid:durableId="22779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97FE6" w14:textId="77777777" w:rsidR="00D867A8" w:rsidRDefault="00D867A8">
      <w:r>
        <w:separator/>
      </w:r>
    </w:p>
  </w:endnote>
  <w:endnote w:type="continuationSeparator" w:id="0">
    <w:p w14:paraId="6A67AA77" w14:textId="77777777" w:rsidR="00D867A8" w:rsidRDefault="00D8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CYR">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20000287" w:usb1="00000000" w:usb2="00000000" w:usb3="00000000" w:csb0="0000019F" w:csb1="00000000"/>
  </w:font>
  <w:font w:name="WOL_SL">
    <w:altName w:val="Cambria"/>
    <w:charset w:val="CC"/>
    <w:family w:val="roman"/>
    <w:pitch w:val="variable"/>
  </w:font>
  <w:font w:name="MS Mincho">
    <w:altName w:val="ＭＳ 明朝"/>
    <w:panose1 w:val="02020609040205080304"/>
    <w:charset w:val="80"/>
    <w:family w:val="modern"/>
    <w:pitch w:val="fixed"/>
    <w:sig w:usb0="E00002FF" w:usb1="6AC7FDFB" w:usb2="00000012" w:usb3="00000000" w:csb0="0002009F" w:csb1="00000000"/>
  </w:font>
  <w:font w:name="Liberation Serif">
    <w:altName w:val="Times New Roman"/>
    <w:panose1 w:val="02020603050405020304"/>
    <w:charset w:val="CC"/>
    <w:family w:val="roman"/>
    <w:pitch w:val="variable"/>
    <w:sig w:usb0="20000887" w:usb1="00000000" w:usb2="00000000" w:usb3="00000000" w:csb0="000001BB"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47" w:type="dxa"/>
      <w:tblInd w:w="-743" w:type="dxa"/>
      <w:tblLayout w:type="fixed"/>
      <w:tblLook w:val="04A0" w:firstRow="1" w:lastRow="0" w:firstColumn="1" w:lastColumn="0" w:noHBand="0" w:noVBand="1"/>
    </w:tblPr>
    <w:tblGrid>
      <w:gridCol w:w="1736"/>
      <w:gridCol w:w="7371"/>
      <w:gridCol w:w="1440"/>
    </w:tblGrid>
    <w:tr w:rsidR="00226FF9" w:rsidRPr="00B93D95" w14:paraId="4724D84F" w14:textId="77777777" w:rsidTr="003405B6">
      <w:tc>
        <w:tcPr>
          <w:tcW w:w="1736" w:type="dxa"/>
          <w:shd w:val="clear" w:color="auto" w:fill="auto"/>
          <w:vAlign w:val="center"/>
        </w:tcPr>
        <w:p w14:paraId="595A6141" w14:textId="77777777" w:rsidR="00226FF9" w:rsidRPr="00B93D95" w:rsidRDefault="00226FF9" w:rsidP="003405B6">
          <w:pPr>
            <w:widowControl w:val="0"/>
            <w:shd w:val="clear" w:color="auto" w:fill="FFFFFF"/>
            <w:jc w:val="both"/>
            <w:rPr>
              <w:color w:val="7F7F7F"/>
              <w:sz w:val="24"/>
              <w:szCs w:val="24"/>
            </w:rPr>
          </w:pPr>
          <w:r w:rsidRPr="00B93D95">
            <w:rPr>
              <w:color w:val="7F7F7F"/>
              <w:sz w:val="24"/>
              <w:szCs w:val="24"/>
            </w:rPr>
            <w:t>Номер докум.</w:t>
          </w:r>
        </w:p>
      </w:tc>
      <w:tc>
        <w:tcPr>
          <w:tcW w:w="7371" w:type="dxa"/>
          <w:shd w:val="clear" w:color="auto" w:fill="auto"/>
        </w:tcPr>
        <w:p w14:paraId="7B51ECE0" w14:textId="77777777" w:rsidR="00226FF9" w:rsidRPr="00B93D95" w:rsidRDefault="00226FF9" w:rsidP="003405B6">
          <w:pPr>
            <w:widowControl w:val="0"/>
            <w:shd w:val="clear" w:color="auto" w:fill="FFFFFF"/>
            <w:jc w:val="both"/>
            <w:rPr>
              <w:color w:val="7F7F7F"/>
              <w:sz w:val="24"/>
              <w:szCs w:val="24"/>
            </w:rPr>
          </w:pPr>
          <w:r>
            <w:rPr>
              <w:color w:val="7F7F7F"/>
              <w:sz w:val="24"/>
              <w:szCs w:val="24"/>
            </w:rPr>
            <w:fldChar w:fldCharType="begin"/>
          </w:r>
          <w:r>
            <w:rPr>
              <w:color w:val="7F7F7F"/>
              <w:sz w:val="24"/>
              <w:szCs w:val="24"/>
            </w:rPr>
            <w:instrText xml:space="preserve"> INFO  Comments "ЕИУС.хххххх.ххх 01 91 01 01"  \* MERGEFORMAT </w:instrText>
          </w:r>
          <w:r>
            <w:rPr>
              <w:color w:val="7F7F7F"/>
              <w:sz w:val="24"/>
              <w:szCs w:val="24"/>
            </w:rPr>
            <w:fldChar w:fldCharType="separate"/>
          </w:r>
          <w:proofErr w:type="spellStart"/>
          <w:proofErr w:type="gramStart"/>
          <w:r>
            <w:rPr>
              <w:color w:val="7F7F7F"/>
              <w:sz w:val="24"/>
              <w:szCs w:val="24"/>
            </w:rPr>
            <w:t>ЕИУС.хххххх.ххх</w:t>
          </w:r>
          <w:proofErr w:type="spellEnd"/>
          <w:proofErr w:type="gramEnd"/>
          <w:r>
            <w:rPr>
              <w:color w:val="7F7F7F"/>
              <w:sz w:val="24"/>
              <w:szCs w:val="24"/>
            </w:rPr>
            <w:t xml:space="preserve"> 01 91 01 01</w:t>
          </w:r>
          <w:r>
            <w:rPr>
              <w:color w:val="7F7F7F"/>
              <w:sz w:val="24"/>
              <w:szCs w:val="24"/>
            </w:rPr>
            <w:fldChar w:fldCharType="end"/>
          </w:r>
        </w:p>
      </w:tc>
      <w:tc>
        <w:tcPr>
          <w:tcW w:w="1440" w:type="dxa"/>
          <w:shd w:val="clear" w:color="auto" w:fill="auto"/>
        </w:tcPr>
        <w:p w14:paraId="10F94DA8" w14:textId="77777777" w:rsidR="00226FF9" w:rsidRPr="00B93D95" w:rsidRDefault="00226FF9" w:rsidP="003405B6">
          <w:pPr>
            <w:widowControl w:val="0"/>
            <w:shd w:val="clear" w:color="auto" w:fill="FFFFFF"/>
            <w:jc w:val="right"/>
            <w:rPr>
              <w:color w:val="7F7F7F"/>
              <w:sz w:val="24"/>
              <w:szCs w:val="24"/>
            </w:rPr>
          </w:pPr>
          <w:r w:rsidRPr="00B93D95">
            <w:rPr>
              <w:color w:val="7F7F7F"/>
              <w:sz w:val="24"/>
              <w:szCs w:val="24"/>
            </w:rPr>
            <w:t>Версия 1</w:t>
          </w:r>
        </w:p>
      </w:tc>
    </w:tr>
    <w:tr w:rsidR="00226FF9" w:rsidRPr="00B93D95" w14:paraId="402299CC" w14:textId="77777777" w:rsidTr="003405B6">
      <w:trPr>
        <w:trHeight w:val="298"/>
      </w:trPr>
      <w:tc>
        <w:tcPr>
          <w:tcW w:w="1736" w:type="dxa"/>
          <w:shd w:val="clear" w:color="auto" w:fill="auto"/>
        </w:tcPr>
        <w:p w14:paraId="6B8B23F7" w14:textId="77777777" w:rsidR="00226FF9" w:rsidRPr="00B93D95" w:rsidRDefault="00226FF9" w:rsidP="003405B6">
          <w:pPr>
            <w:widowControl w:val="0"/>
            <w:shd w:val="clear" w:color="auto" w:fill="FFFFFF"/>
            <w:jc w:val="both"/>
            <w:rPr>
              <w:color w:val="7F7F7F"/>
              <w:sz w:val="24"/>
              <w:szCs w:val="24"/>
            </w:rPr>
          </w:pPr>
          <w:r w:rsidRPr="00B93D95">
            <w:rPr>
              <w:color w:val="7F7F7F"/>
              <w:sz w:val="24"/>
              <w:szCs w:val="24"/>
            </w:rPr>
            <w:t>Файл:</w:t>
          </w:r>
        </w:p>
      </w:tc>
      <w:tc>
        <w:tcPr>
          <w:tcW w:w="7371" w:type="dxa"/>
          <w:shd w:val="clear" w:color="auto" w:fill="auto"/>
        </w:tcPr>
        <w:p w14:paraId="53EFAFB1" w14:textId="77777777" w:rsidR="00226FF9" w:rsidRPr="00B93D95" w:rsidRDefault="00226FF9" w:rsidP="003405B6">
          <w:pPr>
            <w:widowControl w:val="0"/>
            <w:shd w:val="clear" w:color="auto" w:fill="FFFFFF"/>
            <w:rPr>
              <w:color w:val="7F7F7F"/>
              <w:sz w:val="24"/>
              <w:szCs w:val="24"/>
            </w:rPr>
          </w:pPr>
          <w:r w:rsidRPr="00B93D95">
            <w:rPr>
              <w:color w:val="7F7F7F"/>
              <w:sz w:val="24"/>
              <w:szCs w:val="24"/>
            </w:rPr>
            <w:fldChar w:fldCharType="begin"/>
          </w:r>
          <w:r w:rsidRPr="00B93D95">
            <w:rPr>
              <w:color w:val="7F7F7F"/>
              <w:sz w:val="24"/>
              <w:szCs w:val="24"/>
            </w:rPr>
            <w:instrText xml:space="preserve"> </w:instrText>
          </w:r>
          <w:r w:rsidRPr="00B93D95">
            <w:rPr>
              <w:color w:val="7F7F7F"/>
              <w:sz w:val="24"/>
              <w:szCs w:val="24"/>
              <w:lang w:val="en-US"/>
            </w:rPr>
            <w:instrText>INFO</w:instrText>
          </w:r>
          <w:r w:rsidRPr="00B93D95">
            <w:rPr>
              <w:color w:val="7F7F7F"/>
              <w:sz w:val="24"/>
              <w:szCs w:val="24"/>
            </w:rPr>
            <w:instrText xml:space="preserve">  </w:instrText>
          </w:r>
          <w:r w:rsidRPr="00B93D95">
            <w:rPr>
              <w:color w:val="7F7F7F"/>
              <w:sz w:val="24"/>
              <w:szCs w:val="24"/>
              <w:lang w:val="en-US"/>
            </w:rPr>
            <w:instrText>FileName</w:instrText>
          </w:r>
          <w:r w:rsidRPr="00B93D95">
            <w:rPr>
              <w:color w:val="7F7F7F"/>
              <w:sz w:val="24"/>
              <w:szCs w:val="24"/>
            </w:rPr>
            <w:instrText xml:space="preserve">  \* </w:instrText>
          </w:r>
          <w:r w:rsidRPr="00B93D95">
            <w:rPr>
              <w:color w:val="7F7F7F"/>
              <w:sz w:val="24"/>
              <w:szCs w:val="24"/>
              <w:lang w:val="en-US"/>
            </w:rPr>
            <w:instrText>MERGEFORMAT</w:instrText>
          </w:r>
          <w:r w:rsidRPr="00B93D95">
            <w:rPr>
              <w:color w:val="7F7F7F"/>
              <w:sz w:val="24"/>
              <w:szCs w:val="24"/>
            </w:rPr>
            <w:instrText xml:space="preserve"> </w:instrText>
          </w:r>
          <w:r w:rsidRPr="00B93D95">
            <w:rPr>
              <w:color w:val="7F7F7F"/>
              <w:sz w:val="24"/>
              <w:szCs w:val="24"/>
            </w:rPr>
            <w:fldChar w:fldCharType="separate"/>
          </w:r>
          <w:proofErr w:type="spellStart"/>
          <w:proofErr w:type="gramStart"/>
          <w:r w:rsidRPr="00377779">
            <w:rPr>
              <w:color w:val="7F7F7F"/>
              <w:sz w:val="24"/>
              <w:szCs w:val="24"/>
            </w:rPr>
            <w:t>ЕИУС.хххххх.ххх</w:t>
          </w:r>
          <w:proofErr w:type="spellEnd"/>
          <w:proofErr w:type="gramEnd"/>
          <w:r w:rsidRPr="00377779">
            <w:rPr>
              <w:color w:val="7F7F7F"/>
              <w:sz w:val="24"/>
              <w:szCs w:val="24"/>
            </w:rPr>
            <w:t xml:space="preserve"> 01 91 01 01 Архитектура ПО </w:t>
          </w:r>
          <w:proofErr w:type="spellStart"/>
          <w:r w:rsidRPr="00377779">
            <w:rPr>
              <w:color w:val="7F7F7F"/>
              <w:sz w:val="24"/>
              <w:szCs w:val="24"/>
            </w:rPr>
            <w:t>ОКПС</w:t>
          </w:r>
          <w:proofErr w:type="spellEnd"/>
          <w:r w:rsidRPr="00377779">
            <w:rPr>
              <w:color w:val="7F7F7F"/>
              <w:sz w:val="24"/>
              <w:szCs w:val="24"/>
            </w:rPr>
            <w:t xml:space="preserve">-Е-К </w:t>
          </w:r>
          <w:r>
            <w:rPr>
              <w:color w:val="7F7F7F"/>
              <w:sz w:val="24"/>
              <w:szCs w:val="24"/>
              <w:lang w:val="en-US"/>
            </w:rPr>
            <w:t>v</w:t>
          </w:r>
          <w:r w:rsidRPr="00377779">
            <w:rPr>
              <w:color w:val="7F7F7F"/>
              <w:sz w:val="24"/>
              <w:szCs w:val="24"/>
            </w:rPr>
            <w:t>.1.1</w:t>
          </w:r>
          <w:r w:rsidRPr="00B93D95">
            <w:rPr>
              <w:color w:val="7F7F7F"/>
              <w:sz w:val="24"/>
              <w:szCs w:val="24"/>
            </w:rPr>
            <w:fldChar w:fldCharType="end"/>
          </w:r>
          <w:r w:rsidRPr="00B93D95">
            <w:rPr>
              <w:color w:val="7F7F7F"/>
              <w:sz w:val="24"/>
              <w:szCs w:val="24"/>
            </w:rPr>
            <w:t>.</w:t>
          </w:r>
          <w:r w:rsidRPr="00B93D95">
            <w:rPr>
              <w:color w:val="7F7F7F"/>
              <w:sz w:val="24"/>
              <w:szCs w:val="24"/>
              <w:lang w:val="en-US"/>
            </w:rPr>
            <w:t>pdf</w:t>
          </w:r>
        </w:p>
      </w:tc>
      <w:tc>
        <w:tcPr>
          <w:tcW w:w="1440" w:type="dxa"/>
          <w:shd w:val="clear" w:color="auto" w:fill="auto"/>
        </w:tcPr>
        <w:p w14:paraId="2D3407F9" w14:textId="77777777" w:rsidR="00226FF9" w:rsidRPr="00B93D95" w:rsidRDefault="00226FF9" w:rsidP="003405B6">
          <w:pPr>
            <w:widowControl w:val="0"/>
            <w:shd w:val="clear" w:color="auto" w:fill="FFFFFF"/>
            <w:jc w:val="right"/>
            <w:rPr>
              <w:color w:val="7F7F7F"/>
              <w:sz w:val="24"/>
              <w:szCs w:val="24"/>
            </w:rPr>
          </w:pPr>
          <w:proofErr w:type="spellStart"/>
          <w:r w:rsidRPr="00B93D95">
            <w:rPr>
              <w:color w:val="7F7F7F"/>
              <w:sz w:val="24"/>
              <w:szCs w:val="24"/>
            </w:rPr>
            <w:t>Стр.</w:t>
          </w:r>
          <w:r w:rsidRPr="00B93D95">
            <w:rPr>
              <w:color w:val="7F7F7F"/>
              <w:sz w:val="24"/>
              <w:szCs w:val="24"/>
            </w:rPr>
            <w:fldChar w:fldCharType="begin"/>
          </w:r>
          <w:r w:rsidRPr="00B93D95">
            <w:rPr>
              <w:color w:val="7F7F7F"/>
              <w:sz w:val="24"/>
              <w:szCs w:val="24"/>
            </w:rPr>
            <w:instrText>PAGE   \* MERGEFORMAT</w:instrText>
          </w:r>
          <w:r w:rsidRPr="00B93D95">
            <w:rPr>
              <w:color w:val="7F7F7F"/>
              <w:sz w:val="24"/>
              <w:szCs w:val="24"/>
            </w:rPr>
            <w:fldChar w:fldCharType="separate"/>
          </w:r>
          <w:r>
            <w:rPr>
              <w:noProof/>
              <w:color w:val="7F7F7F"/>
              <w:sz w:val="24"/>
              <w:szCs w:val="24"/>
            </w:rPr>
            <w:t>38</w:t>
          </w:r>
          <w:proofErr w:type="spellEnd"/>
          <w:r w:rsidRPr="00B93D95">
            <w:rPr>
              <w:color w:val="7F7F7F"/>
              <w:sz w:val="24"/>
              <w:szCs w:val="24"/>
            </w:rPr>
            <w:fldChar w:fldCharType="end"/>
          </w:r>
          <w:r w:rsidRPr="00B93D95">
            <w:rPr>
              <w:color w:val="7F7F7F"/>
              <w:sz w:val="24"/>
              <w:szCs w:val="24"/>
            </w:rPr>
            <w:t xml:space="preserve"> из </w:t>
          </w:r>
          <w:fldSimple w:instr=" NUMPAGES   \* MERGEFORMAT ">
            <w:r w:rsidRPr="00B4050D">
              <w:rPr>
                <w:rFonts w:eastAsia="MS Mincho"/>
                <w:noProof/>
                <w:color w:val="7F7F7F"/>
                <w:sz w:val="24"/>
                <w:szCs w:val="24"/>
              </w:rPr>
              <w:t>99</w:t>
            </w:r>
          </w:fldSimple>
        </w:p>
      </w:tc>
    </w:tr>
  </w:tbl>
  <w:sdt>
    <w:sdtPr>
      <w:id w:val="10656559"/>
      <w:docPartObj>
        <w:docPartGallery w:val="Page Numbers (Bottom of Page)"/>
        <w:docPartUnique/>
      </w:docPartObj>
    </w:sdtPr>
    <w:sdtContent>
      <w:p w14:paraId="0A7305BF" w14:textId="77777777" w:rsidR="00226FF9" w:rsidRDefault="00226FF9" w:rsidP="008B4D43">
        <w:pPr>
          <w:pStyle w:val="af0"/>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547" w:type="dxa"/>
      <w:tblInd w:w="-743" w:type="dxa"/>
      <w:tblLayout w:type="fixed"/>
      <w:tblLook w:val="04A0" w:firstRow="1" w:lastRow="0" w:firstColumn="1" w:lastColumn="0" w:noHBand="0" w:noVBand="1"/>
    </w:tblPr>
    <w:tblGrid>
      <w:gridCol w:w="1736"/>
      <w:gridCol w:w="7371"/>
      <w:gridCol w:w="1440"/>
    </w:tblGrid>
    <w:tr w:rsidR="00226FF9" w:rsidRPr="00B93D95" w14:paraId="7199889D" w14:textId="77777777" w:rsidTr="003405B6">
      <w:tc>
        <w:tcPr>
          <w:tcW w:w="1736" w:type="dxa"/>
          <w:shd w:val="clear" w:color="auto" w:fill="auto"/>
          <w:vAlign w:val="center"/>
        </w:tcPr>
        <w:p w14:paraId="675041D5" w14:textId="77777777" w:rsidR="00226FF9" w:rsidRPr="00B93D95" w:rsidRDefault="00226FF9" w:rsidP="003405B6">
          <w:pPr>
            <w:widowControl w:val="0"/>
            <w:shd w:val="clear" w:color="auto" w:fill="FFFFFF"/>
            <w:jc w:val="both"/>
            <w:rPr>
              <w:color w:val="7F7F7F"/>
              <w:sz w:val="24"/>
              <w:szCs w:val="24"/>
            </w:rPr>
          </w:pPr>
          <w:r w:rsidRPr="00B93D95">
            <w:rPr>
              <w:color w:val="7F7F7F"/>
              <w:sz w:val="24"/>
              <w:szCs w:val="24"/>
            </w:rPr>
            <w:t>Номер докум.</w:t>
          </w:r>
        </w:p>
      </w:tc>
      <w:tc>
        <w:tcPr>
          <w:tcW w:w="7371" w:type="dxa"/>
          <w:shd w:val="clear" w:color="auto" w:fill="auto"/>
        </w:tcPr>
        <w:p w14:paraId="0CFA7015" w14:textId="77777777" w:rsidR="00226FF9" w:rsidRPr="00B93D95" w:rsidRDefault="00226FF9" w:rsidP="003405B6">
          <w:pPr>
            <w:widowControl w:val="0"/>
            <w:shd w:val="clear" w:color="auto" w:fill="FFFFFF"/>
            <w:jc w:val="both"/>
            <w:rPr>
              <w:color w:val="7F7F7F"/>
              <w:sz w:val="24"/>
              <w:szCs w:val="24"/>
            </w:rPr>
          </w:pPr>
          <w:r>
            <w:rPr>
              <w:color w:val="7F7F7F"/>
              <w:sz w:val="24"/>
              <w:szCs w:val="24"/>
            </w:rPr>
            <w:fldChar w:fldCharType="begin"/>
          </w:r>
          <w:r>
            <w:rPr>
              <w:color w:val="7F7F7F"/>
              <w:sz w:val="24"/>
              <w:szCs w:val="24"/>
            </w:rPr>
            <w:instrText xml:space="preserve"> INFO  Comments "ЕИУС.хххххх.ххх 01 91 01 01"  \* MERGEFORMAT </w:instrText>
          </w:r>
          <w:r>
            <w:rPr>
              <w:color w:val="7F7F7F"/>
              <w:sz w:val="24"/>
              <w:szCs w:val="24"/>
            </w:rPr>
            <w:fldChar w:fldCharType="separate"/>
          </w:r>
          <w:proofErr w:type="spellStart"/>
          <w:proofErr w:type="gramStart"/>
          <w:r>
            <w:rPr>
              <w:color w:val="7F7F7F"/>
              <w:sz w:val="24"/>
              <w:szCs w:val="24"/>
            </w:rPr>
            <w:t>ЕИУС.хххххх.ххх</w:t>
          </w:r>
          <w:proofErr w:type="spellEnd"/>
          <w:proofErr w:type="gramEnd"/>
          <w:r>
            <w:rPr>
              <w:color w:val="7F7F7F"/>
              <w:sz w:val="24"/>
              <w:szCs w:val="24"/>
            </w:rPr>
            <w:t xml:space="preserve"> 01 91 01 01</w:t>
          </w:r>
          <w:r>
            <w:rPr>
              <w:color w:val="7F7F7F"/>
              <w:sz w:val="24"/>
              <w:szCs w:val="24"/>
            </w:rPr>
            <w:fldChar w:fldCharType="end"/>
          </w:r>
        </w:p>
      </w:tc>
      <w:tc>
        <w:tcPr>
          <w:tcW w:w="1440" w:type="dxa"/>
          <w:shd w:val="clear" w:color="auto" w:fill="auto"/>
        </w:tcPr>
        <w:p w14:paraId="7EAA9816" w14:textId="77777777" w:rsidR="00226FF9" w:rsidRPr="00B93D95" w:rsidRDefault="00226FF9" w:rsidP="003405B6">
          <w:pPr>
            <w:widowControl w:val="0"/>
            <w:shd w:val="clear" w:color="auto" w:fill="FFFFFF"/>
            <w:jc w:val="right"/>
            <w:rPr>
              <w:color w:val="7F7F7F"/>
              <w:sz w:val="24"/>
              <w:szCs w:val="24"/>
            </w:rPr>
          </w:pPr>
          <w:r w:rsidRPr="00B93D95">
            <w:rPr>
              <w:color w:val="7F7F7F"/>
              <w:sz w:val="24"/>
              <w:szCs w:val="24"/>
            </w:rPr>
            <w:t>Версия 1</w:t>
          </w:r>
        </w:p>
      </w:tc>
    </w:tr>
    <w:tr w:rsidR="00226FF9" w:rsidRPr="00B93D95" w14:paraId="6E0A0695" w14:textId="77777777" w:rsidTr="003405B6">
      <w:trPr>
        <w:trHeight w:val="298"/>
      </w:trPr>
      <w:tc>
        <w:tcPr>
          <w:tcW w:w="1736" w:type="dxa"/>
          <w:shd w:val="clear" w:color="auto" w:fill="auto"/>
        </w:tcPr>
        <w:p w14:paraId="2A1ADC5B" w14:textId="77777777" w:rsidR="00226FF9" w:rsidRPr="00B93D95" w:rsidRDefault="00226FF9" w:rsidP="003405B6">
          <w:pPr>
            <w:widowControl w:val="0"/>
            <w:shd w:val="clear" w:color="auto" w:fill="FFFFFF"/>
            <w:jc w:val="both"/>
            <w:rPr>
              <w:color w:val="7F7F7F"/>
              <w:sz w:val="24"/>
              <w:szCs w:val="24"/>
            </w:rPr>
          </w:pPr>
          <w:r w:rsidRPr="00B93D95">
            <w:rPr>
              <w:color w:val="7F7F7F"/>
              <w:sz w:val="24"/>
              <w:szCs w:val="24"/>
            </w:rPr>
            <w:t>Файл:</w:t>
          </w:r>
        </w:p>
      </w:tc>
      <w:tc>
        <w:tcPr>
          <w:tcW w:w="7371" w:type="dxa"/>
          <w:shd w:val="clear" w:color="auto" w:fill="auto"/>
        </w:tcPr>
        <w:p w14:paraId="6384697F" w14:textId="77777777" w:rsidR="00226FF9" w:rsidRPr="00B93D95" w:rsidRDefault="00226FF9" w:rsidP="003405B6">
          <w:pPr>
            <w:widowControl w:val="0"/>
            <w:shd w:val="clear" w:color="auto" w:fill="FFFFFF"/>
            <w:rPr>
              <w:color w:val="7F7F7F"/>
              <w:sz w:val="24"/>
              <w:szCs w:val="24"/>
            </w:rPr>
          </w:pPr>
          <w:r w:rsidRPr="00B93D95">
            <w:rPr>
              <w:color w:val="7F7F7F"/>
              <w:sz w:val="24"/>
              <w:szCs w:val="24"/>
            </w:rPr>
            <w:fldChar w:fldCharType="begin"/>
          </w:r>
          <w:r w:rsidRPr="00B93D95">
            <w:rPr>
              <w:color w:val="7F7F7F"/>
              <w:sz w:val="24"/>
              <w:szCs w:val="24"/>
            </w:rPr>
            <w:instrText xml:space="preserve"> </w:instrText>
          </w:r>
          <w:r w:rsidRPr="00B93D95">
            <w:rPr>
              <w:color w:val="7F7F7F"/>
              <w:sz w:val="24"/>
              <w:szCs w:val="24"/>
              <w:lang w:val="en-US"/>
            </w:rPr>
            <w:instrText>INFO</w:instrText>
          </w:r>
          <w:r w:rsidRPr="00B93D95">
            <w:rPr>
              <w:color w:val="7F7F7F"/>
              <w:sz w:val="24"/>
              <w:szCs w:val="24"/>
            </w:rPr>
            <w:instrText xml:space="preserve">  </w:instrText>
          </w:r>
          <w:r w:rsidRPr="00B93D95">
            <w:rPr>
              <w:color w:val="7F7F7F"/>
              <w:sz w:val="24"/>
              <w:szCs w:val="24"/>
              <w:lang w:val="en-US"/>
            </w:rPr>
            <w:instrText>FileName</w:instrText>
          </w:r>
          <w:r w:rsidRPr="00B93D95">
            <w:rPr>
              <w:color w:val="7F7F7F"/>
              <w:sz w:val="24"/>
              <w:szCs w:val="24"/>
            </w:rPr>
            <w:instrText xml:space="preserve">  \* </w:instrText>
          </w:r>
          <w:r w:rsidRPr="00B93D95">
            <w:rPr>
              <w:color w:val="7F7F7F"/>
              <w:sz w:val="24"/>
              <w:szCs w:val="24"/>
              <w:lang w:val="en-US"/>
            </w:rPr>
            <w:instrText>MERGEFORMAT</w:instrText>
          </w:r>
          <w:r w:rsidRPr="00B93D95">
            <w:rPr>
              <w:color w:val="7F7F7F"/>
              <w:sz w:val="24"/>
              <w:szCs w:val="24"/>
            </w:rPr>
            <w:instrText xml:space="preserve"> </w:instrText>
          </w:r>
          <w:r w:rsidRPr="00B93D95">
            <w:rPr>
              <w:color w:val="7F7F7F"/>
              <w:sz w:val="24"/>
              <w:szCs w:val="24"/>
            </w:rPr>
            <w:fldChar w:fldCharType="separate"/>
          </w:r>
          <w:proofErr w:type="spellStart"/>
          <w:proofErr w:type="gramStart"/>
          <w:r w:rsidRPr="00377779">
            <w:rPr>
              <w:color w:val="7F7F7F"/>
              <w:sz w:val="24"/>
              <w:szCs w:val="24"/>
            </w:rPr>
            <w:t>ЕИУС.хххххх.ххх</w:t>
          </w:r>
          <w:proofErr w:type="spellEnd"/>
          <w:proofErr w:type="gramEnd"/>
          <w:r w:rsidRPr="00377779">
            <w:rPr>
              <w:color w:val="7F7F7F"/>
              <w:sz w:val="24"/>
              <w:szCs w:val="24"/>
            </w:rPr>
            <w:t xml:space="preserve"> 01 91 01 01 Архитектура ПО </w:t>
          </w:r>
          <w:proofErr w:type="spellStart"/>
          <w:r w:rsidRPr="00377779">
            <w:rPr>
              <w:color w:val="7F7F7F"/>
              <w:sz w:val="24"/>
              <w:szCs w:val="24"/>
            </w:rPr>
            <w:t>ОКПС</w:t>
          </w:r>
          <w:proofErr w:type="spellEnd"/>
          <w:r w:rsidRPr="00377779">
            <w:rPr>
              <w:color w:val="7F7F7F"/>
              <w:sz w:val="24"/>
              <w:szCs w:val="24"/>
            </w:rPr>
            <w:t xml:space="preserve">-Е-К </w:t>
          </w:r>
          <w:r>
            <w:rPr>
              <w:color w:val="7F7F7F"/>
              <w:sz w:val="24"/>
              <w:szCs w:val="24"/>
              <w:lang w:val="en-US"/>
            </w:rPr>
            <w:t>v</w:t>
          </w:r>
          <w:r w:rsidRPr="00377779">
            <w:rPr>
              <w:color w:val="7F7F7F"/>
              <w:sz w:val="24"/>
              <w:szCs w:val="24"/>
            </w:rPr>
            <w:t>.1.1</w:t>
          </w:r>
          <w:r w:rsidRPr="00B93D95">
            <w:rPr>
              <w:color w:val="7F7F7F"/>
              <w:sz w:val="24"/>
              <w:szCs w:val="24"/>
            </w:rPr>
            <w:fldChar w:fldCharType="end"/>
          </w:r>
          <w:r w:rsidRPr="00B93D95">
            <w:rPr>
              <w:color w:val="7F7F7F"/>
              <w:sz w:val="24"/>
              <w:szCs w:val="24"/>
            </w:rPr>
            <w:t>.</w:t>
          </w:r>
          <w:r w:rsidRPr="00B93D95">
            <w:rPr>
              <w:color w:val="7F7F7F"/>
              <w:sz w:val="24"/>
              <w:szCs w:val="24"/>
              <w:lang w:val="en-US"/>
            </w:rPr>
            <w:t>pdf</w:t>
          </w:r>
        </w:p>
      </w:tc>
      <w:tc>
        <w:tcPr>
          <w:tcW w:w="1440" w:type="dxa"/>
          <w:shd w:val="clear" w:color="auto" w:fill="auto"/>
        </w:tcPr>
        <w:p w14:paraId="69D01031" w14:textId="77777777" w:rsidR="00226FF9" w:rsidRPr="00B93D95" w:rsidRDefault="00226FF9" w:rsidP="003405B6">
          <w:pPr>
            <w:widowControl w:val="0"/>
            <w:shd w:val="clear" w:color="auto" w:fill="FFFFFF"/>
            <w:jc w:val="right"/>
            <w:rPr>
              <w:color w:val="7F7F7F"/>
              <w:sz w:val="24"/>
              <w:szCs w:val="24"/>
            </w:rPr>
          </w:pPr>
          <w:proofErr w:type="spellStart"/>
          <w:r w:rsidRPr="00B93D95">
            <w:rPr>
              <w:color w:val="7F7F7F"/>
              <w:sz w:val="24"/>
              <w:szCs w:val="24"/>
            </w:rPr>
            <w:t>Стр.</w:t>
          </w:r>
          <w:r w:rsidRPr="00B93D95">
            <w:rPr>
              <w:color w:val="7F7F7F"/>
              <w:sz w:val="24"/>
              <w:szCs w:val="24"/>
            </w:rPr>
            <w:fldChar w:fldCharType="begin"/>
          </w:r>
          <w:r w:rsidRPr="00B93D95">
            <w:rPr>
              <w:color w:val="7F7F7F"/>
              <w:sz w:val="24"/>
              <w:szCs w:val="24"/>
            </w:rPr>
            <w:instrText>PAGE   \* MERGEFORMAT</w:instrText>
          </w:r>
          <w:r w:rsidRPr="00B93D95">
            <w:rPr>
              <w:color w:val="7F7F7F"/>
              <w:sz w:val="24"/>
              <w:szCs w:val="24"/>
            </w:rPr>
            <w:fldChar w:fldCharType="separate"/>
          </w:r>
          <w:r>
            <w:rPr>
              <w:noProof/>
              <w:color w:val="7F7F7F"/>
              <w:sz w:val="24"/>
              <w:szCs w:val="24"/>
            </w:rPr>
            <w:t>85</w:t>
          </w:r>
          <w:proofErr w:type="spellEnd"/>
          <w:r w:rsidRPr="00B93D95">
            <w:rPr>
              <w:color w:val="7F7F7F"/>
              <w:sz w:val="24"/>
              <w:szCs w:val="24"/>
            </w:rPr>
            <w:fldChar w:fldCharType="end"/>
          </w:r>
          <w:r w:rsidRPr="00B93D95">
            <w:rPr>
              <w:color w:val="7F7F7F"/>
              <w:sz w:val="24"/>
              <w:szCs w:val="24"/>
            </w:rPr>
            <w:t xml:space="preserve"> из </w:t>
          </w:r>
          <w:fldSimple w:instr=" NUMPAGES   \* MERGEFORMAT ">
            <w:r w:rsidRPr="0005326B">
              <w:rPr>
                <w:rFonts w:eastAsia="MS Mincho"/>
                <w:noProof/>
                <w:color w:val="7F7F7F"/>
                <w:sz w:val="24"/>
                <w:szCs w:val="24"/>
              </w:rPr>
              <w:t>99</w:t>
            </w:r>
          </w:fldSimple>
        </w:p>
      </w:tc>
    </w:tr>
  </w:tbl>
  <w:sdt>
    <w:sdtPr>
      <w:id w:val="-1433434297"/>
      <w:docPartObj>
        <w:docPartGallery w:val="Page Numbers (Bottom of Page)"/>
        <w:docPartUnique/>
      </w:docPartObj>
    </w:sdtPr>
    <w:sdtContent>
      <w:p w14:paraId="11AB79B8" w14:textId="77777777" w:rsidR="00226FF9" w:rsidRDefault="00226FF9" w:rsidP="008B4D43">
        <w:pPr>
          <w:pStyle w:val="af0"/>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77" w:type="dxa"/>
      <w:jc w:val="center"/>
      <w:tblLayout w:type="fixed"/>
      <w:tblLook w:val="04A0" w:firstRow="1" w:lastRow="0" w:firstColumn="1" w:lastColumn="0" w:noHBand="0" w:noVBand="1"/>
    </w:tblPr>
    <w:tblGrid>
      <w:gridCol w:w="1596"/>
      <w:gridCol w:w="7087"/>
      <w:gridCol w:w="1594"/>
    </w:tblGrid>
    <w:tr w:rsidR="00226FF9" w:rsidRPr="00857B22" w14:paraId="4AA5558D" w14:textId="77777777" w:rsidTr="00BD4E51">
      <w:trPr>
        <w:jc w:val="center"/>
      </w:trPr>
      <w:tc>
        <w:tcPr>
          <w:tcW w:w="1596" w:type="dxa"/>
          <w:shd w:val="clear" w:color="auto" w:fill="auto"/>
          <w:vAlign w:val="center"/>
        </w:tcPr>
        <w:p w14:paraId="45B3437D" w14:textId="77777777" w:rsidR="00226FF9" w:rsidRPr="001C23EC" w:rsidRDefault="00226FF9" w:rsidP="0007785D">
          <w:pPr>
            <w:widowControl w:val="0"/>
            <w:shd w:val="clear" w:color="auto" w:fill="FFFFFF"/>
            <w:jc w:val="both"/>
            <w:rPr>
              <w:color w:val="7F7F7F"/>
              <w:spacing w:val="-10"/>
              <w:sz w:val="24"/>
              <w:szCs w:val="24"/>
            </w:rPr>
          </w:pPr>
          <w:r w:rsidRPr="001C23EC">
            <w:rPr>
              <w:color w:val="7F7F7F"/>
              <w:spacing w:val="-10"/>
              <w:sz w:val="24"/>
              <w:szCs w:val="24"/>
            </w:rPr>
            <w:t>Номер докум.</w:t>
          </w:r>
        </w:p>
      </w:tc>
      <w:tc>
        <w:tcPr>
          <w:tcW w:w="7087" w:type="dxa"/>
          <w:shd w:val="clear" w:color="auto" w:fill="auto"/>
        </w:tcPr>
        <w:p w14:paraId="0930F9AA" w14:textId="77777777" w:rsidR="00226FF9" w:rsidRPr="00503F91" w:rsidRDefault="00226FF9" w:rsidP="0007785D">
          <w:pPr>
            <w:widowControl w:val="0"/>
            <w:shd w:val="clear" w:color="auto" w:fill="FFFFFF"/>
            <w:jc w:val="both"/>
            <w:rPr>
              <w:color w:val="7F7F7F"/>
              <w:spacing w:val="-12"/>
              <w:sz w:val="24"/>
              <w:szCs w:val="24"/>
            </w:rPr>
          </w:pPr>
          <w:r>
            <w:rPr>
              <w:color w:val="7F7F7F"/>
              <w:spacing w:val="-12"/>
              <w:sz w:val="24"/>
              <w:szCs w:val="24"/>
            </w:rPr>
            <w:fldChar w:fldCharType="begin"/>
          </w:r>
          <w:r>
            <w:rPr>
              <w:color w:val="7F7F7F"/>
              <w:spacing w:val="-12"/>
              <w:sz w:val="24"/>
              <w:szCs w:val="24"/>
            </w:rPr>
            <w:instrText xml:space="preserve"> INFO  Comments "ЕИУС.хххххх.ххх 01 92 01 01"  \* MERGEFORMAT </w:instrText>
          </w:r>
          <w:r>
            <w:rPr>
              <w:color w:val="7F7F7F"/>
              <w:spacing w:val="-12"/>
              <w:sz w:val="24"/>
              <w:szCs w:val="24"/>
            </w:rPr>
            <w:fldChar w:fldCharType="separate"/>
          </w:r>
          <w:proofErr w:type="spellStart"/>
          <w:proofErr w:type="gramStart"/>
          <w:r>
            <w:rPr>
              <w:color w:val="7F7F7F"/>
              <w:spacing w:val="-12"/>
              <w:sz w:val="24"/>
              <w:szCs w:val="24"/>
            </w:rPr>
            <w:t>ЕИУС.хххххх.ххх</w:t>
          </w:r>
          <w:proofErr w:type="spellEnd"/>
          <w:proofErr w:type="gramEnd"/>
          <w:r>
            <w:rPr>
              <w:color w:val="7F7F7F"/>
              <w:spacing w:val="-12"/>
              <w:sz w:val="24"/>
              <w:szCs w:val="24"/>
            </w:rPr>
            <w:t xml:space="preserve"> 01 92 01 01</w:t>
          </w:r>
          <w:r>
            <w:rPr>
              <w:color w:val="7F7F7F"/>
              <w:spacing w:val="-12"/>
              <w:sz w:val="24"/>
              <w:szCs w:val="24"/>
            </w:rPr>
            <w:fldChar w:fldCharType="end"/>
          </w:r>
        </w:p>
      </w:tc>
      <w:tc>
        <w:tcPr>
          <w:tcW w:w="1594" w:type="dxa"/>
          <w:shd w:val="clear" w:color="auto" w:fill="auto"/>
        </w:tcPr>
        <w:p w14:paraId="36E6ADC6" w14:textId="77777777" w:rsidR="00226FF9" w:rsidRPr="001C23EC" w:rsidRDefault="00226FF9" w:rsidP="0007785D">
          <w:pPr>
            <w:widowControl w:val="0"/>
            <w:shd w:val="clear" w:color="auto" w:fill="FFFFFF"/>
            <w:jc w:val="right"/>
            <w:rPr>
              <w:color w:val="7F7F7F"/>
              <w:spacing w:val="-10"/>
              <w:sz w:val="24"/>
              <w:szCs w:val="24"/>
            </w:rPr>
          </w:pPr>
          <w:r w:rsidRPr="001C23EC">
            <w:rPr>
              <w:color w:val="7F7F7F"/>
              <w:spacing w:val="-10"/>
              <w:sz w:val="24"/>
              <w:szCs w:val="24"/>
            </w:rPr>
            <w:t>Версия 1</w:t>
          </w:r>
          <w:r>
            <w:rPr>
              <w:color w:val="7F7F7F"/>
              <w:spacing w:val="-10"/>
              <w:sz w:val="24"/>
              <w:szCs w:val="24"/>
            </w:rPr>
            <w:t>.0</w:t>
          </w:r>
        </w:p>
      </w:tc>
    </w:tr>
    <w:tr w:rsidR="00226FF9" w:rsidRPr="00857B22" w14:paraId="1E507625" w14:textId="77777777" w:rsidTr="00BD4E51">
      <w:trPr>
        <w:trHeight w:val="298"/>
        <w:jc w:val="center"/>
      </w:trPr>
      <w:tc>
        <w:tcPr>
          <w:tcW w:w="1596" w:type="dxa"/>
          <w:shd w:val="clear" w:color="auto" w:fill="auto"/>
        </w:tcPr>
        <w:p w14:paraId="43CFED25" w14:textId="77777777" w:rsidR="00226FF9" w:rsidRPr="001C23EC" w:rsidRDefault="00226FF9" w:rsidP="0007785D">
          <w:pPr>
            <w:widowControl w:val="0"/>
            <w:shd w:val="clear" w:color="auto" w:fill="FFFFFF"/>
            <w:jc w:val="both"/>
            <w:rPr>
              <w:color w:val="7F7F7F"/>
              <w:spacing w:val="-10"/>
              <w:sz w:val="24"/>
              <w:szCs w:val="24"/>
            </w:rPr>
          </w:pPr>
          <w:r w:rsidRPr="001C23EC">
            <w:rPr>
              <w:color w:val="7F7F7F"/>
              <w:spacing w:val="-10"/>
              <w:sz w:val="24"/>
              <w:szCs w:val="24"/>
            </w:rPr>
            <w:t>Файл:</w:t>
          </w:r>
        </w:p>
      </w:tc>
      <w:tc>
        <w:tcPr>
          <w:tcW w:w="7087" w:type="dxa"/>
          <w:shd w:val="clear" w:color="auto" w:fill="auto"/>
        </w:tcPr>
        <w:p w14:paraId="1AC98600" w14:textId="77777777" w:rsidR="00226FF9" w:rsidRPr="00AF4B83" w:rsidRDefault="00226FF9" w:rsidP="0007785D">
          <w:pPr>
            <w:widowControl w:val="0"/>
            <w:shd w:val="clear" w:color="auto" w:fill="FFFFFF"/>
            <w:jc w:val="both"/>
            <w:rPr>
              <w:color w:val="7F7F7F"/>
              <w:spacing w:val="-12"/>
              <w:sz w:val="24"/>
              <w:szCs w:val="24"/>
            </w:rPr>
          </w:pPr>
          <w:r w:rsidRPr="00503F91">
            <w:rPr>
              <w:color w:val="7F7F7F"/>
              <w:spacing w:val="-12"/>
              <w:sz w:val="24"/>
              <w:szCs w:val="24"/>
            </w:rPr>
            <w:fldChar w:fldCharType="begin"/>
          </w:r>
          <w:r w:rsidRPr="00AF4B83">
            <w:rPr>
              <w:color w:val="7F7F7F"/>
              <w:spacing w:val="-12"/>
              <w:sz w:val="24"/>
              <w:szCs w:val="24"/>
            </w:rPr>
            <w:instrText xml:space="preserve"> </w:instrText>
          </w:r>
          <w:r w:rsidRPr="00503F91">
            <w:rPr>
              <w:color w:val="7F7F7F"/>
              <w:spacing w:val="-12"/>
              <w:sz w:val="24"/>
              <w:szCs w:val="24"/>
              <w:lang w:val="en-US"/>
            </w:rPr>
            <w:instrText>INFO</w:instrText>
          </w:r>
          <w:r w:rsidRPr="00AF4B83">
            <w:rPr>
              <w:color w:val="7F7F7F"/>
              <w:spacing w:val="-12"/>
              <w:sz w:val="24"/>
              <w:szCs w:val="24"/>
            </w:rPr>
            <w:instrText xml:space="preserve">  </w:instrText>
          </w:r>
          <w:r w:rsidRPr="00503F91">
            <w:rPr>
              <w:color w:val="7F7F7F"/>
              <w:spacing w:val="-12"/>
              <w:sz w:val="24"/>
              <w:szCs w:val="24"/>
              <w:lang w:val="en-US"/>
            </w:rPr>
            <w:instrText>FileName</w:instrText>
          </w:r>
          <w:r w:rsidRPr="00AF4B83">
            <w:rPr>
              <w:color w:val="7F7F7F"/>
              <w:spacing w:val="-12"/>
              <w:sz w:val="24"/>
              <w:szCs w:val="24"/>
            </w:rPr>
            <w:instrText xml:space="preserve">  \* </w:instrText>
          </w:r>
          <w:r w:rsidRPr="00503F91">
            <w:rPr>
              <w:color w:val="7F7F7F"/>
              <w:spacing w:val="-12"/>
              <w:sz w:val="24"/>
              <w:szCs w:val="24"/>
              <w:lang w:val="en-US"/>
            </w:rPr>
            <w:instrText>MERGEFORMAT</w:instrText>
          </w:r>
          <w:r w:rsidRPr="00AF4B83">
            <w:rPr>
              <w:color w:val="7F7F7F"/>
              <w:spacing w:val="-12"/>
              <w:sz w:val="24"/>
              <w:szCs w:val="24"/>
            </w:rPr>
            <w:instrText xml:space="preserve"> </w:instrText>
          </w:r>
          <w:r w:rsidRPr="00503F91">
            <w:rPr>
              <w:color w:val="7F7F7F"/>
              <w:spacing w:val="-12"/>
              <w:sz w:val="24"/>
              <w:szCs w:val="24"/>
            </w:rPr>
            <w:fldChar w:fldCharType="separate"/>
          </w:r>
          <w:proofErr w:type="spellStart"/>
          <w:proofErr w:type="gramStart"/>
          <w:r w:rsidRPr="00377779">
            <w:rPr>
              <w:color w:val="7F7F7F"/>
              <w:spacing w:val="-12"/>
              <w:sz w:val="24"/>
              <w:szCs w:val="24"/>
            </w:rPr>
            <w:t>ЕИУС.хххххх.ххх</w:t>
          </w:r>
          <w:proofErr w:type="spellEnd"/>
          <w:proofErr w:type="gramEnd"/>
          <w:r w:rsidRPr="00377779">
            <w:rPr>
              <w:color w:val="7F7F7F"/>
              <w:spacing w:val="-12"/>
              <w:sz w:val="24"/>
              <w:szCs w:val="24"/>
            </w:rPr>
            <w:t xml:space="preserve"> 01 91 01 01 Архитектура ПО </w:t>
          </w:r>
          <w:proofErr w:type="spellStart"/>
          <w:r w:rsidRPr="00377779">
            <w:rPr>
              <w:color w:val="7F7F7F"/>
              <w:spacing w:val="-12"/>
              <w:sz w:val="24"/>
              <w:szCs w:val="24"/>
            </w:rPr>
            <w:t>ОКПС</w:t>
          </w:r>
          <w:proofErr w:type="spellEnd"/>
          <w:r w:rsidRPr="00377779">
            <w:rPr>
              <w:color w:val="7F7F7F"/>
              <w:spacing w:val="-12"/>
              <w:sz w:val="24"/>
              <w:szCs w:val="24"/>
            </w:rPr>
            <w:t xml:space="preserve">-Е-К </w:t>
          </w:r>
          <w:r>
            <w:rPr>
              <w:color w:val="7F7F7F"/>
              <w:spacing w:val="-12"/>
              <w:sz w:val="24"/>
              <w:szCs w:val="24"/>
              <w:lang w:val="en-US"/>
            </w:rPr>
            <w:t>v</w:t>
          </w:r>
          <w:r w:rsidRPr="00377779">
            <w:rPr>
              <w:color w:val="7F7F7F"/>
              <w:spacing w:val="-12"/>
              <w:sz w:val="24"/>
              <w:szCs w:val="24"/>
            </w:rPr>
            <w:t>.1.1</w:t>
          </w:r>
          <w:r w:rsidRPr="00503F91">
            <w:rPr>
              <w:color w:val="7F7F7F"/>
              <w:spacing w:val="-12"/>
              <w:sz w:val="24"/>
              <w:szCs w:val="24"/>
            </w:rPr>
            <w:fldChar w:fldCharType="end"/>
          </w:r>
          <w:r w:rsidRPr="00AF4B83">
            <w:rPr>
              <w:color w:val="7F7F7F"/>
              <w:spacing w:val="-12"/>
              <w:sz w:val="24"/>
              <w:szCs w:val="24"/>
            </w:rPr>
            <w:t>.</w:t>
          </w:r>
          <w:r w:rsidRPr="00503F91">
            <w:rPr>
              <w:color w:val="7F7F7F"/>
              <w:spacing w:val="-12"/>
              <w:sz w:val="24"/>
              <w:szCs w:val="24"/>
              <w:lang w:val="en-US"/>
            </w:rPr>
            <w:t>pdf</w:t>
          </w:r>
        </w:p>
      </w:tc>
      <w:tc>
        <w:tcPr>
          <w:tcW w:w="1594" w:type="dxa"/>
          <w:shd w:val="clear" w:color="auto" w:fill="auto"/>
        </w:tcPr>
        <w:p w14:paraId="40267482" w14:textId="77777777" w:rsidR="00226FF9" w:rsidRPr="00503F91" w:rsidRDefault="00226FF9" w:rsidP="0007785D">
          <w:pPr>
            <w:widowControl w:val="0"/>
            <w:shd w:val="clear" w:color="auto" w:fill="FFFFFF"/>
            <w:jc w:val="right"/>
            <w:rPr>
              <w:color w:val="7F7F7F"/>
              <w:spacing w:val="-14"/>
              <w:sz w:val="24"/>
              <w:szCs w:val="24"/>
            </w:rPr>
          </w:pPr>
          <w:proofErr w:type="spellStart"/>
          <w:r w:rsidRPr="00503F91">
            <w:rPr>
              <w:color w:val="7F7F7F"/>
              <w:spacing w:val="-14"/>
              <w:sz w:val="24"/>
              <w:szCs w:val="24"/>
            </w:rPr>
            <w:t>Стр.</w:t>
          </w:r>
          <w:r w:rsidRPr="00503F91">
            <w:rPr>
              <w:color w:val="7F7F7F"/>
              <w:spacing w:val="-14"/>
              <w:sz w:val="24"/>
              <w:szCs w:val="24"/>
            </w:rPr>
            <w:fldChar w:fldCharType="begin"/>
          </w:r>
          <w:r w:rsidRPr="00503F91">
            <w:rPr>
              <w:color w:val="7F7F7F"/>
              <w:spacing w:val="-14"/>
              <w:sz w:val="24"/>
              <w:szCs w:val="24"/>
            </w:rPr>
            <w:instrText>PAGE   \* MERGEFORMAT</w:instrText>
          </w:r>
          <w:r w:rsidRPr="00503F91">
            <w:rPr>
              <w:color w:val="7F7F7F"/>
              <w:spacing w:val="-14"/>
              <w:sz w:val="24"/>
              <w:szCs w:val="24"/>
            </w:rPr>
            <w:fldChar w:fldCharType="separate"/>
          </w:r>
          <w:r>
            <w:rPr>
              <w:noProof/>
              <w:color w:val="7F7F7F"/>
              <w:spacing w:val="-14"/>
              <w:sz w:val="24"/>
              <w:szCs w:val="24"/>
            </w:rPr>
            <w:t>96</w:t>
          </w:r>
          <w:proofErr w:type="spellEnd"/>
          <w:r w:rsidRPr="00503F91">
            <w:rPr>
              <w:color w:val="7F7F7F"/>
              <w:spacing w:val="-14"/>
              <w:sz w:val="24"/>
              <w:szCs w:val="24"/>
            </w:rPr>
            <w:fldChar w:fldCharType="end"/>
          </w:r>
          <w:r w:rsidRPr="00503F91">
            <w:rPr>
              <w:color w:val="7F7F7F"/>
              <w:spacing w:val="-14"/>
              <w:sz w:val="24"/>
              <w:szCs w:val="24"/>
            </w:rPr>
            <w:t xml:space="preserve"> из </w:t>
          </w:r>
          <w:fldSimple w:instr=" NUMPAGES   \* MERGEFORMAT ">
            <w:r w:rsidRPr="004B0D43">
              <w:rPr>
                <w:rFonts w:eastAsia="MS Mincho"/>
                <w:noProof/>
                <w:color w:val="7F7F7F"/>
                <w:spacing w:val="-14"/>
                <w:sz w:val="24"/>
                <w:szCs w:val="24"/>
              </w:rPr>
              <w:t>99</w:t>
            </w:r>
          </w:fldSimple>
        </w:p>
      </w:tc>
    </w:tr>
  </w:tbl>
  <w:p w14:paraId="0FD137E5" w14:textId="77777777" w:rsidR="00226FF9" w:rsidRDefault="00226FF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AC79E" w14:textId="77777777" w:rsidR="00D867A8" w:rsidRDefault="00D867A8">
      <w:r>
        <w:separator/>
      </w:r>
    </w:p>
  </w:footnote>
  <w:footnote w:type="continuationSeparator" w:id="0">
    <w:p w14:paraId="4D2A94D7" w14:textId="77777777" w:rsidR="00D867A8" w:rsidRDefault="00D86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226FF9" w:rsidRPr="002046C7" w14:paraId="0780094E" w14:textId="77777777" w:rsidTr="003405B6">
      <w:trPr>
        <w:trHeight w:val="433"/>
        <w:jc w:val="center"/>
      </w:trPr>
      <w:tc>
        <w:tcPr>
          <w:tcW w:w="6547" w:type="dxa"/>
          <w:shd w:val="clear" w:color="auto" w:fill="auto"/>
        </w:tcPr>
        <w:p w14:paraId="30354AB7" w14:textId="77777777" w:rsidR="00226FF9" w:rsidRPr="00746155" w:rsidRDefault="00226FF9" w:rsidP="003405B6">
          <w:pPr>
            <w:pStyle w:val="ad"/>
            <w:jc w:val="center"/>
            <w:rPr>
              <w:color w:val="7F7F7F"/>
            </w:rPr>
          </w:pPr>
          <w:r>
            <w:rPr>
              <w:b/>
              <w:color w:val="7F7F7F"/>
            </w:rPr>
            <w:t>ООО «Компания «</w:t>
          </w:r>
          <w:proofErr w:type="spellStart"/>
          <w:r w:rsidRPr="00A67513">
            <w:rPr>
              <w:b/>
              <w:color w:val="7F7F7F"/>
            </w:rPr>
            <w:t>СТАЛЬЭНЕРГО</w:t>
          </w:r>
          <w:proofErr w:type="spellEnd"/>
          <w:r>
            <w:rPr>
              <w:b/>
              <w:color w:val="7F7F7F"/>
            </w:rPr>
            <w:t>»</w:t>
          </w:r>
        </w:p>
      </w:tc>
    </w:tr>
  </w:tbl>
  <w:p w14:paraId="55F19900" w14:textId="77777777" w:rsidR="00226FF9" w:rsidRPr="002F5DEF" w:rsidRDefault="00226FF9" w:rsidP="003405B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029" w:type="dxa"/>
      <w:jc w:val="center"/>
      <w:tblBorders>
        <w:bottom w:val="single" w:sz="4" w:space="0" w:color="auto"/>
      </w:tblBorders>
      <w:tblLook w:val="04A0" w:firstRow="1" w:lastRow="0" w:firstColumn="1" w:lastColumn="0" w:noHBand="0" w:noVBand="1"/>
    </w:tblPr>
    <w:tblGrid>
      <w:gridCol w:w="1531"/>
      <w:gridCol w:w="5498"/>
    </w:tblGrid>
    <w:tr w:rsidR="00226FF9" w:rsidRPr="00B030A5" w14:paraId="75B291A5" w14:textId="77777777" w:rsidTr="003405B6">
      <w:trPr>
        <w:jc w:val="center"/>
      </w:trPr>
      <w:tc>
        <w:tcPr>
          <w:tcW w:w="1531" w:type="dxa"/>
          <w:vMerge w:val="restart"/>
          <w:shd w:val="clear" w:color="auto" w:fill="auto"/>
        </w:tcPr>
        <w:p w14:paraId="77BB2BAB"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bookmarkStart w:id="104" w:name="_Hlk523488729"/>
          <w:r w:rsidRPr="00B030A5">
            <w:rPr>
              <w:rFonts w:eastAsia="Batang"/>
              <w:noProof/>
              <w:color w:val="7F7F7F"/>
              <w:szCs w:val="22"/>
              <w:lang w:val="uk-UA" w:eastAsia="uk-UA"/>
            </w:rPr>
            <w:drawing>
              <wp:inline distT="0" distB="0" distL="0" distR="0" wp14:anchorId="00DC2D31" wp14:editId="19BE5465">
                <wp:extent cx="805759" cy="819830"/>
                <wp:effectExtent l="0" t="0" r="0" b="0"/>
                <wp:docPr id="23" name="Рисунок 23"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go-3"/>
                        <pic:cNvPicPr>
                          <a:picLocks noChangeAspect="1" noChangeArrowheads="1"/>
                        </pic:cNvPicPr>
                      </pic:nvPicPr>
                      <pic:blipFill>
                        <a:blip r:embed="rId1" cstate="print">
                          <a:extLst>
                            <a:ext uri="{28A0092B-C50C-407E-A947-70E740481C1C}">
                              <a14:useLocalDpi xmlns:a14="http://schemas.microsoft.com/office/drawing/2010/main" val="0"/>
                            </a:ext>
                          </a:extLst>
                        </a:blip>
                        <a:srcRect l="19197" t="9192" r="23102" b="6435"/>
                        <a:stretch>
                          <a:fillRect/>
                        </a:stretch>
                      </pic:blipFill>
                      <pic:spPr bwMode="auto">
                        <a:xfrm>
                          <a:off x="0" y="0"/>
                          <a:ext cx="809057" cy="823185"/>
                        </a:xfrm>
                        <a:prstGeom prst="rect">
                          <a:avLst/>
                        </a:prstGeom>
                        <a:noFill/>
                        <a:ln>
                          <a:noFill/>
                        </a:ln>
                      </pic:spPr>
                    </pic:pic>
                  </a:graphicData>
                </a:graphic>
              </wp:inline>
            </w:drawing>
          </w:r>
        </w:p>
      </w:tc>
      <w:tc>
        <w:tcPr>
          <w:tcW w:w="5498" w:type="dxa"/>
          <w:tcBorders>
            <w:bottom w:val="single" w:sz="4" w:space="0" w:color="auto"/>
          </w:tcBorders>
          <w:shd w:val="clear" w:color="auto" w:fill="auto"/>
        </w:tcPr>
        <w:p w14:paraId="62872565"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r w:rsidRPr="00B030A5">
            <w:rPr>
              <w:rFonts w:eastAsia="Batang"/>
              <w:b/>
              <w:color w:val="7F7F7F"/>
              <w:szCs w:val="22"/>
              <w:lang w:eastAsia="en-US"/>
            </w:rPr>
            <w:t>ООО «Компания «</w:t>
          </w:r>
          <w:proofErr w:type="spellStart"/>
          <w:r w:rsidRPr="00B030A5">
            <w:rPr>
              <w:rFonts w:eastAsia="Batang"/>
              <w:b/>
              <w:color w:val="7F7F7F"/>
              <w:szCs w:val="22"/>
              <w:lang w:val="uk-UA" w:eastAsia="en-US"/>
            </w:rPr>
            <w:t>Стальэнерго</w:t>
          </w:r>
          <w:proofErr w:type="spellEnd"/>
          <w:r w:rsidRPr="00B030A5">
            <w:rPr>
              <w:rFonts w:eastAsia="Batang"/>
              <w:b/>
              <w:color w:val="7F7F7F"/>
              <w:szCs w:val="22"/>
              <w:lang w:eastAsia="en-US"/>
            </w:rPr>
            <w:t>»</w:t>
          </w:r>
        </w:p>
      </w:tc>
    </w:tr>
    <w:tr w:rsidR="00226FF9" w:rsidRPr="00B030A5" w14:paraId="26FAF48F" w14:textId="77777777" w:rsidTr="003405B6">
      <w:trPr>
        <w:jc w:val="center"/>
      </w:trPr>
      <w:tc>
        <w:tcPr>
          <w:tcW w:w="1531" w:type="dxa"/>
          <w:vMerge/>
          <w:tcBorders>
            <w:bottom w:val="nil"/>
          </w:tcBorders>
          <w:shd w:val="clear" w:color="auto" w:fill="auto"/>
        </w:tcPr>
        <w:p w14:paraId="5E8A4DBE"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p>
      </w:tc>
      <w:tc>
        <w:tcPr>
          <w:tcW w:w="5498" w:type="dxa"/>
          <w:tcBorders>
            <w:top w:val="single" w:sz="4" w:space="0" w:color="auto"/>
            <w:bottom w:val="nil"/>
          </w:tcBorders>
          <w:shd w:val="clear" w:color="auto" w:fill="auto"/>
        </w:tcPr>
        <w:p w14:paraId="7AD553F4" w14:textId="77777777" w:rsidR="00226FF9" w:rsidRPr="00B030A5" w:rsidRDefault="00226FF9" w:rsidP="003405B6">
          <w:pPr>
            <w:tabs>
              <w:tab w:val="left" w:pos="2694"/>
            </w:tabs>
            <w:jc w:val="center"/>
            <w:rPr>
              <w:rFonts w:eastAsia="Batang"/>
              <w:color w:val="7F7F7F"/>
              <w:sz w:val="24"/>
              <w:szCs w:val="22"/>
              <w:lang w:val="uk-UA" w:eastAsia="en-US"/>
            </w:rPr>
          </w:pPr>
          <w:proofErr w:type="spellStart"/>
          <w:r w:rsidRPr="00B030A5">
            <w:rPr>
              <w:rFonts w:eastAsia="Batang"/>
              <w:color w:val="7F7F7F"/>
              <w:sz w:val="24"/>
              <w:szCs w:val="22"/>
              <w:lang w:val="uk-UA" w:eastAsia="en-US"/>
            </w:rPr>
            <w:t>Россия</w:t>
          </w:r>
          <w:proofErr w:type="spellEnd"/>
          <w:r w:rsidRPr="00B030A5">
            <w:rPr>
              <w:rFonts w:eastAsia="Batang"/>
              <w:color w:val="7F7F7F"/>
              <w:sz w:val="24"/>
              <w:szCs w:val="22"/>
              <w:lang w:val="uk-UA" w:eastAsia="en-US"/>
            </w:rPr>
            <w:t xml:space="preserve">, 308036, г. </w:t>
          </w:r>
          <w:proofErr w:type="spellStart"/>
          <w:r w:rsidRPr="00B030A5">
            <w:rPr>
              <w:rFonts w:eastAsia="Batang"/>
              <w:color w:val="7F7F7F"/>
              <w:sz w:val="24"/>
              <w:szCs w:val="22"/>
              <w:lang w:val="uk-UA" w:eastAsia="en-US"/>
            </w:rPr>
            <w:t>Белгород</w:t>
          </w:r>
          <w:proofErr w:type="spellEnd"/>
          <w:r w:rsidRPr="00B030A5">
            <w:rPr>
              <w:rFonts w:eastAsia="Batang"/>
              <w:color w:val="7F7F7F"/>
              <w:sz w:val="24"/>
              <w:szCs w:val="22"/>
              <w:lang w:val="uk-UA" w:eastAsia="en-US"/>
            </w:rPr>
            <w:t xml:space="preserve">, </w:t>
          </w:r>
          <w:proofErr w:type="spellStart"/>
          <w:r w:rsidRPr="00B030A5">
            <w:rPr>
              <w:rFonts w:eastAsia="Batang"/>
              <w:color w:val="7F7F7F"/>
              <w:sz w:val="24"/>
              <w:szCs w:val="22"/>
              <w:lang w:val="uk-UA" w:eastAsia="en-US"/>
            </w:rPr>
            <w:t>ул</w:t>
          </w:r>
          <w:proofErr w:type="spellEnd"/>
          <w:r w:rsidRPr="00B030A5">
            <w:rPr>
              <w:rFonts w:eastAsia="Batang"/>
              <w:color w:val="7F7F7F"/>
              <w:sz w:val="24"/>
              <w:szCs w:val="22"/>
              <w:lang w:val="uk-UA" w:eastAsia="en-US"/>
            </w:rPr>
            <w:t xml:space="preserve">. Щорса, </w:t>
          </w:r>
          <w:proofErr w:type="spellStart"/>
          <w:r w:rsidRPr="00B030A5">
            <w:rPr>
              <w:rFonts w:eastAsia="Batang"/>
              <w:color w:val="7F7F7F"/>
              <w:sz w:val="24"/>
              <w:szCs w:val="22"/>
              <w:lang w:val="uk-UA" w:eastAsia="en-US"/>
            </w:rPr>
            <w:t>45Г</w:t>
          </w:r>
          <w:proofErr w:type="spellEnd"/>
        </w:p>
        <w:p w14:paraId="6502A0FD" w14:textId="77777777" w:rsidR="00226FF9" w:rsidRPr="00B030A5" w:rsidRDefault="00226FF9" w:rsidP="003405B6">
          <w:pPr>
            <w:tabs>
              <w:tab w:val="left" w:pos="2694"/>
            </w:tabs>
            <w:jc w:val="center"/>
            <w:rPr>
              <w:rFonts w:eastAsia="Batang"/>
              <w:color w:val="7F7F7F"/>
              <w:sz w:val="24"/>
              <w:szCs w:val="22"/>
              <w:lang w:val="uk-UA" w:eastAsia="en-US"/>
            </w:rPr>
          </w:pPr>
          <w:proofErr w:type="spellStart"/>
          <w:r w:rsidRPr="00B030A5">
            <w:rPr>
              <w:rFonts w:eastAsia="Batang"/>
              <w:color w:val="7F7F7F"/>
              <w:sz w:val="24"/>
              <w:szCs w:val="22"/>
              <w:lang w:val="uk-UA" w:eastAsia="en-US"/>
            </w:rPr>
            <w:t>тел</w:t>
          </w:r>
          <w:proofErr w:type="spellEnd"/>
          <w:r w:rsidRPr="00B030A5">
            <w:rPr>
              <w:rFonts w:eastAsia="Batang"/>
              <w:color w:val="7F7F7F"/>
              <w:sz w:val="24"/>
              <w:szCs w:val="22"/>
              <w:lang w:val="uk-UA" w:eastAsia="en-US"/>
            </w:rPr>
            <w:t xml:space="preserve">.: </w:t>
          </w:r>
          <w:r w:rsidRPr="00B030A5">
            <w:rPr>
              <w:rFonts w:eastAsia="Batang"/>
              <w:color w:val="7F7F7F"/>
              <w:sz w:val="24"/>
              <w:szCs w:val="22"/>
              <w:lang w:eastAsia="en-US"/>
            </w:rPr>
            <w:t>+3</w:t>
          </w:r>
          <w:r w:rsidRPr="00B030A5">
            <w:rPr>
              <w:rFonts w:eastAsia="Batang"/>
              <w:color w:val="7F7F7F"/>
              <w:sz w:val="24"/>
              <w:szCs w:val="22"/>
              <w:lang w:val="uk-UA" w:eastAsia="en-US"/>
            </w:rPr>
            <w:t>(4722) 52-</w:t>
          </w:r>
          <w:r w:rsidRPr="00B030A5">
            <w:rPr>
              <w:rFonts w:eastAsia="Batang"/>
              <w:color w:val="7F7F7F"/>
              <w:sz w:val="24"/>
              <w:szCs w:val="22"/>
              <w:lang w:eastAsia="en-US"/>
            </w:rPr>
            <w:t>25</w:t>
          </w:r>
          <w:r w:rsidRPr="00B030A5">
            <w:rPr>
              <w:rFonts w:eastAsia="Batang"/>
              <w:color w:val="7F7F7F"/>
              <w:sz w:val="24"/>
              <w:szCs w:val="22"/>
              <w:lang w:val="uk-UA" w:eastAsia="en-US"/>
            </w:rPr>
            <w:t>-</w:t>
          </w:r>
          <w:r w:rsidRPr="00B030A5">
            <w:rPr>
              <w:rFonts w:eastAsia="Batang"/>
              <w:color w:val="7F7F7F"/>
              <w:sz w:val="24"/>
              <w:szCs w:val="22"/>
              <w:lang w:eastAsia="en-US"/>
            </w:rPr>
            <w:t>71</w:t>
          </w:r>
        </w:p>
        <w:p w14:paraId="30E6F2BC" w14:textId="77777777" w:rsidR="00226FF9" w:rsidRPr="00B030A5" w:rsidRDefault="00226FF9" w:rsidP="003405B6">
          <w:pPr>
            <w:tabs>
              <w:tab w:val="left" w:pos="2694"/>
            </w:tabs>
            <w:jc w:val="center"/>
            <w:rPr>
              <w:rFonts w:eastAsia="Batang"/>
              <w:b/>
              <w:color w:val="7F7F7F"/>
              <w:szCs w:val="22"/>
              <w:lang w:val="uk-UA" w:eastAsia="en-US"/>
            </w:rPr>
          </w:pPr>
          <w:hyperlink r:id="rId2" w:history="1">
            <w:r w:rsidRPr="00B030A5">
              <w:rPr>
                <w:rFonts w:eastAsia="Batang"/>
                <w:color w:val="7F7F7F"/>
                <w:sz w:val="24"/>
                <w:szCs w:val="22"/>
                <w:lang w:val="uk-UA" w:eastAsia="en-US"/>
              </w:rPr>
              <w:t>secretar@stalenergo.com</w:t>
            </w:r>
          </w:hyperlink>
          <w:r w:rsidRPr="00B030A5">
            <w:rPr>
              <w:rFonts w:eastAsia="Batang"/>
              <w:color w:val="7F7F7F"/>
              <w:sz w:val="24"/>
              <w:szCs w:val="22"/>
              <w:lang w:val="uk-UA" w:eastAsia="en-US"/>
            </w:rPr>
            <w:t xml:space="preserve">  http://stalenergo.ru</w:t>
          </w:r>
        </w:p>
      </w:tc>
    </w:tr>
    <w:bookmarkEnd w:id="104"/>
  </w:tbl>
  <w:p w14:paraId="0484D8C3" w14:textId="77777777" w:rsidR="00226FF9" w:rsidRPr="00B93D95" w:rsidRDefault="00226FF9" w:rsidP="003405B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226FF9" w:rsidRPr="002046C7" w14:paraId="4EC2131E" w14:textId="77777777" w:rsidTr="003405B6">
      <w:trPr>
        <w:trHeight w:val="433"/>
        <w:jc w:val="center"/>
      </w:trPr>
      <w:tc>
        <w:tcPr>
          <w:tcW w:w="6547" w:type="dxa"/>
          <w:shd w:val="clear" w:color="auto" w:fill="auto"/>
        </w:tcPr>
        <w:p w14:paraId="781EC03E" w14:textId="77777777" w:rsidR="00226FF9" w:rsidRPr="00746155" w:rsidRDefault="00226FF9" w:rsidP="003405B6">
          <w:pPr>
            <w:pStyle w:val="ad"/>
            <w:jc w:val="center"/>
            <w:rPr>
              <w:color w:val="7F7F7F"/>
            </w:rPr>
          </w:pPr>
          <w:r>
            <w:rPr>
              <w:b/>
              <w:color w:val="7F7F7F"/>
            </w:rPr>
            <w:t>ООО «Компания «</w:t>
          </w:r>
          <w:proofErr w:type="spellStart"/>
          <w:r w:rsidRPr="00A67513">
            <w:rPr>
              <w:b/>
              <w:color w:val="7F7F7F"/>
            </w:rPr>
            <w:t>СТАЛЬЭНЕРГО</w:t>
          </w:r>
          <w:proofErr w:type="spellEnd"/>
          <w:r>
            <w:rPr>
              <w:b/>
              <w:color w:val="7F7F7F"/>
            </w:rPr>
            <w:t>»</w:t>
          </w:r>
        </w:p>
      </w:tc>
    </w:tr>
  </w:tbl>
  <w:p w14:paraId="066444D6" w14:textId="77777777" w:rsidR="00226FF9" w:rsidRPr="002F5DEF" w:rsidRDefault="00226FF9" w:rsidP="003405B6">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029" w:type="dxa"/>
      <w:jc w:val="center"/>
      <w:tblBorders>
        <w:bottom w:val="single" w:sz="4" w:space="0" w:color="auto"/>
      </w:tblBorders>
      <w:tblLook w:val="04A0" w:firstRow="1" w:lastRow="0" w:firstColumn="1" w:lastColumn="0" w:noHBand="0" w:noVBand="1"/>
    </w:tblPr>
    <w:tblGrid>
      <w:gridCol w:w="1531"/>
      <w:gridCol w:w="5498"/>
    </w:tblGrid>
    <w:tr w:rsidR="00226FF9" w:rsidRPr="00B030A5" w14:paraId="01AEE967" w14:textId="77777777" w:rsidTr="003405B6">
      <w:trPr>
        <w:jc w:val="center"/>
      </w:trPr>
      <w:tc>
        <w:tcPr>
          <w:tcW w:w="1531" w:type="dxa"/>
          <w:vMerge w:val="restart"/>
          <w:shd w:val="clear" w:color="auto" w:fill="auto"/>
        </w:tcPr>
        <w:p w14:paraId="31801130"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r w:rsidRPr="00B030A5">
            <w:rPr>
              <w:rFonts w:eastAsia="Batang"/>
              <w:noProof/>
              <w:color w:val="7F7F7F"/>
              <w:szCs w:val="22"/>
              <w:lang w:val="uk-UA" w:eastAsia="uk-UA"/>
            </w:rPr>
            <w:drawing>
              <wp:inline distT="0" distB="0" distL="0" distR="0" wp14:anchorId="35B864E2" wp14:editId="7E030E4C">
                <wp:extent cx="805759" cy="819830"/>
                <wp:effectExtent l="0" t="0" r="0" b="0"/>
                <wp:docPr id="27" name="Рисунок 27"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logo-3"/>
                        <pic:cNvPicPr>
                          <a:picLocks noChangeAspect="1" noChangeArrowheads="1"/>
                        </pic:cNvPicPr>
                      </pic:nvPicPr>
                      <pic:blipFill>
                        <a:blip r:embed="rId1" cstate="print">
                          <a:extLst>
                            <a:ext uri="{28A0092B-C50C-407E-A947-70E740481C1C}">
                              <a14:useLocalDpi xmlns:a14="http://schemas.microsoft.com/office/drawing/2010/main" val="0"/>
                            </a:ext>
                          </a:extLst>
                        </a:blip>
                        <a:srcRect l="19197" t="9192" r="23102" b="6435"/>
                        <a:stretch>
                          <a:fillRect/>
                        </a:stretch>
                      </pic:blipFill>
                      <pic:spPr bwMode="auto">
                        <a:xfrm>
                          <a:off x="0" y="0"/>
                          <a:ext cx="809057" cy="823185"/>
                        </a:xfrm>
                        <a:prstGeom prst="rect">
                          <a:avLst/>
                        </a:prstGeom>
                        <a:noFill/>
                        <a:ln>
                          <a:noFill/>
                        </a:ln>
                      </pic:spPr>
                    </pic:pic>
                  </a:graphicData>
                </a:graphic>
              </wp:inline>
            </w:drawing>
          </w:r>
        </w:p>
      </w:tc>
      <w:tc>
        <w:tcPr>
          <w:tcW w:w="5498" w:type="dxa"/>
          <w:tcBorders>
            <w:bottom w:val="single" w:sz="4" w:space="0" w:color="auto"/>
          </w:tcBorders>
          <w:shd w:val="clear" w:color="auto" w:fill="auto"/>
        </w:tcPr>
        <w:p w14:paraId="19202818"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r w:rsidRPr="00B030A5">
            <w:rPr>
              <w:rFonts w:eastAsia="Batang"/>
              <w:b/>
              <w:color w:val="7F7F7F"/>
              <w:szCs w:val="22"/>
              <w:lang w:eastAsia="en-US"/>
            </w:rPr>
            <w:t>ООО «Компания «</w:t>
          </w:r>
          <w:proofErr w:type="spellStart"/>
          <w:r w:rsidRPr="00B030A5">
            <w:rPr>
              <w:rFonts w:eastAsia="Batang"/>
              <w:b/>
              <w:color w:val="7F7F7F"/>
              <w:szCs w:val="22"/>
              <w:lang w:val="uk-UA" w:eastAsia="en-US"/>
            </w:rPr>
            <w:t>Стальэнерго</w:t>
          </w:r>
          <w:proofErr w:type="spellEnd"/>
          <w:r w:rsidRPr="00B030A5">
            <w:rPr>
              <w:rFonts w:eastAsia="Batang"/>
              <w:b/>
              <w:color w:val="7F7F7F"/>
              <w:szCs w:val="22"/>
              <w:lang w:eastAsia="en-US"/>
            </w:rPr>
            <w:t>»</w:t>
          </w:r>
        </w:p>
      </w:tc>
    </w:tr>
    <w:tr w:rsidR="00226FF9" w:rsidRPr="00B030A5" w14:paraId="0389D1FF" w14:textId="77777777" w:rsidTr="003405B6">
      <w:trPr>
        <w:jc w:val="center"/>
      </w:trPr>
      <w:tc>
        <w:tcPr>
          <w:tcW w:w="1531" w:type="dxa"/>
          <w:vMerge/>
          <w:tcBorders>
            <w:bottom w:val="nil"/>
          </w:tcBorders>
          <w:shd w:val="clear" w:color="auto" w:fill="auto"/>
        </w:tcPr>
        <w:p w14:paraId="2E3CCF3D" w14:textId="77777777" w:rsidR="00226FF9" w:rsidRPr="00B030A5" w:rsidRDefault="00226FF9" w:rsidP="003405B6">
          <w:pPr>
            <w:tabs>
              <w:tab w:val="center" w:pos="4677"/>
              <w:tab w:val="right" w:pos="9355"/>
            </w:tabs>
            <w:spacing w:line="360" w:lineRule="auto"/>
            <w:jc w:val="center"/>
            <w:rPr>
              <w:rFonts w:eastAsia="Batang"/>
              <w:color w:val="7F7F7F"/>
              <w:szCs w:val="22"/>
              <w:lang w:val="uk-UA" w:eastAsia="en-US"/>
            </w:rPr>
          </w:pPr>
        </w:p>
      </w:tc>
      <w:tc>
        <w:tcPr>
          <w:tcW w:w="5498" w:type="dxa"/>
          <w:tcBorders>
            <w:top w:val="single" w:sz="4" w:space="0" w:color="auto"/>
            <w:bottom w:val="nil"/>
          </w:tcBorders>
          <w:shd w:val="clear" w:color="auto" w:fill="auto"/>
        </w:tcPr>
        <w:p w14:paraId="6DE72130" w14:textId="77777777" w:rsidR="00226FF9" w:rsidRPr="00B030A5" w:rsidRDefault="00226FF9" w:rsidP="003405B6">
          <w:pPr>
            <w:tabs>
              <w:tab w:val="left" w:pos="2694"/>
            </w:tabs>
            <w:jc w:val="center"/>
            <w:rPr>
              <w:rFonts w:eastAsia="Batang"/>
              <w:color w:val="7F7F7F"/>
              <w:sz w:val="24"/>
              <w:szCs w:val="22"/>
              <w:lang w:val="uk-UA" w:eastAsia="en-US"/>
            </w:rPr>
          </w:pPr>
          <w:proofErr w:type="spellStart"/>
          <w:r w:rsidRPr="00B030A5">
            <w:rPr>
              <w:rFonts w:eastAsia="Batang"/>
              <w:color w:val="7F7F7F"/>
              <w:sz w:val="24"/>
              <w:szCs w:val="22"/>
              <w:lang w:val="uk-UA" w:eastAsia="en-US"/>
            </w:rPr>
            <w:t>Россия</w:t>
          </w:r>
          <w:proofErr w:type="spellEnd"/>
          <w:r w:rsidRPr="00B030A5">
            <w:rPr>
              <w:rFonts w:eastAsia="Batang"/>
              <w:color w:val="7F7F7F"/>
              <w:sz w:val="24"/>
              <w:szCs w:val="22"/>
              <w:lang w:val="uk-UA" w:eastAsia="en-US"/>
            </w:rPr>
            <w:t xml:space="preserve">, 308036, г. </w:t>
          </w:r>
          <w:proofErr w:type="spellStart"/>
          <w:r w:rsidRPr="00B030A5">
            <w:rPr>
              <w:rFonts w:eastAsia="Batang"/>
              <w:color w:val="7F7F7F"/>
              <w:sz w:val="24"/>
              <w:szCs w:val="22"/>
              <w:lang w:val="uk-UA" w:eastAsia="en-US"/>
            </w:rPr>
            <w:t>Белгород</w:t>
          </w:r>
          <w:proofErr w:type="spellEnd"/>
          <w:r w:rsidRPr="00B030A5">
            <w:rPr>
              <w:rFonts w:eastAsia="Batang"/>
              <w:color w:val="7F7F7F"/>
              <w:sz w:val="24"/>
              <w:szCs w:val="22"/>
              <w:lang w:val="uk-UA" w:eastAsia="en-US"/>
            </w:rPr>
            <w:t xml:space="preserve">, </w:t>
          </w:r>
          <w:proofErr w:type="spellStart"/>
          <w:r w:rsidRPr="00B030A5">
            <w:rPr>
              <w:rFonts w:eastAsia="Batang"/>
              <w:color w:val="7F7F7F"/>
              <w:sz w:val="24"/>
              <w:szCs w:val="22"/>
              <w:lang w:val="uk-UA" w:eastAsia="en-US"/>
            </w:rPr>
            <w:t>ул</w:t>
          </w:r>
          <w:proofErr w:type="spellEnd"/>
          <w:r w:rsidRPr="00B030A5">
            <w:rPr>
              <w:rFonts w:eastAsia="Batang"/>
              <w:color w:val="7F7F7F"/>
              <w:sz w:val="24"/>
              <w:szCs w:val="22"/>
              <w:lang w:val="uk-UA" w:eastAsia="en-US"/>
            </w:rPr>
            <w:t xml:space="preserve">. Щорса, </w:t>
          </w:r>
          <w:proofErr w:type="spellStart"/>
          <w:r w:rsidRPr="00B030A5">
            <w:rPr>
              <w:rFonts w:eastAsia="Batang"/>
              <w:color w:val="7F7F7F"/>
              <w:sz w:val="24"/>
              <w:szCs w:val="22"/>
              <w:lang w:val="uk-UA" w:eastAsia="en-US"/>
            </w:rPr>
            <w:t>45Г</w:t>
          </w:r>
          <w:proofErr w:type="spellEnd"/>
        </w:p>
        <w:p w14:paraId="56F130F6" w14:textId="77777777" w:rsidR="00226FF9" w:rsidRPr="00B030A5" w:rsidRDefault="00226FF9" w:rsidP="003405B6">
          <w:pPr>
            <w:tabs>
              <w:tab w:val="left" w:pos="2694"/>
            </w:tabs>
            <w:jc w:val="center"/>
            <w:rPr>
              <w:rFonts w:eastAsia="Batang"/>
              <w:color w:val="7F7F7F"/>
              <w:sz w:val="24"/>
              <w:szCs w:val="22"/>
              <w:lang w:val="uk-UA" w:eastAsia="en-US"/>
            </w:rPr>
          </w:pPr>
          <w:proofErr w:type="spellStart"/>
          <w:r w:rsidRPr="00B030A5">
            <w:rPr>
              <w:rFonts w:eastAsia="Batang"/>
              <w:color w:val="7F7F7F"/>
              <w:sz w:val="24"/>
              <w:szCs w:val="22"/>
              <w:lang w:val="uk-UA" w:eastAsia="en-US"/>
            </w:rPr>
            <w:t>тел</w:t>
          </w:r>
          <w:proofErr w:type="spellEnd"/>
          <w:r w:rsidRPr="00B030A5">
            <w:rPr>
              <w:rFonts w:eastAsia="Batang"/>
              <w:color w:val="7F7F7F"/>
              <w:sz w:val="24"/>
              <w:szCs w:val="22"/>
              <w:lang w:val="uk-UA" w:eastAsia="en-US"/>
            </w:rPr>
            <w:t xml:space="preserve">.: </w:t>
          </w:r>
          <w:r w:rsidRPr="00B030A5">
            <w:rPr>
              <w:rFonts w:eastAsia="Batang"/>
              <w:color w:val="7F7F7F"/>
              <w:sz w:val="24"/>
              <w:szCs w:val="22"/>
              <w:lang w:eastAsia="en-US"/>
            </w:rPr>
            <w:t>+3</w:t>
          </w:r>
          <w:r w:rsidRPr="00B030A5">
            <w:rPr>
              <w:rFonts w:eastAsia="Batang"/>
              <w:color w:val="7F7F7F"/>
              <w:sz w:val="24"/>
              <w:szCs w:val="22"/>
              <w:lang w:val="uk-UA" w:eastAsia="en-US"/>
            </w:rPr>
            <w:t>(4722) 52-</w:t>
          </w:r>
          <w:r w:rsidRPr="00B030A5">
            <w:rPr>
              <w:rFonts w:eastAsia="Batang"/>
              <w:color w:val="7F7F7F"/>
              <w:sz w:val="24"/>
              <w:szCs w:val="22"/>
              <w:lang w:eastAsia="en-US"/>
            </w:rPr>
            <w:t>25</w:t>
          </w:r>
          <w:r w:rsidRPr="00B030A5">
            <w:rPr>
              <w:rFonts w:eastAsia="Batang"/>
              <w:color w:val="7F7F7F"/>
              <w:sz w:val="24"/>
              <w:szCs w:val="22"/>
              <w:lang w:val="uk-UA" w:eastAsia="en-US"/>
            </w:rPr>
            <w:t>-</w:t>
          </w:r>
          <w:r w:rsidRPr="00B030A5">
            <w:rPr>
              <w:rFonts w:eastAsia="Batang"/>
              <w:color w:val="7F7F7F"/>
              <w:sz w:val="24"/>
              <w:szCs w:val="22"/>
              <w:lang w:eastAsia="en-US"/>
            </w:rPr>
            <w:t>71</w:t>
          </w:r>
        </w:p>
        <w:p w14:paraId="7DF03763" w14:textId="77777777" w:rsidR="00226FF9" w:rsidRPr="00B030A5" w:rsidRDefault="00226FF9" w:rsidP="003405B6">
          <w:pPr>
            <w:tabs>
              <w:tab w:val="left" w:pos="2694"/>
            </w:tabs>
            <w:jc w:val="center"/>
            <w:rPr>
              <w:rFonts w:eastAsia="Batang"/>
              <w:b/>
              <w:color w:val="7F7F7F"/>
              <w:szCs w:val="22"/>
              <w:lang w:val="uk-UA" w:eastAsia="en-US"/>
            </w:rPr>
          </w:pPr>
          <w:hyperlink r:id="rId2" w:history="1">
            <w:r w:rsidRPr="00B030A5">
              <w:rPr>
                <w:rFonts w:eastAsia="Batang"/>
                <w:color w:val="7F7F7F"/>
                <w:sz w:val="24"/>
                <w:szCs w:val="22"/>
                <w:lang w:val="uk-UA" w:eastAsia="en-US"/>
              </w:rPr>
              <w:t>secretar@stalenergo.com</w:t>
            </w:r>
          </w:hyperlink>
          <w:r w:rsidRPr="00B030A5">
            <w:rPr>
              <w:rFonts w:eastAsia="Batang"/>
              <w:color w:val="7F7F7F"/>
              <w:sz w:val="24"/>
              <w:szCs w:val="22"/>
              <w:lang w:val="uk-UA" w:eastAsia="en-US"/>
            </w:rPr>
            <w:t xml:space="preserve">  http://stalenergo.ru</w:t>
          </w:r>
        </w:p>
      </w:tc>
    </w:tr>
  </w:tbl>
  <w:p w14:paraId="5949CF05" w14:textId="77777777" w:rsidR="00226FF9" w:rsidRPr="00B93D95" w:rsidRDefault="00226FF9" w:rsidP="003405B6">
    <w:pPr>
      <w:pStyle w:val="a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47" w:type="dxa"/>
      <w:jc w:val="center"/>
      <w:tblBorders>
        <w:bottom w:val="single" w:sz="4" w:space="0" w:color="auto"/>
      </w:tblBorders>
      <w:tblLook w:val="04A0" w:firstRow="1" w:lastRow="0" w:firstColumn="1" w:lastColumn="0" w:noHBand="0" w:noVBand="1"/>
    </w:tblPr>
    <w:tblGrid>
      <w:gridCol w:w="6547"/>
    </w:tblGrid>
    <w:tr w:rsidR="00226FF9" w:rsidRPr="002046C7" w14:paraId="09624159" w14:textId="77777777" w:rsidTr="00BD4E51">
      <w:trPr>
        <w:trHeight w:val="433"/>
        <w:jc w:val="center"/>
      </w:trPr>
      <w:tc>
        <w:tcPr>
          <w:tcW w:w="6547" w:type="dxa"/>
          <w:shd w:val="clear" w:color="auto" w:fill="auto"/>
        </w:tcPr>
        <w:p w14:paraId="7E8D2F73" w14:textId="77777777" w:rsidR="00226FF9" w:rsidRPr="00746155" w:rsidRDefault="00226FF9" w:rsidP="0007785D">
          <w:pPr>
            <w:pStyle w:val="ad"/>
            <w:jc w:val="center"/>
            <w:rPr>
              <w:color w:val="7F7F7F"/>
            </w:rPr>
          </w:pPr>
          <w:r>
            <w:rPr>
              <w:b/>
              <w:color w:val="7F7F7F"/>
            </w:rPr>
            <w:t>ООО «Компания «</w:t>
          </w:r>
          <w:proofErr w:type="spellStart"/>
          <w:r>
            <w:rPr>
              <w:b/>
              <w:color w:val="7F7F7F"/>
            </w:rPr>
            <w:t>Стальэнерго</w:t>
          </w:r>
          <w:proofErr w:type="spellEnd"/>
          <w:r>
            <w:rPr>
              <w:b/>
              <w:color w:val="7F7F7F"/>
            </w:rPr>
            <w:t>»</w:t>
          </w:r>
        </w:p>
      </w:tc>
    </w:tr>
  </w:tbl>
  <w:p w14:paraId="19719C78" w14:textId="77777777" w:rsidR="00226FF9" w:rsidRPr="00550C87" w:rsidRDefault="00226FF9" w:rsidP="00550C8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707B3"/>
    <w:multiLevelType w:val="hybridMultilevel"/>
    <w:tmpl w:val="1D825188"/>
    <w:lvl w:ilvl="0" w:tplc="2652787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E16B87"/>
    <w:multiLevelType w:val="multilevel"/>
    <w:tmpl w:val="27B0E584"/>
    <w:lvl w:ilvl="0">
      <w:start w:val="1"/>
      <w:numFmt w:val="decimal"/>
      <w:pStyle w:val="4"/>
      <w:lvlText w:val="%1"/>
      <w:lvlJc w:val="left"/>
      <w:pPr>
        <w:ind w:left="1080" w:hanging="360"/>
      </w:pPr>
      <w:rPr>
        <w:rFonts w:hint="default"/>
        <w:b/>
        <w:sz w:val="28"/>
        <w:lang w:val="ru-RU"/>
      </w:rPr>
    </w:lvl>
    <w:lvl w:ilvl="1">
      <w:start w:val="1"/>
      <w:numFmt w:val="decimal"/>
      <w:isLgl/>
      <w:lvlText w:val="%1.%2"/>
      <w:lvlJc w:val="left"/>
      <w:pPr>
        <w:tabs>
          <w:tab w:val="num" w:pos="1418"/>
        </w:tabs>
        <w:ind w:left="0" w:firstLine="710"/>
      </w:pPr>
      <w:rPr>
        <w:rFonts w:hint="default"/>
        <w:strike w:val="0"/>
        <w:sz w:val="28"/>
        <w:szCs w:val="28"/>
      </w:rPr>
    </w:lvl>
    <w:lvl w:ilvl="2">
      <w:start w:val="1"/>
      <w:numFmt w:val="decimal"/>
      <w:isLgl/>
      <w:lvlText w:val="%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
      <w:isLgl/>
      <w:lvlText w:val="%1.%2.%3.%4"/>
      <w:lvlJc w:val="left"/>
      <w:pPr>
        <w:tabs>
          <w:tab w:val="num" w:pos="3120"/>
        </w:tabs>
        <w:ind w:left="1277" w:firstLine="709"/>
      </w:pPr>
      <w:rPr>
        <w:b w:val="0"/>
        <w:bCs w:val="0"/>
        <w:i w:val="0"/>
        <w:iCs w:val="0"/>
        <w:caps w:val="0"/>
        <w:smallCaps w:val="0"/>
        <w:strike w:val="0"/>
        <w:dstrike w:val="0"/>
        <w:noProof w:val="0"/>
        <w:vanish w:val="0"/>
        <w:color w:val="000000"/>
        <w:spacing w:val="0"/>
        <w:kern w:val="0"/>
        <w:position w:val="0"/>
        <w:u w:val="none"/>
        <w:effect w:val="none"/>
        <w:vertAlign w:val="baseline"/>
        <w:em w:val="none"/>
        <w:lang w:val="ru-RU"/>
        <w:specVanish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300910"/>
    <w:multiLevelType w:val="multilevel"/>
    <w:tmpl w:val="55FE8BE0"/>
    <w:lvl w:ilvl="0">
      <w:start w:val="1"/>
      <w:numFmt w:val="decimal"/>
      <w:pStyle w:val="1"/>
      <w:lvlText w:val="%1"/>
      <w:lvlJc w:val="left"/>
      <w:pPr>
        <w:ind w:left="1080" w:hanging="360"/>
      </w:pPr>
      <w:rPr>
        <w:rFonts w:hint="default"/>
        <w:b/>
        <w:sz w:val="28"/>
        <w:lang w:val="ru-RU"/>
      </w:rPr>
    </w:lvl>
    <w:lvl w:ilvl="1">
      <w:start w:val="1"/>
      <w:numFmt w:val="decimal"/>
      <w:pStyle w:val="2"/>
      <w:isLgl/>
      <w:lvlText w:val="%1.%2"/>
      <w:lvlJc w:val="left"/>
      <w:pPr>
        <w:tabs>
          <w:tab w:val="num" w:pos="1418"/>
        </w:tabs>
        <w:ind w:left="0" w:firstLine="71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isLgl/>
      <w:lvlText w:val="%1.%2.%3"/>
      <w:lvlJc w:val="left"/>
      <w:pPr>
        <w:tabs>
          <w:tab w:val="num" w:pos="1418"/>
        </w:tabs>
        <w:ind w:left="284"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0"/>
      <w:isLgl/>
      <w:lvlText w:val="%1.%2.%3.%4"/>
      <w:lvlJc w:val="left"/>
      <w:pPr>
        <w:tabs>
          <w:tab w:val="num" w:pos="3545"/>
        </w:tabs>
        <w:ind w:left="1702" w:firstLine="709"/>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5"/>
      <w:isLgl/>
      <w:lvlText w:val="%1.%2.%3.%4.%5"/>
      <w:lvlJc w:val="left"/>
      <w:pPr>
        <w:ind w:left="5192" w:hanging="108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pStyle w:val="6"/>
      <w:isLgl/>
      <w:lvlText w:val="%1.%2.%3.%4.%5.%6"/>
      <w:lvlJc w:val="left"/>
      <w:pPr>
        <w:ind w:left="2160" w:hanging="144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pStyle w:val="7"/>
      <w:isLgl/>
      <w:lvlText w:val="%1.%2.%3.%4.%5.%6.%7"/>
      <w:lvlJc w:val="left"/>
      <w:pPr>
        <w:ind w:left="9521" w:hanging="144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7DB1A8E"/>
    <w:multiLevelType w:val="hybridMultilevel"/>
    <w:tmpl w:val="B952F99C"/>
    <w:lvl w:ilvl="0" w:tplc="8A2EA7FA">
      <w:start w:val="1"/>
      <w:numFmt w:val="bullet"/>
      <w:pStyle w:val="a"/>
      <w:lvlText w:val="‒"/>
      <w:lvlJc w:val="left"/>
      <w:pPr>
        <w:ind w:left="928" w:hanging="360"/>
      </w:pPr>
      <w:rPr>
        <w:rFonts w:ascii="Times New Roman" w:hAnsi="Times New Roman" w:cs="Times New Roman" w:hint="default"/>
        <w:lang w:val="ru-RU"/>
      </w:rPr>
    </w:lvl>
    <w:lvl w:ilvl="1" w:tplc="6CC2CD8E">
      <w:start w:val="1"/>
      <w:numFmt w:val="bullet"/>
      <w:pStyle w:val="20"/>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88F17E9"/>
    <w:multiLevelType w:val="hybridMultilevel"/>
    <w:tmpl w:val="D26ADC9E"/>
    <w:lvl w:ilvl="0" w:tplc="1EB2D98A">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5" w15:restartNumberingAfterBreak="0">
    <w:nsid w:val="0A6B4D93"/>
    <w:multiLevelType w:val="hybridMultilevel"/>
    <w:tmpl w:val="6680A7B6"/>
    <w:lvl w:ilvl="0" w:tplc="A4F4C626">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0B1F5B72"/>
    <w:multiLevelType w:val="multilevel"/>
    <w:tmpl w:val="717E782C"/>
    <w:styleLink w:val="14005063"/>
    <w:lvl w:ilvl="0">
      <w:start w:val="1"/>
      <w:numFmt w:val="decimal"/>
      <w:lvlText w:val="%1."/>
      <w:lvlJc w:val="left"/>
      <w:pPr>
        <w:ind w:left="720" w:hanging="360"/>
      </w:pPr>
      <w:rPr>
        <w:rFonts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D1C0EC2"/>
    <w:multiLevelType w:val="multilevel"/>
    <w:tmpl w:val="0726B9A2"/>
    <w:styleLink w:val="41"/>
    <w:lvl w:ilvl="0">
      <w:start w:val="1"/>
      <w:numFmt w:val="decimal"/>
      <w:lvlText w:val="%1.1.1"/>
      <w:lvlJc w:val="left"/>
      <w:pPr>
        <w:ind w:left="107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790" w:hanging="360"/>
      </w:pPr>
      <w:rPr>
        <w:rFonts w:hint="default"/>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8" w15:restartNumberingAfterBreak="0">
    <w:nsid w:val="167950AF"/>
    <w:multiLevelType w:val="hybridMultilevel"/>
    <w:tmpl w:val="2B4201B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3340A6"/>
    <w:multiLevelType w:val="hybridMultilevel"/>
    <w:tmpl w:val="8D162640"/>
    <w:lvl w:ilvl="0" w:tplc="E6C2431C">
      <w:start w:val="1"/>
      <w:numFmt w:val="russianLower"/>
      <w:pStyle w:val="a0"/>
      <w:lvlText w:val="%1)"/>
      <w:lvlJc w:val="left"/>
      <w:pPr>
        <w:ind w:left="1069" w:hanging="360"/>
      </w:pPr>
      <w:rPr>
        <w:rFonts w:hint="default"/>
        <w:b w:val="0"/>
        <w:bCs w:val="0"/>
        <w:i w:val="0"/>
        <w:iCs w:val="0"/>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7CE77F1"/>
    <w:multiLevelType w:val="hybridMultilevel"/>
    <w:tmpl w:val="FF0AEED4"/>
    <w:lvl w:ilvl="0" w:tplc="04220001">
      <w:start w:val="1"/>
      <w:numFmt w:val="bullet"/>
      <w:lvlText w:val=""/>
      <w:lvlJc w:val="left"/>
      <w:pPr>
        <w:ind w:left="1854" w:hanging="360"/>
      </w:pPr>
      <w:rPr>
        <w:rFonts w:ascii="Symbol" w:hAnsi="Symbol"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11" w15:restartNumberingAfterBreak="0">
    <w:nsid w:val="1F4B45AA"/>
    <w:multiLevelType w:val="hybridMultilevel"/>
    <w:tmpl w:val="09B49466"/>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A27537"/>
    <w:multiLevelType w:val="hybridMultilevel"/>
    <w:tmpl w:val="74FA06A0"/>
    <w:lvl w:ilvl="0" w:tplc="6076171C">
      <w:start w:val="1"/>
      <w:numFmt w:val="bullet"/>
      <w:pStyle w:val="21"/>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956553"/>
    <w:multiLevelType w:val="hybridMultilevel"/>
    <w:tmpl w:val="B7EED848"/>
    <w:lvl w:ilvl="0" w:tplc="2B38794C">
      <w:start w:val="1"/>
      <w:numFmt w:val="russianLower"/>
      <w:lvlText w:val="%1)"/>
      <w:lvlJc w:val="left"/>
      <w:pPr>
        <w:ind w:left="1069" w:hanging="360"/>
      </w:pPr>
      <w:rPr>
        <w:rFonts w:hint="default"/>
        <w:color w:val="auto"/>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7C2E0F"/>
    <w:multiLevelType w:val="multilevel"/>
    <w:tmpl w:val="7E32E624"/>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D92F0E"/>
    <w:multiLevelType w:val="hybridMultilevel"/>
    <w:tmpl w:val="E28CDA88"/>
    <w:lvl w:ilvl="0" w:tplc="970668B8">
      <w:numFmt w:val="bullet"/>
      <w:lvlText w:val="–"/>
      <w:lvlJc w:val="left"/>
      <w:pPr>
        <w:ind w:left="1429" w:hanging="360"/>
      </w:pPr>
      <w:rPr>
        <w:rFonts w:ascii="Times New Roman" w:hAnsi="Times New Roman" w:hint="default"/>
      </w:rPr>
    </w:lvl>
    <w:lvl w:ilvl="1" w:tplc="E74605A0" w:tentative="1">
      <w:start w:val="1"/>
      <w:numFmt w:val="bullet"/>
      <w:lvlText w:val="o"/>
      <w:lvlJc w:val="left"/>
      <w:pPr>
        <w:ind w:left="2149" w:hanging="360"/>
      </w:pPr>
      <w:rPr>
        <w:rFonts w:ascii="Courier New" w:hAnsi="Courier New" w:cs="Courier New" w:hint="default"/>
      </w:rPr>
    </w:lvl>
    <w:lvl w:ilvl="2" w:tplc="17E4F4FC" w:tentative="1">
      <w:start w:val="1"/>
      <w:numFmt w:val="bullet"/>
      <w:lvlText w:val=""/>
      <w:lvlJc w:val="left"/>
      <w:pPr>
        <w:ind w:left="2869" w:hanging="360"/>
      </w:pPr>
      <w:rPr>
        <w:rFonts w:ascii="Wingdings" w:hAnsi="Wingdings" w:hint="default"/>
      </w:rPr>
    </w:lvl>
    <w:lvl w:ilvl="3" w:tplc="FB00C796" w:tentative="1">
      <w:start w:val="1"/>
      <w:numFmt w:val="bullet"/>
      <w:lvlText w:val=""/>
      <w:lvlJc w:val="left"/>
      <w:pPr>
        <w:ind w:left="3589" w:hanging="360"/>
      </w:pPr>
      <w:rPr>
        <w:rFonts w:ascii="Symbol" w:hAnsi="Symbol" w:hint="default"/>
      </w:rPr>
    </w:lvl>
    <w:lvl w:ilvl="4" w:tplc="6E506D18" w:tentative="1">
      <w:start w:val="1"/>
      <w:numFmt w:val="bullet"/>
      <w:lvlText w:val="o"/>
      <w:lvlJc w:val="left"/>
      <w:pPr>
        <w:ind w:left="4309" w:hanging="360"/>
      </w:pPr>
      <w:rPr>
        <w:rFonts w:ascii="Courier New" w:hAnsi="Courier New" w:cs="Courier New" w:hint="default"/>
      </w:rPr>
    </w:lvl>
    <w:lvl w:ilvl="5" w:tplc="A6AE0DCC" w:tentative="1">
      <w:start w:val="1"/>
      <w:numFmt w:val="bullet"/>
      <w:lvlText w:val=""/>
      <w:lvlJc w:val="left"/>
      <w:pPr>
        <w:ind w:left="5029" w:hanging="360"/>
      </w:pPr>
      <w:rPr>
        <w:rFonts w:ascii="Wingdings" w:hAnsi="Wingdings" w:hint="default"/>
      </w:rPr>
    </w:lvl>
    <w:lvl w:ilvl="6" w:tplc="AE683D6C" w:tentative="1">
      <w:start w:val="1"/>
      <w:numFmt w:val="bullet"/>
      <w:lvlText w:val=""/>
      <w:lvlJc w:val="left"/>
      <w:pPr>
        <w:ind w:left="5749" w:hanging="360"/>
      </w:pPr>
      <w:rPr>
        <w:rFonts w:ascii="Symbol" w:hAnsi="Symbol" w:hint="default"/>
      </w:rPr>
    </w:lvl>
    <w:lvl w:ilvl="7" w:tplc="E5D488E4" w:tentative="1">
      <w:start w:val="1"/>
      <w:numFmt w:val="bullet"/>
      <w:lvlText w:val="o"/>
      <w:lvlJc w:val="left"/>
      <w:pPr>
        <w:ind w:left="6469" w:hanging="360"/>
      </w:pPr>
      <w:rPr>
        <w:rFonts w:ascii="Courier New" w:hAnsi="Courier New" w:cs="Courier New" w:hint="default"/>
      </w:rPr>
    </w:lvl>
    <w:lvl w:ilvl="8" w:tplc="F7482E6E" w:tentative="1">
      <w:start w:val="1"/>
      <w:numFmt w:val="bullet"/>
      <w:lvlText w:val=""/>
      <w:lvlJc w:val="left"/>
      <w:pPr>
        <w:ind w:left="7189" w:hanging="360"/>
      </w:pPr>
      <w:rPr>
        <w:rFonts w:ascii="Wingdings" w:hAnsi="Wingdings" w:hint="default"/>
      </w:rPr>
    </w:lvl>
  </w:abstractNum>
  <w:abstractNum w:abstractNumId="16" w15:restartNumberingAfterBreak="0">
    <w:nsid w:val="33323351"/>
    <w:multiLevelType w:val="hybridMultilevel"/>
    <w:tmpl w:val="1F8470EA"/>
    <w:lvl w:ilvl="0" w:tplc="642C7F12">
      <w:start w:val="1"/>
      <w:numFmt w:val="bullet"/>
      <w:pStyle w:val="10"/>
      <w:lvlText w:val="–"/>
      <w:lvlJc w:val="left"/>
      <w:pPr>
        <w:ind w:left="4047" w:hanging="360"/>
      </w:pPr>
      <w:rPr>
        <w:rFonts w:ascii="Times New Roman" w:eastAsia="Times New Roman" w:hAnsi="Times New Roman" w:hint="default"/>
      </w:rPr>
    </w:lvl>
    <w:lvl w:ilvl="1" w:tplc="04190003" w:tentative="1">
      <w:start w:val="1"/>
      <w:numFmt w:val="bullet"/>
      <w:lvlText w:val="o"/>
      <w:lvlJc w:val="left"/>
      <w:pPr>
        <w:ind w:left="4767" w:hanging="360"/>
      </w:pPr>
      <w:rPr>
        <w:rFonts w:ascii="Courier New" w:hAnsi="Courier New" w:hint="default"/>
      </w:rPr>
    </w:lvl>
    <w:lvl w:ilvl="2" w:tplc="04190005" w:tentative="1">
      <w:start w:val="1"/>
      <w:numFmt w:val="bullet"/>
      <w:lvlText w:val=""/>
      <w:lvlJc w:val="left"/>
      <w:pPr>
        <w:ind w:left="5487" w:hanging="360"/>
      </w:pPr>
      <w:rPr>
        <w:rFonts w:ascii="Wingdings" w:hAnsi="Wingdings" w:hint="default"/>
      </w:rPr>
    </w:lvl>
    <w:lvl w:ilvl="3" w:tplc="04190001" w:tentative="1">
      <w:start w:val="1"/>
      <w:numFmt w:val="bullet"/>
      <w:lvlText w:val=""/>
      <w:lvlJc w:val="left"/>
      <w:pPr>
        <w:ind w:left="6207" w:hanging="360"/>
      </w:pPr>
      <w:rPr>
        <w:rFonts w:ascii="Symbol" w:hAnsi="Symbol" w:hint="default"/>
      </w:rPr>
    </w:lvl>
    <w:lvl w:ilvl="4" w:tplc="04190003" w:tentative="1">
      <w:start w:val="1"/>
      <w:numFmt w:val="bullet"/>
      <w:lvlText w:val="o"/>
      <w:lvlJc w:val="left"/>
      <w:pPr>
        <w:ind w:left="6927" w:hanging="360"/>
      </w:pPr>
      <w:rPr>
        <w:rFonts w:ascii="Courier New" w:hAnsi="Courier New" w:hint="default"/>
      </w:rPr>
    </w:lvl>
    <w:lvl w:ilvl="5" w:tplc="04190005" w:tentative="1">
      <w:start w:val="1"/>
      <w:numFmt w:val="bullet"/>
      <w:lvlText w:val=""/>
      <w:lvlJc w:val="left"/>
      <w:pPr>
        <w:ind w:left="7647" w:hanging="360"/>
      </w:pPr>
      <w:rPr>
        <w:rFonts w:ascii="Wingdings" w:hAnsi="Wingdings" w:hint="default"/>
      </w:rPr>
    </w:lvl>
    <w:lvl w:ilvl="6" w:tplc="04190001" w:tentative="1">
      <w:start w:val="1"/>
      <w:numFmt w:val="bullet"/>
      <w:lvlText w:val=""/>
      <w:lvlJc w:val="left"/>
      <w:pPr>
        <w:ind w:left="8367" w:hanging="360"/>
      </w:pPr>
      <w:rPr>
        <w:rFonts w:ascii="Symbol" w:hAnsi="Symbol" w:hint="default"/>
      </w:rPr>
    </w:lvl>
    <w:lvl w:ilvl="7" w:tplc="04190003" w:tentative="1">
      <w:start w:val="1"/>
      <w:numFmt w:val="bullet"/>
      <w:lvlText w:val="o"/>
      <w:lvlJc w:val="left"/>
      <w:pPr>
        <w:ind w:left="9087" w:hanging="360"/>
      </w:pPr>
      <w:rPr>
        <w:rFonts w:ascii="Courier New" w:hAnsi="Courier New" w:hint="default"/>
      </w:rPr>
    </w:lvl>
    <w:lvl w:ilvl="8" w:tplc="04190005" w:tentative="1">
      <w:start w:val="1"/>
      <w:numFmt w:val="bullet"/>
      <w:lvlText w:val=""/>
      <w:lvlJc w:val="left"/>
      <w:pPr>
        <w:ind w:left="9807" w:hanging="360"/>
      </w:pPr>
      <w:rPr>
        <w:rFonts w:ascii="Wingdings" w:hAnsi="Wingdings" w:hint="default"/>
      </w:rPr>
    </w:lvl>
  </w:abstractNum>
  <w:abstractNum w:abstractNumId="17" w15:restartNumberingAfterBreak="0">
    <w:nsid w:val="41761752"/>
    <w:multiLevelType w:val="hybridMultilevel"/>
    <w:tmpl w:val="CEC4C454"/>
    <w:lvl w:ilvl="0" w:tplc="09A8C2C0">
      <w:start w:val="1"/>
      <w:numFmt w:val="bullet"/>
      <w:lvlText w:val="–"/>
      <w:lvlJc w:val="left"/>
      <w:pPr>
        <w:ind w:left="928" w:hanging="360"/>
      </w:pPr>
      <w:rPr>
        <w:rFonts w:ascii="Times New Roman" w:eastAsia="Times New Roman" w:hAnsi="Times New Roman" w:cs="Times New Roman" w:hint="default"/>
        <w:lang w:val="ru-RU"/>
      </w:rPr>
    </w:lvl>
    <w:lvl w:ilvl="1" w:tplc="04220019" w:tentative="1">
      <w:start w:val="1"/>
      <w:numFmt w:val="bullet"/>
      <w:lvlText w:val="o"/>
      <w:lvlJc w:val="left"/>
      <w:pPr>
        <w:ind w:left="1789" w:hanging="360"/>
      </w:pPr>
      <w:rPr>
        <w:rFonts w:ascii="Courier New" w:hAnsi="Courier New" w:cs="Courier New" w:hint="default"/>
      </w:rPr>
    </w:lvl>
    <w:lvl w:ilvl="2" w:tplc="0422001B">
      <w:start w:val="1"/>
      <w:numFmt w:val="bullet"/>
      <w:lvlText w:val=""/>
      <w:lvlJc w:val="left"/>
      <w:pPr>
        <w:ind w:left="2509" w:hanging="360"/>
      </w:pPr>
      <w:rPr>
        <w:rFonts w:ascii="Wingdings" w:hAnsi="Wingdings" w:hint="default"/>
      </w:rPr>
    </w:lvl>
    <w:lvl w:ilvl="3" w:tplc="0422000F" w:tentative="1">
      <w:start w:val="1"/>
      <w:numFmt w:val="bullet"/>
      <w:lvlText w:val=""/>
      <w:lvlJc w:val="left"/>
      <w:pPr>
        <w:ind w:left="3229" w:hanging="360"/>
      </w:pPr>
      <w:rPr>
        <w:rFonts w:ascii="Symbol" w:hAnsi="Symbol" w:hint="default"/>
      </w:rPr>
    </w:lvl>
    <w:lvl w:ilvl="4" w:tplc="04220019" w:tentative="1">
      <w:start w:val="1"/>
      <w:numFmt w:val="bullet"/>
      <w:lvlText w:val="o"/>
      <w:lvlJc w:val="left"/>
      <w:pPr>
        <w:ind w:left="3949" w:hanging="360"/>
      </w:pPr>
      <w:rPr>
        <w:rFonts w:ascii="Courier New" w:hAnsi="Courier New" w:cs="Courier New" w:hint="default"/>
      </w:rPr>
    </w:lvl>
    <w:lvl w:ilvl="5" w:tplc="0422001B" w:tentative="1">
      <w:start w:val="1"/>
      <w:numFmt w:val="bullet"/>
      <w:lvlText w:val=""/>
      <w:lvlJc w:val="left"/>
      <w:pPr>
        <w:ind w:left="4669" w:hanging="360"/>
      </w:pPr>
      <w:rPr>
        <w:rFonts w:ascii="Wingdings" w:hAnsi="Wingdings" w:hint="default"/>
      </w:rPr>
    </w:lvl>
    <w:lvl w:ilvl="6" w:tplc="0422000F" w:tentative="1">
      <w:start w:val="1"/>
      <w:numFmt w:val="bullet"/>
      <w:lvlText w:val=""/>
      <w:lvlJc w:val="left"/>
      <w:pPr>
        <w:ind w:left="5389" w:hanging="360"/>
      </w:pPr>
      <w:rPr>
        <w:rFonts w:ascii="Symbol" w:hAnsi="Symbol" w:hint="default"/>
      </w:rPr>
    </w:lvl>
    <w:lvl w:ilvl="7" w:tplc="04220019" w:tentative="1">
      <w:start w:val="1"/>
      <w:numFmt w:val="bullet"/>
      <w:lvlText w:val="o"/>
      <w:lvlJc w:val="left"/>
      <w:pPr>
        <w:ind w:left="6109" w:hanging="360"/>
      </w:pPr>
      <w:rPr>
        <w:rFonts w:ascii="Courier New" w:hAnsi="Courier New" w:cs="Courier New" w:hint="default"/>
      </w:rPr>
    </w:lvl>
    <w:lvl w:ilvl="8" w:tplc="0422001B" w:tentative="1">
      <w:start w:val="1"/>
      <w:numFmt w:val="bullet"/>
      <w:lvlText w:val=""/>
      <w:lvlJc w:val="left"/>
      <w:pPr>
        <w:ind w:left="6829" w:hanging="360"/>
      </w:pPr>
      <w:rPr>
        <w:rFonts w:ascii="Wingdings" w:hAnsi="Wingdings" w:hint="default"/>
      </w:rPr>
    </w:lvl>
  </w:abstractNum>
  <w:abstractNum w:abstractNumId="18" w15:restartNumberingAfterBreak="0">
    <w:nsid w:val="42824513"/>
    <w:multiLevelType w:val="multilevel"/>
    <w:tmpl w:val="9BA20E90"/>
    <w:lvl w:ilvl="0">
      <w:start w:val="1"/>
      <w:numFmt w:val="decimal"/>
      <w:lvlText w:val="%1"/>
      <w:lvlJc w:val="left"/>
      <w:pPr>
        <w:ind w:left="1410" w:hanging="1410"/>
      </w:pPr>
      <w:rPr>
        <w:rFonts w:hint="default"/>
      </w:rPr>
    </w:lvl>
    <w:lvl w:ilvl="1">
      <w:start w:val="1"/>
      <w:numFmt w:val="decimal"/>
      <w:pStyle w:val="11"/>
      <w:lvlText w:val="%1.%2"/>
      <w:lvlJc w:val="left"/>
      <w:pPr>
        <w:ind w:left="2403" w:hanging="141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396" w:hanging="1410"/>
      </w:pPr>
      <w:rPr>
        <w:rFonts w:hint="default"/>
      </w:rPr>
    </w:lvl>
    <w:lvl w:ilvl="3">
      <w:start w:val="1"/>
      <w:numFmt w:val="decimal"/>
      <w:lvlText w:val="%1.%2.%3.%4"/>
      <w:lvlJc w:val="left"/>
      <w:pPr>
        <w:ind w:left="4389" w:hanging="1410"/>
      </w:pPr>
      <w:rPr>
        <w:rFonts w:hint="default"/>
      </w:rPr>
    </w:lvl>
    <w:lvl w:ilvl="4">
      <w:start w:val="1"/>
      <w:numFmt w:val="decimal"/>
      <w:lvlText w:val="%1.%2.%3.%4.%5"/>
      <w:lvlJc w:val="left"/>
      <w:pPr>
        <w:ind w:left="5382" w:hanging="141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9" w15:restartNumberingAfterBreak="0">
    <w:nsid w:val="47B8252B"/>
    <w:multiLevelType w:val="hybridMultilevel"/>
    <w:tmpl w:val="2CDE858A"/>
    <w:lvl w:ilvl="0" w:tplc="A4F4C626">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0" w15:restartNumberingAfterBreak="0">
    <w:nsid w:val="4AFB51F6"/>
    <w:multiLevelType w:val="hybridMultilevel"/>
    <w:tmpl w:val="23D4F9F8"/>
    <w:lvl w:ilvl="0" w:tplc="04220001">
      <w:start w:val="1"/>
      <w:numFmt w:val="decimal"/>
      <w:lvlText w:val="%1"/>
      <w:lvlJc w:val="left"/>
      <w:pPr>
        <w:ind w:left="720" w:hanging="360"/>
      </w:pPr>
      <w:rPr>
        <w:rFonts w:hint="default"/>
      </w:rPr>
    </w:lvl>
    <w:lvl w:ilvl="1" w:tplc="04220003" w:tentative="1">
      <w:start w:val="1"/>
      <w:numFmt w:val="lowerLetter"/>
      <w:lvlText w:val="%2."/>
      <w:lvlJc w:val="left"/>
      <w:pPr>
        <w:ind w:left="1440" w:hanging="360"/>
      </w:pPr>
    </w:lvl>
    <w:lvl w:ilvl="2" w:tplc="04220005" w:tentative="1">
      <w:start w:val="1"/>
      <w:numFmt w:val="lowerRoman"/>
      <w:lvlText w:val="%3."/>
      <w:lvlJc w:val="right"/>
      <w:pPr>
        <w:ind w:left="2160" w:hanging="180"/>
      </w:pPr>
    </w:lvl>
    <w:lvl w:ilvl="3" w:tplc="04220001" w:tentative="1">
      <w:start w:val="1"/>
      <w:numFmt w:val="decimal"/>
      <w:lvlText w:val="%4."/>
      <w:lvlJc w:val="left"/>
      <w:pPr>
        <w:ind w:left="2880" w:hanging="360"/>
      </w:pPr>
    </w:lvl>
    <w:lvl w:ilvl="4" w:tplc="04220003" w:tentative="1">
      <w:start w:val="1"/>
      <w:numFmt w:val="lowerLetter"/>
      <w:lvlText w:val="%5."/>
      <w:lvlJc w:val="left"/>
      <w:pPr>
        <w:ind w:left="3600" w:hanging="360"/>
      </w:pPr>
    </w:lvl>
    <w:lvl w:ilvl="5" w:tplc="04220005" w:tentative="1">
      <w:start w:val="1"/>
      <w:numFmt w:val="lowerRoman"/>
      <w:lvlText w:val="%6."/>
      <w:lvlJc w:val="right"/>
      <w:pPr>
        <w:ind w:left="4320" w:hanging="180"/>
      </w:pPr>
    </w:lvl>
    <w:lvl w:ilvl="6" w:tplc="04220001" w:tentative="1">
      <w:start w:val="1"/>
      <w:numFmt w:val="decimal"/>
      <w:lvlText w:val="%7."/>
      <w:lvlJc w:val="left"/>
      <w:pPr>
        <w:ind w:left="5040" w:hanging="360"/>
      </w:pPr>
    </w:lvl>
    <w:lvl w:ilvl="7" w:tplc="04220003" w:tentative="1">
      <w:start w:val="1"/>
      <w:numFmt w:val="lowerLetter"/>
      <w:lvlText w:val="%8."/>
      <w:lvlJc w:val="left"/>
      <w:pPr>
        <w:ind w:left="5760" w:hanging="360"/>
      </w:pPr>
    </w:lvl>
    <w:lvl w:ilvl="8" w:tplc="04220005" w:tentative="1">
      <w:start w:val="1"/>
      <w:numFmt w:val="lowerRoman"/>
      <w:lvlText w:val="%9."/>
      <w:lvlJc w:val="right"/>
      <w:pPr>
        <w:ind w:left="6480" w:hanging="180"/>
      </w:pPr>
    </w:lvl>
  </w:abstractNum>
  <w:abstractNum w:abstractNumId="21" w15:restartNumberingAfterBreak="0">
    <w:nsid w:val="53E947C6"/>
    <w:multiLevelType w:val="hybridMultilevel"/>
    <w:tmpl w:val="6B3E8598"/>
    <w:lvl w:ilvl="0" w:tplc="96D8871C">
      <w:start w:val="1"/>
      <w:numFmt w:val="bullet"/>
      <w:pStyle w:val="a1"/>
      <w:lvlText w:val=""/>
      <w:lvlJc w:val="left"/>
      <w:pPr>
        <w:ind w:left="1429" w:hanging="360"/>
      </w:pPr>
      <w:rPr>
        <w:rFonts w:ascii="Symbol" w:hAnsi="Symbol" w:hint="default"/>
      </w:rPr>
    </w:lvl>
    <w:lvl w:ilvl="1" w:tplc="00000003" w:tentative="1">
      <w:start w:val="1"/>
      <w:numFmt w:val="bullet"/>
      <w:lvlText w:val="o"/>
      <w:lvlJc w:val="left"/>
      <w:pPr>
        <w:ind w:left="2149" w:hanging="360"/>
      </w:pPr>
      <w:rPr>
        <w:rFonts w:ascii="Courier New" w:hAnsi="Courier New" w:cs="Courier New" w:hint="default"/>
      </w:rPr>
    </w:lvl>
    <w:lvl w:ilvl="2" w:tplc="00000005" w:tentative="1">
      <w:start w:val="1"/>
      <w:numFmt w:val="bullet"/>
      <w:lvlText w:val=""/>
      <w:lvlJc w:val="left"/>
      <w:pPr>
        <w:ind w:left="2869" w:hanging="360"/>
      </w:pPr>
      <w:rPr>
        <w:rFonts w:ascii="Wingdings" w:hAnsi="Wingdings" w:hint="default"/>
      </w:rPr>
    </w:lvl>
    <w:lvl w:ilvl="3" w:tplc="00000001" w:tentative="1">
      <w:start w:val="1"/>
      <w:numFmt w:val="bullet"/>
      <w:lvlText w:val=""/>
      <w:lvlJc w:val="left"/>
      <w:pPr>
        <w:ind w:left="3589" w:hanging="360"/>
      </w:pPr>
      <w:rPr>
        <w:rFonts w:ascii="Symbol" w:hAnsi="Symbol" w:hint="default"/>
      </w:rPr>
    </w:lvl>
    <w:lvl w:ilvl="4" w:tplc="00000003">
      <w:start w:val="1"/>
      <w:numFmt w:val="bullet"/>
      <w:lvlText w:val="o"/>
      <w:lvlJc w:val="left"/>
      <w:pPr>
        <w:ind w:left="4309" w:hanging="360"/>
      </w:pPr>
      <w:rPr>
        <w:rFonts w:ascii="Courier New" w:hAnsi="Courier New" w:cs="Courier New" w:hint="default"/>
      </w:rPr>
    </w:lvl>
    <w:lvl w:ilvl="5" w:tplc="00000005">
      <w:start w:val="1"/>
      <w:numFmt w:val="bullet"/>
      <w:lvlText w:val=""/>
      <w:lvlJc w:val="left"/>
      <w:pPr>
        <w:ind w:left="5029" w:hanging="360"/>
      </w:pPr>
      <w:rPr>
        <w:rFonts w:ascii="Wingdings" w:hAnsi="Wingdings" w:hint="default"/>
      </w:rPr>
    </w:lvl>
    <w:lvl w:ilvl="6" w:tplc="00000001" w:tentative="1">
      <w:start w:val="1"/>
      <w:numFmt w:val="bullet"/>
      <w:lvlText w:val=""/>
      <w:lvlJc w:val="left"/>
      <w:pPr>
        <w:ind w:left="5749" w:hanging="360"/>
      </w:pPr>
      <w:rPr>
        <w:rFonts w:ascii="Symbol" w:hAnsi="Symbol" w:hint="default"/>
      </w:rPr>
    </w:lvl>
    <w:lvl w:ilvl="7" w:tplc="00000003" w:tentative="1">
      <w:start w:val="1"/>
      <w:numFmt w:val="bullet"/>
      <w:lvlText w:val="o"/>
      <w:lvlJc w:val="left"/>
      <w:pPr>
        <w:ind w:left="6469" w:hanging="360"/>
      </w:pPr>
      <w:rPr>
        <w:rFonts w:ascii="Courier New" w:hAnsi="Courier New" w:cs="Courier New" w:hint="default"/>
      </w:rPr>
    </w:lvl>
    <w:lvl w:ilvl="8" w:tplc="00000005" w:tentative="1">
      <w:start w:val="1"/>
      <w:numFmt w:val="bullet"/>
      <w:lvlText w:val=""/>
      <w:lvlJc w:val="left"/>
      <w:pPr>
        <w:ind w:left="7189" w:hanging="360"/>
      </w:pPr>
      <w:rPr>
        <w:rFonts w:ascii="Wingdings" w:hAnsi="Wingdings" w:hint="default"/>
      </w:rPr>
    </w:lvl>
  </w:abstractNum>
  <w:abstractNum w:abstractNumId="22" w15:restartNumberingAfterBreak="0">
    <w:nsid w:val="5726046A"/>
    <w:multiLevelType w:val="multilevel"/>
    <w:tmpl w:val="284E8F9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515"/>
        </w:tabs>
        <w:ind w:left="1515" w:hanging="432"/>
      </w:pPr>
      <w:rPr>
        <w:rFonts w:ascii="Times New Roman" w:eastAsia="Times New Roman" w:hAnsi="Times New Roman" w:cs="Times New Roman"/>
        <w:b/>
        <w:i w:val="0"/>
        <w:caps w:val="0"/>
        <w:smallCaps w:val="0"/>
        <w:strike w:val="0"/>
        <w:dstrike w:val="0"/>
        <w:vanish w:val="0"/>
        <w:color w:val="auto"/>
        <w:spacing w:val="0"/>
        <w:w w:val="100"/>
        <w:kern w:val="0"/>
        <w:position w:val="0"/>
        <w:sz w:val="24"/>
        <w:szCs w:val="24"/>
        <w:u w:val="none"/>
        <w:effect w:val="none"/>
        <w:vertAlign w:val="baseline"/>
      </w:rPr>
    </w:lvl>
    <w:lvl w:ilvl="2">
      <w:start w:val="1"/>
      <w:numFmt w:val="decimal"/>
      <w:pStyle w:val="style111"/>
      <w:lvlText w:val="%1.%2.%3"/>
      <w:lvlJc w:val="left"/>
      <w:pPr>
        <w:tabs>
          <w:tab w:val="num" w:pos="1746"/>
        </w:tabs>
        <w:ind w:left="1530" w:hanging="504"/>
      </w:pPr>
      <w:rPr>
        <w:rFonts w:ascii="Times New Roman" w:eastAsia="Times New Roman" w:hAnsi="Times New Roman" w:cs="Times New Roman"/>
        <w:b/>
        <w:i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1520"/>
        </w:tabs>
        <w:ind w:left="1448" w:hanging="648"/>
      </w:pPr>
      <w:rPr>
        <w:rFonts w:hint="default"/>
        <w:b/>
        <w:i w:val="0"/>
        <w:caps w:val="0"/>
        <w:smallCaps w:val="0"/>
        <w:strike w:val="0"/>
        <w:dstrike w:val="0"/>
        <w:vanish w:val="0"/>
        <w:color w:val="auto"/>
        <w:spacing w:val="0"/>
        <w:kern w:val="0"/>
        <w:position w:val="0"/>
        <w:u w:val="none"/>
        <w:vertAlign w:val="base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8131C95"/>
    <w:multiLevelType w:val="hybridMultilevel"/>
    <w:tmpl w:val="910E41C2"/>
    <w:lvl w:ilvl="0" w:tplc="8AC416F6">
      <w:start w:val="1"/>
      <w:numFmt w:val="decimal"/>
      <w:lvlText w:val="%1)"/>
      <w:lvlJc w:val="left"/>
      <w:pPr>
        <w:ind w:left="720" w:hanging="360"/>
      </w:pPr>
      <w:rPr>
        <w:rFonts w:ascii="Times New Roman" w:hAnsi="Times New Roman" w:cs="Times New Roman" w:hint="default"/>
        <w:sz w:val="28"/>
        <w:szCs w:val="28"/>
      </w:rPr>
    </w:lvl>
    <w:lvl w:ilvl="1" w:tplc="3484376C">
      <w:start w:val="1"/>
      <w:numFmt w:val="lowerLetter"/>
      <w:lvlText w:val="%2."/>
      <w:lvlJc w:val="left"/>
      <w:pPr>
        <w:ind w:left="1440" w:hanging="360"/>
      </w:pPr>
    </w:lvl>
    <w:lvl w:ilvl="2" w:tplc="7D4A0D1C" w:tentative="1">
      <w:start w:val="1"/>
      <w:numFmt w:val="lowerRoman"/>
      <w:lvlText w:val="%3."/>
      <w:lvlJc w:val="right"/>
      <w:pPr>
        <w:ind w:left="2160" w:hanging="180"/>
      </w:pPr>
    </w:lvl>
    <w:lvl w:ilvl="3" w:tplc="3D38EE5A" w:tentative="1">
      <w:start w:val="1"/>
      <w:numFmt w:val="decimal"/>
      <w:lvlText w:val="%4."/>
      <w:lvlJc w:val="left"/>
      <w:pPr>
        <w:ind w:left="2880" w:hanging="360"/>
      </w:pPr>
    </w:lvl>
    <w:lvl w:ilvl="4" w:tplc="AFFE286A" w:tentative="1">
      <w:start w:val="1"/>
      <w:numFmt w:val="lowerLetter"/>
      <w:lvlText w:val="%5."/>
      <w:lvlJc w:val="left"/>
      <w:pPr>
        <w:ind w:left="3600" w:hanging="360"/>
      </w:pPr>
    </w:lvl>
    <w:lvl w:ilvl="5" w:tplc="B2B8EAAE" w:tentative="1">
      <w:start w:val="1"/>
      <w:numFmt w:val="lowerRoman"/>
      <w:lvlText w:val="%6."/>
      <w:lvlJc w:val="right"/>
      <w:pPr>
        <w:ind w:left="4320" w:hanging="180"/>
      </w:pPr>
    </w:lvl>
    <w:lvl w:ilvl="6" w:tplc="9334D2BA" w:tentative="1">
      <w:start w:val="1"/>
      <w:numFmt w:val="decimal"/>
      <w:lvlText w:val="%7."/>
      <w:lvlJc w:val="left"/>
      <w:pPr>
        <w:ind w:left="5040" w:hanging="360"/>
      </w:pPr>
    </w:lvl>
    <w:lvl w:ilvl="7" w:tplc="BDE8123C" w:tentative="1">
      <w:start w:val="1"/>
      <w:numFmt w:val="lowerLetter"/>
      <w:lvlText w:val="%8."/>
      <w:lvlJc w:val="left"/>
      <w:pPr>
        <w:ind w:left="5760" w:hanging="360"/>
      </w:pPr>
    </w:lvl>
    <w:lvl w:ilvl="8" w:tplc="D40A171C" w:tentative="1">
      <w:start w:val="1"/>
      <w:numFmt w:val="lowerRoman"/>
      <w:lvlText w:val="%9."/>
      <w:lvlJc w:val="right"/>
      <w:pPr>
        <w:ind w:left="6480" w:hanging="180"/>
      </w:pPr>
    </w:lvl>
  </w:abstractNum>
  <w:abstractNum w:abstractNumId="24" w15:restartNumberingAfterBreak="0">
    <w:nsid w:val="581F721D"/>
    <w:multiLevelType w:val="hybridMultilevel"/>
    <w:tmpl w:val="3E6AC3A4"/>
    <w:lvl w:ilvl="0" w:tplc="7E88C8AC">
      <w:start w:val="1"/>
      <w:numFmt w:val="bullet"/>
      <w:lvlText w:val=""/>
      <w:lvlJc w:val="left"/>
      <w:pPr>
        <w:ind w:left="1637"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5" w15:restartNumberingAfterBreak="0">
    <w:nsid w:val="5C0B603D"/>
    <w:multiLevelType w:val="hybridMultilevel"/>
    <w:tmpl w:val="B29A65EE"/>
    <w:lvl w:ilvl="0" w:tplc="1EB2D9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9B3142"/>
    <w:multiLevelType w:val="hybridMultilevel"/>
    <w:tmpl w:val="F4AAAF32"/>
    <w:lvl w:ilvl="0" w:tplc="04220001">
      <w:start w:val="1"/>
      <w:numFmt w:val="russianLower"/>
      <w:lvlText w:val="%1)"/>
      <w:lvlJc w:val="left"/>
      <w:pPr>
        <w:ind w:left="1429" w:hanging="360"/>
      </w:pPr>
      <w:rPr>
        <w:rFonts w:hint="default"/>
      </w:rPr>
    </w:lvl>
    <w:lvl w:ilvl="1" w:tplc="04220003" w:tentative="1">
      <w:start w:val="1"/>
      <w:numFmt w:val="lowerLetter"/>
      <w:lvlText w:val="%2."/>
      <w:lvlJc w:val="left"/>
      <w:pPr>
        <w:ind w:left="2149" w:hanging="360"/>
      </w:pPr>
    </w:lvl>
    <w:lvl w:ilvl="2" w:tplc="04220005" w:tentative="1">
      <w:start w:val="1"/>
      <w:numFmt w:val="lowerRoman"/>
      <w:lvlText w:val="%3."/>
      <w:lvlJc w:val="right"/>
      <w:pPr>
        <w:ind w:left="2869" w:hanging="180"/>
      </w:pPr>
    </w:lvl>
    <w:lvl w:ilvl="3" w:tplc="04220001" w:tentative="1">
      <w:start w:val="1"/>
      <w:numFmt w:val="decimal"/>
      <w:lvlText w:val="%4."/>
      <w:lvlJc w:val="left"/>
      <w:pPr>
        <w:ind w:left="3589" w:hanging="360"/>
      </w:pPr>
    </w:lvl>
    <w:lvl w:ilvl="4" w:tplc="04220003" w:tentative="1">
      <w:start w:val="1"/>
      <w:numFmt w:val="lowerLetter"/>
      <w:lvlText w:val="%5."/>
      <w:lvlJc w:val="left"/>
      <w:pPr>
        <w:ind w:left="4309" w:hanging="360"/>
      </w:pPr>
    </w:lvl>
    <w:lvl w:ilvl="5" w:tplc="04220005" w:tentative="1">
      <w:start w:val="1"/>
      <w:numFmt w:val="lowerRoman"/>
      <w:lvlText w:val="%6."/>
      <w:lvlJc w:val="right"/>
      <w:pPr>
        <w:ind w:left="5029" w:hanging="180"/>
      </w:pPr>
    </w:lvl>
    <w:lvl w:ilvl="6" w:tplc="04220001" w:tentative="1">
      <w:start w:val="1"/>
      <w:numFmt w:val="decimal"/>
      <w:lvlText w:val="%7."/>
      <w:lvlJc w:val="left"/>
      <w:pPr>
        <w:ind w:left="5749" w:hanging="360"/>
      </w:pPr>
    </w:lvl>
    <w:lvl w:ilvl="7" w:tplc="04220003" w:tentative="1">
      <w:start w:val="1"/>
      <w:numFmt w:val="lowerLetter"/>
      <w:lvlText w:val="%8."/>
      <w:lvlJc w:val="left"/>
      <w:pPr>
        <w:ind w:left="6469" w:hanging="360"/>
      </w:pPr>
    </w:lvl>
    <w:lvl w:ilvl="8" w:tplc="04220005" w:tentative="1">
      <w:start w:val="1"/>
      <w:numFmt w:val="lowerRoman"/>
      <w:lvlText w:val="%9."/>
      <w:lvlJc w:val="right"/>
      <w:pPr>
        <w:ind w:left="7189" w:hanging="180"/>
      </w:pPr>
    </w:lvl>
  </w:abstractNum>
  <w:abstractNum w:abstractNumId="27" w15:restartNumberingAfterBreak="0">
    <w:nsid w:val="60B36D07"/>
    <w:multiLevelType w:val="hybridMultilevel"/>
    <w:tmpl w:val="CE922B5E"/>
    <w:lvl w:ilvl="0" w:tplc="04220001">
      <w:start w:val="1"/>
      <w:numFmt w:val="decimal"/>
      <w:lvlText w:val="%1)"/>
      <w:lvlJc w:val="left"/>
      <w:pPr>
        <w:ind w:left="1429" w:hanging="360"/>
      </w:pPr>
      <w:rPr>
        <w:rFonts w:ascii="Times New Roman" w:hAnsi="Times New Roman" w:cs="Times New Roman" w:hint="default"/>
        <w:sz w:val="28"/>
        <w:szCs w:val="28"/>
      </w:rPr>
    </w:lvl>
    <w:lvl w:ilvl="1" w:tplc="04220003" w:tentative="1">
      <w:start w:val="1"/>
      <w:numFmt w:val="lowerLetter"/>
      <w:lvlText w:val="%2."/>
      <w:lvlJc w:val="left"/>
      <w:pPr>
        <w:ind w:left="2149" w:hanging="360"/>
      </w:pPr>
    </w:lvl>
    <w:lvl w:ilvl="2" w:tplc="04220005" w:tentative="1">
      <w:start w:val="1"/>
      <w:numFmt w:val="lowerRoman"/>
      <w:lvlText w:val="%3."/>
      <w:lvlJc w:val="right"/>
      <w:pPr>
        <w:ind w:left="2869" w:hanging="180"/>
      </w:pPr>
    </w:lvl>
    <w:lvl w:ilvl="3" w:tplc="04220001" w:tentative="1">
      <w:start w:val="1"/>
      <w:numFmt w:val="decimal"/>
      <w:lvlText w:val="%4."/>
      <w:lvlJc w:val="left"/>
      <w:pPr>
        <w:ind w:left="3589" w:hanging="360"/>
      </w:pPr>
    </w:lvl>
    <w:lvl w:ilvl="4" w:tplc="04220003" w:tentative="1">
      <w:start w:val="1"/>
      <w:numFmt w:val="lowerLetter"/>
      <w:lvlText w:val="%5."/>
      <w:lvlJc w:val="left"/>
      <w:pPr>
        <w:ind w:left="4309" w:hanging="360"/>
      </w:pPr>
    </w:lvl>
    <w:lvl w:ilvl="5" w:tplc="04220005" w:tentative="1">
      <w:start w:val="1"/>
      <w:numFmt w:val="lowerRoman"/>
      <w:lvlText w:val="%6."/>
      <w:lvlJc w:val="right"/>
      <w:pPr>
        <w:ind w:left="5029" w:hanging="180"/>
      </w:pPr>
    </w:lvl>
    <w:lvl w:ilvl="6" w:tplc="04220001" w:tentative="1">
      <w:start w:val="1"/>
      <w:numFmt w:val="decimal"/>
      <w:lvlText w:val="%7."/>
      <w:lvlJc w:val="left"/>
      <w:pPr>
        <w:ind w:left="5749" w:hanging="360"/>
      </w:pPr>
    </w:lvl>
    <w:lvl w:ilvl="7" w:tplc="04220003" w:tentative="1">
      <w:start w:val="1"/>
      <w:numFmt w:val="lowerLetter"/>
      <w:lvlText w:val="%8."/>
      <w:lvlJc w:val="left"/>
      <w:pPr>
        <w:ind w:left="6469" w:hanging="360"/>
      </w:pPr>
    </w:lvl>
    <w:lvl w:ilvl="8" w:tplc="04220005" w:tentative="1">
      <w:start w:val="1"/>
      <w:numFmt w:val="lowerRoman"/>
      <w:lvlText w:val="%9."/>
      <w:lvlJc w:val="right"/>
      <w:pPr>
        <w:ind w:left="7189" w:hanging="180"/>
      </w:pPr>
    </w:lvl>
  </w:abstractNum>
  <w:abstractNum w:abstractNumId="28" w15:restartNumberingAfterBreak="0">
    <w:nsid w:val="6110785F"/>
    <w:multiLevelType w:val="hybridMultilevel"/>
    <w:tmpl w:val="711A5438"/>
    <w:lvl w:ilvl="0" w:tplc="5AE22B0A">
      <w:start w:val="1"/>
      <w:numFmt w:val="bullet"/>
      <w:pStyle w:val="a2"/>
      <w:lvlText w:val=""/>
      <w:lvlJc w:val="left"/>
      <w:pPr>
        <w:ind w:left="1212"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3">
      <w:start w:val="1"/>
      <w:numFmt w:val="bullet"/>
      <w:lvlText w:val="o"/>
      <w:lvlJc w:val="left"/>
      <w:pPr>
        <w:ind w:left="3873" w:hanging="360"/>
      </w:pPr>
      <w:rPr>
        <w:rFonts w:ascii="Courier New" w:hAnsi="Courier New" w:cs="Courier New"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9" w15:restartNumberingAfterBreak="0">
    <w:nsid w:val="61A53524"/>
    <w:multiLevelType w:val="hybridMultilevel"/>
    <w:tmpl w:val="CD7E1092"/>
    <w:lvl w:ilvl="0" w:tplc="5AE22B0A">
      <w:start w:val="1"/>
      <w:numFmt w:val="decimal"/>
      <w:lvlText w:val="%1)"/>
      <w:lvlJc w:val="left"/>
      <w:pPr>
        <w:ind w:left="2149" w:hanging="360"/>
      </w:pPr>
      <w:rPr>
        <w:rFonts w:hint="default"/>
      </w:rPr>
    </w:lvl>
    <w:lvl w:ilvl="1" w:tplc="04190003" w:tentative="1">
      <w:start w:val="1"/>
      <w:numFmt w:val="lowerLetter"/>
      <w:lvlText w:val="%2."/>
      <w:lvlJc w:val="left"/>
      <w:pPr>
        <w:ind w:left="2869" w:hanging="360"/>
      </w:pPr>
    </w:lvl>
    <w:lvl w:ilvl="2" w:tplc="04190005" w:tentative="1">
      <w:start w:val="1"/>
      <w:numFmt w:val="lowerRoman"/>
      <w:lvlText w:val="%3."/>
      <w:lvlJc w:val="right"/>
      <w:pPr>
        <w:ind w:left="3589" w:hanging="180"/>
      </w:pPr>
    </w:lvl>
    <w:lvl w:ilvl="3" w:tplc="04190003" w:tentative="1">
      <w:start w:val="1"/>
      <w:numFmt w:val="decimal"/>
      <w:lvlText w:val="%4."/>
      <w:lvlJc w:val="left"/>
      <w:pPr>
        <w:ind w:left="4309" w:hanging="360"/>
      </w:pPr>
    </w:lvl>
    <w:lvl w:ilvl="4" w:tplc="04190003" w:tentative="1">
      <w:start w:val="1"/>
      <w:numFmt w:val="lowerLetter"/>
      <w:lvlText w:val="%5."/>
      <w:lvlJc w:val="left"/>
      <w:pPr>
        <w:ind w:left="5029" w:hanging="360"/>
      </w:pPr>
    </w:lvl>
    <w:lvl w:ilvl="5" w:tplc="04190005" w:tentative="1">
      <w:start w:val="1"/>
      <w:numFmt w:val="lowerRoman"/>
      <w:lvlText w:val="%6."/>
      <w:lvlJc w:val="right"/>
      <w:pPr>
        <w:ind w:left="5749" w:hanging="180"/>
      </w:pPr>
    </w:lvl>
    <w:lvl w:ilvl="6" w:tplc="04190001" w:tentative="1">
      <w:start w:val="1"/>
      <w:numFmt w:val="decimal"/>
      <w:lvlText w:val="%7."/>
      <w:lvlJc w:val="left"/>
      <w:pPr>
        <w:ind w:left="6469" w:hanging="360"/>
      </w:pPr>
    </w:lvl>
    <w:lvl w:ilvl="7" w:tplc="04190003" w:tentative="1">
      <w:start w:val="1"/>
      <w:numFmt w:val="lowerLetter"/>
      <w:lvlText w:val="%8."/>
      <w:lvlJc w:val="left"/>
      <w:pPr>
        <w:ind w:left="7189" w:hanging="360"/>
      </w:pPr>
    </w:lvl>
    <w:lvl w:ilvl="8" w:tplc="04190005" w:tentative="1">
      <w:start w:val="1"/>
      <w:numFmt w:val="lowerRoman"/>
      <w:lvlText w:val="%9."/>
      <w:lvlJc w:val="right"/>
      <w:pPr>
        <w:ind w:left="7909" w:hanging="180"/>
      </w:pPr>
    </w:lvl>
  </w:abstractNum>
  <w:abstractNum w:abstractNumId="30" w15:restartNumberingAfterBreak="0">
    <w:nsid w:val="62692A5F"/>
    <w:multiLevelType w:val="hybridMultilevel"/>
    <w:tmpl w:val="683434B8"/>
    <w:lvl w:ilvl="0" w:tplc="C12E9A40">
      <w:start w:val="1"/>
      <w:numFmt w:val="bullet"/>
      <w:pStyle w:val="ListBulletStd"/>
      <w:lvlText w:val=""/>
      <w:lvlJc w:val="left"/>
      <w:pPr>
        <w:tabs>
          <w:tab w:val="num" w:pos="1077"/>
        </w:tabs>
        <w:ind w:left="1077" w:hanging="360"/>
      </w:pPr>
      <w:rPr>
        <w:rFonts w:ascii="Symbol" w:hAnsi="Symbol" w:hint="default"/>
      </w:rPr>
    </w:lvl>
    <w:lvl w:ilvl="1" w:tplc="04190003">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64056A45"/>
    <w:multiLevelType w:val="multilevel"/>
    <w:tmpl w:val="0840C418"/>
    <w:styleLink w:val="42"/>
    <w:lvl w:ilvl="0">
      <w:start w:val="1"/>
      <w:numFmt w:val="decimal"/>
      <w:lvlText w:val="%1"/>
      <w:lvlJc w:val="left"/>
      <w:pPr>
        <w:ind w:left="360" w:hanging="360"/>
      </w:pPr>
      <w:rPr>
        <w:rFonts w:ascii="Times New Roman" w:hAnsi="Times New Roman" w:hint="default"/>
        <w:color w:val="auto"/>
        <w:sz w:val="28"/>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1.1.1.%4"/>
      <w:lvlJc w:val="left"/>
      <w:pPr>
        <w:ind w:left="1440" w:hanging="360"/>
      </w:pPr>
      <w:rPr>
        <w:rFonts w:ascii="Times New Roman" w:hAnsi="Times New Roman" w:hint="default"/>
        <w:b w:val="0"/>
        <w:i w:val="0"/>
        <w:caps w:val="0"/>
        <w:strike w:val="0"/>
        <w:dstrike w:val="0"/>
        <w:vanish w:val="0"/>
        <w:color w:val="000000"/>
        <w:spacing w:val="0"/>
        <w:w w:val="100"/>
        <w:kern w:val="0"/>
        <w:position w:val="0"/>
        <w:sz w:val="28"/>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6017FD6"/>
    <w:multiLevelType w:val="multilevel"/>
    <w:tmpl w:val="0960F140"/>
    <w:lvl w:ilvl="0">
      <w:start w:val="1"/>
      <w:numFmt w:val="decimal"/>
      <w:lvlText w:val="%1."/>
      <w:lvlJc w:val="left"/>
      <w:pPr>
        <w:ind w:left="360" w:hanging="360"/>
      </w:pPr>
      <w:rPr>
        <w:rFonts w:hint="default"/>
      </w:rPr>
    </w:lvl>
    <w:lvl w:ilvl="1">
      <w:start w:val="1"/>
      <w:numFmt w:val="decimal"/>
      <w:pStyle w:val="22"/>
      <w:lvlText w:val="%2"/>
      <w:lvlJc w:val="left"/>
      <w:pPr>
        <w:ind w:left="792" w:hanging="432"/>
      </w:pPr>
      <w:rPr>
        <w:rFonts w:hint="default"/>
      </w:rPr>
    </w:lvl>
    <w:lvl w:ilvl="2">
      <w:start w:val="1"/>
      <w:numFmt w:val="decimal"/>
      <w:pStyle w:val="23"/>
      <w:lvlText w:val="%1.%2.%3"/>
      <w:lvlJc w:val="left"/>
      <w:pPr>
        <w:ind w:left="1639" w:hanging="504"/>
      </w:pPr>
      <w:rPr>
        <w:rFonts w:hint="default"/>
        <w:b w:val="0"/>
      </w:rPr>
    </w:lvl>
    <w:lvl w:ilvl="3">
      <w:start w:val="1"/>
      <w:numFmt w:val="decimal"/>
      <w:pStyle w:val="43"/>
      <w:lvlText w:val="%1.%2.%3.%4"/>
      <w:lvlJc w:val="left"/>
      <w:pPr>
        <w:ind w:left="172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232" w:hanging="792"/>
      </w:pPr>
      <w:rPr>
        <w:b/>
        <w:bCs w:val="0"/>
        <w:i w:val="0"/>
        <w:iCs w:val="0"/>
        <w:caps w:val="0"/>
        <w:smallCaps w:val="0"/>
        <w:strike w:val="0"/>
        <w:dstrike w:val="0"/>
        <w:noProof w:val="0"/>
        <w:vanish w:val="0"/>
        <w:color w:val="000000"/>
        <w:spacing w:val="0"/>
        <w:kern w:val="0"/>
        <w:position w:val="0"/>
        <w:u w:val="none"/>
        <w:effect w:val="none"/>
        <w:vertAlign w:val="baseline"/>
        <w:em w:val="none"/>
        <w:lang w:val="uk-UA"/>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629029E"/>
    <w:multiLevelType w:val="hybridMultilevel"/>
    <w:tmpl w:val="3286BF7C"/>
    <w:lvl w:ilvl="0" w:tplc="6D9C66DA">
      <w:start w:val="1"/>
      <w:numFmt w:val="bullet"/>
      <w:pStyle w:val="a3"/>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6DB263D"/>
    <w:multiLevelType w:val="hybridMultilevel"/>
    <w:tmpl w:val="1562D510"/>
    <w:lvl w:ilvl="0" w:tplc="304AF9A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E3F3AE1"/>
    <w:multiLevelType w:val="hybridMultilevel"/>
    <w:tmpl w:val="87C628B4"/>
    <w:lvl w:ilvl="0" w:tplc="D904011C">
      <w:start w:val="1"/>
      <w:numFmt w:val="decimal"/>
      <w:pStyle w:val="24"/>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6" w15:restartNumberingAfterBreak="0">
    <w:nsid w:val="7053019E"/>
    <w:multiLevelType w:val="hybridMultilevel"/>
    <w:tmpl w:val="8794C982"/>
    <w:lvl w:ilvl="0" w:tplc="7E88C8AC">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7" w15:restartNumberingAfterBreak="0">
    <w:nsid w:val="78290CA9"/>
    <w:multiLevelType w:val="hybridMultilevel"/>
    <w:tmpl w:val="DF20524A"/>
    <w:lvl w:ilvl="0" w:tplc="04220001">
      <w:start w:val="1"/>
      <w:numFmt w:val="russianLower"/>
      <w:lvlText w:val="%1)"/>
      <w:lvlJc w:val="left"/>
      <w:pPr>
        <w:ind w:left="1429" w:hanging="360"/>
      </w:pPr>
      <w:rPr>
        <w:rFonts w:hint="default"/>
        <w:sz w:val="28"/>
        <w:szCs w:val="28"/>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78A17C12"/>
    <w:multiLevelType w:val="hybridMultilevel"/>
    <w:tmpl w:val="E4B0B706"/>
    <w:lvl w:ilvl="0" w:tplc="04220001">
      <w:start w:val="1"/>
      <w:numFmt w:val="decimal"/>
      <w:lvlText w:val="%1"/>
      <w:lvlJc w:val="left"/>
      <w:pPr>
        <w:ind w:left="720" w:hanging="360"/>
      </w:pPr>
      <w:rPr>
        <w:rFonts w:hint="default"/>
        <w:i w:val="0"/>
        <w:sz w:val="28"/>
        <w:szCs w:val="28"/>
      </w:rPr>
    </w:lvl>
    <w:lvl w:ilvl="1" w:tplc="04220003" w:tentative="1">
      <w:start w:val="1"/>
      <w:numFmt w:val="lowerLetter"/>
      <w:lvlText w:val="%2."/>
      <w:lvlJc w:val="left"/>
      <w:pPr>
        <w:ind w:left="1440" w:hanging="360"/>
      </w:pPr>
    </w:lvl>
    <w:lvl w:ilvl="2" w:tplc="04220005" w:tentative="1">
      <w:start w:val="1"/>
      <w:numFmt w:val="lowerRoman"/>
      <w:lvlText w:val="%3."/>
      <w:lvlJc w:val="right"/>
      <w:pPr>
        <w:ind w:left="2160" w:hanging="180"/>
      </w:pPr>
    </w:lvl>
    <w:lvl w:ilvl="3" w:tplc="04220001" w:tentative="1">
      <w:start w:val="1"/>
      <w:numFmt w:val="decimal"/>
      <w:lvlText w:val="%4."/>
      <w:lvlJc w:val="left"/>
      <w:pPr>
        <w:ind w:left="2880" w:hanging="360"/>
      </w:pPr>
    </w:lvl>
    <w:lvl w:ilvl="4" w:tplc="04220003" w:tentative="1">
      <w:start w:val="1"/>
      <w:numFmt w:val="lowerLetter"/>
      <w:lvlText w:val="%5."/>
      <w:lvlJc w:val="left"/>
      <w:pPr>
        <w:ind w:left="3600" w:hanging="360"/>
      </w:pPr>
    </w:lvl>
    <w:lvl w:ilvl="5" w:tplc="04220005" w:tentative="1">
      <w:start w:val="1"/>
      <w:numFmt w:val="lowerRoman"/>
      <w:lvlText w:val="%6."/>
      <w:lvlJc w:val="right"/>
      <w:pPr>
        <w:ind w:left="4320" w:hanging="180"/>
      </w:pPr>
    </w:lvl>
    <w:lvl w:ilvl="6" w:tplc="04220001" w:tentative="1">
      <w:start w:val="1"/>
      <w:numFmt w:val="decimal"/>
      <w:lvlText w:val="%7."/>
      <w:lvlJc w:val="left"/>
      <w:pPr>
        <w:ind w:left="5040" w:hanging="360"/>
      </w:pPr>
    </w:lvl>
    <w:lvl w:ilvl="7" w:tplc="04220003" w:tentative="1">
      <w:start w:val="1"/>
      <w:numFmt w:val="lowerLetter"/>
      <w:lvlText w:val="%8."/>
      <w:lvlJc w:val="left"/>
      <w:pPr>
        <w:ind w:left="5760" w:hanging="360"/>
      </w:pPr>
    </w:lvl>
    <w:lvl w:ilvl="8" w:tplc="04220005" w:tentative="1">
      <w:start w:val="1"/>
      <w:numFmt w:val="lowerRoman"/>
      <w:lvlText w:val="%9."/>
      <w:lvlJc w:val="right"/>
      <w:pPr>
        <w:ind w:left="6480" w:hanging="180"/>
      </w:pPr>
    </w:lvl>
  </w:abstractNum>
  <w:abstractNum w:abstractNumId="39" w15:restartNumberingAfterBreak="0">
    <w:nsid w:val="78CA2167"/>
    <w:multiLevelType w:val="hybridMultilevel"/>
    <w:tmpl w:val="789C5418"/>
    <w:lvl w:ilvl="0" w:tplc="D69259F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7E3870B2"/>
    <w:multiLevelType w:val="hybridMultilevel"/>
    <w:tmpl w:val="1A104D8C"/>
    <w:lvl w:ilvl="0" w:tplc="26527870">
      <w:start w:val="1"/>
      <w:numFmt w:val="bullet"/>
      <w:lvlText w:val=""/>
      <w:lvlJc w:val="left"/>
      <w:pPr>
        <w:ind w:left="1429" w:hanging="360"/>
      </w:pPr>
      <w:rPr>
        <w:rFonts w:ascii="Symbol" w:hAnsi="Symbol" w:hint="default"/>
      </w:rPr>
    </w:lvl>
    <w:lvl w:ilvl="1" w:tplc="20000019" w:tentative="1">
      <w:start w:val="1"/>
      <w:numFmt w:val="bullet"/>
      <w:lvlText w:val="o"/>
      <w:lvlJc w:val="left"/>
      <w:pPr>
        <w:ind w:left="2149" w:hanging="360"/>
      </w:pPr>
      <w:rPr>
        <w:rFonts w:ascii="Courier New" w:hAnsi="Courier New" w:cs="Courier New" w:hint="default"/>
      </w:rPr>
    </w:lvl>
    <w:lvl w:ilvl="2" w:tplc="2000001B" w:tentative="1">
      <w:start w:val="1"/>
      <w:numFmt w:val="bullet"/>
      <w:lvlText w:val=""/>
      <w:lvlJc w:val="left"/>
      <w:pPr>
        <w:ind w:left="2869" w:hanging="360"/>
      </w:pPr>
      <w:rPr>
        <w:rFonts w:ascii="Wingdings" w:hAnsi="Wingdings" w:hint="default"/>
      </w:rPr>
    </w:lvl>
    <w:lvl w:ilvl="3" w:tplc="2000000F">
      <w:start w:val="1"/>
      <w:numFmt w:val="bullet"/>
      <w:lvlText w:val=""/>
      <w:lvlJc w:val="left"/>
      <w:pPr>
        <w:ind w:left="3589" w:hanging="360"/>
      </w:pPr>
      <w:rPr>
        <w:rFonts w:ascii="Symbol" w:hAnsi="Symbol" w:hint="default"/>
      </w:rPr>
    </w:lvl>
    <w:lvl w:ilvl="4" w:tplc="20000019" w:tentative="1">
      <w:start w:val="1"/>
      <w:numFmt w:val="bullet"/>
      <w:lvlText w:val="o"/>
      <w:lvlJc w:val="left"/>
      <w:pPr>
        <w:ind w:left="4309" w:hanging="360"/>
      </w:pPr>
      <w:rPr>
        <w:rFonts w:ascii="Courier New" w:hAnsi="Courier New" w:cs="Courier New" w:hint="default"/>
      </w:rPr>
    </w:lvl>
    <w:lvl w:ilvl="5" w:tplc="2000001B" w:tentative="1">
      <w:start w:val="1"/>
      <w:numFmt w:val="bullet"/>
      <w:lvlText w:val=""/>
      <w:lvlJc w:val="left"/>
      <w:pPr>
        <w:ind w:left="5029" w:hanging="360"/>
      </w:pPr>
      <w:rPr>
        <w:rFonts w:ascii="Wingdings" w:hAnsi="Wingdings" w:hint="default"/>
      </w:rPr>
    </w:lvl>
    <w:lvl w:ilvl="6" w:tplc="2000000F" w:tentative="1">
      <w:start w:val="1"/>
      <w:numFmt w:val="bullet"/>
      <w:lvlText w:val=""/>
      <w:lvlJc w:val="left"/>
      <w:pPr>
        <w:ind w:left="5749" w:hanging="360"/>
      </w:pPr>
      <w:rPr>
        <w:rFonts w:ascii="Symbol" w:hAnsi="Symbol" w:hint="default"/>
      </w:rPr>
    </w:lvl>
    <w:lvl w:ilvl="7" w:tplc="20000019" w:tentative="1">
      <w:start w:val="1"/>
      <w:numFmt w:val="bullet"/>
      <w:lvlText w:val="o"/>
      <w:lvlJc w:val="left"/>
      <w:pPr>
        <w:ind w:left="6469" w:hanging="360"/>
      </w:pPr>
      <w:rPr>
        <w:rFonts w:ascii="Courier New" w:hAnsi="Courier New" w:cs="Courier New" w:hint="default"/>
      </w:rPr>
    </w:lvl>
    <w:lvl w:ilvl="8" w:tplc="2000001B"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31"/>
  </w:num>
  <w:num w:numId="4">
    <w:abstractNumId w:val="1"/>
  </w:num>
  <w:num w:numId="5">
    <w:abstractNumId w:val="22"/>
  </w:num>
  <w:num w:numId="6">
    <w:abstractNumId w:val="2"/>
  </w:num>
  <w:num w:numId="7">
    <w:abstractNumId w:val="32"/>
  </w:num>
  <w:num w:numId="8">
    <w:abstractNumId w:val="32"/>
    <w:lvlOverride w:ilvl="0">
      <w:lvl w:ilvl="0">
        <w:start w:val="1"/>
        <w:numFmt w:val="decimal"/>
        <w:lvlText w:val="%1."/>
        <w:lvlJc w:val="left"/>
        <w:pPr>
          <w:ind w:left="360" w:hanging="360"/>
        </w:pPr>
        <w:rPr>
          <w:rFonts w:hint="default"/>
        </w:rPr>
      </w:lvl>
    </w:lvlOverride>
    <w:lvlOverride w:ilvl="1">
      <w:lvl w:ilvl="1">
        <w:start w:val="1"/>
        <w:numFmt w:val="none"/>
        <w:pStyle w:val="22"/>
        <w:lvlText w:val=""/>
        <w:lvlJc w:val="left"/>
        <w:pPr>
          <w:ind w:left="792" w:hanging="432"/>
        </w:pPr>
        <w:rPr>
          <w:rFonts w:hint="default"/>
        </w:rPr>
      </w:lvl>
    </w:lvlOverride>
    <w:lvlOverride w:ilvl="2">
      <w:lvl w:ilvl="2">
        <w:start w:val="1"/>
        <w:numFmt w:val="decimal"/>
        <w:pStyle w:val="23"/>
        <w:lvlText w:val="%1.%2.%3"/>
        <w:lvlJc w:val="left"/>
        <w:pPr>
          <w:ind w:left="2348" w:hanging="504"/>
        </w:pPr>
        <w:rPr>
          <w:rFonts w:hint="default"/>
          <w:b w:val="0"/>
        </w:rPr>
      </w:lvl>
    </w:lvlOverride>
    <w:lvlOverride w:ilvl="3">
      <w:lvl w:ilvl="3">
        <w:start w:val="1"/>
        <w:numFmt w:val="decimal"/>
        <w:pStyle w:val="43"/>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21"/>
  </w:num>
  <w:num w:numId="10">
    <w:abstractNumId w:val="30"/>
  </w:num>
  <w:num w:numId="11">
    <w:abstractNumId w:val="13"/>
  </w:num>
  <w:num w:numId="12">
    <w:abstractNumId w:val="12"/>
  </w:num>
  <w:num w:numId="13">
    <w:abstractNumId w:val="18"/>
  </w:num>
  <w:num w:numId="14">
    <w:abstractNumId w:val="28"/>
  </w:num>
  <w:num w:numId="15">
    <w:abstractNumId w:val="16"/>
  </w:num>
  <w:num w:numId="16">
    <w:abstractNumId w:val="33"/>
  </w:num>
  <w:num w:numId="17">
    <w:abstractNumId w:val="3"/>
  </w:num>
  <w:num w:numId="18">
    <w:abstractNumId w:val="35"/>
  </w:num>
  <w:num w:numId="19">
    <w:abstractNumId w:val="9"/>
    <w:lvlOverride w:ilvl="0">
      <w:startOverride w:val="1"/>
    </w:lvlOverride>
  </w:num>
  <w:num w:numId="20">
    <w:abstractNumId w:val="9"/>
  </w:num>
  <w:num w:numId="21">
    <w:abstractNumId w:val="17"/>
  </w:num>
  <w:num w:numId="22">
    <w:abstractNumId w:val="9"/>
    <w:lvlOverride w:ilvl="0">
      <w:startOverride w:val="9"/>
    </w:lvlOverride>
  </w:num>
  <w:num w:numId="23">
    <w:abstractNumId w:val="9"/>
    <w:lvlOverride w:ilvl="0">
      <w:startOverride w:val="1"/>
    </w:lvlOverride>
  </w:num>
  <w:num w:numId="24">
    <w:abstractNumId w:val="35"/>
    <w:lvlOverride w:ilvl="0">
      <w:startOverride w:val="1"/>
    </w:lvlOverride>
  </w:num>
  <w:num w:numId="25">
    <w:abstractNumId w:val="35"/>
    <w:lvlOverride w:ilvl="0">
      <w:startOverride w:val="1"/>
    </w:lvlOverride>
  </w:num>
  <w:num w:numId="26">
    <w:abstractNumId w:val="9"/>
    <w:lvlOverride w:ilvl="0">
      <w:startOverride w:val="1"/>
    </w:lvlOverride>
  </w:num>
  <w:num w:numId="27">
    <w:abstractNumId w:val="26"/>
  </w:num>
  <w:num w:numId="28">
    <w:abstractNumId w:val="37"/>
  </w:num>
  <w:num w:numId="29">
    <w:abstractNumId w:val="14"/>
  </w:num>
  <w:num w:numId="30">
    <w:abstractNumId w:val="40"/>
  </w:num>
  <w:num w:numId="31">
    <w:abstractNumId w:val="25"/>
  </w:num>
  <w:num w:numId="32">
    <w:abstractNumId w:val="36"/>
  </w:num>
  <w:num w:numId="33">
    <w:abstractNumId w:val="8"/>
  </w:num>
  <w:num w:numId="34">
    <w:abstractNumId w:val="11"/>
  </w:num>
  <w:num w:numId="35">
    <w:abstractNumId w:val="23"/>
  </w:num>
  <w:num w:numId="36">
    <w:abstractNumId w:val="27"/>
  </w:num>
  <w:num w:numId="37">
    <w:abstractNumId w:val="15"/>
  </w:num>
  <w:num w:numId="38">
    <w:abstractNumId w:val="29"/>
  </w:num>
  <w:num w:numId="39">
    <w:abstractNumId w:val="24"/>
  </w:num>
  <w:num w:numId="40">
    <w:abstractNumId w:val="4"/>
  </w:num>
  <w:num w:numId="41">
    <w:abstractNumId w:val="9"/>
    <w:lvlOverride w:ilvl="0">
      <w:startOverride w:val="1"/>
    </w:lvlOverride>
  </w:num>
  <w:num w:numId="42">
    <w:abstractNumId w:val="35"/>
    <w:lvlOverride w:ilvl="0">
      <w:startOverride w:val="1"/>
    </w:lvlOverride>
  </w:num>
  <w:num w:numId="43">
    <w:abstractNumId w:val="38"/>
  </w:num>
  <w:num w:numId="44">
    <w:abstractNumId w:val="0"/>
  </w:num>
  <w:num w:numId="45">
    <w:abstractNumId w:val="20"/>
  </w:num>
  <w:num w:numId="46">
    <w:abstractNumId w:val="39"/>
  </w:num>
  <w:num w:numId="47">
    <w:abstractNumId w:val="19"/>
  </w:num>
  <w:num w:numId="48">
    <w:abstractNumId w:val="5"/>
  </w:num>
  <w:num w:numId="49">
    <w:abstractNumId w:val="35"/>
    <w:lvlOverride w:ilvl="0">
      <w:startOverride w:val="1"/>
    </w:lvlOverride>
  </w:num>
  <w:num w:numId="50">
    <w:abstractNumId w:val="34"/>
  </w:num>
  <w:num w:numId="51">
    <w:abstractNumId w:val="10"/>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Марина Викторовна Кислая">
    <w15:presenceInfo w15:providerId="AD" w15:userId="S-1-5-21-2023279430-2010434289-1750007455-2344"/>
  </w15:person>
  <w15:person w15:author="Дмитрий Панкратов">
    <w15:presenceInfo w15:providerId="AD" w15:userId="S-1-5-21-2002503357-3719687854-2361012599-1298"/>
  </w15:person>
  <w15:person w15:author="Агулов Михаил Александрович">
    <w15:presenceInfo w15:providerId="AD" w15:userId="S-1-5-21-269359322-2057926541-3452924179-11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ru-RU" w:vendorID="1" w:dllVersion="512"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clickAndTypeStyle w:val="ad"/>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58A6"/>
    <w:rsid w:val="00000847"/>
    <w:rsid w:val="00000915"/>
    <w:rsid w:val="0000119E"/>
    <w:rsid w:val="00001419"/>
    <w:rsid w:val="000015E5"/>
    <w:rsid w:val="00001990"/>
    <w:rsid w:val="00001CF0"/>
    <w:rsid w:val="00001FFF"/>
    <w:rsid w:val="0000213E"/>
    <w:rsid w:val="00002212"/>
    <w:rsid w:val="00002326"/>
    <w:rsid w:val="00002444"/>
    <w:rsid w:val="000029EF"/>
    <w:rsid w:val="00002F83"/>
    <w:rsid w:val="00003576"/>
    <w:rsid w:val="0000365D"/>
    <w:rsid w:val="000036B9"/>
    <w:rsid w:val="000038C3"/>
    <w:rsid w:val="00003B25"/>
    <w:rsid w:val="00003BEE"/>
    <w:rsid w:val="000044E9"/>
    <w:rsid w:val="00004FCE"/>
    <w:rsid w:val="000050B8"/>
    <w:rsid w:val="000055F9"/>
    <w:rsid w:val="000058B4"/>
    <w:rsid w:val="0000598E"/>
    <w:rsid w:val="00005F5C"/>
    <w:rsid w:val="00006711"/>
    <w:rsid w:val="00006761"/>
    <w:rsid w:val="0000681E"/>
    <w:rsid w:val="00006FC4"/>
    <w:rsid w:val="0000709A"/>
    <w:rsid w:val="00007106"/>
    <w:rsid w:val="000071C8"/>
    <w:rsid w:val="000072EC"/>
    <w:rsid w:val="0000783B"/>
    <w:rsid w:val="000079B0"/>
    <w:rsid w:val="00007A30"/>
    <w:rsid w:val="00007B92"/>
    <w:rsid w:val="00007C82"/>
    <w:rsid w:val="00007EE3"/>
    <w:rsid w:val="0001007A"/>
    <w:rsid w:val="0001008F"/>
    <w:rsid w:val="00010B47"/>
    <w:rsid w:val="00010BD7"/>
    <w:rsid w:val="00011517"/>
    <w:rsid w:val="0001154E"/>
    <w:rsid w:val="00011828"/>
    <w:rsid w:val="000118DD"/>
    <w:rsid w:val="00011BC7"/>
    <w:rsid w:val="00011D70"/>
    <w:rsid w:val="00011F39"/>
    <w:rsid w:val="000121FA"/>
    <w:rsid w:val="0001227F"/>
    <w:rsid w:val="0001247E"/>
    <w:rsid w:val="000126D3"/>
    <w:rsid w:val="00012B01"/>
    <w:rsid w:val="00012C55"/>
    <w:rsid w:val="000130F8"/>
    <w:rsid w:val="000132E5"/>
    <w:rsid w:val="00013ABA"/>
    <w:rsid w:val="00013CCC"/>
    <w:rsid w:val="00013CE2"/>
    <w:rsid w:val="00013EA7"/>
    <w:rsid w:val="000140EC"/>
    <w:rsid w:val="000141AC"/>
    <w:rsid w:val="0001465C"/>
    <w:rsid w:val="00014764"/>
    <w:rsid w:val="00014FFD"/>
    <w:rsid w:val="00015139"/>
    <w:rsid w:val="000151DC"/>
    <w:rsid w:val="00015386"/>
    <w:rsid w:val="00015D3F"/>
    <w:rsid w:val="00015D95"/>
    <w:rsid w:val="000160BD"/>
    <w:rsid w:val="00016118"/>
    <w:rsid w:val="00016127"/>
    <w:rsid w:val="000163AB"/>
    <w:rsid w:val="000165A1"/>
    <w:rsid w:val="00016978"/>
    <w:rsid w:val="000169ED"/>
    <w:rsid w:val="00016A6E"/>
    <w:rsid w:val="00016A7C"/>
    <w:rsid w:val="00016C5D"/>
    <w:rsid w:val="00016CCA"/>
    <w:rsid w:val="00017083"/>
    <w:rsid w:val="0001709E"/>
    <w:rsid w:val="0001719C"/>
    <w:rsid w:val="0001727E"/>
    <w:rsid w:val="00017608"/>
    <w:rsid w:val="00017C20"/>
    <w:rsid w:val="00020087"/>
    <w:rsid w:val="0002012B"/>
    <w:rsid w:val="0002024E"/>
    <w:rsid w:val="000203D0"/>
    <w:rsid w:val="00020478"/>
    <w:rsid w:val="00020A10"/>
    <w:rsid w:val="00020A6C"/>
    <w:rsid w:val="00020AC8"/>
    <w:rsid w:val="00020BB0"/>
    <w:rsid w:val="00020D4E"/>
    <w:rsid w:val="000211E6"/>
    <w:rsid w:val="00021466"/>
    <w:rsid w:val="000216B6"/>
    <w:rsid w:val="00021814"/>
    <w:rsid w:val="00021BDC"/>
    <w:rsid w:val="00022290"/>
    <w:rsid w:val="00022550"/>
    <w:rsid w:val="0002262F"/>
    <w:rsid w:val="0002287B"/>
    <w:rsid w:val="00022D34"/>
    <w:rsid w:val="000235E5"/>
    <w:rsid w:val="000236B2"/>
    <w:rsid w:val="0002381E"/>
    <w:rsid w:val="0002396C"/>
    <w:rsid w:val="00023B00"/>
    <w:rsid w:val="00023C67"/>
    <w:rsid w:val="00023CD2"/>
    <w:rsid w:val="00023CDB"/>
    <w:rsid w:val="00023E8A"/>
    <w:rsid w:val="000240BE"/>
    <w:rsid w:val="00024167"/>
    <w:rsid w:val="00024325"/>
    <w:rsid w:val="000246F0"/>
    <w:rsid w:val="000248C2"/>
    <w:rsid w:val="00024DA0"/>
    <w:rsid w:val="00024E01"/>
    <w:rsid w:val="00024F60"/>
    <w:rsid w:val="0002509B"/>
    <w:rsid w:val="000250F4"/>
    <w:rsid w:val="0002538C"/>
    <w:rsid w:val="00025517"/>
    <w:rsid w:val="00026368"/>
    <w:rsid w:val="00026662"/>
    <w:rsid w:val="0002672E"/>
    <w:rsid w:val="000267C2"/>
    <w:rsid w:val="000267DD"/>
    <w:rsid w:val="000268AD"/>
    <w:rsid w:val="000269C1"/>
    <w:rsid w:val="000269CD"/>
    <w:rsid w:val="00026EB4"/>
    <w:rsid w:val="00026F19"/>
    <w:rsid w:val="0002723A"/>
    <w:rsid w:val="0002751A"/>
    <w:rsid w:val="00027525"/>
    <w:rsid w:val="00027637"/>
    <w:rsid w:val="00027736"/>
    <w:rsid w:val="00027A2E"/>
    <w:rsid w:val="00027DBA"/>
    <w:rsid w:val="00027F02"/>
    <w:rsid w:val="00027FE2"/>
    <w:rsid w:val="00030044"/>
    <w:rsid w:val="00030410"/>
    <w:rsid w:val="00030695"/>
    <w:rsid w:val="00030773"/>
    <w:rsid w:val="00030860"/>
    <w:rsid w:val="00030A39"/>
    <w:rsid w:val="00030A3A"/>
    <w:rsid w:val="00030AEF"/>
    <w:rsid w:val="00030BE7"/>
    <w:rsid w:val="00030ED3"/>
    <w:rsid w:val="000314DB"/>
    <w:rsid w:val="00031985"/>
    <w:rsid w:val="00031D23"/>
    <w:rsid w:val="00032306"/>
    <w:rsid w:val="0003243A"/>
    <w:rsid w:val="0003254D"/>
    <w:rsid w:val="000329B5"/>
    <w:rsid w:val="00032AC3"/>
    <w:rsid w:val="00032BE1"/>
    <w:rsid w:val="00032C1D"/>
    <w:rsid w:val="00032D10"/>
    <w:rsid w:val="00032E08"/>
    <w:rsid w:val="00032EE4"/>
    <w:rsid w:val="000335D2"/>
    <w:rsid w:val="00033600"/>
    <w:rsid w:val="000340EE"/>
    <w:rsid w:val="000342A9"/>
    <w:rsid w:val="00034340"/>
    <w:rsid w:val="00034425"/>
    <w:rsid w:val="00034569"/>
    <w:rsid w:val="00034814"/>
    <w:rsid w:val="00034F9E"/>
    <w:rsid w:val="000351D2"/>
    <w:rsid w:val="0003533E"/>
    <w:rsid w:val="00035915"/>
    <w:rsid w:val="000359FE"/>
    <w:rsid w:val="00035D61"/>
    <w:rsid w:val="00035DAC"/>
    <w:rsid w:val="000361DE"/>
    <w:rsid w:val="00036249"/>
    <w:rsid w:val="00036355"/>
    <w:rsid w:val="000363B4"/>
    <w:rsid w:val="00036478"/>
    <w:rsid w:val="000365FD"/>
    <w:rsid w:val="00036682"/>
    <w:rsid w:val="0003681B"/>
    <w:rsid w:val="000369E4"/>
    <w:rsid w:val="00036C86"/>
    <w:rsid w:val="00036D01"/>
    <w:rsid w:val="00036D18"/>
    <w:rsid w:val="00037830"/>
    <w:rsid w:val="0003790D"/>
    <w:rsid w:val="00037AD6"/>
    <w:rsid w:val="00037E5F"/>
    <w:rsid w:val="00040285"/>
    <w:rsid w:val="00040D4E"/>
    <w:rsid w:val="00041179"/>
    <w:rsid w:val="000411BE"/>
    <w:rsid w:val="0004128E"/>
    <w:rsid w:val="0004197B"/>
    <w:rsid w:val="00041AC1"/>
    <w:rsid w:val="00041AF4"/>
    <w:rsid w:val="00042415"/>
    <w:rsid w:val="00042530"/>
    <w:rsid w:val="00042906"/>
    <w:rsid w:val="00042AFC"/>
    <w:rsid w:val="00042E7A"/>
    <w:rsid w:val="00043125"/>
    <w:rsid w:val="000431D8"/>
    <w:rsid w:val="000438EC"/>
    <w:rsid w:val="00043939"/>
    <w:rsid w:val="00043A9D"/>
    <w:rsid w:val="00043BE6"/>
    <w:rsid w:val="00043EB4"/>
    <w:rsid w:val="00043F34"/>
    <w:rsid w:val="00044176"/>
    <w:rsid w:val="00044217"/>
    <w:rsid w:val="00044318"/>
    <w:rsid w:val="000444D4"/>
    <w:rsid w:val="00044604"/>
    <w:rsid w:val="000447C4"/>
    <w:rsid w:val="00044C97"/>
    <w:rsid w:val="00044DF8"/>
    <w:rsid w:val="00045042"/>
    <w:rsid w:val="000451BE"/>
    <w:rsid w:val="000452A4"/>
    <w:rsid w:val="00045458"/>
    <w:rsid w:val="0004562B"/>
    <w:rsid w:val="000456FC"/>
    <w:rsid w:val="0004585C"/>
    <w:rsid w:val="00045BBF"/>
    <w:rsid w:val="00045BEF"/>
    <w:rsid w:val="00045CEC"/>
    <w:rsid w:val="00046638"/>
    <w:rsid w:val="000469B0"/>
    <w:rsid w:val="00047334"/>
    <w:rsid w:val="0004762F"/>
    <w:rsid w:val="0004771E"/>
    <w:rsid w:val="0004773A"/>
    <w:rsid w:val="00047949"/>
    <w:rsid w:val="00047BA8"/>
    <w:rsid w:val="00047CDE"/>
    <w:rsid w:val="00047F4E"/>
    <w:rsid w:val="0005005C"/>
    <w:rsid w:val="000500F6"/>
    <w:rsid w:val="00050D13"/>
    <w:rsid w:val="0005128F"/>
    <w:rsid w:val="0005144F"/>
    <w:rsid w:val="000516F6"/>
    <w:rsid w:val="0005193C"/>
    <w:rsid w:val="00051BAB"/>
    <w:rsid w:val="00051DD8"/>
    <w:rsid w:val="00052053"/>
    <w:rsid w:val="00052270"/>
    <w:rsid w:val="000525CF"/>
    <w:rsid w:val="000529B7"/>
    <w:rsid w:val="00052E62"/>
    <w:rsid w:val="00052E83"/>
    <w:rsid w:val="00052FFD"/>
    <w:rsid w:val="0005326B"/>
    <w:rsid w:val="000532A8"/>
    <w:rsid w:val="0005332B"/>
    <w:rsid w:val="00053477"/>
    <w:rsid w:val="000534C5"/>
    <w:rsid w:val="000537C2"/>
    <w:rsid w:val="000539BA"/>
    <w:rsid w:val="00053A4E"/>
    <w:rsid w:val="00053AC2"/>
    <w:rsid w:val="00053C7E"/>
    <w:rsid w:val="00054062"/>
    <w:rsid w:val="000541B4"/>
    <w:rsid w:val="000543FC"/>
    <w:rsid w:val="000545A3"/>
    <w:rsid w:val="0005465B"/>
    <w:rsid w:val="00054942"/>
    <w:rsid w:val="00054ABA"/>
    <w:rsid w:val="00054FA3"/>
    <w:rsid w:val="00055152"/>
    <w:rsid w:val="00055375"/>
    <w:rsid w:val="000558A9"/>
    <w:rsid w:val="00055997"/>
    <w:rsid w:val="00055C8D"/>
    <w:rsid w:val="00055C98"/>
    <w:rsid w:val="00055CB1"/>
    <w:rsid w:val="00055D5D"/>
    <w:rsid w:val="0005661B"/>
    <w:rsid w:val="00056665"/>
    <w:rsid w:val="0005683D"/>
    <w:rsid w:val="000569F6"/>
    <w:rsid w:val="00056BB4"/>
    <w:rsid w:val="00056D33"/>
    <w:rsid w:val="00057202"/>
    <w:rsid w:val="0005732E"/>
    <w:rsid w:val="00057333"/>
    <w:rsid w:val="0005797C"/>
    <w:rsid w:val="000579E0"/>
    <w:rsid w:val="00057F58"/>
    <w:rsid w:val="00060101"/>
    <w:rsid w:val="00060293"/>
    <w:rsid w:val="00060746"/>
    <w:rsid w:val="0006087E"/>
    <w:rsid w:val="000609DC"/>
    <w:rsid w:val="000610B9"/>
    <w:rsid w:val="000611C5"/>
    <w:rsid w:val="000616D9"/>
    <w:rsid w:val="00061B39"/>
    <w:rsid w:val="00061C75"/>
    <w:rsid w:val="00061E1E"/>
    <w:rsid w:val="00061E48"/>
    <w:rsid w:val="00061F51"/>
    <w:rsid w:val="000623EE"/>
    <w:rsid w:val="00062D04"/>
    <w:rsid w:val="00062E5E"/>
    <w:rsid w:val="00063035"/>
    <w:rsid w:val="00063047"/>
    <w:rsid w:val="00063D67"/>
    <w:rsid w:val="00063F38"/>
    <w:rsid w:val="00063F52"/>
    <w:rsid w:val="00064043"/>
    <w:rsid w:val="00064090"/>
    <w:rsid w:val="000644D4"/>
    <w:rsid w:val="00064554"/>
    <w:rsid w:val="00065064"/>
    <w:rsid w:val="0006515E"/>
    <w:rsid w:val="0006541E"/>
    <w:rsid w:val="00065548"/>
    <w:rsid w:val="0006574A"/>
    <w:rsid w:val="0006587B"/>
    <w:rsid w:val="00065A4B"/>
    <w:rsid w:val="00065D09"/>
    <w:rsid w:val="00065EEA"/>
    <w:rsid w:val="0006614B"/>
    <w:rsid w:val="0006634E"/>
    <w:rsid w:val="0006656E"/>
    <w:rsid w:val="000665D5"/>
    <w:rsid w:val="00066668"/>
    <w:rsid w:val="000667F9"/>
    <w:rsid w:val="00066862"/>
    <w:rsid w:val="00066A6A"/>
    <w:rsid w:val="00066BB2"/>
    <w:rsid w:val="00066C19"/>
    <w:rsid w:val="00066DF1"/>
    <w:rsid w:val="000672FB"/>
    <w:rsid w:val="00067507"/>
    <w:rsid w:val="00067764"/>
    <w:rsid w:val="00067875"/>
    <w:rsid w:val="00067ABD"/>
    <w:rsid w:val="00067E74"/>
    <w:rsid w:val="00067EB5"/>
    <w:rsid w:val="000701D5"/>
    <w:rsid w:val="000701F8"/>
    <w:rsid w:val="0007050E"/>
    <w:rsid w:val="0007064F"/>
    <w:rsid w:val="000706F9"/>
    <w:rsid w:val="00070947"/>
    <w:rsid w:val="0007094B"/>
    <w:rsid w:val="00070A2A"/>
    <w:rsid w:val="00070C71"/>
    <w:rsid w:val="00070F61"/>
    <w:rsid w:val="00071381"/>
    <w:rsid w:val="000713E1"/>
    <w:rsid w:val="000714F1"/>
    <w:rsid w:val="000714FA"/>
    <w:rsid w:val="0007156B"/>
    <w:rsid w:val="0007180C"/>
    <w:rsid w:val="00071A91"/>
    <w:rsid w:val="00071E03"/>
    <w:rsid w:val="00072024"/>
    <w:rsid w:val="0007209E"/>
    <w:rsid w:val="00072218"/>
    <w:rsid w:val="0007221D"/>
    <w:rsid w:val="000722D5"/>
    <w:rsid w:val="00072A3B"/>
    <w:rsid w:val="00072DEE"/>
    <w:rsid w:val="0007316B"/>
    <w:rsid w:val="00073246"/>
    <w:rsid w:val="0007337D"/>
    <w:rsid w:val="000734C4"/>
    <w:rsid w:val="0007396E"/>
    <w:rsid w:val="00073E39"/>
    <w:rsid w:val="00073E70"/>
    <w:rsid w:val="00073EB4"/>
    <w:rsid w:val="000740F4"/>
    <w:rsid w:val="000741CA"/>
    <w:rsid w:val="00074286"/>
    <w:rsid w:val="000742BF"/>
    <w:rsid w:val="00074C89"/>
    <w:rsid w:val="00074FCD"/>
    <w:rsid w:val="00075034"/>
    <w:rsid w:val="00075099"/>
    <w:rsid w:val="0007516F"/>
    <w:rsid w:val="00075232"/>
    <w:rsid w:val="00075AD3"/>
    <w:rsid w:val="00075C08"/>
    <w:rsid w:val="00075C1B"/>
    <w:rsid w:val="00075D37"/>
    <w:rsid w:val="00076225"/>
    <w:rsid w:val="00076310"/>
    <w:rsid w:val="00076A72"/>
    <w:rsid w:val="00076EDC"/>
    <w:rsid w:val="000777DE"/>
    <w:rsid w:val="0007785D"/>
    <w:rsid w:val="00077B0E"/>
    <w:rsid w:val="00077ED9"/>
    <w:rsid w:val="00080058"/>
    <w:rsid w:val="00080D17"/>
    <w:rsid w:val="00080E97"/>
    <w:rsid w:val="00080F5A"/>
    <w:rsid w:val="0008179A"/>
    <w:rsid w:val="00081E10"/>
    <w:rsid w:val="00081ED5"/>
    <w:rsid w:val="00082034"/>
    <w:rsid w:val="0008211E"/>
    <w:rsid w:val="000821EC"/>
    <w:rsid w:val="000826F7"/>
    <w:rsid w:val="00082750"/>
    <w:rsid w:val="0008298F"/>
    <w:rsid w:val="00082C50"/>
    <w:rsid w:val="00083144"/>
    <w:rsid w:val="0008323C"/>
    <w:rsid w:val="000832F8"/>
    <w:rsid w:val="00083557"/>
    <w:rsid w:val="00083B8C"/>
    <w:rsid w:val="00084053"/>
    <w:rsid w:val="00084121"/>
    <w:rsid w:val="00084157"/>
    <w:rsid w:val="0008429C"/>
    <w:rsid w:val="0008434A"/>
    <w:rsid w:val="00084406"/>
    <w:rsid w:val="000845DD"/>
    <w:rsid w:val="00085442"/>
    <w:rsid w:val="000858A8"/>
    <w:rsid w:val="00085E1C"/>
    <w:rsid w:val="0008619C"/>
    <w:rsid w:val="00086313"/>
    <w:rsid w:val="000866C6"/>
    <w:rsid w:val="00086709"/>
    <w:rsid w:val="00086AB8"/>
    <w:rsid w:val="00086C95"/>
    <w:rsid w:val="00086F8F"/>
    <w:rsid w:val="00086FCD"/>
    <w:rsid w:val="00086FE9"/>
    <w:rsid w:val="00087489"/>
    <w:rsid w:val="00087530"/>
    <w:rsid w:val="00087660"/>
    <w:rsid w:val="000877F6"/>
    <w:rsid w:val="00087BFB"/>
    <w:rsid w:val="00090168"/>
    <w:rsid w:val="000905DB"/>
    <w:rsid w:val="000906D9"/>
    <w:rsid w:val="000908A7"/>
    <w:rsid w:val="0009092F"/>
    <w:rsid w:val="00090E1D"/>
    <w:rsid w:val="00090F9B"/>
    <w:rsid w:val="000916B4"/>
    <w:rsid w:val="00091E1F"/>
    <w:rsid w:val="0009206E"/>
    <w:rsid w:val="00092087"/>
    <w:rsid w:val="0009210C"/>
    <w:rsid w:val="000923F4"/>
    <w:rsid w:val="00092432"/>
    <w:rsid w:val="00092F6A"/>
    <w:rsid w:val="00093013"/>
    <w:rsid w:val="000932D0"/>
    <w:rsid w:val="000932D4"/>
    <w:rsid w:val="000932E4"/>
    <w:rsid w:val="000934D7"/>
    <w:rsid w:val="00093675"/>
    <w:rsid w:val="00093823"/>
    <w:rsid w:val="0009392B"/>
    <w:rsid w:val="000939E7"/>
    <w:rsid w:val="0009408D"/>
    <w:rsid w:val="00094235"/>
    <w:rsid w:val="000945EC"/>
    <w:rsid w:val="00094710"/>
    <w:rsid w:val="00094818"/>
    <w:rsid w:val="00094A96"/>
    <w:rsid w:val="00094C76"/>
    <w:rsid w:val="00094E68"/>
    <w:rsid w:val="000950C7"/>
    <w:rsid w:val="000955ED"/>
    <w:rsid w:val="0009574C"/>
    <w:rsid w:val="00095814"/>
    <w:rsid w:val="000959A1"/>
    <w:rsid w:val="00095CB2"/>
    <w:rsid w:val="00095E72"/>
    <w:rsid w:val="0009601A"/>
    <w:rsid w:val="00096263"/>
    <w:rsid w:val="00096273"/>
    <w:rsid w:val="00096373"/>
    <w:rsid w:val="0009660D"/>
    <w:rsid w:val="0009674B"/>
    <w:rsid w:val="00096E3D"/>
    <w:rsid w:val="00096FF8"/>
    <w:rsid w:val="00097E54"/>
    <w:rsid w:val="000A01D6"/>
    <w:rsid w:val="000A0205"/>
    <w:rsid w:val="000A0361"/>
    <w:rsid w:val="000A09BC"/>
    <w:rsid w:val="000A0F43"/>
    <w:rsid w:val="000A1690"/>
    <w:rsid w:val="000A189D"/>
    <w:rsid w:val="000A1B31"/>
    <w:rsid w:val="000A1BC9"/>
    <w:rsid w:val="000A1E6A"/>
    <w:rsid w:val="000A264B"/>
    <w:rsid w:val="000A265D"/>
    <w:rsid w:val="000A2754"/>
    <w:rsid w:val="000A2880"/>
    <w:rsid w:val="000A28D8"/>
    <w:rsid w:val="000A2995"/>
    <w:rsid w:val="000A2E14"/>
    <w:rsid w:val="000A31EA"/>
    <w:rsid w:val="000A3864"/>
    <w:rsid w:val="000A3A77"/>
    <w:rsid w:val="000A3F6E"/>
    <w:rsid w:val="000A43EA"/>
    <w:rsid w:val="000A449A"/>
    <w:rsid w:val="000A4569"/>
    <w:rsid w:val="000A4897"/>
    <w:rsid w:val="000A4C43"/>
    <w:rsid w:val="000A5451"/>
    <w:rsid w:val="000A5949"/>
    <w:rsid w:val="000A5A52"/>
    <w:rsid w:val="000A5C12"/>
    <w:rsid w:val="000A5D9B"/>
    <w:rsid w:val="000A5F13"/>
    <w:rsid w:val="000A6A2B"/>
    <w:rsid w:val="000A6C4A"/>
    <w:rsid w:val="000A6FAB"/>
    <w:rsid w:val="000A72F2"/>
    <w:rsid w:val="000A742A"/>
    <w:rsid w:val="000A74E1"/>
    <w:rsid w:val="000A77DD"/>
    <w:rsid w:val="000A77F7"/>
    <w:rsid w:val="000A78EF"/>
    <w:rsid w:val="000A7E00"/>
    <w:rsid w:val="000B00F1"/>
    <w:rsid w:val="000B012B"/>
    <w:rsid w:val="000B0328"/>
    <w:rsid w:val="000B0A49"/>
    <w:rsid w:val="000B0E91"/>
    <w:rsid w:val="000B0FA1"/>
    <w:rsid w:val="000B1034"/>
    <w:rsid w:val="000B139F"/>
    <w:rsid w:val="000B142A"/>
    <w:rsid w:val="000B1555"/>
    <w:rsid w:val="000B15D1"/>
    <w:rsid w:val="000B185E"/>
    <w:rsid w:val="000B18B9"/>
    <w:rsid w:val="000B1985"/>
    <w:rsid w:val="000B1FA9"/>
    <w:rsid w:val="000B2035"/>
    <w:rsid w:val="000B2417"/>
    <w:rsid w:val="000B25DD"/>
    <w:rsid w:val="000B290E"/>
    <w:rsid w:val="000B2B39"/>
    <w:rsid w:val="000B2B6E"/>
    <w:rsid w:val="000B2D1B"/>
    <w:rsid w:val="000B2FDD"/>
    <w:rsid w:val="000B307D"/>
    <w:rsid w:val="000B3174"/>
    <w:rsid w:val="000B3188"/>
    <w:rsid w:val="000B3442"/>
    <w:rsid w:val="000B35C9"/>
    <w:rsid w:val="000B3A71"/>
    <w:rsid w:val="000B3C0D"/>
    <w:rsid w:val="000B3C83"/>
    <w:rsid w:val="000B4137"/>
    <w:rsid w:val="000B4377"/>
    <w:rsid w:val="000B43DF"/>
    <w:rsid w:val="000B473B"/>
    <w:rsid w:val="000B4FFB"/>
    <w:rsid w:val="000B5036"/>
    <w:rsid w:val="000B5053"/>
    <w:rsid w:val="000B524F"/>
    <w:rsid w:val="000B58F9"/>
    <w:rsid w:val="000B5938"/>
    <w:rsid w:val="000B59EA"/>
    <w:rsid w:val="000B5A90"/>
    <w:rsid w:val="000B5C8B"/>
    <w:rsid w:val="000B5E2C"/>
    <w:rsid w:val="000B5F1E"/>
    <w:rsid w:val="000B603A"/>
    <w:rsid w:val="000B616E"/>
    <w:rsid w:val="000B66A6"/>
    <w:rsid w:val="000B67F4"/>
    <w:rsid w:val="000B6934"/>
    <w:rsid w:val="000B697D"/>
    <w:rsid w:val="000B6C18"/>
    <w:rsid w:val="000B6D2F"/>
    <w:rsid w:val="000B6D5E"/>
    <w:rsid w:val="000B70F7"/>
    <w:rsid w:val="000B72A1"/>
    <w:rsid w:val="000B762B"/>
    <w:rsid w:val="000B7716"/>
    <w:rsid w:val="000B7B59"/>
    <w:rsid w:val="000B7E22"/>
    <w:rsid w:val="000C0501"/>
    <w:rsid w:val="000C097E"/>
    <w:rsid w:val="000C0C66"/>
    <w:rsid w:val="000C10D9"/>
    <w:rsid w:val="000C11A5"/>
    <w:rsid w:val="000C1336"/>
    <w:rsid w:val="000C155E"/>
    <w:rsid w:val="000C1606"/>
    <w:rsid w:val="000C18FA"/>
    <w:rsid w:val="000C19B0"/>
    <w:rsid w:val="000C1CAB"/>
    <w:rsid w:val="000C1E6A"/>
    <w:rsid w:val="000C1F0F"/>
    <w:rsid w:val="000C20D7"/>
    <w:rsid w:val="000C20ED"/>
    <w:rsid w:val="000C21AE"/>
    <w:rsid w:val="000C21E3"/>
    <w:rsid w:val="000C2621"/>
    <w:rsid w:val="000C2AE7"/>
    <w:rsid w:val="000C2CA6"/>
    <w:rsid w:val="000C2F44"/>
    <w:rsid w:val="000C30CF"/>
    <w:rsid w:val="000C3227"/>
    <w:rsid w:val="000C3480"/>
    <w:rsid w:val="000C374C"/>
    <w:rsid w:val="000C3AE1"/>
    <w:rsid w:val="000C3E45"/>
    <w:rsid w:val="000C3F61"/>
    <w:rsid w:val="000C3FAD"/>
    <w:rsid w:val="000C42BD"/>
    <w:rsid w:val="000C44BE"/>
    <w:rsid w:val="000C4679"/>
    <w:rsid w:val="000C4A01"/>
    <w:rsid w:val="000C4A49"/>
    <w:rsid w:val="000C4E3D"/>
    <w:rsid w:val="000C4F08"/>
    <w:rsid w:val="000C4FDA"/>
    <w:rsid w:val="000C5462"/>
    <w:rsid w:val="000C551B"/>
    <w:rsid w:val="000C5745"/>
    <w:rsid w:val="000C58DB"/>
    <w:rsid w:val="000C5986"/>
    <w:rsid w:val="000C5A9A"/>
    <w:rsid w:val="000C5D4C"/>
    <w:rsid w:val="000C5F0D"/>
    <w:rsid w:val="000C6116"/>
    <w:rsid w:val="000C615E"/>
    <w:rsid w:val="000C6189"/>
    <w:rsid w:val="000C66D2"/>
    <w:rsid w:val="000C6B3E"/>
    <w:rsid w:val="000C6D05"/>
    <w:rsid w:val="000C6F4A"/>
    <w:rsid w:val="000C707C"/>
    <w:rsid w:val="000C70E0"/>
    <w:rsid w:val="000C74DE"/>
    <w:rsid w:val="000C75B4"/>
    <w:rsid w:val="000C7988"/>
    <w:rsid w:val="000C7C00"/>
    <w:rsid w:val="000D0392"/>
    <w:rsid w:val="000D07A6"/>
    <w:rsid w:val="000D099A"/>
    <w:rsid w:val="000D124F"/>
    <w:rsid w:val="000D134F"/>
    <w:rsid w:val="000D161F"/>
    <w:rsid w:val="000D1D51"/>
    <w:rsid w:val="000D1E96"/>
    <w:rsid w:val="000D26C3"/>
    <w:rsid w:val="000D292E"/>
    <w:rsid w:val="000D29EC"/>
    <w:rsid w:val="000D2C81"/>
    <w:rsid w:val="000D31B2"/>
    <w:rsid w:val="000D31F9"/>
    <w:rsid w:val="000D32DD"/>
    <w:rsid w:val="000D335D"/>
    <w:rsid w:val="000D339A"/>
    <w:rsid w:val="000D34E1"/>
    <w:rsid w:val="000D35A8"/>
    <w:rsid w:val="000D3874"/>
    <w:rsid w:val="000D3C38"/>
    <w:rsid w:val="000D3D80"/>
    <w:rsid w:val="000D4964"/>
    <w:rsid w:val="000D4A92"/>
    <w:rsid w:val="000D4ACB"/>
    <w:rsid w:val="000D4B0C"/>
    <w:rsid w:val="000D4F30"/>
    <w:rsid w:val="000D4FD5"/>
    <w:rsid w:val="000D507A"/>
    <w:rsid w:val="000D53A6"/>
    <w:rsid w:val="000D55D6"/>
    <w:rsid w:val="000D56FE"/>
    <w:rsid w:val="000D57BB"/>
    <w:rsid w:val="000D58E6"/>
    <w:rsid w:val="000D5936"/>
    <w:rsid w:val="000D5997"/>
    <w:rsid w:val="000D59D4"/>
    <w:rsid w:val="000D5B41"/>
    <w:rsid w:val="000D606B"/>
    <w:rsid w:val="000D6145"/>
    <w:rsid w:val="000D615B"/>
    <w:rsid w:val="000D628E"/>
    <w:rsid w:val="000D6A3A"/>
    <w:rsid w:val="000D6B83"/>
    <w:rsid w:val="000D6CFD"/>
    <w:rsid w:val="000D7056"/>
    <w:rsid w:val="000D7693"/>
    <w:rsid w:val="000D76A3"/>
    <w:rsid w:val="000D7755"/>
    <w:rsid w:val="000D790A"/>
    <w:rsid w:val="000D7AF5"/>
    <w:rsid w:val="000D7CF2"/>
    <w:rsid w:val="000D7DC5"/>
    <w:rsid w:val="000D7DC9"/>
    <w:rsid w:val="000E01EB"/>
    <w:rsid w:val="000E0343"/>
    <w:rsid w:val="000E0684"/>
    <w:rsid w:val="000E07DE"/>
    <w:rsid w:val="000E08CF"/>
    <w:rsid w:val="000E0969"/>
    <w:rsid w:val="000E0A11"/>
    <w:rsid w:val="000E0F0E"/>
    <w:rsid w:val="000E183A"/>
    <w:rsid w:val="000E1B9C"/>
    <w:rsid w:val="000E1DBA"/>
    <w:rsid w:val="000E1FE4"/>
    <w:rsid w:val="000E2168"/>
    <w:rsid w:val="000E21A6"/>
    <w:rsid w:val="000E22CB"/>
    <w:rsid w:val="000E23AC"/>
    <w:rsid w:val="000E2732"/>
    <w:rsid w:val="000E2E35"/>
    <w:rsid w:val="000E325E"/>
    <w:rsid w:val="000E33FE"/>
    <w:rsid w:val="000E3403"/>
    <w:rsid w:val="000E3490"/>
    <w:rsid w:val="000E35B6"/>
    <w:rsid w:val="000E362E"/>
    <w:rsid w:val="000E36D9"/>
    <w:rsid w:val="000E4541"/>
    <w:rsid w:val="000E5194"/>
    <w:rsid w:val="000E5DA7"/>
    <w:rsid w:val="000E5EEC"/>
    <w:rsid w:val="000E5FE0"/>
    <w:rsid w:val="000E62E8"/>
    <w:rsid w:val="000E71C9"/>
    <w:rsid w:val="000E731A"/>
    <w:rsid w:val="000E751A"/>
    <w:rsid w:val="000E7FE3"/>
    <w:rsid w:val="000F0177"/>
    <w:rsid w:val="000F032C"/>
    <w:rsid w:val="000F037E"/>
    <w:rsid w:val="000F0610"/>
    <w:rsid w:val="000F0636"/>
    <w:rsid w:val="000F0A82"/>
    <w:rsid w:val="000F0D65"/>
    <w:rsid w:val="000F0F2B"/>
    <w:rsid w:val="000F0F73"/>
    <w:rsid w:val="000F1236"/>
    <w:rsid w:val="000F1381"/>
    <w:rsid w:val="000F1761"/>
    <w:rsid w:val="000F1901"/>
    <w:rsid w:val="000F1E3C"/>
    <w:rsid w:val="000F1E8E"/>
    <w:rsid w:val="000F203C"/>
    <w:rsid w:val="000F21E5"/>
    <w:rsid w:val="000F254A"/>
    <w:rsid w:val="000F263E"/>
    <w:rsid w:val="000F29F2"/>
    <w:rsid w:val="000F2A88"/>
    <w:rsid w:val="000F2B34"/>
    <w:rsid w:val="000F3688"/>
    <w:rsid w:val="000F36BE"/>
    <w:rsid w:val="000F3B63"/>
    <w:rsid w:val="000F42B0"/>
    <w:rsid w:val="000F4341"/>
    <w:rsid w:val="000F4A40"/>
    <w:rsid w:val="000F4B4A"/>
    <w:rsid w:val="000F4B87"/>
    <w:rsid w:val="000F4E12"/>
    <w:rsid w:val="000F4E99"/>
    <w:rsid w:val="000F5248"/>
    <w:rsid w:val="000F530A"/>
    <w:rsid w:val="000F54BC"/>
    <w:rsid w:val="000F550D"/>
    <w:rsid w:val="000F5974"/>
    <w:rsid w:val="000F59CD"/>
    <w:rsid w:val="000F5C0B"/>
    <w:rsid w:val="000F5CC4"/>
    <w:rsid w:val="000F5CD0"/>
    <w:rsid w:val="000F5E17"/>
    <w:rsid w:val="000F5FA4"/>
    <w:rsid w:val="000F6125"/>
    <w:rsid w:val="000F63CE"/>
    <w:rsid w:val="000F6875"/>
    <w:rsid w:val="000F6910"/>
    <w:rsid w:val="000F6981"/>
    <w:rsid w:val="000F69BA"/>
    <w:rsid w:val="000F6C75"/>
    <w:rsid w:val="000F6F92"/>
    <w:rsid w:val="000F7161"/>
    <w:rsid w:val="000F7834"/>
    <w:rsid w:val="000F7D33"/>
    <w:rsid w:val="00100066"/>
    <w:rsid w:val="00100113"/>
    <w:rsid w:val="001001AE"/>
    <w:rsid w:val="001003DF"/>
    <w:rsid w:val="0010081E"/>
    <w:rsid w:val="001011AF"/>
    <w:rsid w:val="00101335"/>
    <w:rsid w:val="001013B3"/>
    <w:rsid w:val="001015EE"/>
    <w:rsid w:val="00101847"/>
    <w:rsid w:val="00101A0F"/>
    <w:rsid w:val="00101BB5"/>
    <w:rsid w:val="00102102"/>
    <w:rsid w:val="001025CF"/>
    <w:rsid w:val="0010262F"/>
    <w:rsid w:val="0010271C"/>
    <w:rsid w:val="00102999"/>
    <w:rsid w:val="00102BDD"/>
    <w:rsid w:val="00102EFA"/>
    <w:rsid w:val="00102FE1"/>
    <w:rsid w:val="00103041"/>
    <w:rsid w:val="00103545"/>
    <w:rsid w:val="001035F5"/>
    <w:rsid w:val="001037FB"/>
    <w:rsid w:val="00103DB4"/>
    <w:rsid w:val="00103E5E"/>
    <w:rsid w:val="001049AB"/>
    <w:rsid w:val="00104B04"/>
    <w:rsid w:val="001050F5"/>
    <w:rsid w:val="001051B3"/>
    <w:rsid w:val="001051DE"/>
    <w:rsid w:val="0010596A"/>
    <w:rsid w:val="00105C15"/>
    <w:rsid w:val="00105DD0"/>
    <w:rsid w:val="00106079"/>
    <w:rsid w:val="0010609D"/>
    <w:rsid w:val="00106100"/>
    <w:rsid w:val="0010617F"/>
    <w:rsid w:val="00106338"/>
    <w:rsid w:val="0010648E"/>
    <w:rsid w:val="0010685C"/>
    <w:rsid w:val="00106867"/>
    <w:rsid w:val="00107008"/>
    <w:rsid w:val="00107031"/>
    <w:rsid w:val="00107078"/>
    <w:rsid w:val="00107754"/>
    <w:rsid w:val="001077E2"/>
    <w:rsid w:val="00107DBA"/>
    <w:rsid w:val="001100B3"/>
    <w:rsid w:val="00110210"/>
    <w:rsid w:val="00110212"/>
    <w:rsid w:val="00110345"/>
    <w:rsid w:val="00110547"/>
    <w:rsid w:val="0011074B"/>
    <w:rsid w:val="00110874"/>
    <w:rsid w:val="00110DC0"/>
    <w:rsid w:val="00110F17"/>
    <w:rsid w:val="00111115"/>
    <w:rsid w:val="0011126F"/>
    <w:rsid w:val="00111292"/>
    <w:rsid w:val="00111465"/>
    <w:rsid w:val="001114AE"/>
    <w:rsid w:val="00111557"/>
    <w:rsid w:val="0011228C"/>
    <w:rsid w:val="001122E3"/>
    <w:rsid w:val="00112684"/>
    <w:rsid w:val="00112849"/>
    <w:rsid w:val="00112CBD"/>
    <w:rsid w:val="00113044"/>
    <w:rsid w:val="00113203"/>
    <w:rsid w:val="0011391C"/>
    <w:rsid w:val="001139F8"/>
    <w:rsid w:val="00113B81"/>
    <w:rsid w:val="00113B82"/>
    <w:rsid w:val="00113CE0"/>
    <w:rsid w:val="00113E55"/>
    <w:rsid w:val="00114083"/>
    <w:rsid w:val="00114563"/>
    <w:rsid w:val="001146C7"/>
    <w:rsid w:val="001147B0"/>
    <w:rsid w:val="00114981"/>
    <w:rsid w:val="00114BC2"/>
    <w:rsid w:val="001155C9"/>
    <w:rsid w:val="00115661"/>
    <w:rsid w:val="00115E8D"/>
    <w:rsid w:val="0011653B"/>
    <w:rsid w:val="001165EA"/>
    <w:rsid w:val="00116616"/>
    <w:rsid w:val="0011694E"/>
    <w:rsid w:val="0011723B"/>
    <w:rsid w:val="001173DF"/>
    <w:rsid w:val="0011742A"/>
    <w:rsid w:val="0011743B"/>
    <w:rsid w:val="001175D6"/>
    <w:rsid w:val="00117640"/>
    <w:rsid w:val="0011781A"/>
    <w:rsid w:val="00117AD3"/>
    <w:rsid w:val="00117E9E"/>
    <w:rsid w:val="00117F79"/>
    <w:rsid w:val="001201D7"/>
    <w:rsid w:val="0012030A"/>
    <w:rsid w:val="00120598"/>
    <w:rsid w:val="0012065E"/>
    <w:rsid w:val="00120663"/>
    <w:rsid w:val="0012075D"/>
    <w:rsid w:val="00120831"/>
    <w:rsid w:val="00120C4B"/>
    <w:rsid w:val="00120CE3"/>
    <w:rsid w:val="00120D6F"/>
    <w:rsid w:val="0012101F"/>
    <w:rsid w:val="0012109D"/>
    <w:rsid w:val="00121442"/>
    <w:rsid w:val="00121F83"/>
    <w:rsid w:val="0012220C"/>
    <w:rsid w:val="001224E3"/>
    <w:rsid w:val="00122510"/>
    <w:rsid w:val="0012291A"/>
    <w:rsid w:val="00122926"/>
    <w:rsid w:val="001232FF"/>
    <w:rsid w:val="0012343F"/>
    <w:rsid w:val="0012359D"/>
    <w:rsid w:val="0012368F"/>
    <w:rsid w:val="00123D7E"/>
    <w:rsid w:val="00123E1A"/>
    <w:rsid w:val="00124522"/>
    <w:rsid w:val="001248D8"/>
    <w:rsid w:val="00124CEA"/>
    <w:rsid w:val="00124DD7"/>
    <w:rsid w:val="001250CE"/>
    <w:rsid w:val="00125285"/>
    <w:rsid w:val="001257F2"/>
    <w:rsid w:val="00125868"/>
    <w:rsid w:val="00125BB1"/>
    <w:rsid w:val="00125C28"/>
    <w:rsid w:val="00125C45"/>
    <w:rsid w:val="00125D17"/>
    <w:rsid w:val="00125F5E"/>
    <w:rsid w:val="0012608E"/>
    <w:rsid w:val="001260D1"/>
    <w:rsid w:val="001264F8"/>
    <w:rsid w:val="00126A3B"/>
    <w:rsid w:val="001270AD"/>
    <w:rsid w:val="0012745A"/>
    <w:rsid w:val="0012754A"/>
    <w:rsid w:val="0012755A"/>
    <w:rsid w:val="00127790"/>
    <w:rsid w:val="00127864"/>
    <w:rsid w:val="00127ACA"/>
    <w:rsid w:val="00127B72"/>
    <w:rsid w:val="00127E76"/>
    <w:rsid w:val="001302A8"/>
    <w:rsid w:val="00130964"/>
    <w:rsid w:val="00130C84"/>
    <w:rsid w:val="00130D97"/>
    <w:rsid w:val="00130E7A"/>
    <w:rsid w:val="00130F79"/>
    <w:rsid w:val="0013105F"/>
    <w:rsid w:val="0013127D"/>
    <w:rsid w:val="001312FE"/>
    <w:rsid w:val="00131414"/>
    <w:rsid w:val="00131647"/>
    <w:rsid w:val="0013180C"/>
    <w:rsid w:val="0013181F"/>
    <w:rsid w:val="00131E66"/>
    <w:rsid w:val="00131F5B"/>
    <w:rsid w:val="00131F67"/>
    <w:rsid w:val="00132563"/>
    <w:rsid w:val="00132794"/>
    <w:rsid w:val="00132B1A"/>
    <w:rsid w:val="00132BA5"/>
    <w:rsid w:val="00132D27"/>
    <w:rsid w:val="00132D64"/>
    <w:rsid w:val="00132E2B"/>
    <w:rsid w:val="0013323A"/>
    <w:rsid w:val="0013342D"/>
    <w:rsid w:val="00133807"/>
    <w:rsid w:val="001339C8"/>
    <w:rsid w:val="00133A61"/>
    <w:rsid w:val="00133BCB"/>
    <w:rsid w:val="00133BD2"/>
    <w:rsid w:val="00133C0B"/>
    <w:rsid w:val="00133EE1"/>
    <w:rsid w:val="00133EE5"/>
    <w:rsid w:val="00133F32"/>
    <w:rsid w:val="00134174"/>
    <w:rsid w:val="0013453E"/>
    <w:rsid w:val="00134BD5"/>
    <w:rsid w:val="00134F02"/>
    <w:rsid w:val="001354E0"/>
    <w:rsid w:val="00135600"/>
    <w:rsid w:val="00135B00"/>
    <w:rsid w:val="0013668C"/>
    <w:rsid w:val="00136811"/>
    <w:rsid w:val="00136C35"/>
    <w:rsid w:val="00136C52"/>
    <w:rsid w:val="00136DAC"/>
    <w:rsid w:val="00136E99"/>
    <w:rsid w:val="0013716A"/>
    <w:rsid w:val="00137518"/>
    <w:rsid w:val="00137651"/>
    <w:rsid w:val="001378E5"/>
    <w:rsid w:val="00137A95"/>
    <w:rsid w:val="001400D5"/>
    <w:rsid w:val="00140117"/>
    <w:rsid w:val="00140382"/>
    <w:rsid w:val="00140703"/>
    <w:rsid w:val="00140BDF"/>
    <w:rsid w:val="00140C6D"/>
    <w:rsid w:val="00140D7D"/>
    <w:rsid w:val="00141099"/>
    <w:rsid w:val="001413A9"/>
    <w:rsid w:val="0014143E"/>
    <w:rsid w:val="00141446"/>
    <w:rsid w:val="0014151E"/>
    <w:rsid w:val="001416A4"/>
    <w:rsid w:val="00141984"/>
    <w:rsid w:val="00141A23"/>
    <w:rsid w:val="00141A37"/>
    <w:rsid w:val="00141B2A"/>
    <w:rsid w:val="00141C6D"/>
    <w:rsid w:val="00142C27"/>
    <w:rsid w:val="00142CB4"/>
    <w:rsid w:val="00142FEF"/>
    <w:rsid w:val="00143A54"/>
    <w:rsid w:val="00143DCA"/>
    <w:rsid w:val="00143E92"/>
    <w:rsid w:val="00143EEB"/>
    <w:rsid w:val="00144441"/>
    <w:rsid w:val="00144493"/>
    <w:rsid w:val="001446EE"/>
    <w:rsid w:val="001447CE"/>
    <w:rsid w:val="0014483F"/>
    <w:rsid w:val="00144952"/>
    <w:rsid w:val="00144AD3"/>
    <w:rsid w:val="00144C0E"/>
    <w:rsid w:val="001451A3"/>
    <w:rsid w:val="001455FE"/>
    <w:rsid w:val="0014581F"/>
    <w:rsid w:val="00145A23"/>
    <w:rsid w:val="00145AD3"/>
    <w:rsid w:val="00145D5B"/>
    <w:rsid w:val="00145F13"/>
    <w:rsid w:val="00145FA9"/>
    <w:rsid w:val="00146117"/>
    <w:rsid w:val="001463F5"/>
    <w:rsid w:val="00146411"/>
    <w:rsid w:val="00146455"/>
    <w:rsid w:val="00146592"/>
    <w:rsid w:val="001465DA"/>
    <w:rsid w:val="00146662"/>
    <w:rsid w:val="0014671D"/>
    <w:rsid w:val="001468C3"/>
    <w:rsid w:val="00146D1D"/>
    <w:rsid w:val="00146DB5"/>
    <w:rsid w:val="00146DCB"/>
    <w:rsid w:val="00147294"/>
    <w:rsid w:val="00147324"/>
    <w:rsid w:val="001479F7"/>
    <w:rsid w:val="00147A99"/>
    <w:rsid w:val="00147EDD"/>
    <w:rsid w:val="00147F64"/>
    <w:rsid w:val="00147F7B"/>
    <w:rsid w:val="001501C1"/>
    <w:rsid w:val="0015031B"/>
    <w:rsid w:val="00150545"/>
    <w:rsid w:val="00150E93"/>
    <w:rsid w:val="00151011"/>
    <w:rsid w:val="0015104F"/>
    <w:rsid w:val="00151636"/>
    <w:rsid w:val="00151D24"/>
    <w:rsid w:val="00151D88"/>
    <w:rsid w:val="0015206E"/>
    <w:rsid w:val="00152245"/>
    <w:rsid w:val="001524EE"/>
    <w:rsid w:val="00152727"/>
    <w:rsid w:val="0015280B"/>
    <w:rsid w:val="00152981"/>
    <w:rsid w:val="00152EAB"/>
    <w:rsid w:val="001532B3"/>
    <w:rsid w:val="0015339F"/>
    <w:rsid w:val="0015341A"/>
    <w:rsid w:val="00153517"/>
    <w:rsid w:val="00153B90"/>
    <w:rsid w:val="00153C51"/>
    <w:rsid w:val="00153D26"/>
    <w:rsid w:val="00153D2E"/>
    <w:rsid w:val="00153F87"/>
    <w:rsid w:val="001541B8"/>
    <w:rsid w:val="001545C9"/>
    <w:rsid w:val="00154741"/>
    <w:rsid w:val="001549B9"/>
    <w:rsid w:val="00154AD0"/>
    <w:rsid w:val="00154C2B"/>
    <w:rsid w:val="001552EA"/>
    <w:rsid w:val="0015530F"/>
    <w:rsid w:val="001553CB"/>
    <w:rsid w:val="001553E0"/>
    <w:rsid w:val="00155684"/>
    <w:rsid w:val="001557E8"/>
    <w:rsid w:val="001557ED"/>
    <w:rsid w:val="001562F5"/>
    <w:rsid w:val="0015635D"/>
    <w:rsid w:val="00156626"/>
    <w:rsid w:val="00156730"/>
    <w:rsid w:val="00156A20"/>
    <w:rsid w:val="00156A6E"/>
    <w:rsid w:val="00156B86"/>
    <w:rsid w:val="00156CA3"/>
    <w:rsid w:val="00156DED"/>
    <w:rsid w:val="00156F7E"/>
    <w:rsid w:val="0015710F"/>
    <w:rsid w:val="001573E7"/>
    <w:rsid w:val="00157878"/>
    <w:rsid w:val="001579ED"/>
    <w:rsid w:val="00157DF7"/>
    <w:rsid w:val="00157DFF"/>
    <w:rsid w:val="001601C5"/>
    <w:rsid w:val="00160649"/>
    <w:rsid w:val="00160AF8"/>
    <w:rsid w:val="00160B18"/>
    <w:rsid w:val="00160C0D"/>
    <w:rsid w:val="00160EF0"/>
    <w:rsid w:val="00160FAC"/>
    <w:rsid w:val="00161015"/>
    <w:rsid w:val="001612DC"/>
    <w:rsid w:val="00161586"/>
    <w:rsid w:val="0016163D"/>
    <w:rsid w:val="00161659"/>
    <w:rsid w:val="001618F9"/>
    <w:rsid w:val="00161AAF"/>
    <w:rsid w:val="00161B5F"/>
    <w:rsid w:val="00161C98"/>
    <w:rsid w:val="00161CD6"/>
    <w:rsid w:val="001622BB"/>
    <w:rsid w:val="0016237F"/>
    <w:rsid w:val="0016298D"/>
    <w:rsid w:val="00162B8A"/>
    <w:rsid w:val="00162D91"/>
    <w:rsid w:val="00162E17"/>
    <w:rsid w:val="00162EA9"/>
    <w:rsid w:val="00162EE7"/>
    <w:rsid w:val="00163094"/>
    <w:rsid w:val="0016309A"/>
    <w:rsid w:val="001636E3"/>
    <w:rsid w:val="0016398B"/>
    <w:rsid w:val="00163CB6"/>
    <w:rsid w:val="00164AE5"/>
    <w:rsid w:val="001655E2"/>
    <w:rsid w:val="0016560C"/>
    <w:rsid w:val="001657C0"/>
    <w:rsid w:val="001657D5"/>
    <w:rsid w:val="001657DF"/>
    <w:rsid w:val="001661AC"/>
    <w:rsid w:val="00166312"/>
    <w:rsid w:val="00166941"/>
    <w:rsid w:val="0016696E"/>
    <w:rsid w:val="00166F6B"/>
    <w:rsid w:val="00167434"/>
    <w:rsid w:val="00167440"/>
    <w:rsid w:val="00167550"/>
    <w:rsid w:val="001679F5"/>
    <w:rsid w:val="00167CBE"/>
    <w:rsid w:val="00170285"/>
    <w:rsid w:val="00170333"/>
    <w:rsid w:val="00170337"/>
    <w:rsid w:val="0017093B"/>
    <w:rsid w:val="00170C6C"/>
    <w:rsid w:val="00170CF1"/>
    <w:rsid w:val="00170D55"/>
    <w:rsid w:val="0017126D"/>
    <w:rsid w:val="00171324"/>
    <w:rsid w:val="00171621"/>
    <w:rsid w:val="00171832"/>
    <w:rsid w:val="00171B64"/>
    <w:rsid w:val="00172621"/>
    <w:rsid w:val="00172AA4"/>
    <w:rsid w:val="00172BC9"/>
    <w:rsid w:val="00172BD3"/>
    <w:rsid w:val="00172F1E"/>
    <w:rsid w:val="00173245"/>
    <w:rsid w:val="001733BB"/>
    <w:rsid w:val="001734E3"/>
    <w:rsid w:val="0017358B"/>
    <w:rsid w:val="001737ED"/>
    <w:rsid w:val="00173A5B"/>
    <w:rsid w:val="00173B79"/>
    <w:rsid w:val="00173E8B"/>
    <w:rsid w:val="00174815"/>
    <w:rsid w:val="00174827"/>
    <w:rsid w:val="00174B7C"/>
    <w:rsid w:val="00174DC9"/>
    <w:rsid w:val="00174F9C"/>
    <w:rsid w:val="001753C1"/>
    <w:rsid w:val="0017566F"/>
    <w:rsid w:val="00175967"/>
    <w:rsid w:val="00175A65"/>
    <w:rsid w:val="00176344"/>
    <w:rsid w:val="00176E69"/>
    <w:rsid w:val="00177314"/>
    <w:rsid w:val="00177411"/>
    <w:rsid w:val="001777AB"/>
    <w:rsid w:val="001777CD"/>
    <w:rsid w:val="001778F6"/>
    <w:rsid w:val="00177CFB"/>
    <w:rsid w:val="00177E52"/>
    <w:rsid w:val="00180183"/>
    <w:rsid w:val="00180278"/>
    <w:rsid w:val="001808ED"/>
    <w:rsid w:val="00181076"/>
    <w:rsid w:val="0018108B"/>
    <w:rsid w:val="00181117"/>
    <w:rsid w:val="001813A3"/>
    <w:rsid w:val="00181588"/>
    <w:rsid w:val="0018166F"/>
    <w:rsid w:val="00181716"/>
    <w:rsid w:val="001817DE"/>
    <w:rsid w:val="00181CA0"/>
    <w:rsid w:val="0018207E"/>
    <w:rsid w:val="0018261E"/>
    <w:rsid w:val="00182622"/>
    <w:rsid w:val="0018297E"/>
    <w:rsid w:val="001829C4"/>
    <w:rsid w:val="00182A4B"/>
    <w:rsid w:val="00182F5F"/>
    <w:rsid w:val="00182FAC"/>
    <w:rsid w:val="00183895"/>
    <w:rsid w:val="00183903"/>
    <w:rsid w:val="00183E0D"/>
    <w:rsid w:val="001841EE"/>
    <w:rsid w:val="00184254"/>
    <w:rsid w:val="001844AC"/>
    <w:rsid w:val="001845B3"/>
    <w:rsid w:val="00184842"/>
    <w:rsid w:val="00184860"/>
    <w:rsid w:val="00184A4B"/>
    <w:rsid w:val="00184CD6"/>
    <w:rsid w:val="00184FB5"/>
    <w:rsid w:val="0018506C"/>
    <w:rsid w:val="001857C3"/>
    <w:rsid w:val="001857F9"/>
    <w:rsid w:val="0018580C"/>
    <w:rsid w:val="0018597C"/>
    <w:rsid w:val="00185A79"/>
    <w:rsid w:val="00185AB9"/>
    <w:rsid w:val="00185AF9"/>
    <w:rsid w:val="00185D88"/>
    <w:rsid w:val="001860B8"/>
    <w:rsid w:val="001865A0"/>
    <w:rsid w:val="001865AA"/>
    <w:rsid w:val="00186737"/>
    <w:rsid w:val="00186D35"/>
    <w:rsid w:val="0018711E"/>
    <w:rsid w:val="001871A4"/>
    <w:rsid w:val="0018729E"/>
    <w:rsid w:val="001873EC"/>
    <w:rsid w:val="001879FA"/>
    <w:rsid w:val="00187B76"/>
    <w:rsid w:val="00187BD8"/>
    <w:rsid w:val="00187DF4"/>
    <w:rsid w:val="00187F48"/>
    <w:rsid w:val="00190302"/>
    <w:rsid w:val="00190421"/>
    <w:rsid w:val="00190739"/>
    <w:rsid w:val="00190C6B"/>
    <w:rsid w:val="00190E3D"/>
    <w:rsid w:val="0019108F"/>
    <w:rsid w:val="00191162"/>
    <w:rsid w:val="0019143C"/>
    <w:rsid w:val="00191A85"/>
    <w:rsid w:val="001923B5"/>
    <w:rsid w:val="0019268C"/>
    <w:rsid w:val="00192A5D"/>
    <w:rsid w:val="00192DB6"/>
    <w:rsid w:val="00192FD2"/>
    <w:rsid w:val="00193055"/>
    <w:rsid w:val="00193337"/>
    <w:rsid w:val="001933DA"/>
    <w:rsid w:val="00193446"/>
    <w:rsid w:val="001936E2"/>
    <w:rsid w:val="00193721"/>
    <w:rsid w:val="00193AF9"/>
    <w:rsid w:val="00193E81"/>
    <w:rsid w:val="0019423E"/>
    <w:rsid w:val="00194B5C"/>
    <w:rsid w:val="00194C0F"/>
    <w:rsid w:val="00194C3C"/>
    <w:rsid w:val="00195DB5"/>
    <w:rsid w:val="00195F70"/>
    <w:rsid w:val="00195FDA"/>
    <w:rsid w:val="0019631C"/>
    <w:rsid w:val="001963CC"/>
    <w:rsid w:val="001966F7"/>
    <w:rsid w:val="00196872"/>
    <w:rsid w:val="0019699D"/>
    <w:rsid w:val="00196B86"/>
    <w:rsid w:val="00196F37"/>
    <w:rsid w:val="001975C9"/>
    <w:rsid w:val="00197740"/>
    <w:rsid w:val="00197D14"/>
    <w:rsid w:val="001A002B"/>
    <w:rsid w:val="001A0158"/>
    <w:rsid w:val="001A032C"/>
    <w:rsid w:val="001A0383"/>
    <w:rsid w:val="001A038F"/>
    <w:rsid w:val="001A0560"/>
    <w:rsid w:val="001A069E"/>
    <w:rsid w:val="001A0BBC"/>
    <w:rsid w:val="001A0CDA"/>
    <w:rsid w:val="001A1006"/>
    <w:rsid w:val="001A1263"/>
    <w:rsid w:val="001A15D2"/>
    <w:rsid w:val="001A16CE"/>
    <w:rsid w:val="001A16D6"/>
    <w:rsid w:val="001A1866"/>
    <w:rsid w:val="001A1905"/>
    <w:rsid w:val="001A19DA"/>
    <w:rsid w:val="001A23D0"/>
    <w:rsid w:val="001A24CB"/>
    <w:rsid w:val="001A27B4"/>
    <w:rsid w:val="001A291E"/>
    <w:rsid w:val="001A2D61"/>
    <w:rsid w:val="001A2E7C"/>
    <w:rsid w:val="001A31D9"/>
    <w:rsid w:val="001A31FE"/>
    <w:rsid w:val="001A32B0"/>
    <w:rsid w:val="001A337E"/>
    <w:rsid w:val="001A34E2"/>
    <w:rsid w:val="001A3675"/>
    <w:rsid w:val="001A378B"/>
    <w:rsid w:val="001A3806"/>
    <w:rsid w:val="001A3F45"/>
    <w:rsid w:val="001A4239"/>
    <w:rsid w:val="001A4511"/>
    <w:rsid w:val="001A467E"/>
    <w:rsid w:val="001A4AB3"/>
    <w:rsid w:val="001A4AF6"/>
    <w:rsid w:val="001A4B8A"/>
    <w:rsid w:val="001A5012"/>
    <w:rsid w:val="001A5455"/>
    <w:rsid w:val="001A558D"/>
    <w:rsid w:val="001A5758"/>
    <w:rsid w:val="001A5A04"/>
    <w:rsid w:val="001A6166"/>
    <w:rsid w:val="001A6227"/>
    <w:rsid w:val="001A63EF"/>
    <w:rsid w:val="001A64AA"/>
    <w:rsid w:val="001A6652"/>
    <w:rsid w:val="001A69AF"/>
    <w:rsid w:val="001A6DB0"/>
    <w:rsid w:val="001A7049"/>
    <w:rsid w:val="001A72FC"/>
    <w:rsid w:val="001A73AE"/>
    <w:rsid w:val="001A74E4"/>
    <w:rsid w:val="001A782F"/>
    <w:rsid w:val="001A797A"/>
    <w:rsid w:val="001B0344"/>
    <w:rsid w:val="001B03E7"/>
    <w:rsid w:val="001B0400"/>
    <w:rsid w:val="001B0466"/>
    <w:rsid w:val="001B14D5"/>
    <w:rsid w:val="001B1AC5"/>
    <w:rsid w:val="001B1D61"/>
    <w:rsid w:val="001B1E2E"/>
    <w:rsid w:val="001B1ECD"/>
    <w:rsid w:val="001B1F5C"/>
    <w:rsid w:val="001B20D5"/>
    <w:rsid w:val="001B2435"/>
    <w:rsid w:val="001B253D"/>
    <w:rsid w:val="001B28EE"/>
    <w:rsid w:val="001B294F"/>
    <w:rsid w:val="001B2981"/>
    <w:rsid w:val="001B2AA8"/>
    <w:rsid w:val="001B2B1D"/>
    <w:rsid w:val="001B2BBE"/>
    <w:rsid w:val="001B305E"/>
    <w:rsid w:val="001B311D"/>
    <w:rsid w:val="001B33D9"/>
    <w:rsid w:val="001B39CE"/>
    <w:rsid w:val="001B3D6E"/>
    <w:rsid w:val="001B3DAE"/>
    <w:rsid w:val="001B3F2E"/>
    <w:rsid w:val="001B4051"/>
    <w:rsid w:val="001B44B3"/>
    <w:rsid w:val="001B470F"/>
    <w:rsid w:val="001B48B6"/>
    <w:rsid w:val="001B4A40"/>
    <w:rsid w:val="001B4AA4"/>
    <w:rsid w:val="001B53A2"/>
    <w:rsid w:val="001B5970"/>
    <w:rsid w:val="001B5A03"/>
    <w:rsid w:val="001B5B4C"/>
    <w:rsid w:val="001B5D97"/>
    <w:rsid w:val="001B5F75"/>
    <w:rsid w:val="001B62D4"/>
    <w:rsid w:val="001B6532"/>
    <w:rsid w:val="001B697B"/>
    <w:rsid w:val="001B6BB6"/>
    <w:rsid w:val="001B6ECD"/>
    <w:rsid w:val="001B7170"/>
    <w:rsid w:val="001B7301"/>
    <w:rsid w:val="001B76ED"/>
    <w:rsid w:val="001B7FCD"/>
    <w:rsid w:val="001C0106"/>
    <w:rsid w:val="001C0142"/>
    <w:rsid w:val="001C0944"/>
    <w:rsid w:val="001C0A91"/>
    <w:rsid w:val="001C0B70"/>
    <w:rsid w:val="001C0CD3"/>
    <w:rsid w:val="001C0E32"/>
    <w:rsid w:val="001C11C1"/>
    <w:rsid w:val="001C124E"/>
    <w:rsid w:val="001C1569"/>
    <w:rsid w:val="001C1692"/>
    <w:rsid w:val="001C1AF7"/>
    <w:rsid w:val="001C1C26"/>
    <w:rsid w:val="001C22DB"/>
    <w:rsid w:val="001C2397"/>
    <w:rsid w:val="001C23EC"/>
    <w:rsid w:val="001C25A0"/>
    <w:rsid w:val="001C2B61"/>
    <w:rsid w:val="001C2BC4"/>
    <w:rsid w:val="001C2E98"/>
    <w:rsid w:val="001C37B0"/>
    <w:rsid w:val="001C3A32"/>
    <w:rsid w:val="001C3C9E"/>
    <w:rsid w:val="001C4079"/>
    <w:rsid w:val="001C417D"/>
    <w:rsid w:val="001C43FD"/>
    <w:rsid w:val="001C4494"/>
    <w:rsid w:val="001C4655"/>
    <w:rsid w:val="001C4921"/>
    <w:rsid w:val="001C4929"/>
    <w:rsid w:val="001C4CB7"/>
    <w:rsid w:val="001C551D"/>
    <w:rsid w:val="001C57D2"/>
    <w:rsid w:val="001C62B4"/>
    <w:rsid w:val="001C64CA"/>
    <w:rsid w:val="001C64EF"/>
    <w:rsid w:val="001C662E"/>
    <w:rsid w:val="001C66FD"/>
    <w:rsid w:val="001C6D21"/>
    <w:rsid w:val="001C6EF6"/>
    <w:rsid w:val="001C6F20"/>
    <w:rsid w:val="001C6F9A"/>
    <w:rsid w:val="001C7258"/>
    <w:rsid w:val="001C7328"/>
    <w:rsid w:val="001C7494"/>
    <w:rsid w:val="001C74CE"/>
    <w:rsid w:val="001C755B"/>
    <w:rsid w:val="001C77D2"/>
    <w:rsid w:val="001C79EC"/>
    <w:rsid w:val="001C7E1B"/>
    <w:rsid w:val="001D0304"/>
    <w:rsid w:val="001D0539"/>
    <w:rsid w:val="001D0907"/>
    <w:rsid w:val="001D0C5E"/>
    <w:rsid w:val="001D0CB8"/>
    <w:rsid w:val="001D0D6C"/>
    <w:rsid w:val="001D11E5"/>
    <w:rsid w:val="001D172E"/>
    <w:rsid w:val="001D1911"/>
    <w:rsid w:val="001D19BD"/>
    <w:rsid w:val="001D1D0B"/>
    <w:rsid w:val="001D1EF5"/>
    <w:rsid w:val="001D1F55"/>
    <w:rsid w:val="001D223E"/>
    <w:rsid w:val="001D23C1"/>
    <w:rsid w:val="001D26BB"/>
    <w:rsid w:val="001D26E1"/>
    <w:rsid w:val="001D2706"/>
    <w:rsid w:val="001D27FD"/>
    <w:rsid w:val="001D2C37"/>
    <w:rsid w:val="001D2C3C"/>
    <w:rsid w:val="001D2E1B"/>
    <w:rsid w:val="001D3017"/>
    <w:rsid w:val="001D3721"/>
    <w:rsid w:val="001D39EA"/>
    <w:rsid w:val="001D3B3B"/>
    <w:rsid w:val="001D3C8B"/>
    <w:rsid w:val="001D3FB1"/>
    <w:rsid w:val="001D4291"/>
    <w:rsid w:val="001D44D0"/>
    <w:rsid w:val="001D44EE"/>
    <w:rsid w:val="001D45A7"/>
    <w:rsid w:val="001D47F3"/>
    <w:rsid w:val="001D49DA"/>
    <w:rsid w:val="001D4F80"/>
    <w:rsid w:val="001D50FB"/>
    <w:rsid w:val="001D514A"/>
    <w:rsid w:val="001D5311"/>
    <w:rsid w:val="001D5584"/>
    <w:rsid w:val="001D55AC"/>
    <w:rsid w:val="001D56E5"/>
    <w:rsid w:val="001D5A9E"/>
    <w:rsid w:val="001D5C14"/>
    <w:rsid w:val="001D5D6B"/>
    <w:rsid w:val="001D5F50"/>
    <w:rsid w:val="001D5FEA"/>
    <w:rsid w:val="001D61CD"/>
    <w:rsid w:val="001D6A2C"/>
    <w:rsid w:val="001D6CA8"/>
    <w:rsid w:val="001D75C9"/>
    <w:rsid w:val="001D75D0"/>
    <w:rsid w:val="001D75FB"/>
    <w:rsid w:val="001D7639"/>
    <w:rsid w:val="001D7956"/>
    <w:rsid w:val="001D79DB"/>
    <w:rsid w:val="001D7A76"/>
    <w:rsid w:val="001D7C41"/>
    <w:rsid w:val="001D7C49"/>
    <w:rsid w:val="001D7D96"/>
    <w:rsid w:val="001E0485"/>
    <w:rsid w:val="001E09CC"/>
    <w:rsid w:val="001E0A03"/>
    <w:rsid w:val="001E0A6B"/>
    <w:rsid w:val="001E0B0C"/>
    <w:rsid w:val="001E1223"/>
    <w:rsid w:val="001E12AB"/>
    <w:rsid w:val="001E12F6"/>
    <w:rsid w:val="001E1304"/>
    <w:rsid w:val="001E136B"/>
    <w:rsid w:val="001E151D"/>
    <w:rsid w:val="001E1B37"/>
    <w:rsid w:val="001E1FAE"/>
    <w:rsid w:val="001E23D8"/>
    <w:rsid w:val="001E257A"/>
    <w:rsid w:val="001E26B6"/>
    <w:rsid w:val="001E2C6B"/>
    <w:rsid w:val="001E2E42"/>
    <w:rsid w:val="001E30A1"/>
    <w:rsid w:val="001E31AC"/>
    <w:rsid w:val="001E36E8"/>
    <w:rsid w:val="001E36FE"/>
    <w:rsid w:val="001E3C4F"/>
    <w:rsid w:val="001E3E1C"/>
    <w:rsid w:val="001E4987"/>
    <w:rsid w:val="001E4AD9"/>
    <w:rsid w:val="001E4CDE"/>
    <w:rsid w:val="001E4DA3"/>
    <w:rsid w:val="001E5177"/>
    <w:rsid w:val="001E5A5F"/>
    <w:rsid w:val="001E5A68"/>
    <w:rsid w:val="001E5C7C"/>
    <w:rsid w:val="001E6041"/>
    <w:rsid w:val="001E6158"/>
    <w:rsid w:val="001E61F0"/>
    <w:rsid w:val="001E6245"/>
    <w:rsid w:val="001E65F1"/>
    <w:rsid w:val="001E6719"/>
    <w:rsid w:val="001E6BFB"/>
    <w:rsid w:val="001E71D4"/>
    <w:rsid w:val="001E748E"/>
    <w:rsid w:val="001E75D1"/>
    <w:rsid w:val="001E7772"/>
    <w:rsid w:val="001E7E48"/>
    <w:rsid w:val="001E7F7B"/>
    <w:rsid w:val="001F0031"/>
    <w:rsid w:val="001F010F"/>
    <w:rsid w:val="001F0525"/>
    <w:rsid w:val="001F054C"/>
    <w:rsid w:val="001F0557"/>
    <w:rsid w:val="001F0774"/>
    <w:rsid w:val="001F07FF"/>
    <w:rsid w:val="001F094D"/>
    <w:rsid w:val="001F0992"/>
    <w:rsid w:val="001F09E5"/>
    <w:rsid w:val="001F0DF6"/>
    <w:rsid w:val="001F116F"/>
    <w:rsid w:val="001F137D"/>
    <w:rsid w:val="001F1404"/>
    <w:rsid w:val="001F15E0"/>
    <w:rsid w:val="001F19BF"/>
    <w:rsid w:val="001F1A41"/>
    <w:rsid w:val="001F2254"/>
    <w:rsid w:val="001F2797"/>
    <w:rsid w:val="001F2911"/>
    <w:rsid w:val="001F29C5"/>
    <w:rsid w:val="001F2AD5"/>
    <w:rsid w:val="001F2AE8"/>
    <w:rsid w:val="001F2F32"/>
    <w:rsid w:val="001F3299"/>
    <w:rsid w:val="001F33DC"/>
    <w:rsid w:val="001F373D"/>
    <w:rsid w:val="001F3F0E"/>
    <w:rsid w:val="001F4248"/>
    <w:rsid w:val="001F452C"/>
    <w:rsid w:val="001F4863"/>
    <w:rsid w:val="001F4B3B"/>
    <w:rsid w:val="001F4BA8"/>
    <w:rsid w:val="001F4C60"/>
    <w:rsid w:val="001F4E35"/>
    <w:rsid w:val="001F539F"/>
    <w:rsid w:val="001F5753"/>
    <w:rsid w:val="001F5A71"/>
    <w:rsid w:val="001F5C33"/>
    <w:rsid w:val="001F5D0C"/>
    <w:rsid w:val="001F6123"/>
    <w:rsid w:val="001F6159"/>
    <w:rsid w:val="001F61A0"/>
    <w:rsid w:val="001F61C7"/>
    <w:rsid w:val="001F62E7"/>
    <w:rsid w:val="001F653B"/>
    <w:rsid w:val="001F69B0"/>
    <w:rsid w:val="001F6C5A"/>
    <w:rsid w:val="001F6D95"/>
    <w:rsid w:val="001F734E"/>
    <w:rsid w:val="001F73AF"/>
    <w:rsid w:val="001F7441"/>
    <w:rsid w:val="001F7639"/>
    <w:rsid w:val="001F7810"/>
    <w:rsid w:val="001F78C9"/>
    <w:rsid w:val="001F78DC"/>
    <w:rsid w:val="001F7AEC"/>
    <w:rsid w:val="001F7EAC"/>
    <w:rsid w:val="001F7F60"/>
    <w:rsid w:val="00200011"/>
    <w:rsid w:val="00200509"/>
    <w:rsid w:val="002006BF"/>
    <w:rsid w:val="00200878"/>
    <w:rsid w:val="00200DF6"/>
    <w:rsid w:val="00200E61"/>
    <w:rsid w:val="00200F6E"/>
    <w:rsid w:val="00200FFD"/>
    <w:rsid w:val="0020168A"/>
    <w:rsid w:val="002016A4"/>
    <w:rsid w:val="002016AA"/>
    <w:rsid w:val="0020171E"/>
    <w:rsid w:val="0020247B"/>
    <w:rsid w:val="00202736"/>
    <w:rsid w:val="002027EF"/>
    <w:rsid w:val="002029A5"/>
    <w:rsid w:val="00202A8F"/>
    <w:rsid w:val="00202B51"/>
    <w:rsid w:val="00202D95"/>
    <w:rsid w:val="0020321A"/>
    <w:rsid w:val="002032F9"/>
    <w:rsid w:val="00203BD9"/>
    <w:rsid w:val="00203D4E"/>
    <w:rsid w:val="00203EDC"/>
    <w:rsid w:val="00204484"/>
    <w:rsid w:val="0020465F"/>
    <w:rsid w:val="002046BB"/>
    <w:rsid w:val="002047FA"/>
    <w:rsid w:val="00204A21"/>
    <w:rsid w:val="00204A7F"/>
    <w:rsid w:val="00204CA7"/>
    <w:rsid w:val="00204E02"/>
    <w:rsid w:val="00204FCD"/>
    <w:rsid w:val="00205128"/>
    <w:rsid w:val="00205155"/>
    <w:rsid w:val="002051A3"/>
    <w:rsid w:val="002052BB"/>
    <w:rsid w:val="0020531A"/>
    <w:rsid w:val="0020535D"/>
    <w:rsid w:val="002057CB"/>
    <w:rsid w:val="00205912"/>
    <w:rsid w:val="00205A19"/>
    <w:rsid w:val="00205B37"/>
    <w:rsid w:val="00205C46"/>
    <w:rsid w:val="00206344"/>
    <w:rsid w:val="00206412"/>
    <w:rsid w:val="00206591"/>
    <w:rsid w:val="00206AA4"/>
    <w:rsid w:val="00206D67"/>
    <w:rsid w:val="00206DBB"/>
    <w:rsid w:val="00206FB8"/>
    <w:rsid w:val="002071DB"/>
    <w:rsid w:val="00207340"/>
    <w:rsid w:val="002073C2"/>
    <w:rsid w:val="0020756A"/>
    <w:rsid w:val="00207611"/>
    <w:rsid w:val="0020769D"/>
    <w:rsid w:val="002076BE"/>
    <w:rsid w:val="0020779E"/>
    <w:rsid w:val="00207B6B"/>
    <w:rsid w:val="00207D9B"/>
    <w:rsid w:val="00210080"/>
    <w:rsid w:val="002102F3"/>
    <w:rsid w:val="0021062B"/>
    <w:rsid w:val="00210635"/>
    <w:rsid w:val="002107A0"/>
    <w:rsid w:val="00210A9B"/>
    <w:rsid w:val="00210CA9"/>
    <w:rsid w:val="00210FF0"/>
    <w:rsid w:val="002110DE"/>
    <w:rsid w:val="00211161"/>
    <w:rsid w:val="002111C3"/>
    <w:rsid w:val="00211222"/>
    <w:rsid w:val="002115E3"/>
    <w:rsid w:val="002115FF"/>
    <w:rsid w:val="0021192E"/>
    <w:rsid w:val="00211A8A"/>
    <w:rsid w:val="00211B15"/>
    <w:rsid w:val="002122FA"/>
    <w:rsid w:val="002123F6"/>
    <w:rsid w:val="0021264C"/>
    <w:rsid w:val="002126DE"/>
    <w:rsid w:val="00212792"/>
    <w:rsid w:val="00212A65"/>
    <w:rsid w:val="00212C5A"/>
    <w:rsid w:val="00212E97"/>
    <w:rsid w:val="00212FE7"/>
    <w:rsid w:val="00213054"/>
    <w:rsid w:val="002132A4"/>
    <w:rsid w:val="00213315"/>
    <w:rsid w:val="0021360E"/>
    <w:rsid w:val="00213810"/>
    <w:rsid w:val="00213AB3"/>
    <w:rsid w:val="00213CE1"/>
    <w:rsid w:val="00213D30"/>
    <w:rsid w:val="00213E01"/>
    <w:rsid w:val="00214166"/>
    <w:rsid w:val="002141C5"/>
    <w:rsid w:val="002144D3"/>
    <w:rsid w:val="002145B4"/>
    <w:rsid w:val="0021466F"/>
    <w:rsid w:val="00214689"/>
    <w:rsid w:val="0021494E"/>
    <w:rsid w:val="00215192"/>
    <w:rsid w:val="00215447"/>
    <w:rsid w:val="0021551A"/>
    <w:rsid w:val="00215543"/>
    <w:rsid w:val="0021566C"/>
    <w:rsid w:val="00215E1B"/>
    <w:rsid w:val="00216017"/>
    <w:rsid w:val="0021607E"/>
    <w:rsid w:val="002163AE"/>
    <w:rsid w:val="00216B40"/>
    <w:rsid w:val="00216D0D"/>
    <w:rsid w:val="00216D80"/>
    <w:rsid w:val="00216D92"/>
    <w:rsid w:val="00217161"/>
    <w:rsid w:val="002171FA"/>
    <w:rsid w:val="002173A9"/>
    <w:rsid w:val="00217572"/>
    <w:rsid w:val="00217601"/>
    <w:rsid w:val="00217AF5"/>
    <w:rsid w:val="00217C67"/>
    <w:rsid w:val="00217DA7"/>
    <w:rsid w:val="0022010C"/>
    <w:rsid w:val="0022032E"/>
    <w:rsid w:val="00220449"/>
    <w:rsid w:val="002208DE"/>
    <w:rsid w:val="00220AC9"/>
    <w:rsid w:val="00220CF7"/>
    <w:rsid w:val="00220E86"/>
    <w:rsid w:val="00220E97"/>
    <w:rsid w:val="00220EAD"/>
    <w:rsid w:val="00221502"/>
    <w:rsid w:val="00221C9C"/>
    <w:rsid w:val="0022206D"/>
    <w:rsid w:val="002221F8"/>
    <w:rsid w:val="00222497"/>
    <w:rsid w:val="00222517"/>
    <w:rsid w:val="002225E6"/>
    <w:rsid w:val="00222AE9"/>
    <w:rsid w:val="00222B77"/>
    <w:rsid w:val="0022311C"/>
    <w:rsid w:val="002236B6"/>
    <w:rsid w:val="002237F1"/>
    <w:rsid w:val="00223BE1"/>
    <w:rsid w:val="00223C53"/>
    <w:rsid w:val="00223E5E"/>
    <w:rsid w:val="00223FB9"/>
    <w:rsid w:val="002240DD"/>
    <w:rsid w:val="00224327"/>
    <w:rsid w:val="002246D2"/>
    <w:rsid w:val="002247C1"/>
    <w:rsid w:val="00224B52"/>
    <w:rsid w:val="00224D1F"/>
    <w:rsid w:val="00225494"/>
    <w:rsid w:val="00225CA4"/>
    <w:rsid w:val="00225E4D"/>
    <w:rsid w:val="0022601E"/>
    <w:rsid w:val="0022620B"/>
    <w:rsid w:val="002264F7"/>
    <w:rsid w:val="0022670D"/>
    <w:rsid w:val="00226AB1"/>
    <w:rsid w:val="00226ADC"/>
    <w:rsid w:val="00226AE7"/>
    <w:rsid w:val="00226CCF"/>
    <w:rsid w:val="00226D87"/>
    <w:rsid w:val="00226E8C"/>
    <w:rsid w:val="00226F60"/>
    <w:rsid w:val="00226FD6"/>
    <w:rsid w:val="00226FF9"/>
    <w:rsid w:val="002273A7"/>
    <w:rsid w:val="0022741F"/>
    <w:rsid w:val="00227526"/>
    <w:rsid w:val="002278ED"/>
    <w:rsid w:val="00227AB1"/>
    <w:rsid w:val="00227FE6"/>
    <w:rsid w:val="002302C8"/>
    <w:rsid w:val="00230375"/>
    <w:rsid w:val="00230471"/>
    <w:rsid w:val="002304BA"/>
    <w:rsid w:val="00230781"/>
    <w:rsid w:val="002308DB"/>
    <w:rsid w:val="00230FE4"/>
    <w:rsid w:val="0023159A"/>
    <w:rsid w:val="002316D1"/>
    <w:rsid w:val="002317D6"/>
    <w:rsid w:val="00231C22"/>
    <w:rsid w:val="00231CB0"/>
    <w:rsid w:val="0023211C"/>
    <w:rsid w:val="0023262E"/>
    <w:rsid w:val="00232804"/>
    <w:rsid w:val="0023284A"/>
    <w:rsid w:val="00232B2D"/>
    <w:rsid w:val="00232DF9"/>
    <w:rsid w:val="00232F2D"/>
    <w:rsid w:val="002330FA"/>
    <w:rsid w:val="002335A9"/>
    <w:rsid w:val="00233673"/>
    <w:rsid w:val="002337AC"/>
    <w:rsid w:val="002338CE"/>
    <w:rsid w:val="00233A48"/>
    <w:rsid w:val="00233C5B"/>
    <w:rsid w:val="00234041"/>
    <w:rsid w:val="0023455D"/>
    <w:rsid w:val="0023456F"/>
    <w:rsid w:val="002345F4"/>
    <w:rsid w:val="00234905"/>
    <w:rsid w:val="00234A49"/>
    <w:rsid w:val="00234D2E"/>
    <w:rsid w:val="00234D5D"/>
    <w:rsid w:val="00234FAC"/>
    <w:rsid w:val="002350D2"/>
    <w:rsid w:val="0023513E"/>
    <w:rsid w:val="002355AA"/>
    <w:rsid w:val="00235646"/>
    <w:rsid w:val="00235A85"/>
    <w:rsid w:val="00235C36"/>
    <w:rsid w:val="00235D45"/>
    <w:rsid w:val="00235EC4"/>
    <w:rsid w:val="00235F45"/>
    <w:rsid w:val="00235F8B"/>
    <w:rsid w:val="00235FDB"/>
    <w:rsid w:val="00236021"/>
    <w:rsid w:val="00236066"/>
    <w:rsid w:val="00236091"/>
    <w:rsid w:val="002360C6"/>
    <w:rsid w:val="0023661D"/>
    <w:rsid w:val="002369C5"/>
    <w:rsid w:val="00236B69"/>
    <w:rsid w:val="00236F25"/>
    <w:rsid w:val="0023703C"/>
    <w:rsid w:val="002370FE"/>
    <w:rsid w:val="002376D8"/>
    <w:rsid w:val="00237C33"/>
    <w:rsid w:val="00237E4B"/>
    <w:rsid w:val="00237EB7"/>
    <w:rsid w:val="00240172"/>
    <w:rsid w:val="0024094E"/>
    <w:rsid w:val="002411DD"/>
    <w:rsid w:val="002418A7"/>
    <w:rsid w:val="002418E3"/>
    <w:rsid w:val="00241B50"/>
    <w:rsid w:val="00241DB3"/>
    <w:rsid w:val="002433B7"/>
    <w:rsid w:val="0024347A"/>
    <w:rsid w:val="00243482"/>
    <w:rsid w:val="0024380A"/>
    <w:rsid w:val="00243A22"/>
    <w:rsid w:val="00243BF9"/>
    <w:rsid w:val="00243C8F"/>
    <w:rsid w:val="00244000"/>
    <w:rsid w:val="00244149"/>
    <w:rsid w:val="0024428A"/>
    <w:rsid w:val="002443B7"/>
    <w:rsid w:val="00244731"/>
    <w:rsid w:val="00244D61"/>
    <w:rsid w:val="00244DB5"/>
    <w:rsid w:val="002453C4"/>
    <w:rsid w:val="00245566"/>
    <w:rsid w:val="0024568D"/>
    <w:rsid w:val="002459D0"/>
    <w:rsid w:val="00245AAC"/>
    <w:rsid w:val="00245C4B"/>
    <w:rsid w:val="00245E3C"/>
    <w:rsid w:val="002471E0"/>
    <w:rsid w:val="002477A2"/>
    <w:rsid w:val="002478D4"/>
    <w:rsid w:val="0024791E"/>
    <w:rsid w:val="00247BD9"/>
    <w:rsid w:val="00247D89"/>
    <w:rsid w:val="00250252"/>
    <w:rsid w:val="0025059E"/>
    <w:rsid w:val="002507D4"/>
    <w:rsid w:val="00250D59"/>
    <w:rsid w:val="00250DF6"/>
    <w:rsid w:val="00250E5E"/>
    <w:rsid w:val="00250EA8"/>
    <w:rsid w:val="0025118B"/>
    <w:rsid w:val="00251362"/>
    <w:rsid w:val="002513F9"/>
    <w:rsid w:val="00251494"/>
    <w:rsid w:val="0025164A"/>
    <w:rsid w:val="00251773"/>
    <w:rsid w:val="00251DCF"/>
    <w:rsid w:val="002520B7"/>
    <w:rsid w:val="00252193"/>
    <w:rsid w:val="00252476"/>
    <w:rsid w:val="00252523"/>
    <w:rsid w:val="00252BCA"/>
    <w:rsid w:val="00252E9C"/>
    <w:rsid w:val="0025364B"/>
    <w:rsid w:val="002536D2"/>
    <w:rsid w:val="00253AAB"/>
    <w:rsid w:val="00253D59"/>
    <w:rsid w:val="00253EB9"/>
    <w:rsid w:val="00253FB4"/>
    <w:rsid w:val="00254292"/>
    <w:rsid w:val="00254836"/>
    <w:rsid w:val="00254D53"/>
    <w:rsid w:val="00254E7A"/>
    <w:rsid w:val="0025510F"/>
    <w:rsid w:val="00255339"/>
    <w:rsid w:val="0025543E"/>
    <w:rsid w:val="002555BD"/>
    <w:rsid w:val="002557D3"/>
    <w:rsid w:val="00255993"/>
    <w:rsid w:val="00255AED"/>
    <w:rsid w:val="002561A3"/>
    <w:rsid w:val="002561EF"/>
    <w:rsid w:val="00256341"/>
    <w:rsid w:val="0025674C"/>
    <w:rsid w:val="00256D78"/>
    <w:rsid w:val="00257206"/>
    <w:rsid w:val="002572C9"/>
    <w:rsid w:val="002572FE"/>
    <w:rsid w:val="002579BE"/>
    <w:rsid w:val="00257CA7"/>
    <w:rsid w:val="00260462"/>
    <w:rsid w:val="002604B5"/>
    <w:rsid w:val="00260520"/>
    <w:rsid w:val="0026059B"/>
    <w:rsid w:val="002608BC"/>
    <w:rsid w:val="00260A88"/>
    <w:rsid w:val="00260AF8"/>
    <w:rsid w:val="00260C4F"/>
    <w:rsid w:val="002610F8"/>
    <w:rsid w:val="00261218"/>
    <w:rsid w:val="00261278"/>
    <w:rsid w:val="002615CE"/>
    <w:rsid w:val="002619E2"/>
    <w:rsid w:val="00261C6A"/>
    <w:rsid w:val="00261D8E"/>
    <w:rsid w:val="00262930"/>
    <w:rsid w:val="00262A05"/>
    <w:rsid w:val="00262B94"/>
    <w:rsid w:val="00262D20"/>
    <w:rsid w:val="00263004"/>
    <w:rsid w:val="00263381"/>
    <w:rsid w:val="002636CF"/>
    <w:rsid w:val="0026374C"/>
    <w:rsid w:val="00263880"/>
    <w:rsid w:val="00263BEB"/>
    <w:rsid w:val="00263C78"/>
    <w:rsid w:val="00263CD8"/>
    <w:rsid w:val="00263DB7"/>
    <w:rsid w:val="00263F1A"/>
    <w:rsid w:val="00263F5C"/>
    <w:rsid w:val="0026418A"/>
    <w:rsid w:val="002641CB"/>
    <w:rsid w:val="0026426E"/>
    <w:rsid w:val="00264367"/>
    <w:rsid w:val="00264DB1"/>
    <w:rsid w:val="00264FA9"/>
    <w:rsid w:val="0026524B"/>
    <w:rsid w:val="00265269"/>
    <w:rsid w:val="00265951"/>
    <w:rsid w:val="00265CCC"/>
    <w:rsid w:val="00265E9C"/>
    <w:rsid w:val="00266001"/>
    <w:rsid w:val="00266165"/>
    <w:rsid w:val="0026633C"/>
    <w:rsid w:val="002663C9"/>
    <w:rsid w:val="00266941"/>
    <w:rsid w:val="00266E71"/>
    <w:rsid w:val="0026701C"/>
    <w:rsid w:val="00267160"/>
    <w:rsid w:val="00267181"/>
    <w:rsid w:val="002672CA"/>
    <w:rsid w:val="00267346"/>
    <w:rsid w:val="0026744A"/>
    <w:rsid w:val="00267C7F"/>
    <w:rsid w:val="00267EE9"/>
    <w:rsid w:val="00270192"/>
    <w:rsid w:val="0027025B"/>
    <w:rsid w:val="00270274"/>
    <w:rsid w:val="002704A6"/>
    <w:rsid w:val="002705B5"/>
    <w:rsid w:val="00270A01"/>
    <w:rsid w:val="00270AA0"/>
    <w:rsid w:val="00270D9B"/>
    <w:rsid w:val="00271355"/>
    <w:rsid w:val="002715A0"/>
    <w:rsid w:val="00271709"/>
    <w:rsid w:val="00271DB1"/>
    <w:rsid w:val="00272CB2"/>
    <w:rsid w:val="00272FE1"/>
    <w:rsid w:val="00273085"/>
    <w:rsid w:val="002730E5"/>
    <w:rsid w:val="002730FB"/>
    <w:rsid w:val="00273919"/>
    <w:rsid w:val="00273C93"/>
    <w:rsid w:val="00273E87"/>
    <w:rsid w:val="00274462"/>
    <w:rsid w:val="002744CC"/>
    <w:rsid w:val="00274654"/>
    <w:rsid w:val="002746EC"/>
    <w:rsid w:val="0027473C"/>
    <w:rsid w:val="00275202"/>
    <w:rsid w:val="002752EF"/>
    <w:rsid w:val="00275382"/>
    <w:rsid w:val="002754FD"/>
    <w:rsid w:val="0027552C"/>
    <w:rsid w:val="002756D3"/>
    <w:rsid w:val="002756DD"/>
    <w:rsid w:val="00275B8E"/>
    <w:rsid w:val="00275EA1"/>
    <w:rsid w:val="00275F23"/>
    <w:rsid w:val="0027609C"/>
    <w:rsid w:val="002765BB"/>
    <w:rsid w:val="002765F5"/>
    <w:rsid w:val="00276D83"/>
    <w:rsid w:val="00276E85"/>
    <w:rsid w:val="00276ECB"/>
    <w:rsid w:val="00276F62"/>
    <w:rsid w:val="00277216"/>
    <w:rsid w:val="002773A3"/>
    <w:rsid w:val="00277872"/>
    <w:rsid w:val="00277A1A"/>
    <w:rsid w:val="00277A8B"/>
    <w:rsid w:val="00277BB4"/>
    <w:rsid w:val="00277CCC"/>
    <w:rsid w:val="00277E01"/>
    <w:rsid w:val="00277E46"/>
    <w:rsid w:val="0028006F"/>
    <w:rsid w:val="002800BC"/>
    <w:rsid w:val="0028026D"/>
    <w:rsid w:val="00280865"/>
    <w:rsid w:val="00280B62"/>
    <w:rsid w:val="002817F5"/>
    <w:rsid w:val="002819D3"/>
    <w:rsid w:val="002819F6"/>
    <w:rsid w:val="00281A3C"/>
    <w:rsid w:val="00282039"/>
    <w:rsid w:val="00282421"/>
    <w:rsid w:val="0028248E"/>
    <w:rsid w:val="00282B27"/>
    <w:rsid w:val="00282B5A"/>
    <w:rsid w:val="00282CAE"/>
    <w:rsid w:val="00282D56"/>
    <w:rsid w:val="00283120"/>
    <w:rsid w:val="002836D7"/>
    <w:rsid w:val="00283925"/>
    <w:rsid w:val="00283C18"/>
    <w:rsid w:val="00283C29"/>
    <w:rsid w:val="00283F65"/>
    <w:rsid w:val="00283F6B"/>
    <w:rsid w:val="00283FCE"/>
    <w:rsid w:val="00284031"/>
    <w:rsid w:val="002844B8"/>
    <w:rsid w:val="002844FB"/>
    <w:rsid w:val="002848D9"/>
    <w:rsid w:val="00284B2D"/>
    <w:rsid w:val="00284C4F"/>
    <w:rsid w:val="00284FB5"/>
    <w:rsid w:val="00285401"/>
    <w:rsid w:val="0028541D"/>
    <w:rsid w:val="00285575"/>
    <w:rsid w:val="002858E3"/>
    <w:rsid w:val="00285DE9"/>
    <w:rsid w:val="00285E36"/>
    <w:rsid w:val="002862B2"/>
    <w:rsid w:val="002864DB"/>
    <w:rsid w:val="0028663A"/>
    <w:rsid w:val="00286A04"/>
    <w:rsid w:val="00286BB1"/>
    <w:rsid w:val="002877A0"/>
    <w:rsid w:val="00287956"/>
    <w:rsid w:val="00287C3F"/>
    <w:rsid w:val="00290053"/>
    <w:rsid w:val="002900B0"/>
    <w:rsid w:val="002904EE"/>
    <w:rsid w:val="00290770"/>
    <w:rsid w:val="002908D0"/>
    <w:rsid w:val="00290986"/>
    <w:rsid w:val="00290CAE"/>
    <w:rsid w:val="002911C4"/>
    <w:rsid w:val="0029147A"/>
    <w:rsid w:val="002914F8"/>
    <w:rsid w:val="002916F1"/>
    <w:rsid w:val="00291763"/>
    <w:rsid w:val="0029194E"/>
    <w:rsid w:val="00291A3B"/>
    <w:rsid w:val="00291DD9"/>
    <w:rsid w:val="0029256E"/>
    <w:rsid w:val="0029285F"/>
    <w:rsid w:val="00292B6B"/>
    <w:rsid w:val="00293026"/>
    <w:rsid w:val="002930DE"/>
    <w:rsid w:val="0029323C"/>
    <w:rsid w:val="002932C9"/>
    <w:rsid w:val="0029346B"/>
    <w:rsid w:val="002934D0"/>
    <w:rsid w:val="002934EC"/>
    <w:rsid w:val="0029350A"/>
    <w:rsid w:val="002939D4"/>
    <w:rsid w:val="00293C88"/>
    <w:rsid w:val="0029410C"/>
    <w:rsid w:val="002945B5"/>
    <w:rsid w:val="002946A4"/>
    <w:rsid w:val="00294EC6"/>
    <w:rsid w:val="00295170"/>
    <w:rsid w:val="00295A2F"/>
    <w:rsid w:val="00295D2A"/>
    <w:rsid w:val="00295D9C"/>
    <w:rsid w:val="00295D9E"/>
    <w:rsid w:val="00296037"/>
    <w:rsid w:val="00296184"/>
    <w:rsid w:val="00297387"/>
    <w:rsid w:val="00297C42"/>
    <w:rsid w:val="002A0791"/>
    <w:rsid w:val="002A0AD1"/>
    <w:rsid w:val="002A0B79"/>
    <w:rsid w:val="002A0BCA"/>
    <w:rsid w:val="002A0CED"/>
    <w:rsid w:val="002A0D87"/>
    <w:rsid w:val="002A10C4"/>
    <w:rsid w:val="002A1284"/>
    <w:rsid w:val="002A1537"/>
    <w:rsid w:val="002A158A"/>
    <w:rsid w:val="002A19E5"/>
    <w:rsid w:val="002A1B2A"/>
    <w:rsid w:val="002A1CDE"/>
    <w:rsid w:val="002A1E44"/>
    <w:rsid w:val="002A21BB"/>
    <w:rsid w:val="002A245F"/>
    <w:rsid w:val="002A27E3"/>
    <w:rsid w:val="002A29D6"/>
    <w:rsid w:val="002A2A87"/>
    <w:rsid w:val="002A3175"/>
    <w:rsid w:val="002A3589"/>
    <w:rsid w:val="002A37FD"/>
    <w:rsid w:val="002A3844"/>
    <w:rsid w:val="002A3AF9"/>
    <w:rsid w:val="002A3DB9"/>
    <w:rsid w:val="002A40FB"/>
    <w:rsid w:val="002A44B9"/>
    <w:rsid w:val="002A49FE"/>
    <w:rsid w:val="002A4B8B"/>
    <w:rsid w:val="002A4EEC"/>
    <w:rsid w:val="002A528B"/>
    <w:rsid w:val="002A5403"/>
    <w:rsid w:val="002A571A"/>
    <w:rsid w:val="002A5D38"/>
    <w:rsid w:val="002A666C"/>
    <w:rsid w:val="002A6707"/>
    <w:rsid w:val="002A672E"/>
    <w:rsid w:val="002A6926"/>
    <w:rsid w:val="002A6E49"/>
    <w:rsid w:val="002A6F58"/>
    <w:rsid w:val="002A6F7B"/>
    <w:rsid w:val="002A6FC7"/>
    <w:rsid w:val="002A702C"/>
    <w:rsid w:val="002A7126"/>
    <w:rsid w:val="002A739C"/>
    <w:rsid w:val="002A7658"/>
    <w:rsid w:val="002A7742"/>
    <w:rsid w:val="002A7B87"/>
    <w:rsid w:val="002A7BB6"/>
    <w:rsid w:val="002A7BD3"/>
    <w:rsid w:val="002A7FCA"/>
    <w:rsid w:val="002B003E"/>
    <w:rsid w:val="002B0514"/>
    <w:rsid w:val="002B053D"/>
    <w:rsid w:val="002B06C9"/>
    <w:rsid w:val="002B081B"/>
    <w:rsid w:val="002B0F89"/>
    <w:rsid w:val="002B16A4"/>
    <w:rsid w:val="002B1751"/>
    <w:rsid w:val="002B1A38"/>
    <w:rsid w:val="002B1CFF"/>
    <w:rsid w:val="002B1EB0"/>
    <w:rsid w:val="002B206F"/>
    <w:rsid w:val="002B20B3"/>
    <w:rsid w:val="002B21FE"/>
    <w:rsid w:val="002B27FC"/>
    <w:rsid w:val="002B2A2F"/>
    <w:rsid w:val="002B2DBA"/>
    <w:rsid w:val="002B2F66"/>
    <w:rsid w:val="002B2F73"/>
    <w:rsid w:val="002B2FC3"/>
    <w:rsid w:val="002B3337"/>
    <w:rsid w:val="002B3A2B"/>
    <w:rsid w:val="002B3CAB"/>
    <w:rsid w:val="002B3E68"/>
    <w:rsid w:val="002B49C7"/>
    <w:rsid w:val="002B4BC3"/>
    <w:rsid w:val="002B4E16"/>
    <w:rsid w:val="002B4E29"/>
    <w:rsid w:val="002B5068"/>
    <w:rsid w:val="002B5287"/>
    <w:rsid w:val="002B5487"/>
    <w:rsid w:val="002B555D"/>
    <w:rsid w:val="002B5606"/>
    <w:rsid w:val="002B5820"/>
    <w:rsid w:val="002B5B87"/>
    <w:rsid w:val="002B5C4E"/>
    <w:rsid w:val="002B5D7B"/>
    <w:rsid w:val="002B5DE3"/>
    <w:rsid w:val="002B614B"/>
    <w:rsid w:val="002B61FC"/>
    <w:rsid w:val="002B6214"/>
    <w:rsid w:val="002B6277"/>
    <w:rsid w:val="002B63CD"/>
    <w:rsid w:val="002B6593"/>
    <w:rsid w:val="002B6693"/>
    <w:rsid w:val="002B694E"/>
    <w:rsid w:val="002B6C38"/>
    <w:rsid w:val="002B6CDD"/>
    <w:rsid w:val="002B6D04"/>
    <w:rsid w:val="002B6D16"/>
    <w:rsid w:val="002B7112"/>
    <w:rsid w:val="002B724F"/>
    <w:rsid w:val="002B7425"/>
    <w:rsid w:val="002B7524"/>
    <w:rsid w:val="002B7724"/>
    <w:rsid w:val="002B78AF"/>
    <w:rsid w:val="002B79D3"/>
    <w:rsid w:val="002B7B22"/>
    <w:rsid w:val="002B7FCC"/>
    <w:rsid w:val="002C0210"/>
    <w:rsid w:val="002C029B"/>
    <w:rsid w:val="002C04F0"/>
    <w:rsid w:val="002C08D2"/>
    <w:rsid w:val="002C1319"/>
    <w:rsid w:val="002C1586"/>
    <w:rsid w:val="002C2170"/>
    <w:rsid w:val="002C23A2"/>
    <w:rsid w:val="002C255E"/>
    <w:rsid w:val="002C2DA3"/>
    <w:rsid w:val="002C3101"/>
    <w:rsid w:val="002C32BA"/>
    <w:rsid w:val="002C340C"/>
    <w:rsid w:val="002C35E0"/>
    <w:rsid w:val="002C39D0"/>
    <w:rsid w:val="002C39DE"/>
    <w:rsid w:val="002C3E18"/>
    <w:rsid w:val="002C41BB"/>
    <w:rsid w:val="002C430E"/>
    <w:rsid w:val="002C45F3"/>
    <w:rsid w:val="002C52C2"/>
    <w:rsid w:val="002C5378"/>
    <w:rsid w:val="002C545C"/>
    <w:rsid w:val="002C589A"/>
    <w:rsid w:val="002C5989"/>
    <w:rsid w:val="002C5FEB"/>
    <w:rsid w:val="002C60AA"/>
    <w:rsid w:val="002C658A"/>
    <w:rsid w:val="002C684E"/>
    <w:rsid w:val="002C6CA1"/>
    <w:rsid w:val="002C6CBA"/>
    <w:rsid w:val="002C6D23"/>
    <w:rsid w:val="002C6E6A"/>
    <w:rsid w:val="002C6F3C"/>
    <w:rsid w:val="002C6FDB"/>
    <w:rsid w:val="002C711A"/>
    <w:rsid w:val="002C7304"/>
    <w:rsid w:val="002C7326"/>
    <w:rsid w:val="002C758F"/>
    <w:rsid w:val="002C772D"/>
    <w:rsid w:val="002C784D"/>
    <w:rsid w:val="002C78D7"/>
    <w:rsid w:val="002C7A0B"/>
    <w:rsid w:val="002C7BD8"/>
    <w:rsid w:val="002C7DE3"/>
    <w:rsid w:val="002C7DE9"/>
    <w:rsid w:val="002C7F25"/>
    <w:rsid w:val="002D04FB"/>
    <w:rsid w:val="002D0534"/>
    <w:rsid w:val="002D0562"/>
    <w:rsid w:val="002D0580"/>
    <w:rsid w:val="002D080C"/>
    <w:rsid w:val="002D09D2"/>
    <w:rsid w:val="002D1188"/>
    <w:rsid w:val="002D1239"/>
    <w:rsid w:val="002D1322"/>
    <w:rsid w:val="002D159B"/>
    <w:rsid w:val="002D16BB"/>
    <w:rsid w:val="002D1A84"/>
    <w:rsid w:val="002D1C04"/>
    <w:rsid w:val="002D1D0E"/>
    <w:rsid w:val="002D1DBD"/>
    <w:rsid w:val="002D1EE1"/>
    <w:rsid w:val="002D21CA"/>
    <w:rsid w:val="002D3265"/>
    <w:rsid w:val="002D3638"/>
    <w:rsid w:val="002D39E2"/>
    <w:rsid w:val="002D4086"/>
    <w:rsid w:val="002D41B8"/>
    <w:rsid w:val="002D42A1"/>
    <w:rsid w:val="002D436D"/>
    <w:rsid w:val="002D46E1"/>
    <w:rsid w:val="002D47CA"/>
    <w:rsid w:val="002D491B"/>
    <w:rsid w:val="002D4EC4"/>
    <w:rsid w:val="002D4EC8"/>
    <w:rsid w:val="002D4EE0"/>
    <w:rsid w:val="002D4F1E"/>
    <w:rsid w:val="002D51AB"/>
    <w:rsid w:val="002D5527"/>
    <w:rsid w:val="002D57CE"/>
    <w:rsid w:val="002D5BFB"/>
    <w:rsid w:val="002D5C00"/>
    <w:rsid w:val="002D5C1B"/>
    <w:rsid w:val="002D5CDB"/>
    <w:rsid w:val="002D5D0C"/>
    <w:rsid w:val="002D5D12"/>
    <w:rsid w:val="002D60FF"/>
    <w:rsid w:val="002D61D6"/>
    <w:rsid w:val="002D63DC"/>
    <w:rsid w:val="002D67C6"/>
    <w:rsid w:val="002D69A0"/>
    <w:rsid w:val="002D6AA6"/>
    <w:rsid w:val="002D6AF6"/>
    <w:rsid w:val="002D7210"/>
    <w:rsid w:val="002D7397"/>
    <w:rsid w:val="002D75DB"/>
    <w:rsid w:val="002D760E"/>
    <w:rsid w:val="002D7D0E"/>
    <w:rsid w:val="002E0155"/>
    <w:rsid w:val="002E016C"/>
    <w:rsid w:val="002E0250"/>
    <w:rsid w:val="002E04F1"/>
    <w:rsid w:val="002E05FF"/>
    <w:rsid w:val="002E075D"/>
    <w:rsid w:val="002E0A0F"/>
    <w:rsid w:val="002E0DD0"/>
    <w:rsid w:val="002E10EF"/>
    <w:rsid w:val="002E18E6"/>
    <w:rsid w:val="002E19AC"/>
    <w:rsid w:val="002E1B06"/>
    <w:rsid w:val="002E1BCC"/>
    <w:rsid w:val="002E1BE8"/>
    <w:rsid w:val="002E227C"/>
    <w:rsid w:val="002E229A"/>
    <w:rsid w:val="002E2451"/>
    <w:rsid w:val="002E2AAF"/>
    <w:rsid w:val="002E2DCC"/>
    <w:rsid w:val="002E3413"/>
    <w:rsid w:val="002E3A14"/>
    <w:rsid w:val="002E3C64"/>
    <w:rsid w:val="002E3F8C"/>
    <w:rsid w:val="002E441A"/>
    <w:rsid w:val="002E44A1"/>
    <w:rsid w:val="002E5835"/>
    <w:rsid w:val="002E58ED"/>
    <w:rsid w:val="002E5D23"/>
    <w:rsid w:val="002E5F1E"/>
    <w:rsid w:val="002E5F9A"/>
    <w:rsid w:val="002E5FDD"/>
    <w:rsid w:val="002E6107"/>
    <w:rsid w:val="002E6668"/>
    <w:rsid w:val="002E6732"/>
    <w:rsid w:val="002E6A4A"/>
    <w:rsid w:val="002E6CC6"/>
    <w:rsid w:val="002E7279"/>
    <w:rsid w:val="002E734F"/>
    <w:rsid w:val="002E73E9"/>
    <w:rsid w:val="002E749B"/>
    <w:rsid w:val="002E7635"/>
    <w:rsid w:val="002E7706"/>
    <w:rsid w:val="002E7805"/>
    <w:rsid w:val="002E7A50"/>
    <w:rsid w:val="002E7AAD"/>
    <w:rsid w:val="002E7ADA"/>
    <w:rsid w:val="002F0052"/>
    <w:rsid w:val="002F0068"/>
    <w:rsid w:val="002F01EF"/>
    <w:rsid w:val="002F0258"/>
    <w:rsid w:val="002F0376"/>
    <w:rsid w:val="002F03F7"/>
    <w:rsid w:val="002F05BA"/>
    <w:rsid w:val="002F05E3"/>
    <w:rsid w:val="002F064A"/>
    <w:rsid w:val="002F07EF"/>
    <w:rsid w:val="002F0B1C"/>
    <w:rsid w:val="002F0E35"/>
    <w:rsid w:val="002F1245"/>
    <w:rsid w:val="002F15A0"/>
    <w:rsid w:val="002F1634"/>
    <w:rsid w:val="002F167B"/>
    <w:rsid w:val="002F1B79"/>
    <w:rsid w:val="002F1D3B"/>
    <w:rsid w:val="002F1DDC"/>
    <w:rsid w:val="002F1F3C"/>
    <w:rsid w:val="002F217A"/>
    <w:rsid w:val="002F231B"/>
    <w:rsid w:val="002F2518"/>
    <w:rsid w:val="002F25C3"/>
    <w:rsid w:val="002F2602"/>
    <w:rsid w:val="002F27AE"/>
    <w:rsid w:val="002F2851"/>
    <w:rsid w:val="002F2919"/>
    <w:rsid w:val="002F2BCE"/>
    <w:rsid w:val="002F2FB0"/>
    <w:rsid w:val="002F3180"/>
    <w:rsid w:val="002F3362"/>
    <w:rsid w:val="002F3E4D"/>
    <w:rsid w:val="002F4178"/>
    <w:rsid w:val="002F4368"/>
    <w:rsid w:val="002F4644"/>
    <w:rsid w:val="002F4DE8"/>
    <w:rsid w:val="002F4EA6"/>
    <w:rsid w:val="002F52D6"/>
    <w:rsid w:val="002F5333"/>
    <w:rsid w:val="002F533D"/>
    <w:rsid w:val="002F5989"/>
    <w:rsid w:val="002F5A7E"/>
    <w:rsid w:val="002F5DD7"/>
    <w:rsid w:val="002F5DEF"/>
    <w:rsid w:val="002F66EE"/>
    <w:rsid w:val="002F692A"/>
    <w:rsid w:val="002F6C7A"/>
    <w:rsid w:val="002F7587"/>
    <w:rsid w:val="002F78B6"/>
    <w:rsid w:val="002F78F4"/>
    <w:rsid w:val="002F79EB"/>
    <w:rsid w:val="002F7C88"/>
    <w:rsid w:val="002F7CA7"/>
    <w:rsid w:val="002F7F9A"/>
    <w:rsid w:val="003003E9"/>
    <w:rsid w:val="003009EC"/>
    <w:rsid w:val="00300BD9"/>
    <w:rsid w:val="00300C66"/>
    <w:rsid w:val="00300FC0"/>
    <w:rsid w:val="003013F1"/>
    <w:rsid w:val="003016DF"/>
    <w:rsid w:val="00302165"/>
    <w:rsid w:val="003022D5"/>
    <w:rsid w:val="00302390"/>
    <w:rsid w:val="00302907"/>
    <w:rsid w:val="00302950"/>
    <w:rsid w:val="00302B34"/>
    <w:rsid w:val="00302C07"/>
    <w:rsid w:val="00302FB0"/>
    <w:rsid w:val="00303094"/>
    <w:rsid w:val="0030334A"/>
    <w:rsid w:val="00303484"/>
    <w:rsid w:val="00303801"/>
    <w:rsid w:val="00303B4C"/>
    <w:rsid w:val="00303D3C"/>
    <w:rsid w:val="00303E95"/>
    <w:rsid w:val="00304071"/>
    <w:rsid w:val="00304083"/>
    <w:rsid w:val="003041D9"/>
    <w:rsid w:val="0030427D"/>
    <w:rsid w:val="0030473F"/>
    <w:rsid w:val="003047CB"/>
    <w:rsid w:val="003048C0"/>
    <w:rsid w:val="003048D0"/>
    <w:rsid w:val="00304B9D"/>
    <w:rsid w:val="00304E6C"/>
    <w:rsid w:val="00305AB8"/>
    <w:rsid w:val="00305BB5"/>
    <w:rsid w:val="00305C46"/>
    <w:rsid w:val="00305CB7"/>
    <w:rsid w:val="00305F3D"/>
    <w:rsid w:val="00305F9D"/>
    <w:rsid w:val="00306070"/>
    <w:rsid w:val="003065EF"/>
    <w:rsid w:val="003066EA"/>
    <w:rsid w:val="0030677E"/>
    <w:rsid w:val="003068B1"/>
    <w:rsid w:val="003070BE"/>
    <w:rsid w:val="003075A3"/>
    <w:rsid w:val="003077BC"/>
    <w:rsid w:val="003077DE"/>
    <w:rsid w:val="0030794F"/>
    <w:rsid w:val="00307C4B"/>
    <w:rsid w:val="0031028B"/>
    <w:rsid w:val="00310317"/>
    <w:rsid w:val="0031078F"/>
    <w:rsid w:val="00310930"/>
    <w:rsid w:val="00310B89"/>
    <w:rsid w:val="00310CB7"/>
    <w:rsid w:val="00310D3B"/>
    <w:rsid w:val="00310FD0"/>
    <w:rsid w:val="00311348"/>
    <w:rsid w:val="003115A4"/>
    <w:rsid w:val="00311CF5"/>
    <w:rsid w:val="00311D09"/>
    <w:rsid w:val="00311F2E"/>
    <w:rsid w:val="00311FEC"/>
    <w:rsid w:val="00312121"/>
    <w:rsid w:val="00312156"/>
    <w:rsid w:val="003122AB"/>
    <w:rsid w:val="0031257E"/>
    <w:rsid w:val="003126F9"/>
    <w:rsid w:val="003129B4"/>
    <w:rsid w:val="00312BB5"/>
    <w:rsid w:val="00313684"/>
    <w:rsid w:val="00313C63"/>
    <w:rsid w:val="00313C6C"/>
    <w:rsid w:val="00313FA7"/>
    <w:rsid w:val="00313FD3"/>
    <w:rsid w:val="003144A5"/>
    <w:rsid w:val="003144D5"/>
    <w:rsid w:val="00314862"/>
    <w:rsid w:val="00314EA0"/>
    <w:rsid w:val="003150E4"/>
    <w:rsid w:val="003150F5"/>
    <w:rsid w:val="00315359"/>
    <w:rsid w:val="003153C5"/>
    <w:rsid w:val="003153FE"/>
    <w:rsid w:val="00315A02"/>
    <w:rsid w:val="00315EE2"/>
    <w:rsid w:val="00316060"/>
    <w:rsid w:val="00316071"/>
    <w:rsid w:val="0031643A"/>
    <w:rsid w:val="0031647B"/>
    <w:rsid w:val="003164B3"/>
    <w:rsid w:val="003166D9"/>
    <w:rsid w:val="00316A26"/>
    <w:rsid w:val="00316A79"/>
    <w:rsid w:val="00316EF2"/>
    <w:rsid w:val="00316FA2"/>
    <w:rsid w:val="003172AD"/>
    <w:rsid w:val="00317424"/>
    <w:rsid w:val="003178AA"/>
    <w:rsid w:val="003202EE"/>
    <w:rsid w:val="00320888"/>
    <w:rsid w:val="00320C90"/>
    <w:rsid w:val="00320D27"/>
    <w:rsid w:val="00320F45"/>
    <w:rsid w:val="00321188"/>
    <w:rsid w:val="003213B5"/>
    <w:rsid w:val="003213E2"/>
    <w:rsid w:val="003215C3"/>
    <w:rsid w:val="00321AD3"/>
    <w:rsid w:val="00321C38"/>
    <w:rsid w:val="00321E4C"/>
    <w:rsid w:val="00321F0D"/>
    <w:rsid w:val="003221C0"/>
    <w:rsid w:val="00322373"/>
    <w:rsid w:val="00322411"/>
    <w:rsid w:val="00322528"/>
    <w:rsid w:val="003225B3"/>
    <w:rsid w:val="0032292B"/>
    <w:rsid w:val="00322B21"/>
    <w:rsid w:val="0032318D"/>
    <w:rsid w:val="003232EC"/>
    <w:rsid w:val="003233FE"/>
    <w:rsid w:val="0032367B"/>
    <w:rsid w:val="00323941"/>
    <w:rsid w:val="00323A19"/>
    <w:rsid w:val="00323A9C"/>
    <w:rsid w:val="00323C15"/>
    <w:rsid w:val="00324319"/>
    <w:rsid w:val="003245BF"/>
    <w:rsid w:val="00324EEB"/>
    <w:rsid w:val="00325089"/>
    <w:rsid w:val="0032568A"/>
    <w:rsid w:val="00325DED"/>
    <w:rsid w:val="003261CA"/>
    <w:rsid w:val="0032623F"/>
    <w:rsid w:val="003262EB"/>
    <w:rsid w:val="0032667D"/>
    <w:rsid w:val="00326D5B"/>
    <w:rsid w:val="003270C6"/>
    <w:rsid w:val="00327223"/>
    <w:rsid w:val="00327315"/>
    <w:rsid w:val="0032739A"/>
    <w:rsid w:val="003273F4"/>
    <w:rsid w:val="0032768B"/>
    <w:rsid w:val="003276C3"/>
    <w:rsid w:val="003276D5"/>
    <w:rsid w:val="003279AA"/>
    <w:rsid w:val="00327A33"/>
    <w:rsid w:val="00327A9D"/>
    <w:rsid w:val="00327CB1"/>
    <w:rsid w:val="003300D0"/>
    <w:rsid w:val="00330332"/>
    <w:rsid w:val="0033038C"/>
    <w:rsid w:val="0033066F"/>
    <w:rsid w:val="003306B5"/>
    <w:rsid w:val="003307E8"/>
    <w:rsid w:val="0033088D"/>
    <w:rsid w:val="00330BC0"/>
    <w:rsid w:val="00330E5A"/>
    <w:rsid w:val="00331267"/>
    <w:rsid w:val="00331534"/>
    <w:rsid w:val="003316E8"/>
    <w:rsid w:val="00331AA3"/>
    <w:rsid w:val="00331C79"/>
    <w:rsid w:val="00331DCE"/>
    <w:rsid w:val="00331FF2"/>
    <w:rsid w:val="003324A9"/>
    <w:rsid w:val="003327D7"/>
    <w:rsid w:val="0033296F"/>
    <w:rsid w:val="00332AA7"/>
    <w:rsid w:val="00332B02"/>
    <w:rsid w:val="00332B19"/>
    <w:rsid w:val="00332E0A"/>
    <w:rsid w:val="0033322E"/>
    <w:rsid w:val="003332CB"/>
    <w:rsid w:val="00333EE0"/>
    <w:rsid w:val="00334041"/>
    <w:rsid w:val="00334678"/>
    <w:rsid w:val="00334860"/>
    <w:rsid w:val="00334B60"/>
    <w:rsid w:val="00335456"/>
    <w:rsid w:val="0033554B"/>
    <w:rsid w:val="00335669"/>
    <w:rsid w:val="003356AC"/>
    <w:rsid w:val="0033573B"/>
    <w:rsid w:val="00335B64"/>
    <w:rsid w:val="00335BA4"/>
    <w:rsid w:val="00336028"/>
    <w:rsid w:val="0033605A"/>
    <w:rsid w:val="003360CF"/>
    <w:rsid w:val="00336204"/>
    <w:rsid w:val="00336682"/>
    <w:rsid w:val="00336C84"/>
    <w:rsid w:val="00336E11"/>
    <w:rsid w:val="00336E65"/>
    <w:rsid w:val="0033729D"/>
    <w:rsid w:val="003372BF"/>
    <w:rsid w:val="0033755C"/>
    <w:rsid w:val="00337A04"/>
    <w:rsid w:val="00337B12"/>
    <w:rsid w:val="00337BB2"/>
    <w:rsid w:val="00337E27"/>
    <w:rsid w:val="00337F14"/>
    <w:rsid w:val="00337F4B"/>
    <w:rsid w:val="003401E9"/>
    <w:rsid w:val="003402E5"/>
    <w:rsid w:val="0034039D"/>
    <w:rsid w:val="003405B6"/>
    <w:rsid w:val="00340916"/>
    <w:rsid w:val="00340BFB"/>
    <w:rsid w:val="00340DA7"/>
    <w:rsid w:val="00340F6C"/>
    <w:rsid w:val="00341029"/>
    <w:rsid w:val="0034141C"/>
    <w:rsid w:val="003417CE"/>
    <w:rsid w:val="00341835"/>
    <w:rsid w:val="00341983"/>
    <w:rsid w:val="00341A2D"/>
    <w:rsid w:val="00341E42"/>
    <w:rsid w:val="00341ECE"/>
    <w:rsid w:val="00341F7B"/>
    <w:rsid w:val="0034244D"/>
    <w:rsid w:val="003427D8"/>
    <w:rsid w:val="00342AB5"/>
    <w:rsid w:val="00342C2C"/>
    <w:rsid w:val="00342EE6"/>
    <w:rsid w:val="00343021"/>
    <w:rsid w:val="00343262"/>
    <w:rsid w:val="00343572"/>
    <w:rsid w:val="003436D5"/>
    <w:rsid w:val="00343E70"/>
    <w:rsid w:val="00344257"/>
    <w:rsid w:val="003444CE"/>
    <w:rsid w:val="00344592"/>
    <w:rsid w:val="0034488E"/>
    <w:rsid w:val="00344A10"/>
    <w:rsid w:val="00344A1D"/>
    <w:rsid w:val="00344DED"/>
    <w:rsid w:val="00344E16"/>
    <w:rsid w:val="00344EC6"/>
    <w:rsid w:val="0034595F"/>
    <w:rsid w:val="00345BB2"/>
    <w:rsid w:val="00345BBD"/>
    <w:rsid w:val="00345EBB"/>
    <w:rsid w:val="00345EE5"/>
    <w:rsid w:val="003460BF"/>
    <w:rsid w:val="00346229"/>
    <w:rsid w:val="0034643F"/>
    <w:rsid w:val="00346503"/>
    <w:rsid w:val="003467B8"/>
    <w:rsid w:val="00346DBE"/>
    <w:rsid w:val="00347486"/>
    <w:rsid w:val="003475F7"/>
    <w:rsid w:val="003476E2"/>
    <w:rsid w:val="00347792"/>
    <w:rsid w:val="003479E4"/>
    <w:rsid w:val="00347A3A"/>
    <w:rsid w:val="00347AE1"/>
    <w:rsid w:val="00347B81"/>
    <w:rsid w:val="00347D9B"/>
    <w:rsid w:val="00347DC7"/>
    <w:rsid w:val="00347EB8"/>
    <w:rsid w:val="00347F33"/>
    <w:rsid w:val="003501C5"/>
    <w:rsid w:val="003505A5"/>
    <w:rsid w:val="003505B0"/>
    <w:rsid w:val="00350BF5"/>
    <w:rsid w:val="00350EC0"/>
    <w:rsid w:val="0035104F"/>
    <w:rsid w:val="0035118D"/>
    <w:rsid w:val="00351C9A"/>
    <w:rsid w:val="003522F2"/>
    <w:rsid w:val="00352BD9"/>
    <w:rsid w:val="00352CEC"/>
    <w:rsid w:val="00352E79"/>
    <w:rsid w:val="00352FC3"/>
    <w:rsid w:val="003530E6"/>
    <w:rsid w:val="00353609"/>
    <w:rsid w:val="003537CE"/>
    <w:rsid w:val="00353A70"/>
    <w:rsid w:val="00353B5A"/>
    <w:rsid w:val="0035401C"/>
    <w:rsid w:val="00354873"/>
    <w:rsid w:val="00354F1C"/>
    <w:rsid w:val="00354F1D"/>
    <w:rsid w:val="00355064"/>
    <w:rsid w:val="003552D2"/>
    <w:rsid w:val="00355689"/>
    <w:rsid w:val="0035580C"/>
    <w:rsid w:val="003559C6"/>
    <w:rsid w:val="00355B72"/>
    <w:rsid w:val="00355C25"/>
    <w:rsid w:val="00355C9A"/>
    <w:rsid w:val="00356135"/>
    <w:rsid w:val="0035615B"/>
    <w:rsid w:val="00356538"/>
    <w:rsid w:val="00356938"/>
    <w:rsid w:val="00356B07"/>
    <w:rsid w:val="00356D6D"/>
    <w:rsid w:val="00356F0C"/>
    <w:rsid w:val="0035715C"/>
    <w:rsid w:val="00357194"/>
    <w:rsid w:val="00357226"/>
    <w:rsid w:val="00357432"/>
    <w:rsid w:val="00357549"/>
    <w:rsid w:val="00357C08"/>
    <w:rsid w:val="00357DB7"/>
    <w:rsid w:val="00357DCD"/>
    <w:rsid w:val="00357E4C"/>
    <w:rsid w:val="0036026E"/>
    <w:rsid w:val="00360442"/>
    <w:rsid w:val="0036076C"/>
    <w:rsid w:val="0036090C"/>
    <w:rsid w:val="00360BAD"/>
    <w:rsid w:val="00360EA5"/>
    <w:rsid w:val="00360FD7"/>
    <w:rsid w:val="00361360"/>
    <w:rsid w:val="003613AA"/>
    <w:rsid w:val="00361836"/>
    <w:rsid w:val="00361AC0"/>
    <w:rsid w:val="00361AD5"/>
    <w:rsid w:val="00361B40"/>
    <w:rsid w:val="00361C76"/>
    <w:rsid w:val="00361D04"/>
    <w:rsid w:val="00361DEC"/>
    <w:rsid w:val="00361F7D"/>
    <w:rsid w:val="00362176"/>
    <w:rsid w:val="0036264D"/>
    <w:rsid w:val="00362770"/>
    <w:rsid w:val="003627FA"/>
    <w:rsid w:val="00362F16"/>
    <w:rsid w:val="00362F68"/>
    <w:rsid w:val="003630B9"/>
    <w:rsid w:val="003630CA"/>
    <w:rsid w:val="00363265"/>
    <w:rsid w:val="00363304"/>
    <w:rsid w:val="00363614"/>
    <w:rsid w:val="003638E9"/>
    <w:rsid w:val="00363BC0"/>
    <w:rsid w:val="00363F1D"/>
    <w:rsid w:val="0036404E"/>
    <w:rsid w:val="003644BB"/>
    <w:rsid w:val="003646F8"/>
    <w:rsid w:val="00364755"/>
    <w:rsid w:val="003647E6"/>
    <w:rsid w:val="00364A61"/>
    <w:rsid w:val="00364B32"/>
    <w:rsid w:val="00364BE3"/>
    <w:rsid w:val="00365158"/>
    <w:rsid w:val="003658B1"/>
    <w:rsid w:val="00365910"/>
    <w:rsid w:val="00365B28"/>
    <w:rsid w:val="00365B52"/>
    <w:rsid w:val="00365C41"/>
    <w:rsid w:val="00366020"/>
    <w:rsid w:val="00366208"/>
    <w:rsid w:val="0036683A"/>
    <w:rsid w:val="00366BFE"/>
    <w:rsid w:val="00366FC4"/>
    <w:rsid w:val="003675BB"/>
    <w:rsid w:val="00367C5A"/>
    <w:rsid w:val="00367CD4"/>
    <w:rsid w:val="0037025F"/>
    <w:rsid w:val="003703C7"/>
    <w:rsid w:val="0037058D"/>
    <w:rsid w:val="00370686"/>
    <w:rsid w:val="00370729"/>
    <w:rsid w:val="00370C15"/>
    <w:rsid w:val="00370CAD"/>
    <w:rsid w:val="003712B4"/>
    <w:rsid w:val="00371351"/>
    <w:rsid w:val="0037145B"/>
    <w:rsid w:val="003714DC"/>
    <w:rsid w:val="0037150A"/>
    <w:rsid w:val="003717B0"/>
    <w:rsid w:val="003717F1"/>
    <w:rsid w:val="0037186A"/>
    <w:rsid w:val="00372108"/>
    <w:rsid w:val="00372371"/>
    <w:rsid w:val="003723CD"/>
    <w:rsid w:val="0037253F"/>
    <w:rsid w:val="00372912"/>
    <w:rsid w:val="00372994"/>
    <w:rsid w:val="00372D03"/>
    <w:rsid w:val="00372D5D"/>
    <w:rsid w:val="00372E5C"/>
    <w:rsid w:val="003730E2"/>
    <w:rsid w:val="00373174"/>
    <w:rsid w:val="003736A0"/>
    <w:rsid w:val="003737CF"/>
    <w:rsid w:val="00373C16"/>
    <w:rsid w:val="00374199"/>
    <w:rsid w:val="003741C7"/>
    <w:rsid w:val="0037432C"/>
    <w:rsid w:val="003744A4"/>
    <w:rsid w:val="003744F9"/>
    <w:rsid w:val="00374544"/>
    <w:rsid w:val="0037471B"/>
    <w:rsid w:val="00374AE5"/>
    <w:rsid w:val="00375084"/>
    <w:rsid w:val="00375386"/>
    <w:rsid w:val="003753C8"/>
    <w:rsid w:val="003756CD"/>
    <w:rsid w:val="003757A8"/>
    <w:rsid w:val="00375849"/>
    <w:rsid w:val="00375BA7"/>
    <w:rsid w:val="00375D11"/>
    <w:rsid w:val="00376150"/>
    <w:rsid w:val="00376691"/>
    <w:rsid w:val="00376B82"/>
    <w:rsid w:val="00376BBE"/>
    <w:rsid w:val="00377100"/>
    <w:rsid w:val="00377237"/>
    <w:rsid w:val="00377313"/>
    <w:rsid w:val="00377411"/>
    <w:rsid w:val="00377779"/>
    <w:rsid w:val="00377859"/>
    <w:rsid w:val="00377A2F"/>
    <w:rsid w:val="00377B26"/>
    <w:rsid w:val="00380252"/>
    <w:rsid w:val="00380471"/>
    <w:rsid w:val="00380748"/>
    <w:rsid w:val="00380FBB"/>
    <w:rsid w:val="00381100"/>
    <w:rsid w:val="0038119B"/>
    <w:rsid w:val="003818ED"/>
    <w:rsid w:val="00381D0B"/>
    <w:rsid w:val="00381ECE"/>
    <w:rsid w:val="00381F02"/>
    <w:rsid w:val="00381F91"/>
    <w:rsid w:val="00382377"/>
    <w:rsid w:val="0038242A"/>
    <w:rsid w:val="00382523"/>
    <w:rsid w:val="003829D2"/>
    <w:rsid w:val="00382C68"/>
    <w:rsid w:val="00382F58"/>
    <w:rsid w:val="00383167"/>
    <w:rsid w:val="0038359B"/>
    <w:rsid w:val="003837FD"/>
    <w:rsid w:val="003839AC"/>
    <w:rsid w:val="00383B79"/>
    <w:rsid w:val="00383CAC"/>
    <w:rsid w:val="00383F3F"/>
    <w:rsid w:val="00383FC3"/>
    <w:rsid w:val="00384054"/>
    <w:rsid w:val="0038412B"/>
    <w:rsid w:val="0038430D"/>
    <w:rsid w:val="00384A44"/>
    <w:rsid w:val="00384BAA"/>
    <w:rsid w:val="00384C05"/>
    <w:rsid w:val="0038514C"/>
    <w:rsid w:val="003854A4"/>
    <w:rsid w:val="0038565C"/>
    <w:rsid w:val="00385A78"/>
    <w:rsid w:val="00385D7E"/>
    <w:rsid w:val="00385DD1"/>
    <w:rsid w:val="00385DF9"/>
    <w:rsid w:val="00385E3C"/>
    <w:rsid w:val="00385E50"/>
    <w:rsid w:val="00385F1A"/>
    <w:rsid w:val="00385F47"/>
    <w:rsid w:val="00386138"/>
    <w:rsid w:val="00386494"/>
    <w:rsid w:val="003866E1"/>
    <w:rsid w:val="00386739"/>
    <w:rsid w:val="0038681F"/>
    <w:rsid w:val="00386A4E"/>
    <w:rsid w:val="00386AFA"/>
    <w:rsid w:val="00386F00"/>
    <w:rsid w:val="003873AC"/>
    <w:rsid w:val="003877C3"/>
    <w:rsid w:val="0038782F"/>
    <w:rsid w:val="00387857"/>
    <w:rsid w:val="00387CEE"/>
    <w:rsid w:val="00387F11"/>
    <w:rsid w:val="00390238"/>
    <w:rsid w:val="003902BE"/>
    <w:rsid w:val="00390CAA"/>
    <w:rsid w:val="00390F41"/>
    <w:rsid w:val="0039131D"/>
    <w:rsid w:val="00391426"/>
    <w:rsid w:val="00391555"/>
    <w:rsid w:val="00391653"/>
    <w:rsid w:val="003917AA"/>
    <w:rsid w:val="003919AF"/>
    <w:rsid w:val="00391A53"/>
    <w:rsid w:val="00391AD2"/>
    <w:rsid w:val="003921BD"/>
    <w:rsid w:val="0039222E"/>
    <w:rsid w:val="003922BB"/>
    <w:rsid w:val="00392B1D"/>
    <w:rsid w:val="00392CF1"/>
    <w:rsid w:val="00392DFC"/>
    <w:rsid w:val="0039315A"/>
    <w:rsid w:val="003931F3"/>
    <w:rsid w:val="00393418"/>
    <w:rsid w:val="003936D0"/>
    <w:rsid w:val="00393781"/>
    <w:rsid w:val="003939E4"/>
    <w:rsid w:val="00393BC3"/>
    <w:rsid w:val="00393C38"/>
    <w:rsid w:val="00393CCC"/>
    <w:rsid w:val="00393EBC"/>
    <w:rsid w:val="00393EEF"/>
    <w:rsid w:val="00394203"/>
    <w:rsid w:val="0039492D"/>
    <w:rsid w:val="00394D0A"/>
    <w:rsid w:val="00394D14"/>
    <w:rsid w:val="00394F32"/>
    <w:rsid w:val="0039527A"/>
    <w:rsid w:val="003952D4"/>
    <w:rsid w:val="00395788"/>
    <w:rsid w:val="00395AB0"/>
    <w:rsid w:val="00395AE4"/>
    <w:rsid w:val="00395C00"/>
    <w:rsid w:val="00396220"/>
    <w:rsid w:val="0039642E"/>
    <w:rsid w:val="0039659A"/>
    <w:rsid w:val="00396B97"/>
    <w:rsid w:val="00396E60"/>
    <w:rsid w:val="00396FD7"/>
    <w:rsid w:val="0039703C"/>
    <w:rsid w:val="00397293"/>
    <w:rsid w:val="00397517"/>
    <w:rsid w:val="00397DFD"/>
    <w:rsid w:val="003A01C2"/>
    <w:rsid w:val="003A05EA"/>
    <w:rsid w:val="003A07C7"/>
    <w:rsid w:val="003A0A01"/>
    <w:rsid w:val="003A0CDE"/>
    <w:rsid w:val="003A0F73"/>
    <w:rsid w:val="003A14AB"/>
    <w:rsid w:val="003A153C"/>
    <w:rsid w:val="003A1965"/>
    <w:rsid w:val="003A1C58"/>
    <w:rsid w:val="003A2113"/>
    <w:rsid w:val="003A2238"/>
    <w:rsid w:val="003A22C0"/>
    <w:rsid w:val="003A22E6"/>
    <w:rsid w:val="003A2467"/>
    <w:rsid w:val="003A25A0"/>
    <w:rsid w:val="003A2C4B"/>
    <w:rsid w:val="003A2D43"/>
    <w:rsid w:val="003A32CB"/>
    <w:rsid w:val="003A33CB"/>
    <w:rsid w:val="003A360B"/>
    <w:rsid w:val="003A3A63"/>
    <w:rsid w:val="003A3DFA"/>
    <w:rsid w:val="003A4325"/>
    <w:rsid w:val="003A498F"/>
    <w:rsid w:val="003A4AFD"/>
    <w:rsid w:val="003A4D0B"/>
    <w:rsid w:val="003A4F5D"/>
    <w:rsid w:val="003A5118"/>
    <w:rsid w:val="003A54F3"/>
    <w:rsid w:val="003A556B"/>
    <w:rsid w:val="003A579E"/>
    <w:rsid w:val="003A5D5B"/>
    <w:rsid w:val="003A5DEF"/>
    <w:rsid w:val="003A5EC9"/>
    <w:rsid w:val="003A631B"/>
    <w:rsid w:val="003A695C"/>
    <w:rsid w:val="003A697A"/>
    <w:rsid w:val="003A6B28"/>
    <w:rsid w:val="003A6B57"/>
    <w:rsid w:val="003A6FD2"/>
    <w:rsid w:val="003A7110"/>
    <w:rsid w:val="003A7881"/>
    <w:rsid w:val="003A7974"/>
    <w:rsid w:val="003A7A5A"/>
    <w:rsid w:val="003A7AB4"/>
    <w:rsid w:val="003A7D9D"/>
    <w:rsid w:val="003B0258"/>
    <w:rsid w:val="003B05C0"/>
    <w:rsid w:val="003B073D"/>
    <w:rsid w:val="003B0C1A"/>
    <w:rsid w:val="003B0CDE"/>
    <w:rsid w:val="003B104D"/>
    <w:rsid w:val="003B117D"/>
    <w:rsid w:val="003B11C6"/>
    <w:rsid w:val="003B18C5"/>
    <w:rsid w:val="003B196D"/>
    <w:rsid w:val="003B1C25"/>
    <w:rsid w:val="003B1E5A"/>
    <w:rsid w:val="003B1E8D"/>
    <w:rsid w:val="003B1FC0"/>
    <w:rsid w:val="003B21E6"/>
    <w:rsid w:val="003B23F3"/>
    <w:rsid w:val="003B24F0"/>
    <w:rsid w:val="003B25EE"/>
    <w:rsid w:val="003B2772"/>
    <w:rsid w:val="003B280E"/>
    <w:rsid w:val="003B2ABF"/>
    <w:rsid w:val="003B2D0D"/>
    <w:rsid w:val="003B2D30"/>
    <w:rsid w:val="003B2F5B"/>
    <w:rsid w:val="003B3026"/>
    <w:rsid w:val="003B30AA"/>
    <w:rsid w:val="003B3155"/>
    <w:rsid w:val="003B351B"/>
    <w:rsid w:val="003B35CE"/>
    <w:rsid w:val="003B3B67"/>
    <w:rsid w:val="003B3D17"/>
    <w:rsid w:val="003B41CC"/>
    <w:rsid w:val="003B4C0B"/>
    <w:rsid w:val="003B4E7E"/>
    <w:rsid w:val="003B4EA2"/>
    <w:rsid w:val="003B5470"/>
    <w:rsid w:val="003B55E3"/>
    <w:rsid w:val="003B57BD"/>
    <w:rsid w:val="003B58BA"/>
    <w:rsid w:val="003B5A35"/>
    <w:rsid w:val="003B5DF9"/>
    <w:rsid w:val="003B5E7F"/>
    <w:rsid w:val="003B5EFB"/>
    <w:rsid w:val="003B6260"/>
    <w:rsid w:val="003B64FB"/>
    <w:rsid w:val="003B6637"/>
    <w:rsid w:val="003B6B34"/>
    <w:rsid w:val="003B6BA0"/>
    <w:rsid w:val="003B6F17"/>
    <w:rsid w:val="003B7379"/>
    <w:rsid w:val="003B7572"/>
    <w:rsid w:val="003B76BD"/>
    <w:rsid w:val="003B79DF"/>
    <w:rsid w:val="003B7B16"/>
    <w:rsid w:val="003B7B29"/>
    <w:rsid w:val="003B7CDC"/>
    <w:rsid w:val="003B7ED3"/>
    <w:rsid w:val="003B7EDF"/>
    <w:rsid w:val="003B7FB2"/>
    <w:rsid w:val="003C0513"/>
    <w:rsid w:val="003C058C"/>
    <w:rsid w:val="003C06EE"/>
    <w:rsid w:val="003C0704"/>
    <w:rsid w:val="003C07F7"/>
    <w:rsid w:val="003C0A7A"/>
    <w:rsid w:val="003C0B33"/>
    <w:rsid w:val="003C0C3B"/>
    <w:rsid w:val="003C0DBF"/>
    <w:rsid w:val="003C0E51"/>
    <w:rsid w:val="003C0F6F"/>
    <w:rsid w:val="003C114B"/>
    <w:rsid w:val="003C116E"/>
    <w:rsid w:val="003C1212"/>
    <w:rsid w:val="003C15AF"/>
    <w:rsid w:val="003C187B"/>
    <w:rsid w:val="003C2611"/>
    <w:rsid w:val="003C2CD7"/>
    <w:rsid w:val="003C2D6B"/>
    <w:rsid w:val="003C2E22"/>
    <w:rsid w:val="003C349B"/>
    <w:rsid w:val="003C365E"/>
    <w:rsid w:val="003C38F4"/>
    <w:rsid w:val="003C39AA"/>
    <w:rsid w:val="003C3D87"/>
    <w:rsid w:val="003C3EEB"/>
    <w:rsid w:val="003C3F9F"/>
    <w:rsid w:val="003C423B"/>
    <w:rsid w:val="003C48B9"/>
    <w:rsid w:val="003C4927"/>
    <w:rsid w:val="003C4A85"/>
    <w:rsid w:val="003C4C3E"/>
    <w:rsid w:val="003C4E63"/>
    <w:rsid w:val="003C4FE5"/>
    <w:rsid w:val="003C513B"/>
    <w:rsid w:val="003C58A2"/>
    <w:rsid w:val="003C5C5B"/>
    <w:rsid w:val="003C61C1"/>
    <w:rsid w:val="003C6370"/>
    <w:rsid w:val="003C662B"/>
    <w:rsid w:val="003C6769"/>
    <w:rsid w:val="003C68B4"/>
    <w:rsid w:val="003C6E37"/>
    <w:rsid w:val="003C71D6"/>
    <w:rsid w:val="003C7673"/>
    <w:rsid w:val="003C7C9A"/>
    <w:rsid w:val="003C7E31"/>
    <w:rsid w:val="003C7F57"/>
    <w:rsid w:val="003D0159"/>
    <w:rsid w:val="003D0190"/>
    <w:rsid w:val="003D01A9"/>
    <w:rsid w:val="003D075F"/>
    <w:rsid w:val="003D0ECD"/>
    <w:rsid w:val="003D1035"/>
    <w:rsid w:val="003D1217"/>
    <w:rsid w:val="003D1300"/>
    <w:rsid w:val="003D138B"/>
    <w:rsid w:val="003D15C8"/>
    <w:rsid w:val="003D1A1D"/>
    <w:rsid w:val="003D1CE8"/>
    <w:rsid w:val="003D1EAF"/>
    <w:rsid w:val="003D1ED7"/>
    <w:rsid w:val="003D226D"/>
    <w:rsid w:val="003D24DD"/>
    <w:rsid w:val="003D26C1"/>
    <w:rsid w:val="003D2766"/>
    <w:rsid w:val="003D2932"/>
    <w:rsid w:val="003D2C46"/>
    <w:rsid w:val="003D2FEB"/>
    <w:rsid w:val="003D361F"/>
    <w:rsid w:val="003D36D7"/>
    <w:rsid w:val="003D3752"/>
    <w:rsid w:val="003D3AA0"/>
    <w:rsid w:val="003D3E0E"/>
    <w:rsid w:val="003D405E"/>
    <w:rsid w:val="003D4355"/>
    <w:rsid w:val="003D44D3"/>
    <w:rsid w:val="003D453F"/>
    <w:rsid w:val="003D45FE"/>
    <w:rsid w:val="003D55D0"/>
    <w:rsid w:val="003D5BB7"/>
    <w:rsid w:val="003D623C"/>
    <w:rsid w:val="003D6414"/>
    <w:rsid w:val="003D6B23"/>
    <w:rsid w:val="003D6E76"/>
    <w:rsid w:val="003D6EF8"/>
    <w:rsid w:val="003D71B9"/>
    <w:rsid w:val="003D7860"/>
    <w:rsid w:val="003D7BB0"/>
    <w:rsid w:val="003D7CCD"/>
    <w:rsid w:val="003D7CF5"/>
    <w:rsid w:val="003D7E14"/>
    <w:rsid w:val="003D7F34"/>
    <w:rsid w:val="003E0242"/>
    <w:rsid w:val="003E036D"/>
    <w:rsid w:val="003E049B"/>
    <w:rsid w:val="003E057C"/>
    <w:rsid w:val="003E0727"/>
    <w:rsid w:val="003E084E"/>
    <w:rsid w:val="003E091B"/>
    <w:rsid w:val="003E0B1A"/>
    <w:rsid w:val="003E15DF"/>
    <w:rsid w:val="003E2141"/>
    <w:rsid w:val="003E257A"/>
    <w:rsid w:val="003E25A8"/>
    <w:rsid w:val="003E2800"/>
    <w:rsid w:val="003E2839"/>
    <w:rsid w:val="003E2A95"/>
    <w:rsid w:val="003E2D29"/>
    <w:rsid w:val="003E3042"/>
    <w:rsid w:val="003E30BD"/>
    <w:rsid w:val="003E337E"/>
    <w:rsid w:val="003E34EF"/>
    <w:rsid w:val="003E39FB"/>
    <w:rsid w:val="003E3F39"/>
    <w:rsid w:val="003E401A"/>
    <w:rsid w:val="003E4107"/>
    <w:rsid w:val="003E434E"/>
    <w:rsid w:val="003E471E"/>
    <w:rsid w:val="003E48AD"/>
    <w:rsid w:val="003E4930"/>
    <w:rsid w:val="003E4AA8"/>
    <w:rsid w:val="003E4B1A"/>
    <w:rsid w:val="003E4CE9"/>
    <w:rsid w:val="003E5331"/>
    <w:rsid w:val="003E55F0"/>
    <w:rsid w:val="003E5961"/>
    <w:rsid w:val="003E596B"/>
    <w:rsid w:val="003E5EF5"/>
    <w:rsid w:val="003E5F3D"/>
    <w:rsid w:val="003E65BC"/>
    <w:rsid w:val="003E674D"/>
    <w:rsid w:val="003E681C"/>
    <w:rsid w:val="003E6979"/>
    <w:rsid w:val="003E6A58"/>
    <w:rsid w:val="003E6E2B"/>
    <w:rsid w:val="003E6FAB"/>
    <w:rsid w:val="003E785D"/>
    <w:rsid w:val="003E7B30"/>
    <w:rsid w:val="003E7E3F"/>
    <w:rsid w:val="003E7F4D"/>
    <w:rsid w:val="003F0106"/>
    <w:rsid w:val="003F03C5"/>
    <w:rsid w:val="003F054F"/>
    <w:rsid w:val="003F07FC"/>
    <w:rsid w:val="003F08AB"/>
    <w:rsid w:val="003F08B9"/>
    <w:rsid w:val="003F0AFE"/>
    <w:rsid w:val="003F0CFA"/>
    <w:rsid w:val="003F0F27"/>
    <w:rsid w:val="003F0FBB"/>
    <w:rsid w:val="003F0FC5"/>
    <w:rsid w:val="003F1220"/>
    <w:rsid w:val="003F12E1"/>
    <w:rsid w:val="003F12FA"/>
    <w:rsid w:val="003F13CB"/>
    <w:rsid w:val="003F13EE"/>
    <w:rsid w:val="003F1790"/>
    <w:rsid w:val="003F17AD"/>
    <w:rsid w:val="003F1866"/>
    <w:rsid w:val="003F18FB"/>
    <w:rsid w:val="003F1E45"/>
    <w:rsid w:val="003F23FF"/>
    <w:rsid w:val="003F240E"/>
    <w:rsid w:val="003F2548"/>
    <w:rsid w:val="003F2790"/>
    <w:rsid w:val="003F29CF"/>
    <w:rsid w:val="003F3100"/>
    <w:rsid w:val="003F31A1"/>
    <w:rsid w:val="003F3447"/>
    <w:rsid w:val="003F3973"/>
    <w:rsid w:val="003F3974"/>
    <w:rsid w:val="003F3991"/>
    <w:rsid w:val="003F3CBD"/>
    <w:rsid w:val="003F3DE0"/>
    <w:rsid w:val="003F3E7C"/>
    <w:rsid w:val="003F3F50"/>
    <w:rsid w:val="003F3F89"/>
    <w:rsid w:val="003F419D"/>
    <w:rsid w:val="003F4435"/>
    <w:rsid w:val="003F4957"/>
    <w:rsid w:val="003F4AA4"/>
    <w:rsid w:val="003F506F"/>
    <w:rsid w:val="003F510D"/>
    <w:rsid w:val="003F52C3"/>
    <w:rsid w:val="003F53B6"/>
    <w:rsid w:val="003F5727"/>
    <w:rsid w:val="003F5760"/>
    <w:rsid w:val="003F57D5"/>
    <w:rsid w:val="003F5A1F"/>
    <w:rsid w:val="003F5B57"/>
    <w:rsid w:val="003F606A"/>
    <w:rsid w:val="003F61B3"/>
    <w:rsid w:val="003F63FF"/>
    <w:rsid w:val="003F6804"/>
    <w:rsid w:val="003F6B58"/>
    <w:rsid w:val="003F6B67"/>
    <w:rsid w:val="003F6E61"/>
    <w:rsid w:val="003F6ED7"/>
    <w:rsid w:val="003F7121"/>
    <w:rsid w:val="003F72F7"/>
    <w:rsid w:val="003F7359"/>
    <w:rsid w:val="003F7508"/>
    <w:rsid w:val="003F799D"/>
    <w:rsid w:val="003F7DE9"/>
    <w:rsid w:val="00400046"/>
    <w:rsid w:val="004003AF"/>
    <w:rsid w:val="00400587"/>
    <w:rsid w:val="00400781"/>
    <w:rsid w:val="00400811"/>
    <w:rsid w:val="00400846"/>
    <w:rsid w:val="00400BDC"/>
    <w:rsid w:val="00400DD8"/>
    <w:rsid w:val="00400EF6"/>
    <w:rsid w:val="00401035"/>
    <w:rsid w:val="00401096"/>
    <w:rsid w:val="004010F1"/>
    <w:rsid w:val="0040150A"/>
    <w:rsid w:val="0040158D"/>
    <w:rsid w:val="004016B9"/>
    <w:rsid w:val="004018F7"/>
    <w:rsid w:val="00401B6F"/>
    <w:rsid w:val="00401C98"/>
    <w:rsid w:val="00401D5B"/>
    <w:rsid w:val="00401FE1"/>
    <w:rsid w:val="004026F0"/>
    <w:rsid w:val="00402764"/>
    <w:rsid w:val="00402840"/>
    <w:rsid w:val="0040288D"/>
    <w:rsid w:val="00402930"/>
    <w:rsid w:val="004029B3"/>
    <w:rsid w:val="004029D2"/>
    <w:rsid w:val="00402D2C"/>
    <w:rsid w:val="00402DE3"/>
    <w:rsid w:val="00402E96"/>
    <w:rsid w:val="00402FC1"/>
    <w:rsid w:val="00403518"/>
    <w:rsid w:val="00403527"/>
    <w:rsid w:val="0040375E"/>
    <w:rsid w:val="004039F7"/>
    <w:rsid w:val="00403B92"/>
    <w:rsid w:val="00403E33"/>
    <w:rsid w:val="00403E8C"/>
    <w:rsid w:val="00403EDE"/>
    <w:rsid w:val="00404049"/>
    <w:rsid w:val="00404214"/>
    <w:rsid w:val="004042B2"/>
    <w:rsid w:val="0040437D"/>
    <w:rsid w:val="00404422"/>
    <w:rsid w:val="00404541"/>
    <w:rsid w:val="004045AE"/>
    <w:rsid w:val="004046E6"/>
    <w:rsid w:val="004047D2"/>
    <w:rsid w:val="00404841"/>
    <w:rsid w:val="00404937"/>
    <w:rsid w:val="0040496F"/>
    <w:rsid w:val="00404CCF"/>
    <w:rsid w:val="00404D82"/>
    <w:rsid w:val="0040514F"/>
    <w:rsid w:val="004051CC"/>
    <w:rsid w:val="00405487"/>
    <w:rsid w:val="00405494"/>
    <w:rsid w:val="004054D0"/>
    <w:rsid w:val="004055B0"/>
    <w:rsid w:val="00405656"/>
    <w:rsid w:val="004056C8"/>
    <w:rsid w:val="0040588D"/>
    <w:rsid w:val="00405AF5"/>
    <w:rsid w:val="00406051"/>
    <w:rsid w:val="00406371"/>
    <w:rsid w:val="00406688"/>
    <w:rsid w:val="00406888"/>
    <w:rsid w:val="00406973"/>
    <w:rsid w:val="00406B11"/>
    <w:rsid w:val="00407049"/>
    <w:rsid w:val="004070C2"/>
    <w:rsid w:val="004076F6"/>
    <w:rsid w:val="004078A4"/>
    <w:rsid w:val="00407B99"/>
    <w:rsid w:val="00407E41"/>
    <w:rsid w:val="00410127"/>
    <w:rsid w:val="00410A4E"/>
    <w:rsid w:val="00410EB6"/>
    <w:rsid w:val="00410EFC"/>
    <w:rsid w:val="0041120D"/>
    <w:rsid w:val="004112CA"/>
    <w:rsid w:val="00411492"/>
    <w:rsid w:val="004118F9"/>
    <w:rsid w:val="00411B95"/>
    <w:rsid w:val="00411C6C"/>
    <w:rsid w:val="00411D52"/>
    <w:rsid w:val="00412046"/>
    <w:rsid w:val="00412A0E"/>
    <w:rsid w:val="00412AAF"/>
    <w:rsid w:val="00412AE1"/>
    <w:rsid w:val="0041319D"/>
    <w:rsid w:val="004133A3"/>
    <w:rsid w:val="00413581"/>
    <w:rsid w:val="00413A32"/>
    <w:rsid w:val="00413EFF"/>
    <w:rsid w:val="00414063"/>
    <w:rsid w:val="00414186"/>
    <w:rsid w:val="004146AC"/>
    <w:rsid w:val="004147D6"/>
    <w:rsid w:val="00414AE4"/>
    <w:rsid w:val="00414C84"/>
    <w:rsid w:val="00414CF2"/>
    <w:rsid w:val="00414E27"/>
    <w:rsid w:val="00414ECE"/>
    <w:rsid w:val="00414F8E"/>
    <w:rsid w:val="004153A4"/>
    <w:rsid w:val="00415530"/>
    <w:rsid w:val="00415722"/>
    <w:rsid w:val="004157F6"/>
    <w:rsid w:val="00415AF9"/>
    <w:rsid w:val="00415C21"/>
    <w:rsid w:val="00416074"/>
    <w:rsid w:val="0041664C"/>
    <w:rsid w:val="00416956"/>
    <w:rsid w:val="00416D2F"/>
    <w:rsid w:val="004171AD"/>
    <w:rsid w:val="004173B8"/>
    <w:rsid w:val="004174BA"/>
    <w:rsid w:val="004177D0"/>
    <w:rsid w:val="00417874"/>
    <w:rsid w:val="00417EF0"/>
    <w:rsid w:val="004203D7"/>
    <w:rsid w:val="00420612"/>
    <w:rsid w:val="00420870"/>
    <w:rsid w:val="00420919"/>
    <w:rsid w:val="004213B0"/>
    <w:rsid w:val="004213FE"/>
    <w:rsid w:val="004214AE"/>
    <w:rsid w:val="00421802"/>
    <w:rsid w:val="00421846"/>
    <w:rsid w:val="004218B8"/>
    <w:rsid w:val="00421BD7"/>
    <w:rsid w:val="00421E2E"/>
    <w:rsid w:val="00421E75"/>
    <w:rsid w:val="004221EC"/>
    <w:rsid w:val="00422355"/>
    <w:rsid w:val="00422423"/>
    <w:rsid w:val="0042247B"/>
    <w:rsid w:val="00422565"/>
    <w:rsid w:val="004227B6"/>
    <w:rsid w:val="0042294B"/>
    <w:rsid w:val="00422972"/>
    <w:rsid w:val="00422E1C"/>
    <w:rsid w:val="00423107"/>
    <w:rsid w:val="0042317B"/>
    <w:rsid w:val="004231F2"/>
    <w:rsid w:val="0042324B"/>
    <w:rsid w:val="004236A5"/>
    <w:rsid w:val="00423FEC"/>
    <w:rsid w:val="0042412B"/>
    <w:rsid w:val="004247AA"/>
    <w:rsid w:val="0042491A"/>
    <w:rsid w:val="00424E24"/>
    <w:rsid w:val="0042520B"/>
    <w:rsid w:val="0042524E"/>
    <w:rsid w:val="004253CF"/>
    <w:rsid w:val="00425C1E"/>
    <w:rsid w:val="00425D55"/>
    <w:rsid w:val="00425E35"/>
    <w:rsid w:val="00425F9D"/>
    <w:rsid w:val="0042625D"/>
    <w:rsid w:val="00426266"/>
    <w:rsid w:val="0042654E"/>
    <w:rsid w:val="00426BA3"/>
    <w:rsid w:val="0042705D"/>
    <w:rsid w:val="00427138"/>
    <w:rsid w:val="004271C4"/>
    <w:rsid w:val="0042758A"/>
    <w:rsid w:val="00427637"/>
    <w:rsid w:val="00427679"/>
    <w:rsid w:val="004278EA"/>
    <w:rsid w:val="00427B4F"/>
    <w:rsid w:val="00427E7B"/>
    <w:rsid w:val="00430054"/>
    <w:rsid w:val="00430C63"/>
    <w:rsid w:val="00430C81"/>
    <w:rsid w:val="00430D03"/>
    <w:rsid w:val="00430D7F"/>
    <w:rsid w:val="0043138B"/>
    <w:rsid w:val="004313F3"/>
    <w:rsid w:val="00431506"/>
    <w:rsid w:val="0043151F"/>
    <w:rsid w:val="0043163C"/>
    <w:rsid w:val="00431F14"/>
    <w:rsid w:val="00432132"/>
    <w:rsid w:val="004325C2"/>
    <w:rsid w:val="00432BA2"/>
    <w:rsid w:val="00432EC2"/>
    <w:rsid w:val="0043339A"/>
    <w:rsid w:val="0043379A"/>
    <w:rsid w:val="004337AB"/>
    <w:rsid w:val="00433D42"/>
    <w:rsid w:val="00433EED"/>
    <w:rsid w:val="004340DD"/>
    <w:rsid w:val="004347A8"/>
    <w:rsid w:val="0043489B"/>
    <w:rsid w:val="00434D6C"/>
    <w:rsid w:val="00434F0E"/>
    <w:rsid w:val="00434FE0"/>
    <w:rsid w:val="00435259"/>
    <w:rsid w:val="004352F2"/>
    <w:rsid w:val="0043582D"/>
    <w:rsid w:val="004359F1"/>
    <w:rsid w:val="00435AEF"/>
    <w:rsid w:val="0043632A"/>
    <w:rsid w:val="00436456"/>
    <w:rsid w:val="00436507"/>
    <w:rsid w:val="00436627"/>
    <w:rsid w:val="004366E3"/>
    <w:rsid w:val="00436880"/>
    <w:rsid w:val="0043694C"/>
    <w:rsid w:val="00436988"/>
    <w:rsid w:val="00436A24"/>
    <w:rsid w:val="00436B8B"/>
    <w:rsid w:val="00436CA5"/>
    <w:rsid w:val="00436DEB"/>
    <w:rsid w:val="00436F14"/>
    <w:rsid w:val="00436F9C"/>
    <w:rsid w:val="0043744C"/>
    <w:rsid w:val="004379C0"/>
    <w:rsid w:val="00437B64"/>
    <w:rsid w:val="00437B87"/>
    <w:rsid w:val="00437CB0"/>
    <w:rsid w:val="00437E54"/>
    <w:rsid w:val="00437E97"/>
    <w:rsid w:val="004403F3"/>
    <w:rsid w:val="0044056C"/>
    <w:rsid w:val="004406D3"/>
    <w:rsid w:val="0044098C"/>
    <w:rsid w:val="00440991"/>
    <w:rsid w:val="00440E6B"/>
    <w:rsid w:val="00440FB0"/>
    <w:rsid w:val="0044111E"/>
    <w:rsid w:val="00441183"/>
    <w:rsid w:val="00441186"/>
    <w:rsid w:val="0044136C"/>
    <w:rsid w:val="00441492"/>
    <w:rsid w:val="00441527"/>
    <w:rsid w:val="0044194B"/>
    <w:rsid w:val="00441ADC"/>
    <w:rsid w:val="00441BAC"/>
    <w:rsid w:val="00441C21"/>
    <w:rsid w:val="004420D8"/>
    <w:rsid w:val="00442120"/>
    <w:rsid w:val="004421BF"/>
    <w:rsid w:val="0044264E"/>
    <w:rsid w:val="004427F2"/>
    <w:rsid w:val="00443349"/>
    <w:rsid w:val="004434C8"/>
    <w:rsid w:val="00443510"/>
    <w:rsid w:val="004438F0"/>
    <w:rsid w:val="00443B6D"/>
    <w:rsid w:val="00443DC9"/>
    <w:rsid w:val="004441B7"/>
    <w:rsid w:val="004441F4"/>
    <w:rsid w:val="00444215"/>
    <w:rsid w:val="004443F9"/>
    <w:rsid w:val="00444501"/>
    <w:rsid w:val="00444BC2"/>
    <w:rsid w:val="00444DB2"/>
    <w:rsid w:val="00444DD1"/>
    <w:rsid w:val="00444DE6"/>
    <w:rsid w:val="00444E7B"/>
    <w:rsid w:val="00444F06"/>
    <w:rsid w:val="00445B4A"/>
    <w:rsid w:val="00445C72"/>
    <w:rsid w:val="00445CB6"/>
    <w:rsid w:val="004460DB"/>
    <w:rsid w:val="00446268"/>
    <w:rsid w:val="00446D40"/>
    <w:rsid w:val="00446D5E"/>
    <w:rsid w:val="00446E59"/>
    <w:rsid w:val="004472A9"/>
    <w:rsid w:val="004475F8"/>
    <w:rsid w:val="00447768"/>
    <w:rsid w:val="004477C9"/>
    <w:rsid w:val="00447DFE"/>
    <w:rsid w:val="004500A2"/>
    <w:rsid w:val="004500A8"/>
    <w:rsid w:val="00450254"/>
    <w:rsid w:val="004505B5"/>
    <w:rsid w:val="00450724"/>
    <w:rsid w:val="00450A4D"/>
    <w:rsid w:val="00450BE5"/>
    <w:rsid w:val="004510F2"/>
    <w:rsid w:val="00451AAE"/>
    <w:rsid w:val="00451C02"/>
    <w:rsid w:val="00451DEF"/>
    <w:rsid w:val="00451E98"/>
    <w:rsid w:val="00451FD6"/>
    <w:rsid w:val="0045201E"/>
    <w:rsid w:val="00452A0D"/>
    <w:rsid w:val="00452AE2"/>
    <w:rsid w:val="00452B91"/>
    <w:rsid w:val="0045346D"/>
    <w:rsid w:val="004534B3"/>
    <w:rsid w:val="00453550"/>
    <w:rsid w:val="0045371D"/>
    <w:rsid w:val="00453BE2"/>
    <w:rsid w:val="00453D5B"/>
    <w:rsid w:val="0045432D"/>
    <w:rsid w:val="004543A4"/>
    <w:rsid w:val="004547EE"/>
    <w:rsid w:val="00454D1F"/>
    <w:rsid w:val="00454EAA"/>
    <w:rsid w:val="00455171"/>
    <w:rsid w:val="00455213"/>
    <w:rsid w:val="004552BA"/>
    <w:rsid w:val="0045534C"/>
    <w:rsid w:val="004553DB"/>
    <w:rsid w:val="004557ED"/>
    <w:rsid w:val="004558D6"/>
    <w:rsid w:val="00455966"/>
    <w:rsid w:val="004559FB"/>
    <w:rsid w:val="00455D02"/>
    <w:rsid w:val="00455DC5"/>
    <w:rsid w:val="00455EA5"/>
    <w:rsid w:val="00456289"/>
    <w:rsid w:val="00456798"/>
    <w:rsid w:val="004568C8"/>
    <w:rsid w:val="00456ABE"/>
    <w:rsid w:val="0045727D"/>
    <w:rsid w:val="00457341"/>
    <w:rsid w:val="00457BB0"/>
    <w:rsid w:val="00460340"/>
    <w:rsid w:val="00460363"/>
    <w:rsid w:val="00460493"/>
    <w:rsid w:val="004605C0"/>
    <w:rsid w:val="004606A3"/>
    <w:rsid w:val="0046099F"/>
    <w:rsid w:val="00460D2A"/>
    <w:rsid w:val="00460F4A"/>
    <w:rsid w:val="00461128"/>
    <w:rsid w:val="00461255"/>
    <w:rsid w:val="00461370"/>
    <w:rsid w:val="004613ED"/>
    <w:rsid w:val="004615E9"/>
    <w:rsid w:val="00461755"/>
    <w:rsid w:val="00461D26"/>
    <w:rsid w:val="00461FB3"/>
    <w:rsid w:val="004621C3"/>
    <w:rsid w:val="004621CA"/>
    <w:rsid w:val="00462380"/>
    <w:rsid w:val="004623E1"/>
    <w:rsid w:val="00462433"/>
    <w:rsid w:val="00462585"/>
    <w:rsid w:val="00462C80"/>
    <w:rsid w:val="00462D24"/>
    <w:rsid w:val="00462E6B"/>
    <w:rsid w:val="0046324B"/>
    <w:rsid w:val="0046345B"/>
    <w:rsid w:val="00463676"/>
    <w:rsid w:val="00463699"/>
    <w:rsid w:val="0046391B"/>
    <w:rsid w:val="0046399A"/>
    <w:rsid w:val="00463C71"/>
    <w:rsid w:val="00463DFC"/>
    <w:rsid w:val="00463E30"/>
    <w:rsid w:val="004642BD"/>
    <w:rsid w:val="004645A7"/>
    <w:rsid w:val="004645D1"/>
    <w:rsid w:val="00464B69"/>
    <w:rsid w:val="00464E3A"/>
    <w:rsid w:val="00465246"/>
    <w:rsid w:val="0046529F"/>
    <w:rsid w:val="00465445"/>
    <w:rsid w:val="00465450"/>
    <w:rsid w:val="00465481"/>
    <w:rsid w:val="0046558D"/>
    <w:rsid w:val="00465991"/>
    <w:rsid w:val="00465DD0"/>
    <w:rsid w:val="00465F35"/>
    <w:rsid w:val="0046607F"/>
    <w:rsid w:val="00466328"/>
    <w:rsid w:val="004668B8"/>
    <w:rsid w:val="00466A03"/>
    <w:rsid w:val="00466EE1"/>
    <w:rsid w:val="00467163"/>
    <w:rsid w:val="004671B3"/>
    <w:rsid w:val="0046721A"/>
    <w:rsid w:val="0046755F"/>
    <w:rsid w:val="00467580"/>
    <w:rsid w:val="004676F2"/>
    <w:rsid w:val="00467A1B"/>
    <w:rsid w:val="00467CFB"/>
    <w:rsid w:val="00470099"/>
    <w:rsid w:val="004700EB"/>
    <w:rsid w:val="00470100"/>
    <w:rsid w:val="0047057B"/>
    <w:rsid w:val="004705F1"/>
    <w:rsid w:val="00470600"/>
    <w:rsid w:val="00470848"/>
    <w:rsid w:val="004708FA"/>
    <w:rsid w:val="0047095E"/>
    <w:rsid w:val="0047096E"/>
    <w:rsid w:val="00471166"/>
    <w:rsid w:val="004712CA"/>
    <w:rsid w:val="00471615"/>
    <w:rsid w:val="00471760"/>
    <w:rsid w:val="0047199A"/>
    <w:rsid w:val="00471ADC"/>
    <w:rsid w:val="00471D52"/>
    <w:rsid w:val="00471EA5"/>
    <w:rsid w:val="00472136"/>
    <w:rsid w:val="00472285"/>
    <w:rsid w:val="00472357"/>
    <w:rsid w:val="0047236B"/>
    <w:rsid w:val="004724E1"/>
    <w:rsid w:val="00472743"/>
    <w:rsid w:val="004727CA"/>
    <w:rsid w:val="00472E8B"/>
    <w:rsid w:val="00472EC7"/>
    <w:rsid w:val="0047338D"/>
    <w:rsid w:val="00473A82"/>
    <w:rsid w:val="00473C22"/>
    <w:rsid w:val="00473F0D"/>
    <w:rsid w:val="00473F21"/>
    <w:rsid w:val="004742A3"/>
    <w:rsid w:val="004742AF"/>
    <w:rsid w:val="00474418"/>
    <w:rsid w:val="0047503C"/>
    <w:rsid w:val="00475649"/>
    <w:rsid w:val="00475729"/>
    <w:rsid w:val="00475904"/>
    <w:rsid w:val="00475A9B"/>
    <w:rsid w:val="00475B3A"/>
    <w:rsid w:val="00475BDC"/>
    <w:rsid w:val="00475CD5"/>
    <w:rsid w:val="00475DDE"/>
    <w:rsid w:val="00475E4F"/>
    <w:rsid w:val="00475F88"/>
    <w:rsid w:val="00476079"/>
    <w:rsid w:val="004771D6"/>
    <w:rsid w:val="004774F6"/>
    <w:rsid w:val="00477607"/>
    <w:rsid w:val="0047762E"/>
    <w:rsid w:val="00477BBD"/>
    <w:rsid w:val="00477CF8"/>
    <w:rsid w:val="00477FE3"/>
    <w:rsid w:val="004802DF"/>
    <w:rsid w:val="0048090F"/>
    <w:rsid w:val="00480946"/>
    <w:rsid w:val="004810E3"/>
    <w:rsid w:val="0048117A"/>
    <w:rsid w:val="00481272"/>
    <w:rsid w:val="00481855"/>
    <w:rsid w:val="00481C09"/>
    <w:rsid w:val="00481E9B"/>
    <w:rsid w:val="00481ECF"/>
    <w:rsid w:val="0048261A"/>
    <w:rsid w:val="00482DBB"/>
    <w:rsid w:val="00483023"/>
    <w:rsid w:val="00483028"/>
    <w:rsid w:val="0048314A"/>
    <w:rsid w:val="00483246"/>
    <w:rsid w:val="004832C8"/>
    <w:rsid w:val="0048337D"/>
    <w:rsid w:val="004833D2"/>
    <w:rsid w:val="00483585"/>
    <w:rsid w:val="0048360D"/>
    <w:rsid w:val="004837AA"/>
    <w:rsid w:val="0048398A"/>
    <w:rsid w:val="00483B0C"/>
    <w:rsid w:val="00483EC9"/>
    <w:rsid w:val="00483FCF"/>
    <w:rsid w:val="00484397"/>
    <w:rsid w:val="0048460A"/>
    <w:rsid w:val="00484932"/>
    <w:rsid w:val="00484A90"/>
    <w:rsid w:val="00484BA2"/>
    <w:rsid w:val="00484BE9"/>
    <w:rsid w:val="00484FD0"/>
    <w:rsid w:val="00485DE2"/>
    <w:rsid w:val="00485EBD"/>
    <w:rsid w:val="004866D7"/>
    <w:rsid w:val="00486A03"/>
    <w:rsid w:val="00486A55"/>
    <w:rsid w:val="00486D8F"/>
    <w:rsid w:val="00486E02"/>
    <w:rsid w:val="0049068B"/>
    <w:rsid w:val="00490895"/>
    <w:rsid w:val="0049097B"/>
    <w:rsid w:val="00490984"/>
    <w:rsid w:val="0049128F"/>
    <w:rsid w:val="004912C5"/>
    <w:rsid w:val="0049131E"/>
    <w:rsid w:val="00491424"/>
    <w:rsid w:val="004914B4"/>
    <w:rsid w:val="0049164C"/>
    <w:rsid w:val="0049177B"/>
    <w:rsid w:val="004919A2"/>
    <w:rsid w:val="00491A55"/>
    <w:rsid w:val="00492264"/>
    <w:rsid w:val="00492290"/>
    <w:rsid w:val="00492503"/>
    <w:rsid w:val="00492563"/>
    <w:rsid w:val="0049275E"/>
    <w:rsid w:val="00492C6A"/>
    <w:rsid w:val="00492E0A"/>
    <w:rsid w:val="00493331"/>
    <w:rsid w:val="004933C7"/>
    <w:rsid w:val="00493419"/>
    <w:rsid w:val="00493872"/>
    <w:rsid w:val="00493D54"/>
    <w:rsid w:val="00493D6B"/>
    <w:rsid w:val="004946E9"/>
    <w:rsid w:val="00494984"/>
    <w:rsid w:val="00494AE0"/>
    <w:rsid w:val="00494AEC"/>
    <w:rsid w:val="00494B0B"/>
    <w:rsid w:val="00494ECC"/>
    <w:rsid w:val="00494F9E"/>
    <w:rsid w:val="0049577D"/>
    <w:rsid w:val="00495B12"/>
    <w:rsid w:val="00495C9F"/>
    <w:rsid w:val="00495D1F"/>
    <w:rsid w:val="00496205"/>
    <w:rsid w:val="00496443"/>
    <w:rsid w:val="0049647A"/>
    <w:rsid w:val="004965E8"/>
    <w:rsid w:val="0049670E"/>
    <w:rsid w:val="00496C26"/>
    <w:rsid w:val="00496C54"/>
    <w:rsid w:val="00496E36"/>
    <w:rsid w:val="0049749C"/>
    <w:rsid w:val="00497611"/>
    <w:rsid w:val="00497913"/>
    <w:rsid w:val="00497CE2"/>
    <w:rsid w:val="00497D2B"/>
    <w:rsid w:val="00497DB1"/>
    <w:rsid w:val="004A03A7"/>
    <w:rsid w:val="004A042A"/>
    <w:rsid w:val="004A0E48"/>
    <w:rsid w:val="004A1174"/>
    <w:rsid w:val="004A1E3E"/>
    <w:rsid w:val="004A1EA7"/>
    <w:rsid w:val="004A2290"/>
    <w:rsid w:val="004A2370"/>
    <w:rsid w:val="004A23DF"/>
    <w:rsid w:val="004A240B"/>
    <w:rsid w:val="004A25D0"/>
    <w:rsid w:val="004A269E"/>
    <w:rsid w:val="004A2BD0"/>
    <w:rsid w:val="004A2CDB"/>
    <w:rsid w:val="004A2DDB"/>
    <w:rsid w:val="004A302B"/>
    <w:rsid w:val="004A3055"/>
    <w:rsid w:val="004A30B3"/>
    <w:rsid w:val="004A312C"/>
    <w:rsid w:val="004A31AB"/>
    <w:rsid w:val="004A3477"/>
    <w:rsid w:val="004A37AE"/>
    <w:rsid w:val="004A38FE"/>
    <w:rsid w:val="004A3A67"/>
    <w:rsid w:val="004A3BC6"/>
    <w:rsid w:val="004A4100"/>
    <w:rsid w:val="004A4638"/>
    <w:rsid w:val="004A4BE9"/>
    <w:rsid w:val="004A4DF6"/>
    <w:rsid w:val="004A51B1"/>
    <w:rsid w:val="004A56EC"/>
    <w:rsid w:val="004A5C56"/>
    <w:rsid w:val="004A6040"/>
    <w:rsid w:val="004A62C6"/>
    <w:rsid w:val="004A6926"/>
    <w:rsid w:val="004A6B87"/>
    <w:rsid w:val="004A6D63"/>
    <w:rsid w:val="004A6DBE"/>
    <w:rsid w:val="004A6F50"/>
    <w:rsid w:val="004A701A"/>
    <w:rsid w:val="004A7118"/>
    <w:rsid w:val="004A76DE"/>
    <w:rsid w:val="004B01CE"/>
    <w:rsid w:val="004B01F5"/>
    <w:rsid w:val="004B0652"/>
    <w:rsid w:val="004B0ACC"/>
    <w:rsid w:val="004B0AD9"/>
    <w:rsid w:val="004B0CD1"/>
    <w:rsid w:val="004B0D43"/>
    <w:rsid w:val="004B1296"/>
    <w:rsid w:val="004B16A8"/>
    <w:rsid w:val="004B177F"/>
    <w:rsid w:val="004B1958"/>
    <w:rsid w:val="004B1FEF"/>
    <w:rsid w:val="004B20AA"/>
    <w:rsid w:val="004B2130"/>
    <w:rsid w:val="004B270E"/>
    <w:rsid w:val="004B28F3"/>
    <w:rsid w:val="004B2F6E"/>
    <w:rsid w:val="004B3026"/>
    <w:rsid w:val="004B32EA"/>
    <w:rsid w:val="004B33C8"/>
    <w:rsid w:val="004B3669"/>
    <w:rsid w:val="004B3C75"/>
    <w:rsid w:val="004B4095"/>
    <w:rsid w:val="004B4105"/>
    <w:rsid w:val="004B428F"/>
    <w:rsid w:val="004B429A"/>
    <w:rsid w:val="004B4366"/>
    <w:rsid w:val="004B4372"/>
    <w:rsid w:val="004B43A6"/>
    <w:rsid w:val="004B473E"/>
    <w:rsid w:val="004B47FF"/>
    <w:rsid w:val="004B4800"/>
    <w:rsid w:val="004B4929"/>
    <w:rsid w:val="004B495D"/>
    <w:rsid w:val="004B4C0D"/>
    <w:rsid w:val="004B4D32"/>
    <w:rsid w:val="004B516C"/>
    <w:rsid w:val="004B521A"/>
    <w:rsid w:val="004B522A"/>
    <w:rsid w:val="004B5506"/>
    <w:rsid w:val="004B5999"/>
    <w:rsid w:val="004B5B2A"/>
    <w:rsid w:val="004B5B42"/>
    <w:rsid w:val="004B5DA9"/>
    <w:rsid w:val="004B5E8C"/>
    <w:rsid w:val="004B5FCB"/>
    <w:rsid w:val="004B622C"/>
    <w:rsid w:val="004B630D"/>
    <w:rsid w:val="004B63B0"/>
    <w:rsid w:val="004B64BE"/>
    <w:rsid w:val="004B673F"/>
    <w:rsid w:val="004B6822"/>
    <w:rsid w:val="004B6A4A"/>
    <w:rsid w:val="004B6BE8"/>
    <w:rsid w:val="004B6D7F"/>
    <w:rsid w:val="004B6E54"/>
    <w:rsid w:val="004B6F13"/>
    <w:rsid w:val="004B70C1"/>
    <w:rsid w:val="004B79CD"/>
    <w:rsid w:val="004B7C53"/>
    <w:rsid w:val="004B7E61"/>
    <w:rsid w:val="004C00F5"/>
    <w:rsid w:val="004C037E"/>
    <w:rsid w:val="004C0489"/>
    <w:rsid w:val="004C062F"/>
    <w:rsid w:val="004C085E"/>
    <w:rsid w:val="004C0B53"/>
    <w:rsid w:val="004C0BBD"/>
    <w:rsid w:val="004C0C3C"/>
    <w:rsid w:val="004C0CC6"/>
    <w:rsid w:val="004C0DBA"/>
    <w:rsid w:val="004C1448"/>
    <w:rsid w:val="004C18CB"/>
    <w:rsid w:val="004C19BF"/>
    <w:rsid w:val="004C1D35"/>
    <w:rsid w:val="004C2130"/>
    <w:rsid w:val="004C21BA"/>
    <w:rsid w:val="004C245A"/>
    <w:rsid w:val="004C2558"/>
    <w:rsid w:val="004C2666"/>
    <w:rsid w:val="004C2CE1"/>
    <w:rsid w:val="004C34D4"/>
    <w:rsid w:val="004C3BDC"/>
    <w:rsid w:val="004C43D4"/>
    <w:rsid w:val="004C43E5"/>
    <w:rsid w:val="004C4725"/>
    <w:rsid w:val="004C4A29"/>
    <w:rsid w:val="004C4AF3"/>
    <w:rsid w:val="004C4D6D"/>
    <w:rsid w:val="004C4E02"/>
    <w:rsid w:val="004C4E78"/>
    <w:rsid w:val="004C53B2"/>
    <w:rsid w:val="004C553E"/>
    <w:rsid w:val="004C5879"/>
    <w:rsid w:val="004C5FFF"/>
    <w:rsid w:val="004C6100"/>
    <w:rsid w:val="004C6771"/>
    <w:rsid w:val="004C69C2"/>
    <w:rsid w:val="004C6AA5"/>
    <w:rsid w:val="004C6BFE"/>
    <w:rsid w:val="004C6DA1"/>
    <w:rsid w:val="004C6FF6"/>
    <w:rsid w:val="004C703C"/>
    <w:rsid w:val="004C72BB"/>
    <w:rsid w:val="004C72EE"/>
    <w:rsid w:val="004C7329"/>
    <w:rsid w:val="004C7768"/>
    <w:rsid w:val="004C78E0"/>
    <w:rsid w:val="004C7B07"/>
    <w:rsid w:val="004C7C51"/>
    <w:rsid w:val="004C7CFB"/>
    <w:rsid w:val="004D021C"/>
    <w:rsid w:val="004D039B"/>
    <w:rsid w:val="004D03F2"/>
    <w:rsid w:val="004D04FA"/>
    <w:rsid w:val="004D0524"/>
    <w:rsid w:val="004D0672"/>
    <w:rsid w:val="004D070F"/>
    <w:rsid w:val="004D07CF"/>
    <w:rsid w:val="004D088D"/>
    <w:rsid w:val="004D09A3"/>
    <w:rsid w:val="004D0BA1"/>
    <w:rsid w:val="004D0EAA"/>
    <w:rsid w:val="004D1484"/>
    <w:rsid w:val="004D1953"/>
    <w:rsid w:val="004D19D1"/>
    <w:rsid w:val="004D1BD3"/>
    <w:rsid w:val="004D1DFD"/>
    <w:rsid w:val="004D2446"/>
    <w:rsid w:val="004D24F3"/>
    <w:rsid w:val="004D25AB"/>
    <w:rsid w:val="004D25B5"/>
    <w:rsid w:val="004D2C9C"/>
    <w:rsid w:val="004D3114"/>
    <w:rsid w:val="004D32BE"/>
    <w:rsid w:val="004D36FA"/>
    <w:rsid w:val="004D37FF"/>
    <w:rsid w:val="004D398C"/>
    <w:rsid w:val="004D4472"/>
    <w:rsid w:val="004D466A"/>
    <w:rsid w:val="004D4731"/>
    <w:rsid w:val="004D4788"/>
    <w:rsid w:val="004D47E4"/>
    <w:rsid w:val="004D482D"/>
    <w:rsid w:val="004D4C9F"/>
    <w:rsid w:val="004D4D2A"/>
    <w:rsid w:val="004D4E0D"/>
    <w:rsid w:val="004D4E74"/>
    <w:rsid w:val="004D4E7B"/>
    <w:rsid w:val="004D56BE"/>
    <w:rsid w:val="004D5927"/>
    <w:rsid w:val="004D597A"/>
    <w:rsid w:val="004D5A06"/>
    <w:rsid w:val="004D5AE9"/>
    <w:rsid w:val="004D5C8A"/>
    <w:rsid w:val="004D5CFA"/>
    <w:rsid w:val="004D6160"/>
    <w:rsid w:val="004D6369"/>
    <w:rsid w:val="004D6885"/>
    <w:rsid w:val="004D68CE"/>
    <w:rsid w:val="004D6917"/>
    <w:rsid w:val="004D6AFD"/>
    <w:rsid w:val="004D718E"/>
    <w:rsid w:val="004D7532"/>
    <w:rsid w:val="004D75DB"/>
    <w:rsid w:val="004D7975"/>
    <w:rsid w:val="004D7976"/>
    <w:rsid w:val="004D797A"/>
    <w:rsid w:val="004D7C70"/>
    <w:rsid w:val="004E0308"/>
    <w:rsid w:val="004E03DB"/>
    <w:rsid w:val="004E0455"/>
    <w:rsid w:val="004E0792"/>
    <w:rsid w:val="004E07D8"/>
    <w:rsid w:val="004E0948"/>
    <w:rsid w:val="004E133E"/>
    <w:rsid w:val="004E149A"/>
    <w:rsid w:val="004E15EE"/>
    <w:rsid w:val="004E177B"/>
    <w:rsid w:val="004E17FB"/>
    <w:rsid w:val="004E1BFA"/>
    <w:rsid w:val="004E1DCB"/>
    <w:rsid w:val="004E2997"/>
    <w:rsid w:val="004E29F0"/>
    <w:rsid w:val="004E2A33"/>
    <w:rsid w:val="004E2BF4"/>
    <w:rsid w:val="004E3351"/>
    <w:rsid w:val="004E3424"/>
    <w:rsid w:val="004E36A7"/>
    <w:rsid w:val="004E3863"/>
    <w:rsid w:val="004E392C"/>
    <w:rsid w:val="004E395A"/>
    <w:rsid w:val="004E39C9"/>
    <w:rsid w:val="004E3CA4"/>
    <w:rsid w:val="004E3CF1"/>
    <w:rsid w:val="004E3E6C"/>
    <w:rsid w:val="004E4929"/>
    <w:rsid w:val="004E49CA"/>
    <w:rsid w:val="004E4A10"/>
    <w:rsid w:val="004E4B22"/>
    <w:rsid w:val="004E5179"/>
    <w:rsid w:val="004E59A8"/>
    <w:rsid w:val="004E59E7"/>
    <w:rsid w:val="004E5D0D"/>
    <w:rsid w:val="004E5D13"/>
    <w:rsid w:val="004E5F4C"/>
    <w:rsid w:val="004E5F7A"/>
    <w:rsid w:val="004E5FC0"/>
    <w:rsid w:val="004E6290"/>
    <w:rsid w:val="004E645F"/>
    <w:rsid w:val="004E6582"/>
    <w:rsid w:val="004E662C"/>
    <w:rsid w:val="004E6944"/>
    <w:rsid w:val="004E6DFA"/>
    <w:rsid w:val="004E6F61"/>
    <w:rsid w:val="004E7188"/>
    <w:rsid w:val="004E7275"/>
    <w:rsid w:val="004E76B1"/>
    <w:rsid w:val="004E7B91"/>
    <w:rsid w:val="004E7F29"/>
    <w:rsid w:val="004F00CC"/>
    <w:rsid w:val="004F063C"/>
    <w:rsid w:val="004F064D"/>
    <w:rsid w:val="004F0A25"/>
    <w:rsid w:val="004F0B14"/>
    <w:rsid w:val="004F103C"/>
    <w:rsid w:val="004F1139"/>
    <w:rsid w:val="004F143A"/>
    <w:rsid w:val="004F1477"/>
    <w:rsid w:val="004F16CC"/>
    <w:rsid w:val="004F216E"/>
    <w:rsid w:val="004F273D"/>
    <w:rsid w:val="004F27E2"/>
    <w:rsid w:val="004F292F"/>
    <w:rsid w:val="004F29D7"/>
    <w:rsid w:val="004F2B36"/>
    <w:rsid w:val="004F2CEE"/>
    <w:rsid w:val="004F324B"/>
    <w:rsid w:val="004F36B3"/>
    <w:rsid w:val="004F3AC0"/>
    <w:rsid w:val="004F3D1B"/>
    <w:rsid w:val="004F3EB8"/>
    <w:rsid w:val="004F3F19"/>
    <w:rsid w:val="004F43FC"/>
    <w:rsid w:val="004F44D1"/>
    <w:rsid w:val="004F4FA3"/>
    <w:rsid w:val="004F5536"/>
    <w:rsid w:val="004F55D3"/>
    <w:rsid w:val="004F56A6"/>
    <w:rsid w:val="004F5B6E"/>
    <w:rsid w:val="004F682D"/>
    <w:rsid w:val="004F6ED4"/>
    <w:rsid w:val="004F713B"/>
    <w:rsid w:val="004F7582"/>
    <w:rsid w:val="004F7EF4"/>
    <w:rsid w:val="004F7F10"/>
    <w:rsid w:val="0050041E"/>
    <w:rsid w:val="0050049C"/>
    <w:rsid w:val="00500693"/>
    <w:rsid w:val="00501021"/>
    <w:rsid w:val="00501241"/>
    <w:rsid w:val="00501358"/>
    <w:rsid w:val="0050150A"/>
    <w:rsid w:val="00501E25"/>
    <w:rsid w:val="00501ED4"/>
    <w:rsid w:val="00502073"/>
    <w:rsid w:val="00502082"/>
    <w:rsid w:val="005020DA"/>
    <w:rsid w:val="0050213D"/>
    <w:rsid w:val="005021D9"/>
    <w:rsid w:val="0050226B"/>
    <w:rsid w:val="0050230E"/>
    <w:rsid w:val="0050236D"/>
    <w:rsid w:val="00502423"/>
    <w:rsid w:val="00502775"/>
    <w:rsid w:val="005029A4"/>
    <w:rsid w:val="00502A21"/>
    <w:rsid w:val="00502CCA"/>
    <w:rsid w:val="00502D07"/>
    <w:rsid w:val="00502DCA"/>
    <w:rsid w:val="00502E35"/>
    <w:rsid w:val="00502E63"/>
    <w:rsid w:val="00502F28"/>
    <w:rsid w:val="00502F6E"/>
    <w:rsid w:val="00503125"/>
    <w:rsid w:val="005034DF"/>
    <w:rsid w:val="00503798"/>
    <w:rsid w:val="00503931"/>
    <w:rsid w:val="00503B10"/>
    <w:rsid w:val="00503B20"/>
    <w:rsid w:val="00503F28"/>
    <w:rsid w:val="00503F91"/>
    <w:rsid w:val="00503F9C"/>
    <w:rsid w:val="0050404C"/>
    <w:rsid w:val="00504604"/>
    <w:rsid w:val="005047FC"/>
    <w:rsid w:val="00504808"/>
    <w:rsid w:val="00504B06"/>
    <w:rsid w:val="00504B38"/>
    <w:rsid w:val="005053D0"/>
    <w:rsid w:val="0050586A"/>
    <w:rsid w:val="00505943"/>
    <w:rsid w:val="00505D34"/>
    <w:rsid w:val="00505DB2"/>
    <w:rsid w:val="00505E22"/>
    <w:rsid w:val="005063EB"/>
    <w:rsid w:val="00506B7C"/>
    <w:rsid w:val="00506CCF"/>
    <w:rsid w:val="00506EBD"/>
    <w:rsid w:val="00506F40"/>
    <w:rsid w:val="00507076"/>
    <w:rsid w:val="00507170"/>
    <w:rsid w:val="00507425"/>
    <w:rsid w:val="00507537"/>
    <w:rsid w:val="00507C7D"/>
    <w:rsid w:val="005100AE"/>
    <w:rsid w:val="0051042A"/>
    <w:rsid w:val="005109CF"/>
    <w:rsid w:val="00510E09"/>
    <w:rsid w:val="00510FCC"/>
    <w:rsid w:val="0051112E"/>
    <w:rsid w:val="00511335"/>
    <w:rsid w:val="00511783"/>
    <w:rsid w:val="00511C5A"/>
    <w:rsid w:val="00511EA5"/>
    <w:rsid w:val="00511F10"/>
    <w:rsid w:val="00511F9A"/>
    <w:rsid w:val="005121C4"/>
    <w:rsid w:val="005124F0"/>
    <w:rsid w:val="00512516"/>
    <w:rsid w:val="0051270F"/>
    <w:rsid w:val="005127BA"/>
    <w:rsid w:val="00512C7B"/>
    <w:rsid w:val="00512F0A"/>
    <w:rsid w:val="00512FC3"/>
    <w:rsid w:val="00513140"/>
    <w:rsid w:val="00513209"/>
    <w:rsid w:val="0051320F"/>
    <w:rsid w:val="00513607"/>
    <w:rsid w:val="005137E4"/>
    <w:rsid w:val="00513936"/>
    <w:rsid w:val="00513B7C"/>
    <w:rsid w:val="00513CAB"/>
    <w:rsid w:val="00513FE1"/>
    <w:rsid w:val="00514110"/>
    <w:rsid w:val="005144B8"/>
    <w:rsid w:val="00514A29"/>
    <w:rsid w:val="00514A5D"/>
    <w:rsid w:val="00514B96"/>
    <w:rsid w:val="005152CC"/>
    <w:rsid w:val="00515AE7"/>
    <w:rsid w:val="00516286"/>
    <w:rsid w:val="00516397"/>
    <w:rsid w:val="0051656A"/>
    <w:rsid w:val="005167F2"/>
    <w:rsid w:val="00516851"/>
    <w:rsid w:val="0051689D"/>
    <w:rsid w:val="00516A9B"/>
    <w:rsid w:val="00516AA2"/>
    <w:rsid w:val="00516B85"/>
    <w:rsid w:val="00516FF4"/>
    <w:rsid w:val="00517083"/>
    <w:rsid w:val="005174CB"/>
    <w:rsid w:val="00517902"/>
    <w:rsid w:val="00517928"/>
    <w:rsid w:val="00517B34"/>
    <w:rsid w:val="00517BFD"/>
    <w:rsid w:val="0052076A"/>
    <w:rsid w:val="00520787"/>
    <w:rsid w:val="005207F7"/>
    <w:rsid w:val="0052086F"/>
    <w:rsid w:val="005208AD"/>
    <w:rsid w:val="00520938"/>
    <w:rsid w:val="00520A55"/>
    <w:rsid w:val="00520DDD"/>
    <w:rsid w:val="00521115"/>
    <w:rsid w:val="0052117B"/>
    <w:rsid w:val="00521608"/>
    <w:rsid w:val="0052169B"/>
    <w:rsid w:val="00521761"/>
    <w:rsid w:val="005217F3"/>
    <w:rsid w:val="00521A49"/>
    <w:rsid w:val="00521BBC"/>
    <w:rsid w:val="00522312"/>
    <w:rsid w:val="0052241F"/>
    <w:rsid w:val="00522765"/>
    <w:rsid w:val="00523789"/>
    <w:rsid w:val="005237B8"/>
    <w:rsid w:val="0052382A"/>
    <w:rsid w:val="00523A58"/>
    <w:rsid w:val="00523D07"/>
    <w:rsid w:val="00524098"/>
    <w:rsid w:val="005242A8"/>
    <w:rsid w:val="00524592"/>
    <w:rsid w:val="00524611"/>
    <w:rsid w:val="005248BA"/>
    <w:rsid w:val="00524936"/>
    <w:rsid w:val="00524DE5"/>
    <w:rsid w:val="00524E03"/>
    <w:rsid w:val="00524E32"/>
    <w:rsid w:val="00524E8F"/>
    <w:rsid w:val="005251E4"/>
    <w:rsid w:val="00525211"/>
    <w:rsid w:val="00525379"/>
    <w:rsid w:val="005255A4"/>
    <w:rsid w:val="005255F6"/>
    <w:rsid w:val="00525AD3"/>
    <w:rsid w:val="00525C36"/>
    <w:rsid w:val="00525F06"/>
    <w:rsid w:val="0052618A"/>
    <w:rsid w:val="005265E5"/>
    <w:rsid w:val="0052684C"/>
    <w:rsid w:val="00526858"/>
    <w:rsid w:val="00526AC1"/>
    <w:rsid w:val="00526BA4"/>
    <w:rsid w:val="00526F52"/>
    <w:rsid w:val="0052703A"/>
    <w:rsid w:val="005270ED"/>
    <w:rsid w:val="00527103"/>
    <w:rsid w:val="00527201"/>
    <w:rsid w:val="00527287"/>
    <w:rsid w:val="00527311"/>
    <w:rsid w:val="00527384"/>
    <w:rsid w:val="005274AB"/>
    <w:rsid w:val="005276DC"/>
    <w:rsid w:val="005278B6"/>
    <w:rsid w:val="005278D7"/>
    <w:rsid w:val="0052790C"/>
    <w:rsid w:val="005279E6"/>
    <w:rsid w:val="00527BE8"/>
    <w:rsid w:val="00527EBE"/>
    <w:rsid w:val="00527F32"/>
    <w:rsid w:val="00530059"/>
    <w:rsid w:val="0053012E"/>
    <w:rsid w:val="00530194"/>
    <w:rsid w:val="00530302"/>
    <w:rsid w:val="00530305"/>
    <w:rsid w:val="00530412"/>
    <w:rsid w:val="005304E9"/>
    <w:rsid w:val="00530AA4"/>
    <w:rsid w:val="00530C3D"/>
    <w:rsid w:val="005313D5"/>
    <w:rsid w:val="00532021"/>
    <w:rsid w:val="00532111"/>
    <w:rsid w:val="0053224D"/>
    <w:rsid w:val="005322B9"/>
    <w:rsid w:val="00532347"/>
    <w:rsid w:val="0053248E"/>
    <w:rsid w:val="0053256F"/>
    <w:rsid w:val="0053260E"/>
    <w:rsid w:val="0053262D"/>
    <w:rsid w:val="00532B0F"/>
    <w:rsid w:val="00532F37"/>
    <w:rsid w:val="005332C3"/>
    <w:rsid w:val="0053384E"/>
    <w:rsid w:val="00533A2C"/>
    <w:rsid w:val="00533AA8"/>
    <w:rsid w:val="00533EE9"/>
    <w:rsid w:val="005344A1"/>
    <w:rsid w:val="00534553"/>
    <w:rsid w:val="00534570"/>
    <w:rsid w:val="0053486A"/>
    <w:rsid w:val="00534B00"/>
    <w:rsid w:val="00534B57"/>
    <w:rsid w:val="0053566A"/>
    <w:rsid w:val="00535673"/>
    <w:rsid w:val="00535749"/>
    <w:rsid w:val="005358CD"/>
    <w:rsid w:val="005359C9"/>
    <w:rsid w:val="00535B2E"/>
    <w:rsid w:val="0053648D"/>
    <w:rsid w:val="005365DC"/>
    <w:rsid w:val="0053666B"/>
    <w:rsid w:val="00536764"/>
    <w:rsid w:val="00536A72"/>
    <w:rsid w:val="00536D28"/>
    <w:rsid w:val="00536D3E"/>
    <w:rsid w:val="005373DD"/>
    <w:rsid w:val="0053795B"/>
    <w:rsid w:val="00537B5F"/>
    <w:rsid w:val="00537D69"/>
    <w:rsid w:val="00537EBC"/>
    <w:rsid w:val="00537EC1"/>
    <w:rsid w:val="005401CB"/>
    <w:rsid w:val="005402A3"/>
    <w:rsid w:val="00540440"/>
    <w:rsid w:val="005404DB"/>
    <w:rsid w:val="005407E1"/>
    <w:rsid w:val="00540F22"/>
    <w:rsid w:val="005413E3"/>
    <w:rsid w:val="00541554"/>
    <w:rsid w:val="00541645"/>
    <w:rsid w:val="005418CC"/>
    <w:rsid w:val="005419DE"/>
    <w:rsid w:val="00541E02"/>
    <w:rsid w:val="00541E07"/>
    <w:rsid w:val="00541F92"/>
    <w:rsid w:val="00542009"/>
    <w:rsid w:val="005421AA"/>
    <w:rsid w:val="005421C1"/>
    <w:rsid w:val="00542286"/>
    <w:rsid w:val="00542470"/>
    <w:rsid w:val="0054294A"/>
    <w:rsid w:val="00542A66"/>
    <w:rsid w:val="00542BAB"/>
    <w:rsid w:val="00543069"/>
    <w:rsid w:val="0054368F"/>
    <w:rsid w:val="0054395D"/>
    <w:rsid w:val="005439A1"/>
    <w:rsid w:val="00543F45"/>
    <w:rsid w:val="005442A1"/>
    <w:rsid w:val="00544336"/>
    <w:rsid w:val="0054444D"/>
    <w:rsid w:val="00544AC0"/>
    <w:rsid w:val="00544CE9"/>
    <w:rsid w:val="00545390"/>
    <w:rsid w:val="00545592"/>
    <w:rsid w:val="00545751"/>
    <w:rsid w:val="00545A5E"/>
    <w:rsid w:val="00545A8F"/>
    <w:rsid w:val="00545FD6"/>
    <w:rsid w:val="005466F0"/>
    <w:rsid w:val="00546725"/>
    <w:rsid w:val="00546819"/>
    <w:rsid w:val="00546923"/>
    <w:rsid w:val="005469D1"/>
    <w:rsid w:val="00546B12"/>
    <w:rsid w:val="00546E2A"/>
    <w:rsid w:val="00546EEE"/>
    <w:rsid w:val="00547000"/>
    <w:rsid w:val="00547409"/>
    <w:rsid w:val="005474B0"/>
    <w:rsid w:val="00547A1C"/>
    <w:rsid w:val="00547B6F"/>
    <w:rsid w:val="00547CDB"/>
    <w:rsid w:val="00547D8E"/>
    <w:rsid w:val="00550037"/>
    <w:rsid w:val="005500FD"/>
    <w:rsid w:val="005501E8"/>
    <w:rsid w:val="00550298"/>
    <w:rsid w:val="0055031F"/>
    <w:rsid w:val="005504F9"/>
    <w:rsid w:val="0055060A"/>
    <w:rsid w:val="005507EA"/>
    <w:rsid w:val="0055089A"/>
    <w:rsid w:val="00550C87"/>
    <w:rsid w:val="0055113D"/>
    <w:rsid w:val="005515AB"/>
    <w:rsid w:val="0055176F"/>
    <w:rsid w:val="00551BAF"/>
    <w:rsid w:val="00551C0C"/>
    <w:rsid w:val="00551C62"/>
    <w:rsid w:val="00551CD2"/>
    <w:rsid w:val="0055205E"/>
    <w:rsid w:val="005522C4"/>
    <w:rsid w:val="00552575"/>
    <w:rsid w:val="0055280A"/>
    <w:rsid w:val="00552867"/>
    <w:rsid w:val="00552CDC"/>
    <w:rsid w:val="005538A2"/>
    <w:rsid w:val="00553B2D"/>
    <w:rsid w:val="00553CB4"/>
    <w:rsid w:val="00553EFA"/>
    <w:rsid w:val="005541FB"/>
    <w:rsid w:val="005545D2"/>
    <w:rsid w:val="0055461F"/>
    <w:rsid w:val="00554702"/>
    <w:rsid w:val="00554909"/>
    <w:rsid w:val="00554A09"/>
    <w:rsid w:val="00554AAB"/>
    <w:rsid w:val="00554D6E"/>
    <w:rsid w:val="0055508D"/>
    <w:rsid w:val="00555285"/>
    <w:rsid w:val="005558D2"/>
    <w:rsid w:val="00555A1A"/>
    <w:rsid w:val="00555E63"/>
    <w:rsid w:val="00556012"/>
    <w:rsid w:val="00556679"/>
    <w:rsid w:val="005567FD"/>
    <w:rsid w:val="00556957"/>
    <w:rsid w:val="00556B6F"/>
    <w:rsid w:val="00556C07"/>
    <w:rsid w:val="00556C0D"/>
    <w:rsid w:val="00556ECC"/>
    <w:rsid w:val="00556F2A"/>
    <w:rsid w:val="005570BA"/>
    <w:rsid w:val="00557169"/>
    <w:rsid w:val="005571B3"/>
    <w:rsid w:val="00557773"/>
    <w:rsid w:val="00557B89"/>
    <w:rsid w:val="00557C1B"/>
    <w:rsid w:val="00557C5F"/>
    <w:rsid w:val="00557E4A"/>
    <w:rsid w:val="00557E9E"/>
    <w:rsid w:val="00560080"/>
    <w:rsid w:val="005600DF"/>
    <w:rsid w:val="0056017B"/>
    <w:rsid w:val="005602BD"/>
    <w:rsid w:val="0056033A"/>
    <w:rsid w:val="0056040A"/>
    <w:rsid w:val="00560886"/>
    <w:rsid w:val="005608AE"/>
    <w:rsid w:val="00560FFE"/>
    <w:rsid w:val="00561255"/>
    <w:rsid w:val="00561536"/>
    <w:rsid w:val="005616AE"/>
    <w:rsid w:val="00561D5E"/>
    <w:rsid w:val="00561E01"/>
    <w:rsid w:val="00561E8E"/>
    <w:rsid w:val="00562058"/>
    <w:rsid w:val="00562253"/>
    <w:rsid w:val="00562BF7"/>
    <w:rsid w:val="00562CBD"/>
    <w:rsid w:val="00562EFE"/>
    <w:rsid w:val="005631B7"/>
    <w:rsid w:val="005635CB"/>
    <w:rsid w:val="0056377A"/>
    <w:rsid w:val="00563884"/>
    <w:rsid w:val="00563F63"/>
    <w:rsid w:val="0056400F"/>
    <w:rsid w:val="00564088"/>
    <w:rsid w:val="005640C9"/>
    <w:rsid w:val="005640F3"/>
    <w:rsid w:val="00564237"/>
    <w:rsid w:val="005642E0"/>
    <w:rsid w:val="005642F3"/>
    <w:rsid w:val="005644AF"/>
    <w:rsid w:val="00564842"/>
    <w:rsid w:val="00564A36"/>
    <w:rsid w:val="00564ADD"/>
    <w:rsid w:val="00565207"/>
    <w:rsid w:val="005653C5"/>
    <w:rsid w:val="005657CC"/>
    <w:rsid w:val="00565A4D"/>
    <w:rsid w:val="00565A70"/>
    <w:rsid w:val="00565F4F"/>
    <w:rsid w:val="0056607B"/>
    <w:rsid w:val="005660C9"/>
    <w:rsid w:val="005661DC"/>
    <w:rsid w:val="005665C2"/>
    <w:rsid w:val="00566CC4"/>
    <w:rsid w:val="00566E0B"/>
    <w:rsid w:val="0056742F"/>
    <w:rsid w:val="00567585"/>
    <w:rsid w:val="005678FA"/>
    <w:rsid w:val="00567A8C"/>
    <w:rsid w:val="00567C83"/>
    <w:rsid w:val="0057024C"/>
    <w:rsid w:val="005706A1"/>
    <w:rsid w:val="00570C26"/>
    <w:rsid w:val="00570D19"/>
    <w:rsid w:val="00570F2B"/>
    <w:rsid w:val="00570FF6"/>
    <w:rsid w:val="00571359"/>
    <w:rsid w:val="0057194D"/>
    <w:rsid w:val="00571A05"/>
    <w:rsid w:val="00571ADE"/>
    <w:rsid w:val="00571AE6"/>
    <w:rsid w:val="0057202A"/>
    <w:rsid w:val="00572034"/>
    <w:rsid w:val="005724D7"/>
    <w:rsid w:val="005724E7"/>
    <w:rsid w:val="0057279C"/>
    <w:rsid w:val="005727B3"/>
    <w:rsid w:val="00572928"/>
    <w:rsid w:val="00572942"/>
    <w:rsid w:val="00572AD9"/>
    <w:rsid w:val="00572B89"/>
    <w:rsid w:val="00572E2C"/>
    <w:rsid w:val="00572FC5"/>
    <w:rsid w:val="005734E5"/>
    <w:rsid w:val="0057353B"/>
    <w:rsid w:val="00573737"/>
    <w:rsid w:val="00573E09"/>
    <w:rsid w:val="005741EA"/>
    <w:rsid w:val="00574445"/>
    <w:rsid w:val="00574C73"/>
    <w:rsid w:val="00574CA1"/>
    <w:rsid w:val="00574D2A"/>
    <w:rsid w:val="00574DDF"/>
    <w:rsid w:val="00574F2E"/>
    <w:rsid w:val="00574F7C"/>
    <w:rsid w:val="00574F9B"/>
    <w:rsid w:val="00574FE7"/>
    <w:rsid w:val="005751AE"/>
    <w:rsid w:val="005755F7"/>
    <w:rsid w:val="005757FF"/>
    <w:rsid w:val="00575940"/>
    <w:rsid w:val="0057595A"/>
    <w:rsid w:val="00575B1E"/>
    <w:rsid w:val="00575C3D"/>
    <w:rsid w:val="00575DD8"/>
    <w:rsid w:val="005760FD"/>
    <w:rsid w:val="0057637E"/>
    <w:rsid w:val="00576397"/>
    <w:rsid w:val="0057666C"/>
    <w:rsid w:val="0057667E"/>
    <w:rsid w:val="00576822"/>
    <w:rsid w:val="00576AED"/>
    <w:rsid w:val="00576C06"/>
    <w:rsid w:val="00576F0F"/>
    <w:rsid w:val="00577743"/>
    <w:rsid w:val="00577A26"/>
    <w:rsid w:val="005804D5"/>
    <w:rsid w:val="00580591"/>
    <w:rsid w:val="0058074F"/>
    <w:rsid w:val="005808E6"/>
    <w:rsid w:val="00580993"/>
    <w:rsid w:val="00580C49"/>
    <w:rsid w:val="00581060"/>
    <w:rsid w:val="00581390"/>
    <w:rsid w:val="00581687"/>
    <w:rsid w:val="00581810"/>
    <w:rsid w:val="005819F0"/>
    <w:rsid w:val="00581C75"/>
    <w:rsid w:val="00581E69"/>
    <w:rsid w:val="0058223A"/>
    <w:rsid w:val="00582278"/>
    <w:rsid w:val="00582440"/>
    <w:rsid w:val="005826D0"/>
    <w:rsid w:val="005827EE"/>
    <w:rsid w:val="0058285A"/>
    <w:rsid w:val="0058294F"/>
    <w:rsid w:val="005830C9"/>
    <w:rsid w:val="00583541"/>
    <w:rsid w:val="00584483"/>
    <w:rsid w:val="00584565"/>
    <w:rsid w:val="00584654"/>
    <w:rsid w:val="00584BA5"/>
    <w:rsid w:val="00584D52"/>
    <w:rsid w:val="00585288"/>
    <w:rsid w:val="00585862"/>
    <w:rsid w:val="00585A15"/>
    <w:rsid w:val="00585E98"/>
    <w:rsid w:val="00585EDE"/>
    <w:rsid w:val="005868BC"/>
    <w:rsid w:val="00586A26"/>
    <w:rsid w:val="00586C33"/>
    <w:rsid w:val="00587408"/>
    <w:rsid w:val="00587490"/>
    <w:rsid w:val="005874DD"/>
    <w:rsid w:val="00587527"/>
    <w:rsid w:val="00587E4A"/>
    <w:rsid w:val="0059001F"/>
    <w:rsid w:val="00590193"/>
    <w:rsid w:val="005902B5"/>
    <w:rsid w:val="00590362"/>
    <w:rsid w:val="005904A1"/>
    <w:rsid w:val="0059089D"/>
    <w:rsid w:val="00590A88"/>
    <w:rsid w:val="00591B0D"/>
    <w:rsid w:val="00591F0C"/>
    <w:rsid w:val="00591F8D"/>
    <w:rsid w:val="00592121"/>
    <w:rsid w:val="005923B1"/>
    <w:rsid w:val="00592600"/>
    <w:rsid w:val="005927BD"/>
    <w:rsid w:val="0059299D"/>
    <w:rsid w:val="00592A1B"/>
    <w:rsid w:val="00592B19"/>
    <w:rsid w:val="00592B2B"/>
    <w:rsid w:val="00592B30"/>
    <w:rsid w:val="00592BC6"/>
    <w:rsid w:val="00592DF1"/>
    <w:rsid w:val="00592EBD"/>
    <w:rsid w:val="00592F14"/>
    <w:rsid w:val="00592F6D"/>
    <w:rsid w:val="00593008"/>
    <w:rsid w:val="00593047"/>
    <w:rsid w:val="0059323D"/>
    <w:rsid w:val="005932E4"/>
    <w:rsid w:val="00593D06"/>
    <w:rsid w:val="005940B1"/>
    <w:rsid w:val="0059417A"/>
    <w:rsid w:val="005947FA"/>
    <w:rsid w:val="00594B39"/>
    <w:rsid w:val="0059543C"/>
    <w:rsid w:val="00595548"/>
    <w:rsid w:val="00595817"/>
    <w:rsid w:val="00595AD6"/>
    <w:rsid w:val="00595DBE"/>
    <w:rsid w:val="005962F8"/>
    <w:rsid w:val="005964D3"/>
    <w:rsid w:val="00596564"/>
    <w:rsid w:val="005969C5"/>
    <w:rsid w:val="00596B62"/>
    <w:rsid w:val="00596F64"/>
    <w:rsid w:val="005973AD"/>
    <w:rsid w:val="005973C3"/>
    <w:rsid w:val="00597857"/>
    <w:rsid w:val="005979A6"/>
    <w:rsid w:val="005A0177"/>
    <w:rsid w:val="005A01F2"/>
    <w:rsid w:val="005A0516"/>
    <w:rsid w:val="005A05CF"/>
    <w:rsid w:val="005A083A"/>
    <w:rsid w:val="005A08C7"/>
    <w:rsid w:val="005A0B67"/>
    <w:rsid w:val="005A0BAC"/>
    <w:rsid w:val="005A0DD7"/>
    <w:rsid w:val="005A0EA7"/>
    <w:rsid w:val="005A0F0B"/>
    <w:rsid w:val="005A11C3"/>
    <w:rsid w:val="005A12C7"/>
    <w:rsid w:val="005A141C"/>
    <w:rsid w:val="005A141D"/>
    <w:rsid w:val="005A14A4"/>
    <w:rsid w:val="005A1581"/>
    <w:rsid w:val="005A17E7"/>
    <w:rsid w:val="005A1B6E"/>
    <w:rsid w:val="005A1CF3"/>
    <w:rsid w:val="005A210B"/>
    <w:rsid w:val="005A224A"/>
    <w:rsid w:val="005A2540"/>
    <w:rsid w:val="005A25B8"/>
    <w:rsid w:val="005A2ECC"/>
    <w:rsid w:val="005A32CB"/>
    <w:rsid w:val="005A3A0D"/>
    <w:rsid w:val="005A3D5F"/>
    <w:rsid w:val="005A3F07"/>
    <w:rsid w:val="005A40E4"/>
    <w:rsid w:val="005A49EA"/>
    <w:rsid w:val="005A4D7A"/>
    <w:rsid w:val="005A4F02"/>
    <w:rsid w:val="005A52A8"/>
    <w:rsid w:val="005A57CE"/>
    <w:rsid w:val="005A5A0E"/>
    <w:rsid w:val="005A5EBB"/>
    <w:rsid w:val="005A60F5"/>
    <w:rsid w:val="005A62BD"/>
    <w:rsid w:val="005A6AA5"/>
    <w:rsid w:val="005A6D9B"/>
    <w:rsid w:val="005A7392"/>
    <w:rsid w:val="005A7403"/>
    <w:rsid w:val="005A7769"/>
    <w:rsid w:val="005A794A"/>
    <w:rsid w:val="005A79AB"/>
    <w:rsid w:val="005A7C9C"/>
    <w:rsid w:val="005A7E89"/>
    <w:rsid w:val="005A7F46"/>
    <w:rsid w:val="005B034E"/>
    <w:rsid w:val="005B0635"/>
    <w:rsid w:val="005B0821"/>
    <w:rsid w:val="005B094D"/>
    <w:rsid w:val="005B0A4A"/>
    <w:rsid w:val="005B0B8A"/>
    <w:rsid w:val="005B0D39"/>
    <w:rsid w:val="005B0D59"/>
    <w:rsid w:val="005B0E3F"/>
    <w:rsid w:val="005B11BE"/>
    <w:rsid w:val="005B13A5"/>
    <w:rsid w:val="005B1535"/>
    <w:rsid w:val="005B1789"/>
    <w:rsid w:val="005B17A4"/>
    <w:rsid w:val="005B1842"/>
    <w:rsid w:val="005B1B1E"/>
    <w:rsid w:val="005B21F4"/>
    <w:rsid w:val="005B2237"/>
    <w:rsid w:val="005B22D9"/>
    <w:rsid w:val="005B24C1"/>
    <w:rsid w:val="005B2516"/>
    <w:rsid w:val="005B2690"/>
    <w:rsid w:val="005B28B9"/>
    <w:rsid w:val="005B2BE2"/>
    <w:rsid w:val="005B2C57"/>
    <w:rsid w:val="005B30EE"/>
    <w:rsid w:val="005B3518"/>
    <w:rsid w:val="005B365A"/>
    <w:rsid w:val="005B3AA3"/>
    <w:rsid w:val="005B40D8"/>
    <w:rsid w:val="005B41B2"/>
    <w:rsid w:val="005B4474"/>
    <w:rsid w:val="005B45CC"/>
    <w:rsid w:val="005B45EC"/>
    <w:rsid w:val="005B4B59"/>
    <w:rsid w:val="005B52EF"/>
    <w:rsid w:val="005B5303"/>
    <w:rsid w:val="005B5326"/>
    <w:rsid w:val="005B5554"/>
    <w:rsid w:val="005B5B56"/>
    <w:rsid w:val="005B5BE8"/>
    <w:rsid w:val="005B5DB3"/>
    <w:rsid w:val="005B5DCC"/>
    <w:rsid w:val="005B5E44"/>
    <w:rsid w:val="005B60A9"/>
    <w:rsid w:val="005B61A2"/>
    <w:rsid w:val="005B64FE"/>
    <w:rsid w:val="005B65DA"/>
    <w:rsid w:val="005B6910"/>
    <w:rsid w:val="005B6CEF"/>
    <w:rsid w:val="005B6F9A"/>
    <w:rsid w:val="005B6FD1"/>
    <w:rsid w:val="005B72AB"/>
    <w:rsid w:val="005B77A0"/>
    <w:rsid w:val="005B78B8"/>
    <w:rsid w:val="005B7A19"/>
    <w:rsid w:val="005B7E82"/>
    <w:rsid w:val="005C01EE"/>
    <w:rsid w:val="005C026F"/>
    <w:rsid w:val="005C0431"/>
    <w:rsid w:val="005C0727"/>
    <w:rsid w:val="005C0836"/>
    <w:rsid w:val="005C0954"/>
    <w:rsid w:val="005C0B2A"/>
    <w:rsid w:val="005C0D56"/>
    <w:rsid w:val="005C0DCF"/>
    <w:rsid w:val="005C0DD9"/>
    <w:rsid w:val="005C0EA8"/>
    <w:rsid w:val="005C0F8A"/>
    <w:rsid w:val="005C119E"/>
    <w:rsid w:val="005C12A0"/>
    <w:rsid w:val="005C1A68"/>
    <w:rsid w:val="005C1D7B"/>
    <w:rsid w:val="005C1DA7"/>
    <w:rsid w:val="005C1F78"/>
    <w:rsid w:val="005C2398"/>
    <w:rsid w:val="005C263E"/>
    <w:rsid w:val="005C265E"/>
    <w:rsid w:val="005C293A"/>
    <w:rsid w:val="005C2D07"/>
    <w:rsid w:val="005C2D24"/>
    <w:rsid w:val="005C2D42"/>
    <w:rsid w:val="005C3082"/>
    <w:rsid w:val="005C30B7"/>
    <w:rsid w:val="005C3182"/>
    <w:rsid w:val="005C32E1"/>
    <w:rsid w:val="005C367D"/>
    <w:rsid w:val="005C3893"/>
    <w:rsid w:val="005C3B73"/>
    <w:rsid w:val="005C3F4C"/>
    <w:rsid w:val="005C4028"/>
    <w:rsid w:val="005C40B4"/>
    <w:rsid w:val="005C432D"/>
    <w:rsid w:val="005C4756"/>
    <w:rsid w:val="005C4A63"/>
    <w:rsid w:val="005C4B2D"/>
    <w:rsid w:val="005C4EAA"/>
    <w:rsid w:val="005C5BF7"/>
    <w:rsid w:val="005C5CF6"/>
    <w:rsid w:val="005C631C"/>
    <w:rsid w:val="005C662B"/>
    <w:rsid w:val="005C70DD"/>
    <w:rsid w:val="005C7321"/>
    <w:rsid w:val="005C73A8"/>
    <w:rsid w:val="005C742D"/>
    <w:rsid w:val="005C7610"/>
    <w:rsid w:val="005C77AE"/>
    <w:rsid w:val="005C77E5"/>
    <w:rsid w:val="005C7B85"/>
    <w:rsid w:val="005C7C46"/>
    <w:rsid w:val="005D0261"/>
    <w:rsid w:val="005D026D"/>
    <w:rsid w:val="005D076A"/>
    <w:rsid w:val="005D07D2"/>
    <w:rsid w:val="005D0DC1"/>
    <w:rsid w:val="005D0E7E"/>
    <w:rsid w:val="005D0F87"/>
    <w:rsid w:val="005D10CE"/>
    <w:rsid w:val="005D132B"/>
    <w:rsid w:val="005D1AA0"/>
    <w:rsid w:val="005D1AD6"/>
    <w:rsid w:val="005D1B05"/>
    <w:rsid w:val="005D1B2B"/>
    <w:rsid w:val="005D1D64"/>
    <w:rsid w:val="005D1D95"/>
    <w:rsid w:val="005D237C"/>
    <w:rsid w:val="005D23F3"/>
    <w:rsid w:val="005D2408"/>
    <w:rsid w:val="005D251B"/>
    <w:rsid w:val="005D265B"/>
    <w:rsid w:val="005D2EA7"/>
    <w:rsid w:val="005D3129"/>
    <w:rsid w:val="005D3472"/>
    <w:rsid w:val="005D35DD"/>
    <w:rsid w:val="005D3639"/>
    <w:rsid w:val="005D3CE5"/>
    <w:rsid w:val="005D3E68"/>
    <w:rsid w:val="005D46E6"/>
    <w:rsid w:val="005D471C"/>
    <w:rsid w:val="005D4A16"/>
    <w:rsid w:val="005D4F88"/>
    <w:rsid w:val="005D51B8"/>
    <w:rsid w:val="005D5211"/>
    <w:rsid w:val="005D531A"/>
    <w:rsid w:val="005D547D"/>
    <w:rsid w:val="005D54DD"/>
    <w:rsid w:val="005D565E"/>
    <w:rsid w:val="005D6045"/>
    <w:rsid w:val="005D60EB"/>
    <w:rsid w:val="005D645E"/>
    <w:rsid w:val="005D64B3"/>
    <w:rsid w:val="005D671A"/>
    <w:rsid w:val="005D675B"/>
    <w:rsid w:val="005D6837"/>
    <w:rsid w:val="005D6948"/>
    <w:rsid w:val="005D69DA"/>
    <w:rsid w:val="005D6FFD"/>
    <w:rsid w:val="005D70FD"/>
    <w:rsid w:val="005D728C"/>
    <w:rsid w:val="005D7786"/>
    <w:rsid w:val="005D7B54"/>
    <w:rsid w:val="005D7C39"/>
    <w:rsid w:val="005D7C88"/>
    <w:rsid w:val="005D7CA3"/>
    <w:rsid w:val="005D7DF9"/>
    <w:rsid w:val="005E00F7"/>
    <w:rsid w:val="005E0335"/>
    <w:rsid w:val="005E04D0"/>
    <w:rsid w:val="005E089D"/>
    <w:rsid w:val="005E0C07"/>
    <w:rsid w:val="005E0F57"/>
    <w:rsid w:val="005E1626"/>
    <w:rsid w:val="005E172C"/>
    <w:rsid w:val="005E17DC"/>
    <w:rsid w:val="005E1920"/>
    <w:rsid w:val="005E1AC1"/>
    <w:rsid w:val="005E1C37"/>
    <w:rsid w:val="005E1ECA"/>
    <w:rsid w:val="005E1F1C"/>
    <w:rsid w:val="005E1FD3"/>
    <w:rsid w:val="005E2036"/>
    <w:rsid w:val="005E2306"/>
    <w:rsid w:val="005E232C"/>
    <w:rsid w:val="005E2423"/>
    <w:rsid w:val="005E2B1C"/>
    <w:rsid w:val="005E2B64"/>
    <w:rsid w:val="005E2D12"/>
    <w:rsid w:val="005E3457"/>
    <w:rsid w:val="005E35EE"/>
    <w:rsid w:val="005E3664"/>
    <w:rsid w:val="005E3679"/>
    <w:rsid w:val="005E4514"/>
    <w:rsid w:val="005E4822"/>
    <w:rsid w:val="005E4A70"/>
    <w:rsid w:val="005E4ABB"/>
    <w:rsid w:val="005E4BEF"/>
    <w:rsid w:val="005E4F41"/>
    <w:rsid w:val="005E52B3"/>
    <w:rsid w:val="005E5482"/>
    <w:rsid w:val="005E549C"/>
    <w:rsid w:val="005E54A7"/>
    <w:rsid w:val="005E55E9"/>
    <w:rsid w:val="005E571D"/>
    <w:rsid w:val="005E57FA"/>
    <w:rsid w:val="005E6204"/>
    <w:rsid w:val="005E6205"/>
    <w:rsid w:val="005E638D"/>
    <w:rsid w:val="005E63E2"/>
    <w:rsid w:val="005E64AC"/>
    <w:rsid w:val="005E6C6D"/>
    <w:rsid w:val="005E7032"/>
    <w:rsid w:val="005E76E5"/>
    <w:rsid w:val="005E7A0B"/>
    <w:rsid w:val="005E7ACB"/>
    <w:rsid w:val="005E7D05"/>
    <w:rsid w:val="005F00B4"/>
    <w:rsid w:val="005F0405"/>
    <w:rsid w:val="005F0760"/>
    <w:rsid w:val="005F086F"/>
    <w:rsid w:val="005F096A"/>
    <w:rsid w:val="005F0AED"/>
    <w:rsid w:val="005F0C25"/>
    <w:rsid w:val="005F0D30"/>
    <w:rsid w:val="005F12FB"/>
    <w:rsid w:val="005F1467"/>
    <w:rsid w:val="005F18CB"/>
    <w:rsid w:val="005F1C57"/>
    <w:rsid w:val="005F1D9D"/>
    <w:rsid w:val="005F1E12"/>
    <w:rsid w:val="005F2178"/>
    <w:rsid w:val="005F23F3"/>
    <w:rsid w:val="005F2714"/>
    <w:rsid w:val="005F2893"/>
    <w:rsid w:val="005F2A10"/>
    <w:rsid w:val="005F2A4E"/>
    <w:rsid w:val="005F2FC2"/>
    <w:rsid w:val="005F30A9"/>
    <w:rsid w:val="005F30C4"/>
    <w:rsid w:val="005F3485"/>
    <w:rsid w:val="005F3654"/>
    <w:rsid w:val="005F38C4"/>
    <w:rsid w:val="005F3EEF"/>
    <w:rsid w:val="005F4075"/>
    <w:rsid w:val="005F4575"/>
    <w:rsid w:val="005F47E2"/>
    <w:rsid w:val="005F4804"/>
    <w:rsid w:val="005F4847"/>
    <w:rsid w:val="005F48A9"/>
    <w:rsid w:val="005F48AB"/>
    <w:rsid w:val="005F49EA"/>
    <w:rsid w:val="005F4D68"/>
    <w:rsid w:val="005F4D8E"/>
    <w:rsid w:val="005F4E13"/>
    <w:rsid w:val="005F4EFB"/>
    <w:rsid w:val="005F51FA"/>
    <w:rsid w:val="005F5314"/>
    <w:rsid w:val="005F53B4"/>
    <w:rsid w:val="005F53CF"/>
    <w:rsid w:val="005F55BB"/>
    <w:rsid w:val="005F55F5"/>
    <w:rsid w:val="005F560C"/>
    <w:rsid w:val="005F5ACE"/>
    <w:rsid w:val="005F5D43"/>
    <w:rsid w:val="005F5FE2"/>
    <w:rsid w:val="005F6144"/>
    <w:rsid w:val="005F646C"/>
    <w:rsid w:val="005F6499"/>
    <w:rsid w:val="005F6754"/>
    <w:rsid w:val="005F6B29"/>
    <w:rsid w:val="005F6DEC"/>
    <w:rsid w:val="005F6E28"/>
    <w:rsid w:val="005F729B"/>
    <w:rsid w:val="005F746B"/>
    <w:rsid w:val="005F76CE"/>
    <w:rsid w:val="005F76D1"/>
    <w:rsid w:val="006003FB"/>
    <w:rsid w:val="0060050D"/>
    <w:rsid w:val="006006DA"/>
    <w:rsid w:val="00600763"/>
    <w:rsid w:val="00600900"/>
    <w:rsid w:val="0060096F"/>
    <w:rsid w:val="00600DE0"/>
    <w:rsid w:val="00601097"/>
    <w:rsid w:val="006014FE"/>
    <w:rsid w:val="006018E2"/>
    <w:rsid w:val="00601B60"/>
    <w:rsid w:val="00601B6B"/>
    <w:rsid w:val="00601C75"/>
    <w:rsid w:val="00601D48"/>
    <w:rsid w:val="00602408"/>
    <w:rsid w:val="00602C30"/>
    <w:rsid w:val="00602FF6"/>
    <w:rsid w:val="0060342A"/>
    <w:rsid w:val="006035B4"/>
    <w:rsid w:val="00603816"/>
    <w:rsid w:val="00603CFD"/>
    <w:rsid w:val="00603DF9"/>
    <w:rsid w:val="006042E5"/>
    <w:rsid w:val="00604409"/>
    <w:rsid w:val="00604553"/>
    <w:rsid w:val="006048CD"/>
    <w:rsid w:val="00604CB1"/>
    <w:rsid w:val="00604D26"/>
    <w:rsid w:val="00604DAC"/>
    <w:rsid w:val="00604FF0"/>
    <w:rsid w:val="006052FD"/>
    <w:rsid w:val="00605766"/>
    <w:rsid w:val="00605AD5"/>
    <w:rsid w:val="00605AD6"/>
    <w:rsid w:val="00605C83"/>
    <w:rsid w:val="00605F26"/>
    <w:rsid w:val="00605FFF"/>
    <w:rsid w:val="006061D8"/>
    <w:rsid w:val="0060638A"/>
    <w:rsid w:val="00606A56"/>
    <w:rsid w:val="00606AAC"/>
    <w:rsid w:val="00606B02"/>
    <w:rsid w:val="00606BE5"/>
    <w:rsid w:val="00606EC5"/>
    <w:rsid w:val="00606F6C"/>
    <w:rsid w:val="00607017"/>
    <w:rsid w:val="0060709A"/>
    <w:rsid w:val="00607285"/>
    <w:rsid w:val="006072C2"/>
    <w:rsid w:val="00607722"/>
    <w:rsid w:val="0060778E"/>
    <w:rsid w:val="006077E3"/>
    <w:rsid w:val="00610104"/>
    <w:rsid w:val="006101BA"/>
    <w:rsid w:val="00610564"/>
    <w:rsid w:val="00610665"/>
    <w:rsid w:val="00610856"/>
    <w:rsid w:val="006108F3"/>
    <w:rsid w:val="00610999"/>
    <w:rsid w:val="00610B45"/>
    <w:rsid w:val="00610DE3"/>
    <w:rsid w:val="00610E0C"/>
    <w:rsid w:val="0061130E"/>
    <w:rsid w:val="006117CC"/>
    <w:rsid w:val="00611A85"/>
    <w:rsid w:val="00611C42"/>
    <w:rsid w:val="00611D49"/>
    <w:rsid w:val="00612005"/>
    <w:rsid w:val="00612022"/>
    <w:rsid w:val="006120C8"/>
    <w:rsid w:val="006123C7"/>
    <w:rsid w:val="00612400"/>
    <w:rsid w:val="0061240B"/>
    <w:rsid w:val="0061244D"/>
    <w:rsid w:val="00612450"/>
    <w:rsid w:val="0061255C"/>
    <w:rsid w:val="00612744"/>
    <w:rsid w:val="00612C24"/>
    <w:rsid w:val="00612DE7"/>
    <w:rsid w:val="00612F6F"/>
    <w:rsid w:val="006131BD"/>
    <w:rsid w:val="00613476"/>
    <w:rsid w:val="0061351E"/>
    <w:rsid w:val="006138A4"/>
    <w:rsid w:val="00613AC7"/>
    <w:rsid w:val="00613F52"/>
    <w:rsid w:val="00614132"/>
    <w:rsid w:val="00614852"/>
    <w:rsid w:val="00614931"/>
    <w:rsid w:val="006149A9"/>
    <w:rsid w:val="00614A52"/>
    <w:rsid w:val="00614D3B"/>
    <w:rsid w:val="00614D4F"/>
    <w:rsid w:val="0061573E"/>
    <w:rsid w:val="00615EE5"/>
    <w:rsid w:val="00616146"/>
    <w:rsid w:val="00616253"/>
    <w:rsid w:val="00616312"/>
    <w:rsid w:val="00616449"/>
    <w:rsid w:val="00616680"/>
    <w:rsid w:val="00616A89"/>
    <w:rsid w:val="00616B1D"/>
    <w:rsid w:val="00616B6E"/>
    <w:rsid w:val="00616B79"/>
    <w:rsid w:val="00616F5C"/>
    <w:rsid w:val="00617033"/>
    <w:rsid w:val="00617583"/>
    <w:rsid w:val="006176B5"/>
    <w:rsid w:val="0061793A"/>
    <w:rsid w:val="006179FD"/>
    <w:rsid w:val="00617D2A"/>
    <w:rsid w:val="00617EA7"/>
    <w:rsid w:val="00620196"/>
    <w:rsid w:val="006204A8"/>
    <w:rsid w:val="00620543"/>
    <w:rsid w:val="00620812"/>
    <w:rsid w:val="0062082A"/>
    <w:rsid w:val="00620A7A"/>
    <w:rsid w:val="00621414"/>
    <w:rsid w:val="0062188D"/>
    <w:rsid w:val="0062196E"/>
    <w:rsid w:val="00621C54"/>
    <w:rsid w:val="00621CE5"/>
    <w:rsid w:val="006223E7"/>
    <w:rsid w:val="0062244F"/>
    <w:rsid w:val="006224C5"/>
    <w:rsid w:val="00622561"/>
    <w:rsid w:val="0062284F"/>
    <w:rsid w:val="00622A19"/>
    <w:rsid w:val="00623055"/>
    <w:rsid w:val="006235B1"/>
    <w:rsid w:val="00623920"/>
    <w:rsid w:val="00623D79"/>
    <w:rsid w:val="00623DA1"/>
    <w:rsid w:val="00623F6A"/>
    <w:rsid w:val="006241A0"/>
    <w:rsid w:val="00624207"/>
    <w:rsid w:val="00624515"/>
    <w:rsid w:val="006246C6"/>
    <w:rsid w:val="006247D5"/>
    <w:rsid w:val="0062492C"/>
    <w:rsid w:val="00624AB3"/>
    <w:rsid w:val="00624DF1"/>
    <w:rsid w:val="00624E10"/>
    <w:rsid w:val="00625261"/>
    <w:rsid w:val="00625307"/>
    <w:rsid w:val="00625493"/>
    <w:rsid w:val="00625C2F"/>
    <w:rsid w:val="00625CC3"/>
    <w:rsid w:val="00625D27"/>
    <w:rsid w:val="00625DA2"/>
    <w:rsid w:val="00625DCF"/>
    <w:rsid w:val="00625E53"/>
    <w:rsid w:val="00625E67"/>
    <w:rsid w:val="00625F78"/>
    <w:rsid w:val="00626401"/>
    <w:rsid w:val="00626488"/>
    <w:rsid w:val="00626671"/>
    <w:rsid w:val="00626913"/>
    <w:rsid w:val="0062698F"/>
    <w:rsid w:val="006269D9"/>
    <w:rsid w:val="00626AC9"/>
    <w:rsid w:val="00626C41"/>
    <w:rsid w:val="00626D2B"/>
    <w:rsid w:val="00626D47"/>
    <w:rsid w:val="00626D55"/>
    <w:rsid w:val="0062728C"/>
    <w:rsid w:val="006278D8"/>
    <w:rsid w:val="0062799A"/>
    <w:rsid w:val="006279B0"/>
    <w:rsid w:val="00627B44"/>
    <w:rsid w:val="006300E9"/>
    <w:rsid w:val="006303DE"/>
    <w:rsid w:val="00630716"/>
    <w:rsid w:val="00630B5D"/>
    <w:rsid w:val="00631138"/>
    <w:rsid w:val="00631169"/>
    <w:rsid w:val="00631177"/>
    <w:rsid w:val="0063166F"/>
    <w:rsid w:val="00631ABB"/>
    <w:rsid w:val="0063219A"/>
    <w:rsid w:val="00632355"/>
    <w:rsid w:val="0063256A"/>
    <w:rsid w:val="00632674"/>
    <w:rsid w:val="006326CA"/>
    <w:rsid w:val="00632813"/>
    <w:rsid w:val="00632A88"/>
    <w:rsid w:val="00632F36"/>
    <w:rsid w:val="006330A7"/>
    <w:rsid w:val="006331E6"/>
    <w:rsid w:val="006333F8"/>
    <w:rsid w:val="006337B4"/>
    <w:rsid w:val="006339D4"/>
    <w:rsid w:val="00633AD7"/>
    <w:rsid w:val="00633B18"/>
    <w:rsid w:val="00633BE0"/>
    <w:rsid w:val="00633C73"/>
    <w:rsid w:val="006344C3"/>
    <w:rsid w:val="006348F1"/>
    <w:rsid w:val="00634936"/>
    <w:rsid w:val="0063530E"/>
    <w:rsid w:val="0063550F"/>
    <w:rsid w:val="006356F0"/>
    <w:rsid w:val="00635727"/>
    <w:rsid w:val="00635849"/>
    <w:rsid w:val="00635C27"/>
    <w:rsid w:val="00635E70"/>
    <w:rsid w:val="00636057"/>
    <w:rsid w:val="006363A7"/>
    <w:rsid w:val="00636591"/>
    <w:rsid w:val="00636A3A"/>
    <w:rsid w:val="00636B86"/>
    <w:rsid w:val="00636B8A"/>
    <w:rsid w:val="00636DE2"/>
    <w:rsid w:val="00636F6A"/>
    <w:rsid w:val="00637004"/>
    <w:rsid w:val="0063705C"/>
    <w:rsid w:val="006374B9"/>
    <w:rsid w:val="00637770"/>
    <w:rsid w:val="00637BB5"/>
    <w:rsid w:val="00637D2C"/>
    <w:rsid w:val="006400E8"/>
    <w:rsid w:val="0064074E"/>
    <w:rsid w:val="00640B0E"/>
    <w:rsid w:val="006410EE"/>
    <w:rsid w:val="00641298"/>
    <w:rsid w:val="00641655"/>
    <w:rsid w:val="00641AF2"/>
    <w:rsid w:val="00641AF7"/>
    <w:rsid w:val="00641B02"/>
    <w:rsid w:val="00641B35"/>
    <w:rsid w:val="00641B4A"/>
    <w:rsid w:val="00641C69"/>
    <w:rsid w:val="00641C71"/>
    <w:rsid w:val="00642021"/>
    <w:rsid w:val="0064286B"/>
    <w:rsid w:val="00642B08"/>
    <w:rsid w:val="00642BE0"/>
    <w:rsid w:val="00642DED"/>
    <w:rsid w:val="0064301D"/>
    <w:rsid w:val="006431DE"/>
    <w:rsid w:val="006431FD"/>
    <w:rsid w:val="00643530"/>
    <w:rsid w:val="00643632"/>
    <w:rsid w:val="00643AEB"/>
    <w:rsid w:val="00643B10"/>
    <w:rsid w:val="00643B22"/>
    <w:rsid w:val="00643BDE"/>
    <w:rsid w:val="00643E39"/>
    <w:rsid w:val="00643FB9"/>
    <w:rsid w:val="006440D2"/>
    <w:rsid w:val="006443F2"/>
    <w:rsid w:val="006445D0"/>
    <w:rsid w:val="006447AC"/>
    <w:rsid w:val="00644AC2"/>
    <w:rsid w:val="00644C56"/>
    <w:rsid w:val="00644F53"/>
    <w:rsid w:val="00645629"/>
    <w:rsid w:val="00645687"/>
    <w:rsid w:val="00645A4A"/>
    <w:rsid w:val="00645D78"/>
    <w:rsid w:val="0064669D"/>
    <w:rsid w:val="006466A7"/>
    <w:rsid w:val="006469F5"/>
    <w:rsid w:val="00646AEE"/>
    <w:rsid w:val="00646D17"/>
    <w:rsid w:val="00647121"/>
    <w:rsid w:val="0064735B"/>
    <w:rsid w:val="00647556"/>
    <w:rsid w:val="00647797"/>
    <w:rsid w:val="00647EB3"/>
    <w:rsid w:val="00647F0D"/>
    <w:rsid w:val="0065025D"/>
    <w:rsid w:val="0065073C"/>
    <w:rsid w:val="00650C8E"/>
    <w:rsid w:val="00650F1C"/>
    <w:rsid w:val="006511FC"/>
    <w:rsid w:val="00651969"/>
    <w:rsid w:val="006519CD"/>
    <w:rsid w:val="00651C0F"/>
    <w:rsid w:val="0065211B"/>
    <w:rsid w:val="00652260"/>
    <w:rsid w:val="006525FF"/>
    <w:rsid w:val="00652694"/>
    <w:rsid w:val="00652724"/>
    <w:rsid w:val="00652BBF"/>
    <w:rsid w:val="00653148"/>
    <w:rsid w:val="00653780"/>
    <w:rsid w:val="006538B2"/>
    <w:rsid w:val="00653992"/>
    <w:rsid w:val="00654156"/>
    <w:rsid w:val="00654293"/>
    <w:rsid w:val="006543EF"/>
    <w:rsid w:val="0065478F"/>
    <w:rsid w:val="0065488D"/>
    <w:rsid w:val="00654AE6"/>
    <w:rsid w:val="00654BC9"/>
    <w:rsid w:val="00654E55"/>
    <w:rsid w:val="00655037"/>
    <w:rsid w:val="00655045"/>
    <w:rsid w:val="006555E6"/>
    <w:rsid w:val="00655635"/>
    <w:rsid w:val="0065568B"/>
    <w:rsid w:val="00655927"/>
    <w:rsid w:val="00655953"/>
    <w:rsid w:val="00655E6C"/>
    <w:rsid w:val="0065600C"/>
    <w:rsid w:val="0065611F"/>
    <w:rsid w:val="006561AC"/>
    <w:rsid w:val="00656411"/>
    <w:rsid w:val="006565F0"/>
    <w:rsid w:val="006566F0"/>
    <w:rsid w:val="00656D61"/>
    <w:rsid w:val="00656DF4"/>
    <w:rsid w:val="00656E45"/>
    <w:rsid w:val="00657130"/>
    <w:rsid w:val="00657152"/>
    <w:rsid w:val="006571E7"/>
    <w:rsid w:val="006576CE"/>
    <w:rsid w:val="006577CF"/>
    <w:rsid w:val="00657910"/>
    <w:rsid w:val="00657CB0"/>
    <w:rsid w:val="00657D66"/>
    <w:rsid w:val="00657E29"/>
    <w:rsid w:val="00660272"/>
    <w:rsid w:val="00660430"/>
    <w:rsid w:val="00660720"/>
    <w:rsid w:val="00660EF8"/>
    <w:rsid w:val="0066146A"/>
    <w:rsid w:val="00661527"/>
    <w:rsid w:val="00661C97"/>
    <w:rsid w:val="00661CC4"/>
    <w:rsid w:val="00661DD9"/>
    <w:rsid w:val="00661F2A"/>
    <w:rsid w:val="00661FD3"/>
    <w:rsid w:val="00662314"/>
    <w:rsid w:val="0066243D"/>
    <w:rsid w:val="00662A18"/>
    <w:rsid w:val="00662A6D"/>
    <w:rsid w:val="00662B7D"/>
    <w:rsid w:val="00662BB5"/>
    <w:rsid w:val="00662E30"/>
    <w:rsid w:val="0066317C"/>
    <w:rsid w:val="00663437"/>
    <w:rsid w:val="00663460"/>
    <w:rsid w:val="0066357C"/>
    <w:rsid w:val="00663831"/>
    <w:rsid w:val="006638C4"/>
    <w:rsid w:val="00663CBB"/>
    <w:rsid w:val="00663D50"/>
    <w:rsid w:val="00663DAC"/>
    <w:rsid w:val="00663F61"/>
    <w:rsid w:val="006642A5"/>
    <w:rsid w:val="00664555"/>
    <w:rsid w:val="0066459A"/>
    <w:rsid w:val="006647FE"/>
    <w:rsid w:val="00664B35"/>
    <w:rsid w:val="00664E41"/>
    <w:rsid w:val="00664FF9"/>
    <w:rsid w:val="00665131"/>
    <w:rsid w:val="00665360"/>
    <w:rsid w:val="00665761"/>
    <w:rsid w:val="00665825"/>
    <w:rsid w:val="00665C23"/>
    <w:rsid w:val="00665FFD"/>
    <w:rsid w:val="006661A2"/>
    <w:rsid w:val="00666296"/>
    <w:rsid w:val="00666586"/>
    <w:rsid w:val="00666AAE"/>
    <w:rsid w:val="00666BA3"/>
    <w:rsid w:val="00667084"/>
    <w:rsid w:val="00667295"/>
    <w:rsid w:val="00667387"/>
    <w:rsid w:val="0066774B"/>
    <w:rsid w:val="00667827"/>
    <w:rsid w:val="00667A3C"/>
    <w:rsid w:val="00667C14"/>
    <w:rsid w:val="00667FAC"/>
    <w:rsid w:val="00670051"/>
    <w:rsid w:val="006701C5"/>
    <w:rsid w:val="00670398"/>
    <w:rsid w:val="0067042F"/>
    <w:rsid w:val="00670B0B"/>
    <w:rsid w:val="00670B5C"/>
    <w:rsid w:val="00670FB4"/>
    <w:rsid w:val="00671017"/>
    <w:rsid w:val="006710D4"/>
    <w:rsid w:val="00671294"/>
    <w:rsid w:val="006712F6"/>
    <w:rsid w:val="006714F7"/>
    <w:rsid w:val="00671DF2"/>
    <w:rsid w:val="006721E0"/>
    <w:rsid w:val="00672251"/>
    <w:rsid w:val="0067230C"/>
    <w:rsid w:val="00672556"/>
    <w:rsid w:val="006725BA"/>
    <w:rsid w:val="006727BC"/>
    <w:rsid w:val="00672816"/>
    <w:rsid w:val="00672981"/>
    <w:rsid w:val="00672AC0"/>
    <w:rsid w:val="00672B77"/>
    <w:rsid w:val="00672D86"/>
    <w:rsid w:val="0067308D"/>
    <w:rsid w:val="0067331A"/>
    <w:rsid w:val="006733C4"/>
    <w:rsid w:val="00673565"/>
    <w:rsid w:val="00673697"/>
    <w:rsid w:val="00673D7F"/>
    <w:rsid w:val="00673F5A"/>
    <w:rsid w:val="0067444A"/>
    <w:rsid w:val="006746F5"/>
    <w:rsid w:val="00674AF5"/>
    <w:rsid w:val="00674EF1"/>
    <w:rsid w:val="0067563D"/>
    <w:rsid w:val="00675648"/>
    <w:rsid w:val="0067568F"/>
    <w:rsid w:val="006757DA"/>
    <w:rsid w:val="0067591F"/>
    <w:rsid w:val="006759CA"/>
    <w:rsid w:val="00675CB2"/>
    <w:rsid w:val="00675F2E"/>
    <w:rsid w:val="00676123"/>
    <w:rsid w:val="0067656C"/>
    <w:rsid w:val="006765B1"/>
    <w:rsid w:val="0067676F"/>
    <w:rsid w:val="006767EC"/>
    <w:rsid w:val="006768AE"/>
    <w:rsid w:val="00676CD8"/>
    <w:rsid w:val="00676D20"/>
    <w:rsid w:val="00676EA3"/>
    <w:rsid w:val="00676EDB"/>
    <w:rsid w:val="00676FBC"/>
    <w:rsid w:val="00676FF2"/>
    <w:rsid w:val="006772ED"/>
    <w:rsid w:val="00677623"/>
    <w:rsid w:val="006779AA"/>
    <w:rsid w:val="00677A2D"/>
    <w:rsid w:val="0068016C"/>
    <w:rsid w:val="00680249"/>
    <w:rsid w:val="006802A1"/>
    <w:rsid w:val="00680472"/>
    <w:rsid w:val="006805B4"/>
    <w:rsid w:val="00680A65"/>
    <w:rsid w:val="006812AC"/>
    <w:rsid w:val="006812FE"/>
    <w:rsid w:val="00681965"/>
    <w:rsid w:val="00681C1F"/>
    <w:rsid w:val="00681C20"/>
    <w:rsid w:val="00681C3F"/>
    <w:rsid w:val="006820B7"/>
    <w:rsid w:val="00682496"/>
    <w:rsid w:val="00682EA0"/>
    <w:rsid w:val="0068304F"/>
    <w:rsid w:val="00683300"/>
    <w:rsid w:val="006836E0"/>
    <w:rsid w:val="0068382A"/>
    <w:rsid w:val="00683837"/>
    <w:rsid w:val="0068384F"/>
    <w:rsid w:val="0068388B"/>
    <w:rsid w:val="00683A29"/>
    <w:rsid w:val="00683B81"/>
    <w:rsid w:val="0068433D"/>
    <w:rsid w:val="00684611"/>
    <w:rsid w:val="006847DD"/>
    <w:rsid w:val="006849D4"/>
    <w:rsid w:val="006849E3"/>
    <w:rsid w:val="00684C61"/>
    <w:rsid w:val="00684DCC"/>
    <w:rsid w:val="00684F2C"/>
    <w:rsid w:val="0068532F"/>
    <w:rsid w:val="0068587C"/>
    <w:rsid w:val="006859A8"/>
    <w:rsid w:val="00685EC2"/>
    <w:rsid w:val="00686511"/>
    <w:rsid w:val="00686865"/>
    <w:rsid w:val="00686918"/>
    <w:rsid w:val="00686966"/>
    <w:rsid w:val="00686AE4"/>
    <w:rsid w:val="00686AFA"/>
    <w:rsid w:val="00686B8F"/>
    <w:rsid w:val="0068748C"/>
    <w:rsid w:val="006875EA"/>
    <w:rsid w:val="00687750"/>
    <w:rsid w:val="00687865"/>
    <w:rsid w:val="006878FF"/>
    <w:rsid w:val="00687AD6"/>
    <w:rsid w:val="00687AFB"/>
    <w:rsid w:val="00687E67"/>
    <w:rsid w:val="00690925"/>
    <w:rsid w:val="006909A3"/>
    <w:rsid w:val="00690A96"/>
    <w:rsid w:val="00690D91"/>
    <w:rsid w:val="00690DA9"/>
    <w:rsid w:val="00690F97"/>
    <w:rsid w:val="0069115D"/>
    <w:rsid w:val="00691288"/>
    <w:rsid w:val="0069196C"/>
    <w:rsid w:val="00691C5F"/>
    <w:rsid w:val="00691C80"/>
    <w:rsid w:val="00691FB7"/>
    <w:rsid w:val="006920DE"/>
    <w:rsid w:val="0069232D"/>
    <w:rsid w:val="006924DE"/>
    <w:rsid w:val="006925B3"/>
    <w:rsid w:val="006927F5"/>
    <w:rsid w:val="0069286D"/>
    <w:rsid w:val="006929CF"/>
    <w:rsid w:val="00692AB8"/>
    <w:rsid w:val="00692ADB"/>
    <w:rsid w:val="00692C4E"/>
    <w:rsid w:val="00692D99"/>
    <w:rsid w:val="00692E9A"/>
    <w:rsid w:val="00692EA9"/>
    <w:rsid w:val="00692F1C"/>
    <w:rsid w:val="00692F5B"/>
    <w:rsid w:val="00693046"/>
    <w:rsid w:val="0069329D"/>
    <w:rsid w:val="00693557"/>
    <w:rsid w:val="00693911"/>
    <w:rsid w:val="00693A1D"/>
    <w:rsid w:val="00693C39"/>
    <w:rsid w:val="00693FB6"/>
    <w:rsid w:val="00694392"/>
    <w:rsid w:val="006947AD"/>
    <w:rsid w:val="0069495C"/>
    <w:rsid w:val="00694AEF"/>
    <w:rsid w:val="00694C96"/>
    <w:rsid w:val="00694DBA"/>
    <w:rsid w:val="00694EB6"/>
    <w:rsid w:val="00694F62"/>
    <w:rsid w:val="006950FA"/>
    <w:rsid w:val="006950FB"/>
    <w:rsid w:val="0069588A"/>
    <w:rsid w:val="00695C7E"/>
    <w:rsid w:val="00695D58"/>
    <w:rsid w:val="00695D77"/>
    <w:rsid w:val="00695EC9"/>
    <w:rsid w:val="00695EF4"/>
    <w:rsid w:val="0069636E"/>
    <w:rsid w:val="00696493"/>
    <w:rsid w:val="0069657B"/>
    <w:rsid w:val="006965D8"/>
    <w:rsid w:val="006965EA"/>
    <w:rsid w:val="0069688E"/>
    <w:rsid w:val="00696C90"/>
    <w:rsid w:val="00696F68"/>
    <w:rsid w:val="00697017"/>
    <w:rsid w:val="0069704B"/>
    <w:rsid w:val="00697149"/>
    <w:rsid w:val="00697251"/>
    <w:rsid w:val="006972A9"/>
    <w:rsid w:val="006973DE"/>
    <w:rsid w:val="006975CB"/>
    <w:rsid w:val="00697A65"/>
    <w:rsid w:val="00697DD6"/>
    <w:rsid w:val="00697F2C"/>
    <w:rsid w:val="006A0492"/>
    <w:rsid w:val="006A04DC"/>
    <w:rsid w:val="006A0784"/>
    <w:rsid w:val="006A081B"/>
    <w:rsid w:val="006A12A3"/>
    <w:rsid w:val="006A16EF"/>
    <w:rsid w:val="006A1C15"/>
    <w:rsid w:val="006A2004"/>
    <w:rsid w:val="006A2100"/>
    <w:rsid w:val="006A2139"/>
    <w:rsid w:val="006A225E"/>
    <w:rsid w:val="006A2346"/>
    <w:rsid w:val="006A23E6"/>
    <w:rsid w:val="006A285D"/>
    <w:rsid w:val="006A28AD"/>
    <w:rsid w:val="006A2902"/>
    <w:rsid w:val="006A2A14"/>
    <w:rsid w:val="006A3207"/>
    <w:rsid w:val="006A3280"/>
    <w:rsid w:val="006A3762"/>
    <w:rsid w:val="006A3AC5"/>
    <w:rsid w:val="006A3BB4"/>
    <w:rsid w:val="006A3BC1"/>
    <w:rsid w:val="006A407C"/>
    <w:rsid w:val="006A4193"/>
    <w:rsid w:val="006A442C"/>
    <w:rsid w:val="006A4BE3"/>
    <w:rsid w:val="006A4C76"/>
    <w:rsid w:val="006A4E66"/>
    <w:rsid w:val="006A5643"/>
    <w:rsid w:val="006A58A6"/>
    <w:rsid w:val="006A5B98"/>
    <w:rsid w:val="006A5D17"/>
    <w:rsid w:val="006A5EA7"/>
    <w:rsid w:val="006A6182"/>
    <w:rsid w:val="006A61FA"/>
    <w:rsid w:val="006A64DB"/>
    <w:rsid w:val="006A656F"/>
    <w:rsid w:val="006A6704"/>
    <w:rsid w:val="006A6803"/>
    <w:rsid w:val="006A687C"/>
    <w:rsid w:val="006A6897"/>
    <w:rsid w:val="006A69DE"/>
    <w:rsid w:val="006A76FA"/>
    <w:rsid w:val="006A787E"/>
    <w:rsid w:val="006A7A29"/>
    <w:rsid w:val="006B01AB"/>
    <w:rsid w:val="006B046E"/>
    <w:rsid w:val="006B0533"/>
    <w:rsid w:val="006B08CF"/>
    <w:rsid w:val="006B0980"/>
    <w:rsid w:val="006B09C5"/>
    <w:rsid w:val="006B0CF3"/>
    <w:rsid w:val="006B0FE3"/>
    <w:rsid w:val="006B11B5"/>
    <w:rsid w:val="006B13A8"/>
    <w:rsid w:val="006B17E0"/>
    <w:rsid w:val="006B17E7"/>
    <w:rsid w:val="006B1975"/>
    <w:rsid w:val="006B1A02"/>
    <w:rsid w:val="006B1A39"/>
    <w:rsid w:val="006B1A43"/>
    <w:rsid w:val="006B1B79"/>
    <w:rsid w:val="006B1B86"/>
    <w:rsid w:val="006B1BFF"/>
    <w:rsid w:val="006B22E3"/>
    <w:rsid w:val="006B2336"/>
    <w:rsid w:val="006B23B1"/>
    <w:rsid w:val="006B23F7"/>
    <w:rsid w:val="006B26EA"/>
    <w:rsid w:val="006B2733"/>
    <w:rsid w:val="006B2C0A"/>
    <w:rsid w:val="006B2E12"/>
    <w:rsid w:val="006B2F31"/>
    <w:rsid w:val="006B2F51"/>
    <w:rsid w:val="006B34F6"/>
    <w:rsid w:val="006B3507"/>
    <w:rsid w:val="006B3E6C"/>
    <w:rsid w:val="006B3EFA"/>
    <w:rsid w:val="006B3F2C"/>
    <w:rsid w:val="006B44D8"/>
    <w:rsid w:val="006B4561"/>
    <w:rsid w:val="006B4828"/>
    <w:rsid w:val="006B5170"/>
    <w:rsid w:val="006B5398"/>
    <w:rsid w:val="006B555D"/>
    <w:rsid w:val="006B55B4"/>
    <w:rsid w:val="006B5ED2"/>
    <w:rsid w:val="006B62DA"/>
    <w:rsid w:val="006B673D"/>
    <w:rsid w:val="006B67D6"/>
    <w:rsid w:val="006B6A8D"/>
    <w:rsid w:val="006B6B09"/>
    <w:rsid w:val="006B6D66"/>
    <w:rsid w:val="006B6FB7"/>
    <w:rsid w:val="006B7C26"/>
    <w:rsid w:val="006C02A8"/>
    <w:rsid w:val="006C0391"/>
    <w:rsid w:val="006C051D"/>
    <w:rsid w:val="006C0546"/>
    <w:rsid w:val="006C097E"/>
    <w:rsid w:val="006C0B66"/>
    <w:rsid w:val="006C1210"/>
    <w:rsid w:val="006C1347"/>
    <w:rsid w:val="006C1489"/>
    <w:rsid w:val="006C1549"/>
    <w:rsid w:val="006C177D"/>
    <w:rsid w:val="006C182C"/>
    <w:rsid w:val="006C19F0"/>
    <w:rsid w:val="006C1B88"/>
    <w:rsid w:val="006C2089"/>
    <w:rsid w:val="006C22DE"/>
    <w:rsid w:val="006C23AF"/>
    <w:rsid w:val="006C2420"/>
    <w:rsid w:val="006C2640"/>
    <w:rsid w:val="006C298C"/>
    <w:rsid w:val="006C2D79"/>
    <w:rsid w:val="006C2F5E"/>
    <w:rsid w:val="006C2FCB"/>
    <w:rsid w:val="006C30E2"/>
    <w:rsid w:val="006C3304"/>
    <w:rsid w:val="006C33D9"/>
    <w:rsid w:val="006C33E7"/>
    <w:rsid w:val="006C340B"/>
    <w:rsid w:val="006C356B"/>
    <w:rsid w:val="006C3764"/>
    <w:rsid w:val="006C385C"/>
    <w:rsid w:val="006C3A94"/>
    <w:rsid w:val="006C3B01"/>
    <w:rsid w:val="006C4185"/>
    <w:rsid w:val="006C4790"/>
    <w:rsid w:val="006C4928"/>
    <w:rsid w:val="006C4A1E"/>
    <w:rsid w:val="006C4B5E"/>
    <w:rsid w:val="006C4FDD"/>
    <w:rsid w:val="006C5098"/>
    <w:rsid w:val="006C50E1"/>
    <w:rsid w:val="006C52BC"/>
    <w:rsid w:val="006C56D0"/>
    <w:rsid w:val="006C5A05"/>
    <w:rsid w:val="006C5ADD"/>
    <w:rsid w:val="006C5BA5"/>
    <w:rsid w:val="006C5E44"/>
    <w:rsid w:val="006C5E8E"/>
    <w:rsid w:val="006C6606"/>
    <w:rsid w:val="006C667E"/>
    <w:rsid w:val="006C6A16"/>
    <w:rsid w:val="006C6A66"/>
    <w:rsid w:val="006C6B36"/>
    <w:rsid w:val="006C6D22"/>
    <w:rsid w:val="006C6D4B"/>
    <w:rsid w:val="006C6E21"/>
    <w:rsid w:val="006C7017"/>
    <w:rsid w:val="006C7206"/>
    <w:rsid w:val="006C734B"/>
    <w:rsid w:val="006C73AA"/>
    <w:rsid w:val="006C75B8"/>
    <w:rsid w:val="006C7C61"/>
    <w:rsid w:val="006C7E29"/>
    <w:rsid w:val="006D0044"/>
    <w:rsid w:val="006D08E8"/>
    <w:rsid w:val="006D0B09"/>
    <w:rsid w:val="006D0B77"/>
    <w:rsid w:val="006D0BB9"/>
    <w:rsid w:val="006D0CFE"/>
    <w:rsid w:val="006D0E2A"/>
    <w:rsid w:val="006D105F"/>
    <w:rsid w:val="006D10FA"/>
    <w:rsid w:val="006D1630"/>
    <w:rsid w:val="006D167F"/>
    <w:rsid w:val="006D17D0"/>
    <w:rsid w:val="006D18BE"/>
    <w:rsid w:val="006D18E6"/>
    <w:rsid w:val="006D1BC7"/>
    <w:rsid w:val="006D1D77"/>
    <w:rsid w:val="006D231E"/>
    <w:rsid w:val="006D23C4"/>
    <w:rsid w:val="006D24DB"/>
    <w:rsid w:val="006D25F7"/>
    <w:rsid w:val="006D2602"/>
    <w:rsid w:val="006D28DC"/>
    <w:rsid w:val="006D2D1B"/>
    <w:rsid w:val="006D2E48"/>
    <w:rsid w:val="006D2F16"/>
    <w:rsid w:val="006D301B"/>
    <w:rsid w:val="006D3344"/>
    <w:rsid w:val="006D33D8"/>
    <w:rsid w:val="006D39DD"/>
    <w:rsid w:val="006D3BDD"/>
    <w:rsid w:val="006D40DB"/>
    <w:rsid w:val="006D42B8"/>
    <w:rsid w:val="006D4388"/>
    <w:rsid w:val="006D4490"/>
    <w:rsid w:val="006D4543"/>
    <w:rsid w:val="006D4641"/>
    <w:rsid w:val="006D497E"/>
    <w:rsid w:val="006D499A"/>
    <w:rsid w:val="006D49CA"/>
    <w:rsid w:val="006D4C3E"/>
    <w:rsid w:val="006D4F04"/>
    <w:rsid w:val="006D5538"/>
    <w:rsid w:val="006D5564"/>
    <w:rsid w:val="006D5A39"/>
    <w:rsid w:val="006D5A50"/>
    <w:rsid w:val="006D5B91"/>
    <w:rsid w:val="006D5C07"/>
    <w:rsid w:val="006D5ECF"/>
    <w:rsid w:val="006D6511"/>
    <w:rsid w:val="006D6646"/>
    <w:rsid w:val="006D69A5"/>
    <w:rsid w:val="006D6CD0"/>
    <w:rsid w:val="006D6D49"/>
    <w:rsid w:val="006D6DF3"/>
    <w:rsid w:val="006D6F1B"/>
    <w:rsid w:val="006D719F"/>
    <w:rsid w:val="006D72C5"/>
    <w:rsid w:val="006D78B9"/>
    <w:rsid w:val="006D7A1F"/>
    <w:rsid w:val="006D7ABF"/>
    <w:rsid w:val="006D7D9C"/>
    <w:rsid w:val="006E00B0"/>
    <w:rsid w:val="006E00C3"/>
    <w:rsid w:val="006E02DB"/>
    <w:rsid w:val="006E0572"/>
    <w:rsid w:val="006E05D3"/>
    <w:rsid w:val="006E09E3"/>
    <w:rsid w:val="006E0D8D"/>
    <w:rsid w:val="006E10B4"/>
    <w:rsid w:val="006E156A"/>
    <w:rsid w:val="006E1A37"/>
    <w:rsid w:val="006E1FDC"/>
    <w:rsid w:val="006E208D"/>
    <w:rsid w:val="006E23E1"/>
    <w:rsid w:val="006E262E"/>
    <w:rsid w:val="006E2D88"/>
    <w:rsid w:val="006E30CD"/>
    <w:rsid w:val="006E31A7"/>
    <w:rsid w:val="006E3C36"/>
    <w:rsid w:val="006E3D30"/>
    <w:rsid w:val="006E4218"/>
    <w:rsid w:val="006E421B"/>
    <w:rsid w:val="006E4294"/>
    <w:rsid w:val="006E438F"/>
    <w:rsid w:val="006E4500"/>
    <w:rsid w:val="006E465B"/>
    <w:rsid w:val="006E4924"/>
    <w:rsid w:val="006E4C1B"/>
    <w:rsid w:val="006E5737"/>
    <w:rsid w:val="006E5F03"/>
    <w:rsid w:val="006E6287"/>
    <w:rsid w:val="006E643E"/>
    <w:rsid w:val="006E689C"/>
    <w:rsid w:val="006E6F99"/>
    <w:rsid w:val="006E703D"/>
    <w:rsid w:val="006E746A"/>
    <w:rsid w:val="006E7712"/>
    <w:rsid w:val="006E7CD6"/>
    <w:rsid w:val="006E7D36"/>
    <w:rsid w:val="006E7E25"/>
    <w:rsid w:val="006F08FD"/>
    <w:rsid w:val="006F0BDC"/>
    <w:rsid w:val="006F0CB7"/>
    <w:rsid w:val="006F0D20"/>
    <w:rsid w:val="006F0DC9"/>
    <w:rsid w:val="006F0F80"/>
    <w:rsid w:val="006F1754"/>
    <w:rsid w:val="006F19AA"/>
    <w:rsid w:val="006F1D0A"/>
    <w:rsid w:val="006F1DF2"/>
    <w:rsid w:val="006F1E0E"/>
    <w:rsid w:val="006F2679"/>
    <w:rsid w:val="006F2B9C"/>
    <w:rsid w:val="006F3482"/>
    <w:rsid w:val="006F3778"/>
    <w:rsid w:val="006F3A9F"/>
    <w:rsid w:val="006F3CEF"/>
    <w:rsid w:val="006F3D85"/>
    <w:rsid w:val="006F3FE4"/>
    <w:rsid w:val="006F411B"/>
    <w:rsid w:val="006F415E"/>
    <w:rsid w:val="006F4436"/>
    <w:rsid w:val="006F476A"/>
    <w:rsid w:val="006F47DE"/>
    <w:rsid w:val="006F47EB"/>
    <w:rsid w:val="006F496D"/>
    <w:rsid w:val="006F4B13"/>
    <w:rsid w:val="006F4BDA"/>
    <w:rsid w:val="006F4FB7"/>
    <w:rsid w:val="006F500A"/>
    <w:rsid w:val="006F5212"/>
    <w:rsid w:val="006F565B"/>
    <w:rsid w:val="006F5B88"/>
    <w:rsid w:val="006F6363"/>
    <w:rsid w:val="006F6581"/>
    <w:rsid w:val="006F6739"/>
    <w:rsid w:val="006F69EA"/>
    <w:rsid w:val="006F6C21"/>
    <w:rsid w:val="006F7229"/>
    <w:rsid w:val="006F74A2"/>
    <w:rsid w:val="006F7601"/>
    <w:rsid w:val="006F761B"/>
    <w:rsid w:val="006F7AE5"/>
    <w:rsid w:val="006F7E38"/>
    <w:rsid w:val="006F7EFD"/>
    <w:rsid w:val="006F7FDC"/>
    <w:rsid w:val="00700059"/>
    <w:rsid w:val="0070008F"/>
    <w:rsid w:val="00700384"/>
    <w:rsid w:val="00700532"/>
    <w:rsid w:val="00700649"/>
    <w:rsid w:val="0070066D"/>
    <w:rsid w:val="007006A2"/>
    <w:rsid w:val="007008C6"/>
    <w:rsid w:val="007009AA"/>
    <w:rsid w:val="00700B0E"/>
    <w:rsid w:val="00700B23"/>
    <w:rsid w:val="00700DCA"/>
    <w:rsid w:val="00700FA0"/>
    <w:rsid w:val="0070127A"/>
    <w:rsid w:val="00701282"/>
    <w:rsid w:val="00701423"/>
    <w:rsid w:val="0070148C"/>
    <w:rsid w:val="007015AA"/>
    <w:rsid w:val="00701617"/>
    <w:rsid w:val="007016AE"/>
    <w:rsid w:val="007016EF"/>
    <w:rsid w:val="00701881"/>
    <w:rsid w:val="00701E6E"/>
    <w:rsid w:val="00702633"/>
    <w:rsid w:val="0070265F"/>
    <w:rsid w:val="007029A3"/>
    <w:rsid w:val="00703054"/>
    <w:rsid w:val="007032D5"/>
    <w:rsid w:val="00703403"/>
    <w:rsid w:val="0070342C"/>
    <w:rsid w:val="0070351C"/>
    <w:rsid w:val="00703A3D"/>
    <w:rsid w:val="00703BBC"/>
    <w:rsid w:val="00703C87"/>
    <w:rsid w:val="00703CA8"/>
    <w:rsid w:val="00703FEA"/>
    <w:rsid w:val="0070451E"/>
    <w:rsid w:val="00704678"/>
    <w:rsid w:val="00704750"/>
    <w:rsid w:val="00704BCC"/>
    <w:rsid w:val="00704BCF"/>
    <w:rsid w:val="00704D92"/>
    <w:rsid w:val="00705187"/>
    <w:rsid w:val="007052B7"/>
    <w:rsid w:val="0070550A"/>
    <w:rsid w:val="0070570C"/>
    <w:rsid w:val="0070578C"/>
    <w:rsid w:val="0070583C"/>
    <w:rsid w:val="007058EC"/>
    <w:rsid w:val="00705BA0"/>
    <w:rsid w:val="00705DD7"/>
    <w:rsid w:val="00705EB5"/>
    <w:rsid w:val="0070620B"/>
    <w:rsid w:val="007062BC"/>
    <w:rsid w:val="00706433"/>
    <w:rsid w:val="007065EE"/>
    <w:rsid w:val="0070676F"/>
    <w:rsid w:val="007067A4"/>
    <w:rsid w:val="00706878"/>
    <w:rsid w:val="0070690D"/>
    <w:rsid w:val="0070755E"/>
    <w:rsid w:val="007075F5"/>
    <w:rsid w:val="0070782E"/>
    <w:rsid w:val="0070790E"/>
    <w:rsid w:val="00707ACD"/>
    <w:rsid w:val="00707BD8"/>
    <w:rsid w:val="00707DFA"/>
    <w:rsid w:val="00707F05"/>
    <w:rsid w:val="00707FF9"/>
    <w:rsid w:val="007101EE"/>
    <w:rsid w:val="007101F3"/>
    <w:rsid w:val="00710269"/>
    <w:rsid w:val="00710371"/>
    <w:rsid w:val="00710412"/>
    <w:rsid w:val="00710C3B"/>
    <w:rsid w:val="00710E17"/>
    <w:rsid w:val="007114FE"/>
    <w:rsid w:val="00711A1D"/>
    <w:rsid w:val="00711F0E"/>
    <w:rsid w:val="007121E0"/>
    <w:rsid w:val="007124A9"/>
    <w:rsid w:val="00712966"/>
    <w:rsid w:val="007129B5"/>
    <w:rsid w:val="007129B6"/>
    <w:rsid w:val="00712AE0"/>
    <w:rsid w:val="00712B67"/>
    <w:rsid w:val="00712BC2"/>
    <w:rsid w:val="00712BD4"/>
    <w:rsid w:val="00712CB8"/>
    <w:rsid w:val="00712CC1"/>
    <w:rsid w:val="00712DB3"/>
    <w:rsid w:val="007137CE"/>
    <w:rsid w:val="00713DD2"/>
    <w:rsid w:val="00713DE2"/>
    <w:rsid w:val="00714097"/>
    <w:rsid w:val="007147BD"/>
    <w:rsid w:val="007149D1"/>
    <w:rsid w:val="00714C6E"/>
    <w:rsid w:val="00714EDE"/>
    <w:rsid w:val="0071509C"/>
    <w:rsid w:val="007152BE"/>
    <w:rsid w:val="00715811"/>
    <w:rsid w:val="007159CD"/>
    <w:rsid w:val="00715B31"/>
    <w:rsid w:val="00715FAA"/>
    <w:rsid w:val="00715FD3"/>
    <w:rsid w:val="007161BF"/>
    <w:rsid w:val="00716509"/>
    <w:rsid w:val="00716554"/>
    <w:rsid w:val="00716743"/>
    <w:rsid w:val="007167A5"/>
    <w:rsid w:val="007167F4"/>
    <w:rsid w:val="007169B8"/>
    <w:rsid w:val="00716A1E"/>
    <w:rsid w:val="00716BEA"/>
    <w:rsid w:val="00716DEF"/>
    <w:rsid w:val="00717380"/>
    <w:rsid w:val="007174AE"/>
    <w:rsid w:val="007178CE"/>
    <w:rsid w:val="00717967"/>
    <w:rsid w:val="00717F1A"/>
    <w:rsid w:val="00720316"/>
    <w:rsid w:val="00720369"/>
    <w:rsid w:val="00720DE2"/>
    <w:rsid w:val="00720FD4"/>
    <w:rsid w:val="007212A8"/>
    <w:rsid w:val="0072148E"/>
    <w:rsid w:val="0072181C"/>
    <w:rsid w:val="0072188B"/>
    <w:rsid w:val="00721A31"/>
    <w:rsid w:val="00721BCE"/>
    <w:rsid w:val="00721F67"/>
    <w:rsid w:val="007225DF"/>
    <w:rsid w:val="00722616"/>
    <w:rsid w:val="0072262A"/>
    <w:rsid w:val="00722788"/>
    <w:rsid w:val="007227E3"/>
    <w:rsid w:val="00722880"/>
    <w:rsid w:val="00722C1D"/>
    <w:rsid w:val="00722C84"/>
    <w:rsid w:val="00722CBD"/>
    <w:rsid w:val="00722E0A"/>
    <w:rsid w:val="00722E47"/>
    <w:rsid w:val="0072355E"/>
    <w:rsid w:val="00723732"/>
    <w:rsid w:val="0072377A"/>
    <w:rsid w:val="00723869"/>
    <w:rsid w:val="00723942"/>
    <w:rsid w:val="00723B6B"/>
    <w:rsid w:val="00723C79"/>
    <w:rsid w:val="00723F09"/>
    <w:rsid w:val="00724395"/>
    <w:rsid w:val="007243B1"/>
    <w:rsid w:val="007248EB"/>
    <w:rsid w:val="00724C04"/>
    <w:rsid w:val="00724C54"/>
    <w:rsid w:val="0072528E"/>
    <w:rsid w:val="0072530E"/>
    <w:rsid w:val="007253E9"/>
    <w:rsid w:val="007253F7"/>
    <w:rsid w:val="00725797"/>
    <w:rsid w:val="00725B32"/>
    <w:rsid w:val="00726441"/>
    <w:rsid w:val="007269C9"/>
    <w:rsid w:val="007269F5"/>
    <w:rsid w:val="00726A12"/>
    <w:rsid w:val="00726D55"/>
    <w:rsid w:val="00726D87"/>
    <w:rsid w:val="00726D9F"/>
    <w:rsid w:val="00726E20"/>
    <w:rsid w:val="00727017"/>
    <w:rsid w:val="007273DB"/>
    <w:rsid w:val="00727556"/>
    <w:rsid w:val="007277B0"/>
    <w:rsid w:val="00727846"/>
    <w:rsid w:val="00727BBA"/>
    <w:rsid w:val="00727EE6"/>
    <w:rsid w:val="00727FA0"/>
    <w:rsid w:val="007303C8"/>
    <w:rsid w:val="007304A6"/>
    <w:rsid w:val="00730587"/>
    <w:rsid w:val="007306FD"/>
    <w:rsid w:val="00730775"/>
    <w:rsid w:val="0073087B"/>
    <w:rsid w:val="00730CC5"/>
    <w:rsid w:val="00730D4F"/>
    <w:rsid w:val="0073127E"/>
    <w:rsid w:val="007313CD"/>
    <w:rsid w:val="007315E1"/>
    <w:rsid w:val="00731683"/>
    <w:rsid w:val="00731856"/>
    <w:rsid w:val="007318D0"/>
    <w:rsid w:val="0073195A"/>
    <w:rsid w:val="00731A7A"/>
    <w:rsid w:val="00731A97"/>
    <w:rsid w:val="0073213E"/>
    <w:rsid w:val="007323F4"/>
    <w:rsid w:val="0073276E"/>
    <w:rsid w:val="007329F3"/>
    <w:rsid w:val="00732AF5"/>
    <w:rsid w:val="00732CB2"/>
    <w:rsid w:val="00732FDF"/>
    <w:rsid w:val="0073300C"/>
    <w:rsid w:val="00733536"/>
    <w:rsid w:val="00733FA2"/>
    <w:rsid w:val="007340BA"/>
    <w:rsid w:val="0073462F"/>
    <w:rsid w:val="007346E7"/>
    <w:rsid w:val="007350E7"/>
    <w:rsid w:val="00735B66"/>
    <w:rsid w:val="00736976"/>
    <w:rsid w:val="00736A9B"/>
    <w:rsid w:val="00736AC1"/>
    <w:rsid w:val="00736C26"/>
    <w:rsid w:val="00736CA5"/>
    <w:rsid w:val="00736CBF"/>
    <w:rsid w:val="00737374"/>
    <w:rsid w:val="00737692"/>
    <w:rsid w:val="00737A02"/>
    <w:rsid w:val="00737A4D"/>
    <w:rsid w:val="00737B99"/>
    <w:rsid w:val="007403EE"/>
    <w:rsid w:val="00740411"/>
    <w:rsid w:val="007406F6"/>
    <w:rsid w:val="0074090C"/>
    <w:rsid w:val="00740AFF"/>
    <w:rsid w:val="00740CC3"/>
    <w:rsid w:val="00740ECB"/>
    <w:rsid w:val="00741409"/>
    <w:rsid w:val="00741430"/>
    <w:rsid w:val="00741606"/>
    <w:rsid w:val="00741B87"/>
    <w:rsid w:val="00741B9F"/>
    <w:rsid w:val="00741ED8"/>
    <w:rsid w:val="00741FBB"/>
    <w:rsid w:val="00742043"/>
    <w:rsid w:val="00742999"/>
    <w:rsid w:val="00742AA8"/>
    <w:rsid w:val="007436CC"/>
    <w:rsid w:val="0074395B"/>
    <w:rsid w:val="00743B35"/>
    <w:rsid w:val="00743F3F"/>
    <w:rsid w:val="00744715"/>
    <w:rsid w:val="007447D0"/>
    <w:rsid w:val="007447E9"/>
    <w:rsid w:val="007454B3"/>
    <w:rsid w:val="00745563"/>
    <w:rsid w:val="007455B3"/>
    <w:rsid w:val="00745A15"/>
    <w:rsid w:val="00745C40"/>
    <w:rsid w:val="007460C3"/>
    <w:rsid w:val="007465B6"/>
    <w:rsid w:val="0074674F"/>
    <w:rsid w:val="00746783"/>
    <w:rsid w:val="007467A6"/>
    <w:rsid w:val="007469C6"/>
    <w:rsid w:val="00746D4F"/>
    <w:rsid w:val="00746F55"/>
    <w:rsid w:val="007473C2"/>
    <w:rsid w:val="007476AD"/>
    <w:rsid w:val="00747715"/>
    <w:rsid w:val="0074771F"/>
    <w:rsid w:val="007477F7"/>
    <w:rsid w:val="00747936"/>
    <w:rsid w:val="00747FC4"/>
    <w:rsid w:val="00750020"/>
    <w:rsid w:val="00750226"/>
    <w:rsid w:val="00750475"/>
    <w:rsid w:val="00750754"/>
    <w:rsid w:val="00750911"/>
    <w:rsid w:val="00750A29"/>
    <w:rsid w:val="00750D45"/>
    <w:rsid w:val="00750DBE"/>
    <w:rsid w:val="007513F5"/>
    <w:rsid w:val="0075177C"/>
    <w:rsid w:val="007518B7"/>
    <w:rsid w:val="00751B14"/>
    <w:rsid w:val="00751BD3"/>
    <w:rsid w:val="00751D45"/>
    <w:rsid w:val="00752170"/>
    <w:rsid w:val="007521B6"/>
    <w:rsid w:val="007521CF"/>
    <w:rsid w:val="0075280D"/>
    <w:rsid w:val="00752838"/>
    <w:rsid w:val="00752B99"/>
    <w:rsid w:val="00752C67"/>
    <w:rsid w:val="00753047"/>
    <w:rsid w:val="007531BB"/>
    <w:rsid w:val="00753596"/>
    <w:rsid w:val="00753B7B"/>
    <w:rsid w:val="00754271"/>
    <w:rsid w:val="007544B3"/>
    <w:rsid w:val="00754521"/>
    <w:rsid w:val="00754723"/>
    <w:rsid w:val="00754FBD"/>
    <w:rsid w:val="007552AB"/>
    <w:rsid w:val="0075532C"/>
    <w:rsid w:val="007557EE"/>
    <w:rsid w:val="00755921"/>
    <w:rsid w:val="00755D0B"/>
    <w:rsid w:val="00755F2A"/>
    <w:rsid w:val="007564AC"/>
    <w:rsid w:val="007566DC"/>
    <w:rsid w:val="00756D1A"/>
    <w:rsid w:val="007570DE"/>
    <w:rsid w:val="00757847"/>
    <w:rsid w:val="00757AD9"/>
    <w:rsid w:val="00757F67"/>
    <w:rsid w:val="007601CD"/>
    <w:rsid w:val="0076026E"/>
    <w:rsid w:val="007603D2"/>
    <w:rsid w:val="007608AC"/>
    <w:rsid w:val="00760DF5"/>
    <w:rsid w:val="00760FA9"/>
    <w:rsid w:val="0076142E"/>
    <w:rsid w:val="00761531"/>
    <w:rsid w:val="00761580"/>
    <w:rsid w:val="00761AAB"/>
    <w:rsid w:val="00761D0A"/>
    <w:rsid w:val="00761E16"/>
    <w:rsid w:val="00761FBF"/>
    <w:rsid w:val="00761FDA"/>
    <w:rsid w:val="007623F5"/>
    <w:rsid w:val="0076284B"/>
    <w:rsid w:val="00762B96"/>
    <w:rsid w:val="00762C2B"/>
    <w:rsid w:val="00762DA9"/>
    <w:rsid w:val="007631E2"/>
    <w:rsid w:val="007632C2"/>
    <w:rsid w:val="0076360A"/>
    <w:rsid w:val="0076378B"/>
    <w:rsid w:val="007638CA"/>
    <w:rsid w:val="007641D5"/>
    <w:rsid w:val="0076437F"/>
    <w:rsid w:val="00764558"/>
    <w:rsid w:val="00764706"/>
    <w:rsid w:val="007649BD"/>
    <w:rsid w:val="007649C0"/>
    <w:rsid w:val="00764B96"/>
    <w:rsid w:val="00764FCD"/>
    <w:rsid w:val="00765026"/>
    <w:rsid w:val="0076512B"/>
    <w:rsid w:val="007652B1"/>
    <w:rsid w:val="007654F1"/>
    <w:rsid w:val="0076583D"/>
    <w:rsid w:val="00765887"/>
    <w:rsid w:val="00765900"/>
    <w:rsid w:val="007659CB"/>
    <w:rsid w:val="00765A61"/>
    <w:rsid w:val="00765B9F"/>
    <w:rsid w:val="00765E72"/>
    <w:rsid w:val="00765EDB"/>
    <w:rsid w:val="00765FAE"/>
    <w:rsid w:val="007662DC"/>
    <w:rsid w:val="007663B4"/>
    <w:rsid w:val="0076665A"/>
    <w:rsid w:val="00766942"/>
    <w:rsid w:val="00766A71"/>
    <w:rsid w:val="00766AE2"/>
    <w:rsid w:val="00766B52"/>
    <w:rsid w:val="00766E1F"/>
    <w:rsid w:val="00766EA9"/>
    <w:rsid w:val="00766F56"/>
    <w:rsid w:val="0076723B"/>
    <w:rsid w:val="00767710"/>
    <w:rsid w:val="0076771C"/>
    <w:rsid w:val="00767864"/>
    <w:rsid w:val="00767BCC"/>
    <w:rsid w:val="00767DF4"/>
    <w:rsid w:val="00767E36"/>
    <w:rsid w:val="00770173"/>
    <w:rsid w:val="00770225"/>
    <w:rsid w:val="00770658"/>
    <w:rsid w:val="007706BB"/>
    <w:rsid w:val="0077079A"/>
    <w:rsid w:val="007709BC"/>
    <w:rsid w:val="00770E55"/>
    <w:rsid w:val="007714E5"/>
    <w:rsid w:val="007714F9"/>
    <w:rsid w:val="00771738"/>
    <w:rsid w:val="007718B5"/>
    <w:rsid w:val="00771AAC"/>
    <w:rsid w:val="00771DD0"/>
    <w:rsid w:val="00771E3D"/>
    <w:rsid w:val="00771EC2"/>
    <w:rsid w:val="007720FB"/>
    <w:rsid w:val="00772248"/>
    <w:rsid w:val="00772535"/>
    <w:rsid w:val="007725CA"/>
    <w:rsid w:val="00772C79"/>
    <w:rsid w:val="00772D80"/>
    <w:rsid w:val="00772F69"/>
    <w:rsid w:val="007730A9"/>
    <w:rsid w:val="00773636"/>
    <w:rsid w:val="00773DF9"/>
    <w:rsid w:val="00773ED3"/>
    <w:rsid w:val="00773F9F"/>
    <w:rsid w:val="00774036"/>
    <w:rsid w:val="007747F1"/>
    <w:rsid w:val="00774818"/>
    <w:rsid w:val="007748DC"/>
    <w:rsid w:val="00774D8C"/>
    <w:rsid w:val="00775543"/>
    <w:rsid w:val="00775818"/>
    <w:rsid w:val="00775ACB"/>
    <w:rsid w:val="00775B30"/>
    <w:rsid w:val="00775B66"/>
    <w:rsid w:val="00775F52"/>
    <w:rsid w:val="00775F5E"/>
    <w:rsid w:val="007763DA"/>
    <w:rsid w:val="007765AD"/>
    <w:rsid w:val="00776E31"/>
    <w:rsid w:val="00776F4F"/>
    <w:rsid w:val="007770AC"/>
    <w:rsid w:val="00777307"/>
    <w:rsid w:val="00777BAA"/>
    <w:rsid w:val="00777D23"/>
    <w:rsid w:val="00777D8A"/>
    <w:rsid w:val="00777E5F"/>
    <w:rsid w:val="007800C4"/>
    <w:rsid w:val="00780A74"/>
    <w:rsid w:val="00780ED2"/>
    <w:rsid w:val="00781099"/>
    <w:rsid w:val="00781282"/>
    <w:rsid w:val="0078144D"/>
    <w:rsid w:val="0078174E"/>
    <w:rsid w:val="00781B92"/>
    <w:rsid w:val="00781C35"/>
    <w:rsid w:val="0078222E"/>
    <w:rsid w:val="0078241C"/>
    <w:rsid w:val="00782646"/>
    <w:rsid w:val="0078270E"/>
    <w:rsid w:val="007828A3"/>
    <w:rsid w:val="007828F9"/>
    <w:rsid w:val="00782BDB"/>
    <w:rsid w:val="00782E46"/>
    <w:rsid w:val="00783018"/>
    <w:rsid w:val="00783030"/>
    <w:rsid w:val="0078305C"/>
    <w:rsid w:val="007831BD"/>
    <w:rsid w:val="00783421"/>
    <w:rsid w:val="007835F5"/>
    <w:rsid w:val="007842DD"/>
    <w:rsid w:val="007843C3"/>
    <w:rsid w:val="00784831"/>
    <w:rsid w:val="00784886"/>
    <w:rsid w:val="0078488D"/>
    <w:rsid w:val="00784CD1"/>
    <w:rsid w:val="00784F28"/>
    <w:rsid w:val="007852C2"/>
    <w:rsid w:val="00785425"/>
    <w:rsid w:val="007854EC"/>
    <w:rsid w:val="00785691"/>
    <w:rsid w:val="00785902"/>
    <w:rsid w:val="007859EB"/>
    <w:rsid w:val="00785A75"/>
    <w:rsid w:val="00785EE5"/>
    <w:rsid w:val="00785F85"/>
    <w:rsid w:val="007861CF"/>
    <w:rsid w:val="00786623"/>
    <w:rsid w:val="00786799"/>
    <w:rsid w:val="007867E7"/>
    <w:rsid w:val="007868E7"/>
    <w:rsid w:val="00786C02"/>
    <w:rsid w:val="00786EF3"/>
    <w:rsid w:val="00787557"/>
    <w:rsid w:val="007878B7"/>
    <w:rsid w:val="00787FAE"/>
    <w:rsid w:val="0079020D"/>
    <w:rsid w:val="00790399"/>
    <w:rsid w:val="0079053F"/>
    <w:rsid w:val="0079075E"/>
    <w:rsid w:val="00790830"/>
    <w:rsid w:val="00790C25"/>
    <w:rsid w:val="00790C6B"/>
    <w:rsid w:val="00790E61"/>
    <w:rsid w:val="00791155"/>
    <w:rsid w:val="007911DC"/>
    <w:rsid w:val="00791222"/>
    <w:rsid w:val="007914C8"/>
    <w:rsid w:val="00791538"/>
    <w:rsid w:val="00791711"/>
    <w:rsid w:val="00791D28"/>
    <w:rsid w:val="007923B4"/>
    <w:rsid w:val="007924DF"/>
    <w:rsid w:val="00792CDA"/>
    <w:rsid w:val="007931BD"/>
    <w:rsid w:val="007931FE"/>
    <w:rsid w:val="0079325E"/>
    <w:rsid w:val="00793607"/>
    <w:rsid w:val="00793D58"/>
    <w:rsid w:val="00793F6F"/>
    <w:rsid w:val="00794A70"/>
    <w:rsid w:val="00794DD5"/>
    <w:rsid w:val="00795237"/>
    <w:rsid w:val="0079539A"/>
    <w:rsid w:val="0079550E"/>
    <w:rsid w:val="00795AFE"/>
    <w:rsid w:val="00795EE5"/>
    <w:rsid w:val="00795FC8"/>
    <w:rsid w:val="0079618F"/>
    <w:rsid w:val="0079647A"/>
    <w:rsid w:val="00796488"/>
    <w:rsid w:val="007965AC"/>
    <w:rsid w:val="00796879"/>
    <w:rsid w:val="007969F4"/>
    <w:rsid w:val="00796A14"/>
    <w:rsid w:val="00796EED"/>
    <w:rsid w:val="00796F31"/>
    <w:rsid w:val="00797160"/>
    <w:rsid w:val="007972E4"/>
    <w:rsid w:val="00797304"/>
    <w:rsid w:val="007973E5"/>
    <w:rsid w:val="0079744B"/>
    <w:rsid w:val="00797673"/>
    <w:rsid w:val="007978DC"/>
    <w:rsid w:val="00797911"/>
    <w:rsid w:val="007A0668"/>
    <w:rsid w:val="007A08A1"/>
    <w:rsid w:val="007A0A1F"/>
    <w:rsid w:val="007A0AFB"/>
    <w:rsid w:val="007A1220"/>
    <w:rsid w:val="007A145A"/>
    <w:rsid w:val="007A1D7F"/>
    <w:rsid w:val="007A1EEF"/>
    <w:rsid w:val="007A227F"/>
    <w:rsid w:val="007A23FB"/>
    <w:rsid w:val="007A240C"/>
    <w:rsid w:val="007A24C7"/>
    <w:rsid w:val="007A2909"/>
    <w:rsid w:val="007A2D8A"/>
    <w:rsid w:val="007A2DE0"/>
    <w:rsid w:val="007A2FF9"/>
    <w:rsid w:val="007A30CC"/>
    <w:rsid w:val="007A31A9"/>
    <w:rsid w:val="007A3407"/>
    <w:rsid w:val="007A3AA2"/>
    <w:rsid w:val="007A3B28"/>
    <w:rsid w:val="007A3E8E"/>
    <w:rsid w:val="007A40FD"/>
    <w:rsid w:val="007A416C"/>
    <w:rsid w:val="007A4370"/>
    <w:rsid w:val="007A49E0"/>
    <w:rsid w:val="007A510D"/>
    <w:rsid w:val="007A54A2"/>
    <w:rsid w:val="007A550B"/>
    <w:rsid w:val="007A563B"/>
    <w:rsid w:val="007A5920"/>
    <w:rsid w:val="007A5E28"/>
    <w:rsid w:val="007A5E51"/>
    <w:rsid w:val="007A5E70"/>
    <w:rsid w:val="007A61C9"/>
    <w:rsid w:val="007A620E"/>
    <w:rsid w:val="007A6359"/>
    <w:rsid w:val="007A6606"/>
    <w:rsid w:val="007A6639"/>
    <w:rsid w:val="007A697C"/>
    <w:rsid w:val="007A72BB"/>
    <w:rsid w:val="007A735D"/>
    <w:rsid w:val="007A7452"/>
    <w:rsid w:val="007A75C1"/>
    <w:rsid w:val="007A75D9"/>
    <w:rsid w:val="007A77BB"/>
    <w:rsid w:val="007A7DD2"/>
    <w:rsid w:val="007A7F75"/>
    <w:rsid w:val="007A7F95"/>
    <w:rsid w:val="007B0388"/>
    <w:rsid w:val="007B075D"/>
    <w:rsid w:val="007B0891"/>
    <w:rsid w:val="007B0D57"/>
    <w:rsid w:val="007B1015"/>
    <w:rsid w:val="007B1599"/>
    <w:rsid w:val="007B17AB"/>
    <w:rsid w:val="007B1812"/>
    <w:rsid w:val="007B190D"/>
    <w:rsid w:val="007B1B68"/>
    <w:rsid w:val="007B1FA2"/>
    <w:rsid w:val="007B237D"/>
    <w:rsid w:val="007B25DA"/>
    <w:rsid w:val="007B28A4"/>
    <w:rsid w:val="007B2EA9"/>
    <w:rsid w:val="007B2FAE"/>
    <w:rsid w:val="007B3502"/>
    <w:rsid w:val="007B35F4"/>
    <w:rsid w:val="007B3819"/>
    <w:rsid w:val="007B3939"/>
    <w:rsid w:val="007B3ABB"/>
    <w:rsid w:val="007B3B17"/>
    <w:rsid w:val="007B3ED5"/>
    <w:rsid w:val="007B42AD"/>
    <w:rsid w:val="007B42C5"/>
    <w:rsid w:val="007B45BB"/>
    <w:rsid w:val="007B4BAF"/>
    <w:rsid w:val="007B4CF5"/>
    <w:rsid w:val="007B4FB5"/>
    <w:rsid w:val="007B5042"/>
    <w:rsid w:val="007B5A4A"/>
    <w:rsid w:val="007B5AA7"/>
    <w:rsid w:val="007B6005"/>
    <w:rsid w:val="007B61B2"/>
    <w:rsid w:val="007B6228"/>
    <w:rsid w:val="007B6437"/>
    <w:rsid w:val="007B6663"/>
    <w:rsid w:val="007B695E"/>
    <w:rsid w:val="007B6D3D"/>
    <w:rsid w:val="007B6DE8"/>
    <w:rsid w:val="007B6EBA"/>
    <w:rsid w:val="007B6FC9"/>
    <w:rsid w:val="007B75D9"/>
    <w:rsid w:val="007B768A"/>
    <w:rsid w:val="007B77C2"/>
    <w:rsid w:val="007B795D"/>
    <w:rsid w:val="007B7C68"/>
    <w:rsid w:val="007B7F6E"/>
    <w:rsid w:val="007C0047"/>
    <w:rsid w:val="007C06FB"/>
    <w:rsid w:val="007C11BF"/>
    <w:rsid w:val="007C176A"/>
    <w:rsid w:val="007C1918"/>
    <w:rsid w:val="007C1AEC"/>
    <w:rsid w:val="007C1D15"/>
    <w:rsid w:val="007C20FA"/>
    <w:rsid w:val="007C2442"/>
    <w:rsid w:val="007C29EB"/>
    <w:rsid w:val="007C2A0A"/>
    <w:rsid w:val="007C2D70"/>
    <w:rsid w:val="007C2E4F"/>
    <w:rsid w:val="007C2E9E"/>
    <w:rsid w:val="007C2EB1"/>
    <w:rsid w:val="007C3330"/>
    <w:rsid w:val="007C33B1"/>
    <w:rsid w:val="007C359A"/>
    <w:rsid w:val="007C3732"/>
    <w:rsid w:val="007C3A8A"/>
    <w:rsid w:val="007C3AD4"/>
    <w:rsid w:val="007C3D6C"/>
    <w:rsid w:val="007C3E2E"/>
    <w:rsid w:val="007C3F49"/>
    <w:rsid w:val="007C3F83"/>
    <w:rsid w:val="007C4095"/>
    <w:rsid w:val="007C4211"/>
    <w:rsid w:val="007C4430"/>
    <w:rsid w:val="007C493E"/>
    <w:rsid w:val="007C4B4C"/>
    <w:rsid w:val="007C52F8"/>
    <w:rsid w:val="007C5D61"/>
    <w:rsid w:val="007C5E9B"/>
    <w:rsid w:val="007C618F"/>
    <w:rsid w:val="007C61A1"/>
    <w:rsid w:val="007C66DF"/>
    <w:rsid w:val="007C66F2"/>
    <w:rsid w:val="007C679B"/>
    <w:rsid w:val="007C67E8"/>
    <w:rsid w:val="007C6960"/>
    <w:rsid w:val="007C6989"/>
    <w:rsid w:val="007C6B7D"/>
    <w:rsid w:val="007C6DFF"/>
    <w:rsid w:val="007C71D2"/>
    <w:rsid w:val="007C7423"/>
    <w:rsid w:val="007C76A9"/>
    <w:rsid w:val="007C78A7"/>
    <w:rsid w:val="007C7C95"/>
    <w:rsid w:val="007C7FF7"/>
    <w:rsid w:val="007D0417"/>
    <w:rsid w:val="007D0668"/>
    <w:rsid w:val="007D09F9"/>
    <w:rsid w:val="007D102A"/>
    <w:rsid w:val="007D108F"/>
    <w:rsid w:val="007D1715"/>
    <w:rsid w:val="007D2223"/>
    <w:rsid w:val="007D2332"/>
    <w:rsid w:val="007D23AF"/>
    <w:rsid w:val="007D2419"/>
    <w:rsid w:val="007D25FF"/>
    <w:rsid w:val="007D26F2"/>
    <w:rsid w:val="007D2700"/>
    <w:rsid w:val="007D29E0"/>
    <w:rsid w:val="007D2B3E"/>
    <w:rsid w:val="007D2CB6"/>
    <w:rsid w:val="007D305D"/>
    <w:rsid w:val="007D3535"/>
    <w:rsid w:val="007D35AE"/>
    <w:rsid w:val="007D383E"/>
    <w:rsid w:val="007D3908"/>
    <w:rsid w:val="007D3961"/>
    <w:rsid w:val="007D3A8B"/>
    <w:rsid w:val="007D3FDD"/>
    <w:rsid w:val="007D40DA"/>
    <w:rsid w:val="007D40E2"/>
    <w:rsid w:val="007D4277"/>
    <w:rsid w:val="007D435A"/>
    <w:rsid w:val="007D4581"/>
    <w:rsid w:val="007D4ABA"/>
    <w:rsid w:val="007D4C46"/>
    <w:rsid w:val="007D4E98"/>
    <w:rsid w:val="007D5168"/>
    <w:rsid w:val="007D523E"/>
    <w:rsid w:val="007D57B5"/>
    <w:rsid w:val="007D627E"/>
    <w:rsid w:val="007D6308"/>
    <w:rsid w:val="007D661D"/>
    <w:rsid w:val="007D68C1"/>
    <w:rsid w:val="007D6953"/>
    <w:rsid w:val="007D69AA"/>
    <w:rsid w:val="007D6D00"/>
    <w:rsid w:val="007D6DD1"/>
    <w:rsid w:val="007D6E62"/>
    <w:rsid w:val="007D6E92"/>
    <w:rsid w:val="007D7167"/>
    <w:rsid w:val="007D733E"/>
    <w:rsid w:val="007D7958"/>
    <w:rsid w:val="007D7BC4"/>
    <w:rsid w:val="007D7F11"/>
    <w:rsid w:val="007E002E"/>
    <w:rsid w:val="007E005E"/>
    <w:rsid w:val="007E0A3A"/>
    <w:rsid w:val="007E0BA8"/>
    <w:rsid w:val="007E0D09"/>
    <w:rsid w:val="007E0E2D"/>
    <w:rsid w:val="007E1246"/>
    <w:rsid w:val="007E1D8A"/>
    <w:rsid w:val="007E1E0B"/>
    <w:rsid w:val="007E217A"/>
    <w:rsid w:val="007E2285"/>
    <w:rsid w:val="007E22F6"/>
    <w:rsid w:val="007E28B0"/>
    <w:rsid w:val="007E2C0B"/>
    <w:rsid w:val="007E2EA0"/>
    <w:rsid w:val="007E3025"/>
    <w:rsid w:val="007E3218"/>
    <w:rsid w:val="007E3572"/>
    <w:rsid w:val="007E3734"/>
    <w:rsid w:val="007E3761"/>
    <w:rsid w:val="007E3792"/>
    <w:rsid w:val="007E3C1F"/>
    <w:rsid w:val="007E3F3F"/>
    <w:rsid w:val="007E47CE"/>
    <w:rsid w:val="007E4955"/>
    <w:rsid w:val="007E4B12"/>
    <w:rsid w:val="007E4D5D"/>
    <w:rsid w:val="007E4F8A"/>
    <w:rsid w:val="007E51C0"/>
    <w:rsid w:val="007E542F"/>
    <w:rsid w:val="007E54DC"/>
    <w:rsid w:val="007E59FA"/>
    <w:rsid w:val="007E5B39"/>
    <w:rsid w:val="007E5F97"/>
    <w:rsid w:val="007E6668"/>
    <w:rsid w:val="007E6DD7"/>
    <w:rsid w:val="007E71AA"/>
    <w:rsid w:val="007E71F2"/>
    <w:rsid w:val="007E76B9"/>
    <w:rsid w:val="007E7B25"/>
    <w:rsid w:val="007E7D39"/>
    <w:rsid w:val="007F0795"/>
    <w:rsid w:val="007F083F"/>
    <w:rsid w:val="007F0BA1"/>
    <w:rsid w:val="007F0BCB"/>
    <w:rsid w:val="007F0C61"/>
    <w:rsid w:val="007F0D1A"/>
    <w:rsid w:val="007F0D7A"/>
    <w:rsid w:val="007F0E0E"/>
    <w:rsid w:val="007F1016"/>
    <w:rsid w:val="007F1088"/>
    <w:rsid w:val="007F1232"/>
    <w:rsid w:val="007F1A73"/>
    <w:rsid w:val="007F1D56"/>
    <w:rsid w:val="007F1EB0"/>
    <w:rsid w:val="007F1EF5"/>
    <w:rsid w:val="007F26AF"/>
    <w:rsid w:val="007F2F8E"/>
    <w:rsid w:val="007F31DC"/>
    <w:rsid w:val="007F3504"/>
    <w:rsid w:val="007F3565"/>
    <w:rsid w:val="007F3583"/>
    <w:rsid w:val="007F3A54"/>
    <w:rsid w:val="007F3BCF"/>
    <w:rsid w:val="007F3FA6"/>
    <w:rsid w:val="007F40D2"/>
    <w:rsid w:val="007F41C1"/>
    <w:rsid w:val="007F49AF"/>
    <w:rsid w:val="007F4A6A"/>
    <w:rsid w:val="007F4B23"/>
    <w:rsid w:val="007F4D5D"/>
    <w:rsid w:val="007F4E50"/>
    <w:rsid w:val="007F4EB3"/>
    <w:rsid w:val="007F4F3A"/>
    <w:rsid w:val="007F5264"/>
    <w:rsid w:val="007F5333"/>
    <w:rsid w:val="007F55A9"/>
    <w:rsid w:val="007F5A5D"/>
    <w:rsid w:val="007F5CDD"/>
    <w:rsid w:val="007F5EDF"/>
    <w:rsid w:val="007F6192"/>
    <w:rsid w:val="007F6587"/>
    <w:rsid w:val="007F69B5"/>
    <w:rsid w:val="007F6E15"/>
    <w:rsid w:val="007F6F0B"/>
    <w:rsid w:val="007F6F9B"/>
    <w:rsid w:val="007F750B"/>
    <w:rsid w:val="007F7593"/>
    <w:rsid w:val="007F7698"/>
    <w:rsid w:val="007F777B"/>
    <w:rsid w:val="007F778B"/>
    <w:rsid w:val="007F77F6"/>
    <w:rsid w:val="007F79F8"/>
    <w:rsid w:val="007F7B17"/>
    <w:rsid w:val="007F7F84"/>
    <w:rsid w:val="00800542"/>
    <w:rsid w:val="008009B0"/>
    <w:rsid w:val="008017C1"/>
    <w:rsid w:val="00801873"/>
    <w:rsid w:val="0080193C"/>
    <w:rsid w:val="00801B7E"/>
    <w:rsid w:val="00801C79"/>
    <w:rsid w:val="00801C8B"/>
    <w:rsid w:val="00801D44"/>
    <w:rsid w:val="008020B6"/>
    <w:rsid w:val="00802113"/>
    <w:rsid w:val="0080227D"/>
    <w:rsid w:val="0080239F"/>
    <w:rsid w:val="00802522"/>
    <w:rsid w:val="00802DF3"/>
    <w:rsid w:val="00802E00"/>
    <w:rsid w:val="00802EF0"/>
    <w:rsid w:val="008030C5"/>
    <w:rsid w:val="0080313B"/>
    <w:rsid w:val="00803169"/>
    <w:rsid w:val="00803492"/>
    <w:rsid w:val="0080370F"/>
    <w:rsid w:val="0080386D"/>
    <w:rsid w:val="008038FA"/>
    <w:rsid w:val="008039AC"/>
    <w:rsid w:val="00803B2F"/>
    <w:rsid w:val="00803EE6"/>
    <w:rsid w:val="00803F97"/>
    <w:rsid w:val="008040B7"/>
    <w:rsid w:val="00804210"/>
    <w:rsid w:val="0080450E"/>
    <w:rsid w:val="0080453E"/>
    <w:rsid w:val="00804949"/>
    <w:rsid w:val="00804BA0"/>
    <w:rsid w:val="00804D2E"/>
    <w:rsid w:val="00804D48"/>
    <w:rsid w:val="00804F8E"/>
    <w:rsid w:val="0080526A"/>
    <w:rsid w:val="0080551C"/>
    <w:rsid w:val="0080554C"/>
    <w:rsid w:val="008055A2"/>
    <w:rsid w:val="00805A10"/>
    <w:rsid w:val="00805C09"/>
    <w:rsid w:val="00805C13"/>
    <w:rsid w:val="00805D64"/>
    <w:rsid w:val="00805FD8"/>
    <w:rsid w:val="00806319"/>
    <w:rsid w:val="00806479"/>
    <w:rsid w:val="00806854"/>
    <w:rsid w:val="00806C13"/>
    <w:rsid w:val="00806CD8"/>
    <w:rsid w:val="00806D58"/>
    <w:rsid w:val="00806D7A"/>
    <w:rsid w:val="00806E6F"/>
    <w:rsid w:val="00807752"/>
    <w:rsid w:val="008077B8"/>
    <w:rsid w:val="00807832"/>
    <w:rsid w:val="00807989"/>
    <w:rsid w:val="00807EDF"/>
    <w:rsid w:val="008109B8"/>
    <w:rsid w:val="008110EC"/>
    <w:rsid w:val="008113DA"/>
    <w:rsid w:val="00811BE1"/>
    <w:rsid w:val="00811D58"/>
    <w:rsid w:val="008120CA"/>
    <w:rsid w:val="0081233C"/>
    <w:rsid w:val="008124A4"/>
    <w:rsid w:val="00812693"/>
    <w:rsid w:val="00812A7C"/>
    <w:rsid w:val="00812ED7"/>
    <w:rsid w:val="00812F18"/>
    <w:rsid w:val="008130C3"/>
    <w:rsid w:val="00813119"/>
    <w:rsid w:val="008131C0"/>
    <w:rsid w:val="00813475"/>
    <w:rsid w:val="00813676"/>
    <w:rsid w:val="0081378C"/>
    <w:rsid w:val="0081394B"/>
    <w:rsid w:val="00813A77"/>
    <w:rsid w:val="00813B2D"/>
    <w:rsid w:val="00813F16"/>
    <w:rsid w:val="00813F43"/>
    <w:rsid w:val="00814137"/>
    <w:rsid w:val="0081459E"/>
    <w:rsid w:val="0081461A"/>
    <w:rsid w:val="00814846"/>
    <w:rsid w:val="00814BA3"/>
    <w:rsid w:val="00815069"/>
    <w:rsid w:val="00815289"/>
    <w:rsid w:val="008157B7"/>
    <w:rsid w:val="0081595B"/>
    <w:rsid w:val="00815A62"/>
    <w:rsid w:val="008163AB"/>
    <w:rsid w:val="00816457"/>
    <w:rsid w:val="00816464"/>
    <w:rsid w:val="008164FD"/>
    <w:rsid w:val="00816D56"/>
    <w:rsid w:val="00816F2B"/>
    <w:rsid w:val="00817023"/>
    <w:rsid w:val="00817186"/>
    <w:rsid w:val="00817552"/>
    <w:rsid w:val="008175BC"/>
    <w:rsid w:val="0081772A"/>
    <w:rsid w:val="008178F4"/>
    <w:rsid w:val="00817A78"/>
    <w:rsid w:val="00817BC5"/>
    <w:rsid w:val="00820009"/>
    <w:rsid w:val="008202C5"/>
    <w:rsid w:val="00820527"/>
    <w:rsid w:val="00820688"/>
    <w:rsid w:val="00820C5D"/>
    <w:rsid w:val="00820D4B"/>
    <w:rsid w:val="00820DCA"/>
    <w:rsid w:val="00820FC5"/>
    <w:rsid w:val="00821174"/>
    <w:rsid w:val="008214C7"/>
    <w:rsid w:val="00821567"/>
    <w:rsid w:val="00821917"/>
    <w:rsid w:val="0082196F"/>
    <w:rsid w:val="00821ABB"/>
    <w:rsid w:val="00821CE4"/>
    <w:rsid w:val="00822089"/>
    <w:rsid w:val="008222B3"/>
    <w:rsid w:val="0082264F"/>
    <w:rsid w:val="008227DE"/>
    <w:rsid w:val="0082282E"/>
    <w:rsid w:val="00822C72"/>
    <w:rsid w:val="00822CB9"/>
    <w:rsid w:val="00822F63"/>
    <w:rsid w:val="008233C2"/>
    <w:rsid w:val="008233C4"/>
    <w:rsid w:val="008235DE"/>
    <w:rsid w:val="0082363C"/>
    <w:rsid w:val="0082364C"/>
    <w:rsid w:val="00823F31"/>
    <w:rsid w:val="00824096"/>
    <w:rsid w:val="008240A7"/>
    <w:rsid w:val="0082417C"/>
    <w:rsid w:val="008243B2"/>
    <w:rsid w:val="008244E0"/>
    <w:rsid w:val="008248FE"/>
    <w:rsid w:val="008249C5"/>
    <w:rsid w:val="00824B5C"/>
    <w:rsid w:val="00824DDF"/>
    <w:rsid w:val="00824E73"/>
    <w:rsid w:val="00824EFC"/>
    <w:rsid w:val="00824F82"/>
    <w:rsid w:val="00825158"/>
    <w:rsid w:val="008251A0"/>
    <w:rsid w:val="0082544E"/>
    <w:rsid w:val="00825B12"/>
    <w:rsid w:val="00825D9B"/>
    <w:rsid w:val="00826184"/>
    <w:rsid w:val="008268FE"/>
    <w:rsid w:val="00826995"/>
    <w:rsid w:val="00826B17"/>
    <w:rsid w:val="00826B9B"/>
    <w:rsid w:val="00826FEB"/>
    <w:rsid w:val="00827064"/>
    <w:rsid w:val="008270E2"/>
    <w:rsid w:val="0082715A"/>
    <w:rsid w:val="00827255"/>
    <w:rsid w:val="00827355"/>
    <w:rsid w:val="008274D5"/>
    <w:rsid w:val="0082770C"/>
    <w:rsid w:val="00827BEC"/>
    <w:rsid w:val="00827D1B"/>
    <w:rsid w:val="00827D36"/>
    <w:rsid w:val="00827EE7"/>
    <w:rsid w:val="00827F0A"/>
    <w:rsid w:val="008300ED"/>
    <w:rsid w:val="008301E0"/>
    <w:rsid w:val="00830454"/>
    <w:rsid w:val="00830538"/>
    <w:rsid w:val="008306AC"/>
    <w:rsid w:val="0083070A"/>
    <w:rsid w:val="00830711"/>
    <w:rsid w:val="00830D27"/>
    <w:rsid w:val="00831585"/>
    <w:rsid w:val="00831602"/>
    <w:rsid w:val="00831627"/>
    <w:rsid w:val="0083164B"/>
    <w:rsid w:val="00831685"/>
    <w:rsid w:val="00831921"/>
    <w:rsid w:val="008319A1"/>
    <w:rsid w:val="00831D9B"/>
    <w:rsid w:val="008322F9"/>
    <w:rsid w:val="008325A9"/>
    <w:rsid w:val="008327E6"/>
    <w:rsid w:val="00832801"/>
    <w:rsid w:val="00832B3A"/>
    <w:rsid w:val="008331DF"/>
    <w:rsid w:val="00833922"/>
    <w:rsid w:val="00834037"/>
    <w:rsid w:val="0083433A"/>
    <w:rsid w:val="00834A47"/>
    <w:rsid w:val="00834AB7"/>
    <w:rsid w:val="00834C4A"/>
    <w:rsid w:val="00834D58"/>
    <w:rsid w:val="00834EE4"/>
    <w:rsid w:val="00835038"/>
    <w:rsid w:val="008354E4"/>
    <w:rsid w:val="00835675"/>
    <w:rsid w:val="00835CCC"/>
    <w:rsid w:val="008362EF"/>
    <w:rsid w:val="008363AE"/>
    <w:rsid w:val="00836512"/>
    <w:rsid w:val="0083663D"/>
    <w:rsid w:val="00836843"/>
    <w:rsid w:val="00836B1A"/>
    <w:rsid w:val="00836B80"/>
    <w:rsid w:val="00836C77"/>
    <w:rsid w:val="00836EC1"/>
    <w:rsid w:val="00837493"/>
    <w:rsid w:val="008374E6"/>
    <w:rsid w:val="00837784"/>
    <w:rsid w:val="00837B10"/>
    <w:rsid w:val="00837EBB"/>
    <w:rsid w:val="00840B53"/>
    <w:rsid w:val="00841421"/>
    <w:rsid w:val="00841583"/>
    <w:rsid w:val="0084162D"/>
    <w:rsid w:val="0084165A"/>
    <w:rsid w:val="00841801"/>
    <w:rsid w:val="00841F2D"/>
    <w:rsid w:val="00841F77"/>
    <w:rsid w:val="008421EA"/>
    <w:rsid w:val="00842471"/>
    <w:rsid w:val="00842574"/>
    <w:rsid w:val="00842AD8"/>
    <w:rsid w:val="00842BD7"/>
    <w:rsid w:val="00842E4A"/>
    <w:rsid w:val="00842EFA"/>
    <w:rsid w:val="008431C0"/>
    <w:rsid w:val="00843422"/>
    <w:rsid w:val="00843A6A"/>
    <w:rsid w:val="00843D8C"/>
    <w:rsid w:val="00843DA1"/>
    <w:rsid w:val="00843FC0"/>
    <w:rsid w:val="008444ED"/>
    <w:rsid w:val="0084453C"/>
    <w:rsid w:val="00844609"/>
    <w:rsid w:val="0084471A"/>
    <w:rsid w:val="00844A64"/>
    <w:rsid w:val="00844DC9"/>
    <w:rsid w:val="00844DD0"/>
    <w:rsid w:val="0084502A"/>
    <w:rsid w:val="00845114"/>
    <w:rsid w:val="008451D8"/>
    <w:rsid w:val="00845295"/>
    <w:rsid w:val="00845417"/>
    <w:rsid w:val="008454B7"/>
    <w:rsid w:val="0084557D"/>
    <w:rsid w:val="00845A16"/>
    <w:rsid w:val="00845ABD"/>
    <w:rsid w:val="00845C61"/>
    <w:rsid w:val="00845D57"/>
    <w:rsid w:val="00845EC4"/>
    <w:rsid w:val="00846788"/>
    <w:rsid w:val="00846CDD"/>
    <w:rsid w:val="008472D0"/>
    <w:rsid w:val="008475E3"/>
    <w:rsid w:val="00847AA7"/>
    <w:rsid w:val="00847BE9"/>
    <w:rsid w:val="00847F10"/>
    <w:rsid w:val="00847F37"/>
    <w:rsid w:val="00850015"/>
    <w:rsid w:val="00850444"/>
    <w:rsid w:val="008508FC"/>
    <w:rsid w:val="00850A10"/>
    <w:rsid w:val="00850C17"/>
    <w:rsid w:val="00850C54"/>
    <w:rsid w:val="00850FBC"/>
    <w:rsid w:val="0085124A"/>
    <w:rsid w:val="008513C5"/>
    <w:rsid w:val="008514BE"/>
    <w:rsid w:val="008515FC"/>
    <w:rsid w:val="00851809"/>
    <w:rsid w:val="00851884"/>
    <w:rsid w:val="00851ECE"/>
    <w:rsid w:val="008525E3"/>
    <w:rsid w:val="0085266C"/>
    <w:rsid w:val="00852B69"/>
    <w:rsid w:val="008532A9"/>
    <w:rsid w:val="008535B7"/>
    <w:rsid w:val="00853A74"/>
    <w:rsid w:val="00853AB0"/>
    <w:rsid w:val="00853F9F"/>
    <w:rsid w:val="008540F0"/>
    <w:rsid w:val="008542A4"/>
    <w:rsid w:val="00854F3A"/>
    <w:rsid w:val="008550F9"/>
    <w:rsid w:val="008556F5"/>
    <w:rsid w:val="00855ADF"/>
    <w:rsid w:val="00855C09"/>
    <w:rsid w:val="00855E62"/>
    <w:rsid w:val="0085617B"/>
    <w:rsid w:val="00856335"/>
    <w:rsid w:val="00856577"/>
    <w:rsid w:val="00856AAF"/>
    <w:rsid w:val="00856AF8"/>
    <w:rsid w:val="00856B85"/>
    <w:rsid w:val="00856BDF"/>
    <w:rsid w:val="00856F28"/>
    <w:rsid w:val="008571CF"/>
    <w:rsid w:val="008573F9"/>
    <w:rsid w:val="008575E4"/>
    <w:rsid w:val="0085768E"/>
    <w:rsid w:val="008576F3"/>
    <w:rsid w:val="00857943"/>
    <w:rsid w:val="008579A7"/>
    <w:rsid w:val="00857C40"/>
    <w:rsid w:val="00857DD0"/>
    <w:rsid w:val="0086001C"/>
    <w:rsid w:val="00860074"/>
    <w:rsid w:val="00860176"/>
    <w:rsid w:val="008602E6"/>
    <w:rsid w:val="0086034A"/>
    <w:rsid w:val="0086074E"/>
    <w:rsid w:val="00860915"/>
    <w:rsid w:val="00860AA4"/>
    <w:rsid w:val="00860DC1"/>
    <w:rsid w:val="0086183C"/>
    <w:rsid w:val="0086187B"/>
    <w:rsid w:val="00861BA8"/>
    <w:rsid w:val="008621B3"/>
    <w:rsid w:val="00862499"/>
    <w:rsid w:val="0086274F"/>
    <w:rsid w:val="00862752"/>
    <w:rsid w:val="00862810"/>
    <w:rsid w:val="00863074"/>
    <w:rsid w:val="008633E1"/>
    <w:rsid w:val="008637FE"/>
    <w:rsid w:val="00863902"/>
    <w:rsid w:val="008639E6"/>
    <w:rsid w:val="00863C75"/>
    <w:rsid w:val="00863FFB"/>
    <w:rsid w:val="00864270"/>
    <w:rsid w:val="008649A4"/>
    <w:rsid w:val="00864B70"/>
    <w:rsid w:val="00864E22"/>
    <w:rsid w:val="008650BE"/>
    <w:rsid w:val="00865728"/>
    <w:rsid w:val="00865A1C"/>
    <w:rsid w:val="00865AD5"/>
    <w:rsid w:val="00865AE7"/>
    <w:rsid w:val="00865E47"/>
    <w:rsid w:val="008660A0"/>
    <w:rsid w:val="00866526"/>
    <w:rsid w:val="00866678"/>
    <w:rsid w:val="008667D0"/>
    <w:rsid w:val="00866806"/>
    <w:rsid w:val="00866BFE"/>
    <w:rsid w:val="00866C54"/>
    <w:rsid w:val="008671EA"/>
    <w:rsid w:val="008675C5"/>
    <w:rsid w:val="008675E4"/>
    <w:rsid w:val="00867909"/>
    <w:rsid w:val="00867BC6"/>
    <w:rsid w:val="00870145"/>
    <w:rsid w:val="0087060D"/>
    <w:rsid w:val="00870931"/>
    <w:rsid w:val="00870C52"/>
    <w:rsid w:val="00870C9A"/>
    <w:rsid w:val="00870F2D"/>
    <w:rsid w:val="00871071"/>
    <w:rsid w:val="00871277"/>
    <w:rsid w:val="00871413"/>
    <w:rsid w:val="00871AFB"/>
    <w:rsid w:val="00871CF0"/>
    <w:rsid w:val="0087208E"/>
    <w:rsid w:val="008721E6"/>
    <w:rsid w:val="00872568"/>
    <w:rsid w:val="00872580"/>
    <w:rsid w:val="00872729"/>
    <w:rsid w:val="00872779"/>
    <w:rsid w:val="008727B7"/>
    <w:rsid w:val="00872867"/>
    <w:rsid w:val="008728F9"/>
    <w:rsid w:val="00872FE1"/>
    <w:rsid w:val="0087319C"/>
    <w:rsid w:val="00873356"/>
    <w:rsid w:val="0087339C"/>
    <w:rsid w:val="008733B8"/>
    <w:rsid w:val="00873735"/>
    <w:rsid w:val="008738D8"/>
    <w:rsid w:val="00873D6F"/>
    <w:rsid w:val="0087421E"/>
    <w:rsid w:val="00874231"/>
    <w:rsid w:val="00874486"/>
    <w:rsid w:val="0087454D"/>
    <w:rsid w:val="0087474D"/>
    <w:rsid w:val="0087483A"/>
    <w:rsid w:val="008749B8"/>
    <w:rsid w:val="00874D99"/>
    <w:rsid w:val="00874F89"/>
    <w:rsid w:val="0087511A"/>
    <w:rsid w:val="008751FF"/>
    <w:rsid w:val="008755EB"/>
    <w:rsid w:val="00875840"/>
    <w:rsid w:val="00875E24"/>
    <w:rsid w:val="0087651B"/>
    <w:rsid w:val="00876530"/>
    <w:rsid w:val="0087662E"/>
    <w:rsid w:val="008767D5"/>
    <w:rsid w:val="008768B9"/>
    <w:rsid w:val="00876A53"/>
    <w:rsid w:val="00876A98"/>
    <w:rsid w:val="00876D3E"/>
    <w:rsid w:val="00876E23"/>
    <w:rsid w:val="00876E28"/>
    <w:rsid w:val="0087713C"/>
    <w:rsid w:val="0087733D"/>
    <w:rsid w:val="00877391"/>
    <w:rsid w:val="00877497"/>
    <w:rsid w:val="0087751A"/>
    <w:rsid w:val="00877580"/>
    <w:rsid w:val="008778C5"/>
    <w:rsid w:val="00877916"/>
    <w:rsid w:val="0087798E"/>
    <w:rsid w:val="00877CF5"/>
    <w:rsid w:val="00880003"/>
    <w:rsid w:val="00880211"/>
    <w:rsid w:val="00880900"/>
    <w:rsid w:val="00880A3A"/>
    <w:rsid w:val="00880AA0"/>
    <w:rsid w:val="00880B06"/>
    <w:rsid w:val="00880CB5"/>
    <w:rsid w:val="00881375"/>
    <w:rsid w:val="00881394"/>
    <w:rsid w:val="008815BB"/>
    <w:rsid w:val="0088196C"/>
    <w:rsid w:val="00881EC6"/>
    <w:rsid w:val="00881EEA"/>
    <w:rsid w:val="00882530"/>
    <w:rsid w:val="00882B62"/>
    <w:rsid w:val="00882D3E"/>
    <w:rsid w:val="00882FCA"/>
    <w:rsid w:val="008831E3"/>
    <w:rsid w:val="00883412"/>
    <w:rsid w:val="0088356C"/>
    <w:rsid w:val="00883896"/>
    <w:rsid w:val="00884DF2"/>
    <w:rsid w:val="00884F2E"/>
    <w:rsid w:val="008852FE"/>
    <w:rsid w:val="00885481"/>
    <w:rsid w:val="008854C3"/>
    <w:rsid w:val="008855CF"/>
    <w:rsid w:val="0088576B"/>
    <w:rsid w:val="008858AE"/>
    <w:rsid w:val="00885C46"/>
    <w:rsid w:val="00885EA6"/>
    <w:rsid w:val="00886084"/>
    <w:rsid w:val="0088628B"/>
    <w:rsid w:val="008862EB"/>
    <w:rsid w:val="008862EF"/>
    <w:rsid w:val="0088641B"/>
    <w:rsid w:val="008866DF"/>
    <w:rsid w:val="0088674A"/>
    <w:rsid w:val="00886A1A"/>
    <w:rsid w:val="00886E53"/>
    <w:rsid w:val="00887021"/>
    <w:rsid w:val="008871BE"/>
    <w:rsid w:val="008874E0"/>
    <w:rsid w:val="00887B8B"/>
    <w:rsid w:val="00887C13"/>
    <w:rsid w:val="00887CA5"/>
    <w:rsid w:val="00887EE6"/>
    <w:rsid w:val="00887FED"/>
    <w:rsid w:val="00890293"/>
    <w:rsid w:val="008902DC"/>
    <w:rsid w:val="00890414"/>
    <w:rsid w:val="00890821"/>
    <w:rsid w:val="008917B3"/>
    <w:rsid w:val="008918D1"/>
    <w:rsid w:val="008919E1"/>
    <w:rsid w:val="00891CF4"/>
    <w:rsid w:val="0089256B"/>
    <w:rsid w:val="00892735"/>
    <w:rsid w:val="008928F0"/>
    <w:rsid w:val="0089292B"/>
    <w:rsid w:val="008929BB"/>
    <w:rsid w:val="008929F3"/>
    <w:rsid w:val="00892D23"/>
    <w:rsid w:val="008936C7"/>
    <w:rsid w:val="008936FE"/>
    <w:rsid w:val="008938C5"/>
    <w:rsid w:val="00893BA1"/>
    <w:rsid w:val="00893E31"/>
    <w:rsid w:val="00894064"/>
    <w:rsid w:val="0089422B"/>
    <w:rsid w:val="00894BEB"/>
    <w:rsid w:val="00894E76"/>
    <w:rsid w:val="00894FDB"/>
    <w:rsid w:val="00895024"/>
    <w:rsid w:val="008955ED"/>
    <w:rsid w:val="00895DE3"/>
    <w:rsid w:val="00896334"/>
    <w:rsid w:val="00896458"/>
    <w:rsid w:val="00896A10"/>
    <w:rsid w:val="00896B2A"/>
    <w:rsid w:val="00896BCB"/>
    <w:rsid w:val="00896D0F"/>
    <w:rsid w:val="00896FFE"/>
    <w:rsid w:val="008970DF"/>
    <w:rsid w:val="008972C4"/>
    <w:rsid w:val="0089734F"/>
    <w:rsid w:val="008973A7"/>
    <w:rsid w:val="008976BD"/>
    <w:rsid w:val="00897C81"/>
    <w:rsid w:val="00897FED"/>
    <w:rsid w:val="008A0210"/>
    <w:rsid w:val="008A038C"/>
    <w:rsid w:val="008A03B8"/>
    <w:rsid w:val="008A0425"/>
    <w:rsid w:val="008A0632"/>
    <w:rsid w:val="008A08F8"/>
    <w:rsid w:val="008A0A4C"/>
    <w:rsid w:val="008A0AB7"/>
    <w:rsid w:val="008A0B3A"/>
    <w:rsid w:val="008A0FDD"/>
    <w:rsid w:val="008A1271"/>
    <w:rsid w:val="008A138E"/>
    <w:rsid w:val="008A1413"/>
    <w:rsid w:val="008A15CA"/>
    <w:rsid w:val="008A179E"/>
    <w:rsid w:val="008A19E5"/>
    <w:rsid w:val="008A1D07"/>
    <w:rsid w:val="008A1F05"/>
    <w:rsid w:val="008A2191"/>
    <w:rsid w:val="008A2243"/>
    <w:rsid w:val="008A23DA"/>
    <w:rsid w:val="008A270C"/>
    <w:rsid w:val="008A2A14"/>
    <w:rsid w:val="008A2B71"/>
    <w:rsid w:val="008A2EFD"/>
    <w:rsid w:val="008A31A3"/>
    <w:rsid w:val="008A350E"/>
    <w:rsid w:val="008A38B0"/>
    <w:rsid w:val="008A3AE6"/>
    <w:rsid w:val="008A3C57"/>
    <w:rsid w:val="008A3D33"/>
    <w:rsid w:val="008A429A"/>
    <w:rsid w:val="008A450E"/>
    <w:rsid w:val="008A46C8"/>
    <w:rsid w:val="008A477A"/>
    <w:rsid w:val="008A4BFA"/>
    <w:rsid w:val="008A4C22"/>
    <w:rsid w:val="008A510D"/>
    <w:rsid w:val="008A51F1"/>
    <w:rsid w:val="008A5725"/>
    <w:rsid w:val="008A58BE"/>
    <w:rsid w:val="008A58D3"/>
    <w:rsid w:val="008A592D"/>
    <w:rsid w:val="008A5C4A"/>
    <w:rsid w:val="008A5ED3"/>
    <w:rsid w:val="008A667B"/>
    <w:rsid w:val="008A68F3"/>
    <w:rsid w:val="008A6EE5"/>
    <w:rsid w:val="008A7448"/>
    <w:rsid w:val="008A74A8"/>
    <w:rsid w:val="008A7785"/>
    <w:rsid w:val="008A779F"/>
    <w:rsid w:val="008A7907"/>
    <w:rsid w:val="008A7971"/>
    <w:rsid w:val="008A7DF9"/>
    <w:rsid w:val="008A7FDB"/>
    <w:rsid w:val="008B00D7"/>
    <w:rsid w:val="008B01B9"/>
    <w:rsid w:val="008B01D9"/>
    <w:rsid w:val="008B04BD"/>
    <w:rsid w:val="008B0714"/>
    <w:rsid w:val="008B0766"/>
    <w:rsid w:val="008B07F9"/>
    <w:rsid w:val="008B09DC"/>
    <w:rsid w:val="008B09EA"/>
    <w:rsid w:val="008B0BDA"/>
    <w:rsid w:val="008B0C7F"/>
    <w:rsid w:val="008B1046"/>
    <w:rsid w:val="008B1120"/>
    <w:rsid w:val="008B1260"/>
    <w:rsid w:val="008B1391"/>
    <w:rsid w:val="008B16A2"/>
    <w:rsid w:val="008B1B98"/>
    <w:rsid w:val="008B1D18"/>
    <w:rsid w:val="008B1E6D"/>
    <w:rsid w:val="008B211E"/>
    <w:rsid w:val="008B22B6"/>
    <w:rsid w:val="008B2649"/>
    <w:rsid w:val="008B27C9"/>
    <w:rsid w:val="008B29A2"/>
    <w:rsid w:val="008B2DE0"/>
    <w:rsid w:val="008B2E24"/>
    <w:rsid w:val="008B2F62"/>
    <w:rsid w:val="008B35D1"/>
    <w:rsid w:val="008B35EC"/>
    <w:rsid w:val="008B3927"/>
    <w:rsid w:val="008B39CA"/>
    <w:rsid w:val="008B3A19"/>
    <w:rsid w:val="008B3B61"/>
    <w:rsid w:val="008B3D6D"/>
    <w:rsid w:val="008B40A4"/>
    <w:rsid w:val="008B4122"/>
    <w:rsid w:val="008B4384"/>
    <w:rsid w:val="008B4C3C"/>
    <w:rsid w:val="008B4D43"/>
    <w:rsid w:val="008B5537"/>
    <w:rsid w:val="008B575C"/>
    <w:rsid w:val="008B5A77"/>
    <w:rsid w:val="008B5C70"/>
    <w:rsid w:val="008B5D4E"/>
    <w:rsid w:val="008B5FE8"/>
    <w:rsid w:val="008B613F"/>
    <w:rsid w:val="008B6276"/>
    <w:rsid w:val="008B6547"/>
    <w:rsid w:val="008B6A96"/>
    <w:rsid w:val="008B6AD7"/>
    <w:rsid w:val="008B6F3F"/>
    <w:rsid w:val="008B72C6"/>
    <w:rsid w:val="008B7677"/>
    <w:rsid w:val="008B786E"/>
    <w:rsid w:val="008B7B1A"/>
    <w:rsid w:val="008B7D06"/>
    <w:rsid w:val="008C00B7"/>
    <w:rsid w:val="008C0100"/>
    <w:rsid w:val="008C029B"/>
    <w:rsid w:val="008C0413"/>
    <w:rsid w:val="008C0549"/>
    <w:rsid w:val="008C0D2D"/>
    <w:rsid w:val="008C0D4B"/>
    <w:rsid w:val="008C113E"/>
    <w:rsid w:val="008C11C6"/>
    <w:rsid w:val="008C120F"/>
    <w:rsid w:val="008C1681"/>
    <w:rsid w:val="008C16A3"/>
    <w:rsid w:val="008C1B9E"/>
    <w:rsid w:val="008C1D96"/>
    <w:rsid w:val="008C1E0C"/>
    <w:rsid w:val="008C2270"/>
    <w:rsid w:val="008C2381"/>
    <w:rsid w:val="008C323B"/>
    <w:rsid w:val="008C32AD"/>
    <w:rsid w:val="008C3349"/>
    <w:rsid w:val="008C33B3"/>
    <w:rsid w:val="008C387D"/>
    <w:rsid w:val="008C3C22"/>
    <w:rsid w:val="008C3F22"/>
    <w:rsid w:val="008C401B"/>
    <w:rsid w:val="008C413C"/>
    <w:rsid w:val="008C4AF9"/>
    <w:rsid w:val="008C4B99"/>
    <w:rsid w:val="008C4F97"/>
    <w:rsid w:val="008C5053"/>
    <w:rsid w:val="008C5088"/>
    <w:rsid w:val="008C50BC"/>
    <w:rsid w:val="008C526F"/>
    <w:rsid w:val="008C590F"/>
    <w:rsid w:val="008C61E0"/>
    <w:rsid w:val="008C6426"/>
    <w:rsid w:val="008C64F2"/>
    <w:rsid w:val="008C65FF"/>
    <w:rsid w:val="008C69B9"/>
    <w:rsid w:val="008C6AEC"/>
    <w:rsid w:val="008C6E28"/>
    <w:rsid w:val="008C7735"/>
    <w:rsid w:val="008C78B1"/>
    <w:rsid w:val="008C7B2B"/>
    <w:rsid w:val="008C7EF2"/>
    <w:rsid w:val="008C7EFC"/>
    <w:rsid w:val="008D009C"/>
    <w:rsid w:val="008D01F2"/>
    <w:rsid w:val="008D0610"/>
    <w:rsid w:val="008D068F"/>
    <w:rsid w:val="008D0B0A"/>
    <w:rsid w:val="008D0B7C"/>
    <w:rsid w:val="008D0E48"/>
    <w:rsid w:val="008D0EFF"/>
    <w:rsid w:val="008D11AE"/>
    <w:rsid w:val="008D1676"/>
    <w:rsid w:val="008D175B"/>
    <w:rsid w:val="008D183D"/>
    <w:rsid w:val="008D234C"/>
    <w:rsid w:val="008D23AB"/>
    <w:rsid w:val="008D241E"/>
    <w:rsid w:val="008D26F9"/>
    <w:rsid w:val="008D2859"/>
    <w:rsid w:val="008D2A41"/>
    <w:rsid w:val="008D2A8B"/>
    <w:rsid w:val="008D2A9F"/>
    <w:rsid w:val="008D2C8E"/>
    <w:rsid w:val="008D2DCC"/>
    <w:rsid w:val="008D2DD6"/>
    <w:rsid w:val="008D2FAF"/>
    <w:rsid w:val="008D31F4"/>
    <w:rsid w:val="008D33C3"/>
    <w:rsid w:val="008D353C"/>
    <w:rsid w:val="008D3D0F"/>
    <w:rsid w:val="008D3EF2"/>
    <w:rsid w:val="008D3FCD"/>
    <w:rsid w:val="008D407B"/>
    <w:rsid w:val="008D4370"/>
    <w:rsid w:val="008D4528"/>
    <w:rsid w:val="008D46EC"/>
    <w:rsid w:val="008D484C"/>
    <w:rsid w:val="008D496C"/>
    <w:rsid w:val="008D4CB9"/>
    <w:rsid w:val="008D4E4A"/>
    <w:rsid w:val="008D501D"/>
    <w:rsid w:val="008D5B1A"/>
    <w:rsid w:val="008D5D79"/>
    <w:rsid w:val="008D5DB0"/>
    <w:rsid w:val="008D602B"/>
    <w:rsid w:val="008D60A1"/>
    <w:rsid w:val="008D6153"/>
    <w:rsid w:val="008D62FE"/>
    <w:rsid w:val="008D6BCC"/>
    <w:rsid w:val="008D6CD8"/>
    <w:rsid w:val="008D6D05"/>
    <w:rsid w:val="008D6E5A"/>
    <w:rsid w:val="008D6F2A"/>
    <w:rsid w:val="008D6F79"/>
    <w:rsid w:val="008D7949"/>
    <w:rsid w:val="008D798F"/>
    <w:rsid w:val="008D7D9D"/>
    <w:rsid w:val="008E0197"/>
    <w:rsid w:val="008E0436"/>
    <w:rsid w:val="008E0C31"/>
    <w:rsid w:val="008E14EB"/>
    <w:rsid w:val="008E153E"/>
    <w:rsid w:val="008E1818"/>
    <w:rsid w:val="008E1925"/>
    <w:rsid w:val="008E1CB6"/>
    <w:rsid w:val="008E1E26"/>
    <w:rsid w:val="008E21DA"/>
    <w:rsid w:val="008E2518"/>
    <w:rsid w:val="008E29F6"/>
    <w:rsid w:val="008E2A2D"/>
    <w:rsid w:val="008E2BD5"/>
    <w:rsid w:val="008E2D4D"/>
    <w:rsid w:val="008E2DA7"/>
    <w:rsid w:val="008E2DB8"/>
    <w:rsid w:val="008E2F64"/>
    <w:rsid w:val="008E2FC0"/>
    <w:rsid w:val="008E3403"/>
    <w:rsid w:val="008E361F"/>
    <w:rsid w:val="008E3740"/>
    <w:rsid w:val="008E37A1"/>
    <w:rsid w:val="008E3900"/>
    <w:rsid w:val="008E3A64"/>
    <w:rsid w:val="008E3C7D"/>
    <w:rsid w:val="008E3E97"/>
    <w:rsid w:val="008E403F"/>
    <w:rsid w:val="008E421A"/>
    <w:rsid w:val="008E4488"/>
    <w:rsid w:val="008E45C0"/>
    <w:rsid w:val="008E462B"/>
    <w:rsid w:val="008E4F70"/>
    <w:rsid w:val="008E51C7"/>
    <w:rsid w:val="008E5562"/>
    <w:rsid w:val="008E561D"/>
    <w:rsid w:val="008E59CE"/>
    <w:rsid w:val="008E5D1C"/>
    <w:rsid w:val="008E671E"/>
    <w:rsid w:val="008E69EA"/>
    <w:rsid w:val="008E6BD0"/>
    <w:rsid w:val="008E7087"/>
    <w:rsid w:val="008E7393"/>
    <w:rsid w:val="008E747E"/>
    <w:rsid w:val="008E74B4"/>
    <w:rsid w:val="008E7B62"/>
    <w:rsid w:val="008E7C88"/>
    <w:rsid w:val="008F00C0"/>
    <w:rsid w:val="008F01C0"/>
    <w:rsid w:val="008F01FD"/>
    <w:rsid w:val="008F0505"/>
    <w:rsid w:val="008F0557"/>
    <w:rsid w:val="008F0B49"/>
    <w:rsid w:val="008F0FFE"/>
    <w:rsid w:val="008F1030"/>
    <w:rsid w:val="008F10BF"/>
    <w:rsid w:val="008F123A"/>
    <w:rsid w:val="008F135F"/>
    <w:rsid w:val="008F1647"/>
    <w:rsid w:val="008F170C"/>
    <w:rsid w:val="008F170E"/>
    <w:rsid w:val="008F1B25"/>
    <w:rsid w:val="008F1BFC"/>
    <w:rsid w:val="008F2081"/>
    <w:rsid w:val="008F238C"/>
    <w:rsid w:val="008F2564"/>
    <w:rsid w:val="008F263E"/>
    <w:rsid w:val="008F2725"/>
    <w:rsid w:val="008F274C"/>
    <w:rsid w:val="008F2B97"/>
    <w:rsid w:val="008F2F7F"/>
    <w:rsid w:val="008F3C39"/>
    <w:rsid w:val="008F404B"/>
    <w:rsid w:val="008F435B"/>
    <w:rsid w:val="008F4505"/>
    <w:rsid w:val="008F4B2B"/>
    <w:rsid w:val="008F4CF1"/>
    <w:rsid w:val="008F4F89"/>
    <w:rsid w:val="008F51DC"/>
    <w:rsid w:val="008F51E5"/>
    <w:rsid w:val="008F523C"/>
    <w:rsid w:val="008F52EC"/>
    <w:rsid w:val="008F53F8"/>
    <w:rsid w:val="008F5713"/>
    <w:rsid w:val="008F5725"/>
    <w:rsid w:val="008F5ADF"/>
    <w:rsid w:val="008F5EF7"/>
    <w:rsid w:val="008F60FF"/>
    <w:rsid w:val="008F6A09"/>
    <w:rsid w:val="008F6E6F"/>
    <w:rsid w:val="008F6ED5"/>
    <w:rsid w:val="008F6F35"/>
    <w:rsid w:val="008F79AA"/>
    <w:rsid w:val="008F7B1C"/>
    <w:rsid w:val="008F7BE2"/>
    <w:rsid w:val="0090011C"/>
    <w:rsid w:val="00900305"/>
    <w:rsid w:val="00900648"/>
    <w:rsid w:val="009009B6"/>
    <w:rsid w:val="00900EDF"/>
    <w:rsid w:val="00901213"/>
    <w:rsid w:val="009019D2"/>
    <w:rsid w:val="00901B90"/>
    <w:rsid w:val="00901BF1"/>
    <w:rsid w:val="00902155"/>
    <w:rsid w:val="00902251"/>
    <w:rsid w:val="009022F0"/>
    <w:rsid w:val="00902620"/>
    <w:rsid w:val="00902693"/>
    <w:rsid w:val="009028F3"/>
    <w:rsid w:val="00902A99"/>
    <w:rsid w:val="00903190"/>
    <w:rsid w:val="009036D7"/>
    <w:rsid w:val="009039B5"/>
    <w:rsid w:val="00903D7F"/>
    <w:rsid w:val="00903DEE"/>
    <w:rsid w:val="00903F3D"/>
    <w:rsid w:val="0090416C"/>
    <w:rsid w:val="009041E7"/>
    <w:rsid w:val="0090423B"/>
    <w:rsid w:val="009047B2"/>
    <w:rsid w:val="00904C24"/>
    <w:rsid w:val="00905074"/>
    <w:rsid w:val="0090530C"/>
    <w:rsid w:val="00905818"/>
    <w:rsid w:val="009058AE"/>
    <w:rsid w:val="00905E28"/>
    <w:rsid w:val="00905F3D"/>
    <w:rsid w:val="0090672E"/>
    <w:rsid w:val="0090694C"/>
    <w:rsid w:val="0090720B"/>
    <w:rsid w:val="009073F4"/>
    <w:rsid w:val="00907496"/>
    <w:rsid w:val="00907729"/>
    <w:rsid w:val="00907BC5"/>
    <w:rsid w:val="0091013D"/>
    <w:rsid w:val="009101FE"/>
    <w:rsid w:val="00910222"/>
    <w:rsid w:val="009107D1"/>
    <w:rsid w:val="009107F6"/>
    <w:rsid w:val="00910D44"/>
    <w:rsid w:val="00910E85"/>
    <w:rsid w:val="009110DF"/>
    <w:rsid w:val="0091164D"/>
    <w:rsid w:val="00911688"/>
    <w:rsid w:val="00911C00"/>
    <w:rsid w:val="00911DE7"/>
    <w:rsid w:val="0091206B"/>
    <w:rsid w:val="009120B1"/>
    <w:rsid w:val="009120D0"/>
    <w:rsid w:val="00912269"/>
    <w:rsid w:val="00912273"/>
    <w:rsid w:val="0091242C"/>
    <w:rsid w:val="009124A7"/>
    <w:rsid w:val="00912C84"/>
    <w:rsid w:val="009132B3"/>
    <w:rsid w:val="009132F3"/>
    <w:rsid w:val="009134E3"/>
    <w:rsid w:val="00913539"/>
    <w:rsid w:val="00913618"/>
    <w:rsid w:val="009138A3"/>
    <w:rsid w:val="00913B3F"/>
    <w:rsid w:val="00913C14"/>
    <w:rsid w:val="00913C4F"/>
    <w:rsid w:val="00913D49"/>
    <w:rsid w:val="00913FFD"/>
    <w:rsid w:val="0091450F"/>
    <w:rsid w:val="009146C1"/>
    <w:rsid w:val="009148E0"/>
    <w:rsid w:val="00914C0F"/>
    <w:rsid w:val="00914D7E"/>
    <w:rsid w:val="00914DB8"/>
    <w:rsid w:val="00914DFD"/>
    <w:rsid w:val="00914E69"/>
    <w:rsid w:val="00914F26"/>
    <w:rsid w:val="009150B4"/>
    <w:rsid w:val="00915490"/>
    <w:rsid w:val="00915B34"/>
    <w:rsid w:val="00915CFE"/>
    <w:rsid w:val="00916174"/>
    <w:rsid w:val="009163BC"/>
    <w:rsid w:val="009163C3"/>
    <w:rsid w:val="00916630"/>
    <w:rsid w:val="009168CA"/>
    <w:rsid w:val="00916B2F"/>
    <w:rsid w:val="0091702A"/>
    <w:rsid w:val="009170D1"/>
    <w:rsid w:val="00917154"/>
    <w:rsid w:val="00917310"/>
    <w:rsid w:val="0091733F"/>
    <w:rsid w:val="00917773"/>
    <w:rsid w:val="009179F6"/>
    <w:rsid w:val="00917C3F"/>
    <w:rsid w:val="00917F81"/>
    <w:rsid w:val="00920C8A"/>
    <w:rsid w:val="00921399"/>
    <w:rsid w:val="009213B3"/>
    <w:rsid w:val="00921BE2"/>
    <w:rsid w:val="00922061"/>
    <w:rsid w:val="00922503"/>
    <w:rsid w:val="0092293D"/>
    <w:rsid w:val="00922B54"/>
    <w:rsid w:val="00922D87"/>
    <w:rsid w:val="00922F93"/>
    <w:rsid w:val="00923221"/>
    <w:rsid w:val="00923566"/>
    <w:rsid w:val="0092356C"/>
    <w:rsid w:val="00923868"/>
    <w:rsid w:val="00923DA3"/>
    <w:rsid w:val="00923E55"/>
    <w:rsid w:val="0092418F"/>
    <w:rsid w:val="00924759"/>
    <w:rsid w:val="00924A1B"/>
    <w:rsid w:val="0092505E"/>
    <w:rsid w:val="009250E1"/>
    <w:rsid w:val="00925131"/>
    <w:rsid w:val="009253E4"/>
    <w:rsid w:val="00925490"/>
    <w:rsid w:val="00925668"/>
    <w:rsid w:val="00925970"/>
    <w:rsid w:val="00925F46"/>
    <w:rsid w:val="0092604A"/>
    <w:rsid w:val="00926B89"/>
    <w:rsid w:val="00926D4C"/>
    <w:rsid w:val="009272A4"/>
    <w:rsid w:val="00927549"/>
    <w:rsid w:val="00927762"/>
    <w:rsid w:val="009277B3"/>
    <w:rsid w:val="00927A57"/>
    <w:rsid w:val="00927BDA"/>
    <w:rsid w:val="00927CA7"/>
    <w:rsid w:val="00927D9C"/>
    <w:rsid w:val="00927E65"/>
    <w:rsid w:val="00930588"/>
    <w:rsid w:val="0093069B"/>
    <w:rsid w:val="009306D2"/>
    <w:rsid w:val="00930F02"/>
    <w:rsid w:val="00930F91"/>
    <w:rsid w:val="0093106B"/>
    <w:rsid w:val="009311CD"/>
    <w:rsid w:val="009313D6"/>
    <w:rsid w:val="009315E0"/>
    <w:rsid w:val="00931872"/>
    <w:rsid w:val="00931958"/>
    <w:rsid w:val="00931B21"/>
    <w:rsid w:val="00931CB1"/>
    <w:rsid w:val="00931DEA"/>
    <w:rsid w:val="00932075"/>
    <w:rsid w:val="0093232C"/>
    <w:rsid w:val="009323E6"/>
    <w:rsid w:val="00932430"/>
    <w:rsid w:val="00932569"/>
    <w:rsid w:val="0093283E"/>
    <w:rsid w:val="00932B78"/>
    <w:rsid w:val="00932E56"/>
    <w:rsid w:val="0093320D"/>
    <w:rsid w:val="0093328C"/>
    <w:rsid w:val="009332D3"/>
    <w:rsid w:val="0093331C"/>
    <w:rsid w:val="009333C5"/>
    <w:rsid w:val="0093347E"/>
    <w:rsid w:val="00933658"/>
    <w:rsid w:val="0093375C"/>
    <w:rsid w:val="00933880"/>
    <w:rsid w:val="00933CAA"/>
    <w:rsid w:val="00933D63"/>
    <w:rsid w:val="009347D9"/>
    <w:rsid w:val="00934DD7"/>
    <w:rsid w:val="00934F08"/>
    <w:rsid w:val="009352B7"/>
    <w:rsid w:val="009357BB"/>
    <w:rsid w:val="00935990"/>
    <w:rsid w:val="009359BD"/>
    <w:rsid w:val="00936705"/>
    <w:rsid w:val="00936B1F"/>
    <w:rsid w:val="00936DEF"/>
    <w:rsid w:val="0093705B"/>
    <w:rsid w:val="009373F8"/>
    <w:rsid w:val="00937508"/>
    <w:rsid w:val="009376A6"/>
    <w:rsid w:val="0093775E"/>
    <w:rsid w:val="00937A56"/>
    <w:rsid w:val="00937AD8"/>
    <w:rsid w:val="0094008C"/>
    <w:rsid w:val="00940233"/>
    <w:rsid w:val="00940285"/>
    <w:rsid w:val="0094053B"/>
    <w:rsid w:val="00940C0D"/>
    <w:rsid w:val="00940C27"/>
    <w:rsid w:val="00940C36"/>
    <w:rsid w:val="00940EEC"/>
    <w:rsid w:val="00941351"/>
    <w:rsid w:val="0094139B"/>
    <w:rsid w:val="00941537"/>
    <w:rsid w:val="0094157F"/>
    <w:rsid w:val="0094162D"/>
    <w:rsid w:val="00941A7A"/>
    <w:rsid w:val="00942154"/>
    <w:rsid w:val="00942297"/>
    <w:rsid w:val="009422CC"/>
    <w:rsid w:val="00942462"/>
    <w:rsid w:val="0094259B"/>
    <w:rsid w:val="009427B1"/>
    <w:rsid w:val="00942812"/>
    <w:rsid w:val="00942821"/>
    <w:rsid w:val="00942B35"/>
    <w:rsid w:val="00942B71"/>
    <w:rsid w:val="00942D8C"/>
    <w:rsid w:val="00942F94"/>
    <w:rsid w:val="009431A4"/>
    <w:rsid w:val="009437F6"/>
    <w:rsid w:val="00943898"/>
    <w:rsid w:val="00943BAE"/>
    <w:rsid w:val="00943D83"/>
    <w:rsid w:val="00943EB5"/>
    <w:rsid w:val="00943F68"/>
    <w:rsid w:val="0094426E"/>
    <w:rsid w:val="0094466A"/>
    <w:rsid w:val="00944803"/>
    <w:rsid w:val="009448B5"/>
    <w:rsid w:val="009448CB"/>
    <w:rsid w:val="009448DB"/>
    <w:rsid w:val="00944908"/>
    <w:rsid w:val="00944BA1"/>
    <w:rsid w:val="00944BAD"/>
    <w:rsid w:val="00944D15"/>
    <w:rsid w:val="00944D25"/>
    <w:rsid w:val="00944DD9"/>
    <w:rsid w:val="00944E46"/>
    <w:rsid w:val="00944F71"/>
    <w:rsid w:val="0094531E"/>
    <w:rsid w:val="00945FB7"/>
    <w:rsid w:val="00946205"/>
    <w:rsid w:val="00946238"/>
    <w:rsid w:val="0094624E"/>
    <w:rsid w:val="0094644E"/>
    <w:rsid w:val="00946608"/>
    <w:rsid w:val="00946687"/>
    <w:rsid w:val="00946839"/>
    <w:rsid w:val="009468E8"/>
    <w:rsid w:val="00946C85"/>
    <w:rsid w:val="00946EED"/>
    <w:rsid w:val="00947013"/>
    <w:rsid w:val="00947062"/>
    <w:rsid w:val="00947280"/>
    <w:rsid w:val="00947879"/>
    <w:rsid w:val="00950069"/>
    <w:rsid w:val="0095025C"/>
    <w:rsid w:val="0095030D"/>
    <w:rsid w:val="009503B0"/>
    <w:rsid w:val="00950899"/>
    <w:rsid w:val="00950B9B"/>
    <w:rsid w:val="00951140"/>
    <w:rsid w:val="00951176"/>
    <w:rsid w:val="00951336"/>
    <w:rsid w:val="00951608"/>
    <w:rsid w:val="009516CA"/>
    <w:rsid w:val="00951869"/>
    <w:rsid w:val="0095187A"/>
    <w:rsid w:val="0095195C"/>
    <w:rsid w:val="00951FF1"/>
    <w:rsid w:val="009520A2"/>
    <w:rsid w:val="009522CD"/>
    <w:rsid w:val="009524D1"/>
    <w:rsid w:val="009526C5"/>
    <w:rsid w:val="0095297C"/>
    <w:rsid w:val="00952F21"/>
    <w:rsid w:val="009530FC"/>
    <w:rsid w:val="009532C8"/>
    <w:rsid w:val="00953377"/>
    <w:rsid w:val="00953627"/>
    <w:rsid w:val="00953EED"/>
    <w:rsid w:val="00954102"/>
    <w:rsid w:val="0095413E"/>
    <w:rsid w:val="009544B5"/>
    <w:rsid w:val="009546C5"/>
    <w:rsid w:val="009547B6"/>
    <w:rsid w:val="00954EB5"/>
    <w:rsid w:val="00955386"/>
    <w:rsid w:val="0095540D"/>
    <w:rsid w:val="00955433"/>
    <w:rsid w:val="0095543A"/>
    <w:rsid w:val="0095578B"/>
    <w:rsid w:val="00955A11"/>
    <w:rsid w:val="00955B78"/>
    <w:rsid w:val="00956006"/>
    <w:rsid w:val="009560C3"/>
    <w:rsid w:val="009563AD"/>
    <w:rsid w:val="009567A0"/>
    <w:rsid w:val="00956C0E"/>
    <w:rsid w:val="00956EC7"/>
    <w:rsid w:val="00956F22"/>
    <w:rsid w:val="00957137"/>
    <w:rsid w:val="0095717F"/>
    <w:rsid w:val="009571D2"/>
    <w:rsid w:val="0095756E"/>
    <w:rsid w:val="00957695"/>
    <w:rsid w:val="00957A2C"/>
    <w:rsid w:val="00957A5E"/>
    <w:rsid w:val="00960067"/>
    <w:rsid w:val="00960266"/>
    <w:rsid w:val="0096033D"/>
    <w:rsid w:val="00960457"/>
    <w:rsid w:val="0096075C"/>
    <w:rsid w:val="009608CA"/>
    <w:rsid w:val="0096095E"/>
    <w:rsid w:val="009609AC"/>
    <w:rsid w:val="00960AD0"/>
    <w:rsid w:val="009610FB"/>
    <w:rsid w:val="00961191"/>
    <w:rsid w:val="009613BC"/>
    <w:rsid w:val="009619F5"/>
    <w:rsid w:val="00961CA9"/>
    <w:rsid w:val="009621EB"/>
    <w:rsid w:val="00962B95"/>
    <w:rsid w:val="00962EA8"/>
    <w:rsid w:val="00963462"/>
    <w:rsid w:val="0096352C"/>
    <w:rsid w:val="0096356C"/>
    <w:rsid w:val="009636CA"/>
    <w:rsid w:val="00963C53"/>
    <w:rsid w:val="009641B6"/>
    <w:rsid w:val="0096430B"/>
    <w:rsid w:val="00964405"/>
    <w:rsid w:val="009644FB"/>
    <w:rsid w:val="0096470A"/>
    <w:rsid w:val="00964ADA"/>
    <w:rsid w:val="009651AD"/>
    <w:rsid w:val="009654D2"/>
    <w:rsid w:val="00965624"/>
    <w:rsid w:val="009659BE"/>
    <w:rsid w:val="00965CE4"/>
    <w:rsid w:val="00965DF0"/>
    <w:rsid w:val="00965E32"/>
    <w:rsid w:val="00966000"/>
    <w:rsid w:val="009661F6"/>
    <w:rsid w:val="0096626E"/>
    <w:rsid w:val="0096651A"/>
    <w:rsid w:val="00966DDB"/>
    <w:rsid w:val="00967484"/>
    <w:rsid w:val="00967705"/>
    <w:rsid w:val="00967A4E"/>
    <w:rsid w:val="00967C9F"/>
    <w:rsid w:val="009700DE"/>
    <w:rsid w:val="0097016D"/>
    <w:rsid w:val="00970815"/>
    <w:rsid w:val="00970A90"/>
    <w:rsid w:val="00970BCE"/>
    <w:rsid w:val="00970C11"/>
    <w:rsid w:val="00970CB4"/>
    <w:rsid w:val="0097148E"/>
    <w:rsid w:val="00971748"/>
    <w:rsid w:val="0097186D"/>
    <w:rsid w:val="00971929"/>
    <w:rsid w:val="00971CE3"/>
    <w:rsid w:val="00971D37"/>
    <w:rsid w:val="00971DEB"/>
    <w:rsid w:val="00971E36"/>
    <w:rsid w:val="00971EF5"/>
    <w:rsid w:val="00972035"/>
    <w:rsid w:val="009720A2"/>
    <w:rsid w:val="00972190"/>
    <w:rsid w:val="009722B1"/>
    <w:rsid w:val="00972704"/>
    <w:rsid w:val="0097285E"/>
    <w:rsid w:val="009728D2"/>
    <w:rsid w:val="00972AA7"/>
    <w:rsid w:val="00972B59"/>
    <w:rsid w:val="00972D47"/>
    <w:rsid w:val="00972FF7"/>
    <w:rsid w:val="009731AC"/>
    <w:rsid w:val="0097329A"/>
    <w:rsid w:val="00973352"/>
    <w:rsid w:val="0097336B"/>
    <w:rsid w:val="0097359E"/>
    <w:rsid w:val="00973A38"/>
    <w:rsid w:val="00973DAA"/>
    <w:rsid w:val="00973F94"/>
    <w:rsid w:val="00973FFC"/>
    <w:rsid w:val="009740A6"/>
    <w:rsid w:val="009741B0"/>
    <w:rsid w:val="009743B2"/>
    <w:rsid w:val="0097452D"/>
    <w:rsid w:val="009747D2"/>
    <w:rsid w:val="00974987"/>
    <w:rsid w:val="00974D82"/>
    <w:rsid w:val="00974E42"/>
    <w:rsid w:val="009751CD"/>
    <w:rsid w:val="009752B0"/>
    <w:rsid w:val="009753C6"/>
    <w:rsid w:val="0097587B"/>
    <w:rsid w:val="00975891"/>
    <w:rsid w:val="009758AA"/>
    <w:rsid w:val="00975A6E"/>
    <w:rsid w:val="00975DB7"/>
    <w:rsid w:val="00975E80"/>
    <w:rsid w:val="009761F5"/>
    <w:rsid w:val="00976F45"/>
    <w:rsid w:val="0097737C"/>
    <w:rsid w:val="0097745B"/>
    <w:rsid w:val="00977495"/>
    <w:rsid w:val="00977664"/>
    <w:rsid w:val="0097770E"/>
    <w:rsid w:val="009778C3"/>
    <w:rsid w:val="00977C80"/>
    <w:rsid w:val="00977D65"/>
    <w:rsid w:val="009801D0"/>
    <w:rsid w:val="00980333"/>
    <w:rsid w:val="00980518"/>
    <w:rsid w:val="0098067A"/>
    <w:rsid w:val="0098070C"/>
    <w:rsid w:val="00981129"/>
    <w:rsid w:val="0098127D"/>
    <w:rsid w:val="0098128F"/>
    <w:rsid w:val="0098167B"/>
    <w:rsid w:val="00981892"/>
    <w:rsid w:val="00981D2D"/>
    <w:rsid w:val="00981E35"/>
    <w:rsid w:val="0098210E"/>
    <w:rsid w:val="009826D3"/>
    <w:rsid w:val="00982E0F"/>
    <w:rsid w:val="0098302E"/>
    <w:rsid w:val="0098355A"/>
    <w:rsid w:val="009838A6"/>
    <w:rsid w:val="00984044"/>
    <w:rsid w:val="009843A6"/>
    <w:rsid w:val="00984689"/>
    <w:rsid w:val="009848F7"/>
    <w:rsid w:val="00984BE1"/>
    <w:rsid w:val="00984C2B"/>
    <w:rsid w:val="00984CB0"/>
    <w:rsid w:val="00984DCC"/>
    <w:rsid w:val="0098509B"/>
    <w:rsid w:val="00985137"/>
    <w:rsid w:val="0098568F"/>
    <w:rsid w:val="009856E2"/>
    <w:rsid w:val="00985ED5"/>
    <w:rsid w:val="00985FEF"/>
    <w:rsid w:val="00986196"/>
    <w:rsid w:val="009862E0"/>
    <w:rsid w:val="00986301"/>
    <w:rsid w:val="009864C9"/>
    <w:rsid w:val="009866AA"/>
    <w:rsid w:val="00986A9E"/>
    <w:rsid w:val="00986CFE"/>
    <w:rsid w:val="00986D88"/>
    <w:rsid w:val="0098722F"/>
    <w:rsid w:val="00987547"/>
    <w:rsid w:val="0098774E"/>
    <w:rsid w:val="009879A7"/>
    <w:rsid w:val="00987A53"/>
    <w:rsid w:val="00987A8E"/>
    <w:rsid w:val="00987DC3"/>
    <w:rsid w:val="00987F0B"/>
    <w:rsid w:val="00987F63"/>
    <w:rsid w:val="00987F7B"/>
    <w:rsid w:val="0099047C"/>
    <w:rsid w:val="009908CF"/>
    <w:rsid w:val="00990CA8"/>
    <w:rsid w:val="00990F02"/>
    <w:rsid w:val="00991291"/>
    <w:rsid w:val="009914E7"/>
    <w:rsid w:val="009914FA"/>
    <w:rsid w:val="009916AA"/>
    <w:rsid w:val="009918BE"/>
    <w:rsid w:val="009921CB"/>
    <w:rsid w:val="009922C0"/>
    <w:rsid w:val="00992795"/>
    <w:rsid w:val="009928B7"/>
    <w:rsid w:val="009928CD"/>
    <w:rsid w:val="009929AC"/>
    <w:rsid w:val="009930C1"/>
    <w:rsid w:val="009930FC"/>
    <w:rsid w:val="00993353"/>
    <w:rsid w:val="009936F2"/>
    <w:rsid w:val="00993CC8"/>
    <w:rsid w:val="0099438B"/>
    <w:rsid w:val="009944C4"/>
    <w:rsid w:val="00994662"/>
    <w:rsid w:val="0099475F"/>
    <w:rsid w:val="00994C23"/>
    <w:rsid w:val="00994D10"/>
    <w:rsid w:val="00994D4D"/>
    <w:rsid w:val="00994D6F"/>
    <w:rsid w:val="00994F36"/>
    <w:rsid w:val="009952A7"/>
    <w:rsid w:val="009954E3"/>
    <w:rsid w:val="00995648"/>
    <w:rsid w:val="009958A8"/>
    <w:rsid w:val="00996293"/>
    <w:rsid w:val="00996435"/>
    <w:rsid w:val="0099668C"/>
    <w:rsid w:val="009968C8"/>
    <w:rsid w:val="00996916"/>
    <w:rsid w:val="009969EE"/>
    <w:rsid w:val="00996BD1"/>
    <w:rsid w:val="00996DCC"/>
    <w:rsid w:val="00996E40"/>
    <w:rsid w:val="009974B1"/>
    <w:rsid w:val="009977B9"/>
    <w:rsid w:val="00997C8A"/>
    <w:rsid w:val="00997C8E"/>
    <w:rsid w:val="009A0152"/>
    <w:rsid w:val="009A04B6"/>
    <w:rsid w:val="009A0609"/>
    <w:rsid w:val="009A0782"/>
    <w:rsid w:val="009A0B73"/>
    <w:rsid w:val="009A0BDC"/>
    <w:rsid w:val="009A0BE4"/>
    <w:rsid w:val="009A0C6D"/>
    <w:rsid w:val="009A0CAF"/>
    <w:rsid w:val="009A0E59"/>
    <w:rsid w:val="009A1089"/>
    <w:rsid w:val="009A12B3"/>
    <w:rsid w:val="009A1408"/>
    <w:rsid w:val="009A1541"/>
    <w:rsid w:val="009A1A4D"/>
    <w:rsid w:val="009A1B7A"/>
    <w:rsid w:val="009A1EF0"/>
    <w:rsid w:val="009A21F1"/>
    <w:rsid w:val="009A2201"/>
    <w:rsid w:val="009A229E"/>
    <w:rsid w:val="009A27CB"/>
    <w:rsid w:val="009A29DC"/>
    <w:rsid w:val="009A2C9C"/>
    <w:rsid w:val="009A2CC3"/>
    <w:rsid w:val="009A32CF"/>
    <w:rsid w:val="009A3418"/>
    <w:rsid w:val="009A348A"/>
    <w:rsid w:val="009A3531"/>
    <w:rsid w:val="009A37C4"/>
    <w:rsid w:val="009A3867"/>
    <w:rsid w:val="009A40A2"/>
    <w:rsid w:val="009A42D0"/>
    <w:rsid w:val="009A440D"/>
    <w:rsid w:val="009A4588"/>
    <w:rsid w:val="009A4809"/>
    <w:rsid w:val="009A4893"/>
    <w:rsid w:val="009A490E"/>
    <w:rsid w:val="009A4979"/>
    <w:rsid w:val="009A4C87"/>
    <w:rsid w:val="009A5A70"/>
    <w:rsid w:val="009A5AF8"/>
    <w:rsid w:val="009A5D62"/>
    <w:rsid w:val="009A5FED"/>
    <w:rsid w:val="009A6184"/>
    <w:rsid w:val="009A61B5"/>
    <w:rsid w:val="009A628F"/>
    <w:rsid w:val="009A67D4"/>
    <w:rsid w:val="009A6A19"/>
    <w:rsid w:val="009A6A6E"/>
    <w:rsid w:val="009A6BCD"/>
    <w:rsid w:val="009A6CEB"/>
    <w:rsid w:val="009A7358"/>
    <w:rsid w:val="009A7664"/>
    <w:rsid w:val="009A7B9F"/>
    <w:rsid w:val="009A7C11"/>
    <w:rsid w:val="009B00C9"/>
    <w:rsid w:val="009B0153"/>
    <w:rsid w:val="009B02F7"/>
    <w:rsid w:val="009B045F"/>
    <w:rsid w:val="009B06FA"/>
    <w:rsid w:val="009B08B6"/>
    <w:rsid w:val="009B090B"/>
    <w:rsid w:val="009B0D95"/>
    <w:rsid w:val="009B11CE"/>
    <w:rsid w:val="009B14A5"/>
    <w:rsid w:val="009B1715"/>
    <w:rsid w:val="009B1AAB"/>
    <w:rsid w:val="009B1B62"/>
    <w:rsid w:val="009B1C23"/>
    <w:rsid w:val="009B1D2A"/>
    <w:rsid w:val="009B1D77"/>
    <w:rsid w:val="009B24E6"/>
    <w:rsid w:val="009B2DE4"/>
    <w:rsid w:val="009B3021"/>
    <w:rsid w:val="009B3426"/>
    <w:rsid w:val="009B3507"/>
    <w:rsid w:val="009B363F"/>
    <w:rsid w:val="009B3C4F"/>
    <w:rsid w:val="009B472C"/>
    <w:rsid w:val="009B4D7C"/>
    <w:rsid w:val="009B4E01"/>
    <w:rsid w:val="009B4E8A"/>
    <w:rsid w:val="009B51CE"/>
    <w:rsid w:val="009B542F"/>
    <w:rsid w:val="009B555F"/>
    <w:rsid w:val="009B5611"/>
    <w:rsid w:val="009B57CF"/>
    <w:rsid w:val="009B59AF"/>
    <w:rsid w:val="009B5B0A"/>
    <w:rsid w:val="009B5CEF"/>
    <w:rsid w:val="009B5D70"/>
    <w:rsid w:val="009B6284"/>
    <w:rsid w:val="009B6561"/>
    <w:rsid w:val="009B68F4"/>
    <w:rsid w:val="009B72E1"/>
    <w:rsid w:val="009B77B7"/>
    <w:rsid w:val="009B7B6B"/>
    <w:rsid w:val="009B7D77"/>
    <w:rsid w:val="009C0003"/>
    <w:rsid w:val="009C0B41"/>
    <w:rsid w:val="009C0C67"/>
    <w:rsid w:val="009C0CBF"/>
    <w:rsid w:val="009C0D88"/>
    <w:rsid w:val="009C0DFC"/>
    <w:rsid w:val="009C1B83"/>
    <w:rsid w:val="009C1E99"/>
    <w:rsid w:val="009C1F81"/>
    <w:rsid w:val="009C227F"/>
    <w:rsid w:val="009C22C6"/>
    <w:rsid w:val="009C22CE"/>
    <w:rsid w:val="009C246E"/>
    <w:rsid w:val="009C2A8E"/>
    <w:rsid w:val="009C2B90"/>
    <w:rsid w:val="009C2BFA"/>
    <w:rsid w:val="009C2D8A"/>
    <w:rsid w:val="009C3B03"/>
    <w:rsid w:val="009C3DB7"/>
    <w:rsid w:val="009C3F9A"/>
    <w:rsid w:val="009C3FBD"/>
    <w:rsid w:val="009C400D"/>
    <w:rsid w:val="009C49A9"/>
    <w:rsid w:val="009C4C07"/>
    <w:rsid w:val="009C4EF7"/>
    <w:rsid w:val="009C5329"/>
    <w:rsid w:val="009C5B93"/>
    <w:rsid w:val="009C5BB0"/>
    <w:rsid w:val="009C5C3E"/>
    <w:rsid w:val="009C5D5D"/>
    <w:rsid w:val="009C5EAC"/>
    <w:rsid w:val="009C609F"/>
    <w:rsid w:val="009C6612"/>
    <w:rsid w:val="009C664A"/>
    <w:rsid w:val="009C6931"/>
    <w:rsid w:val="009C69CA"/>
    <w:rsid w:val="009C6D9F"/>
    <w:rsid w:val="009C71D6"/>
    <w:rsid w:val="009C72AE"/>
    <w:rsid w:val="009C7554"/>
    <w:rsid w:val="009C77CD"/>
    <w:rsid w:val="009C77EA"/>
    <w:rsid w:val="009C783A"/>
    <w:rsid w:val="009C7853"/>
    <w:rsid w:val="009C7951"/>
    <w:rsid w:val="009C798E"/>
    <w:rsid w:val="009C7B23"/>
    <w:rsid w:val="009C7C6D"/>
    <w:rsid w:val="009C7D49"/>
    <w:rsid w:val="009D001C"/>
    <w:rsid w:val="009D01BA"/>
    <w:rsid w:val="009D0322"/>
    <w:rsid w:val="009D0344"/>
    <w:rsid w:val="009D04D1"/>
    <w:rsid w:val="009D05D7"/>
    <w:rsid w:val="009D0699"/>
    <w:rsid w:val="009D06B0"/>
    <w:rsid w:val="009D08A4"/>
    <w:rsid w:val="009D08B0"/>
    <w:rsid w:val="009D0C08"/>
    <w:rsid w:val="009D0CAF"/>
    <w:rsid w:val="009D0F45"/>
    <w:rsid w:val="009D0FAE"/>
    <w:rsid w:val="009D100A"/>
    <w:rsid w:val="009D10B0"/>
    <w:rsid w:val="009D13A0"/>
    <w:rsid w:val="009D17DF"/>
    <w:rsid w:val="009D1B25"/>
    <w:rsid w:val="009D1B7F"/>
    <w:rsid w:val="009D1C5D"/>
    <w:rsid w:val="009D1D31"/>
    <w:rsid w:val="009D1DED"/>
    <w:rsid w:val="009D254D"/>
    <w:rsid w:val="009D271E"/>
    <w:rsid w:val="009D27B5"/>
    <w:rsid w:val="009D28C5"/>
    <w:rsid w:val="009D2AF2"/>
    <w:rsid w:val="009D314B"/>
    <w:rsid w:val="009D34CF"/>
    <w:rsid w:val="009D37EB"/>
    <w:rsid w:val="009D3A17"/>
    <w:rsid w:val="009D4B26"/>
    <w:rsid w:val="009D4F1D"/>
    <w:rsid w:val="009D4F77"/>
    <w:rsid w:val="009D50FF"/>
    <w:rsid w:val="009D51E6"/>
    <w:rsid w:val="009D5445"/>
    <w:rsid w:val="009D54F8"/>
    <w:rsid w:val="009D55EA"/>
    <w:rsid w:val="009D5D9C"/>
    <w:rsid w:val="009D656D"/>
    <w:rsid w:val="009D6635"/>
    <w:rsid w:val="009D6642"/>
    <w:rsid w:val="009D6A51"/>
    <w:rsid w:val="009D6EDD"/>
    <w:rsid w:val="009D703E"/>
    <w:rsid w:val="009D70B0"/>
    <w:rsid w:val="009D71B7"/>
    <w:rsid w:val="009D785C"/>
    <w:rsid w:val="009D7A11"/>
    <w:rsid w:val="009D7B8A"/>
    <w:rsid w:val="009D7CEE"/>
    <w:rsid w:val="009E017A"/>
    <w:rsid w:val="009E065F"/>
    <w:rsid w:val="009E096B"/>
    <w:rsid w:val="009E108B"/>
    <w:rsid w:val="009E1095"/>
    <w:rsid w:val="009E129E"/>
    <w:rsid w:val="009E1325"/>
    <w:rsid w:val="009E149F"/>
    <w:rsid w:val="009E14BB"/>
    <w:rsid w:val="009E1767"/>
    <w:rsid w:val="009E1B51"/>
    <w:rsid w:val="009E1D1A"/>
    <w:rsid w:val="009E2566"/>
    <w:rsid w:val="009E25E3"/>
    <w:rsid w:val="009E26B6"/>
    <w:rsid w:val="009E2BE4"/>
    <w:rsid w:val="009E33DE"/>
    <w:rsid w:val="009E36A8"/>
    <w:rsid w:val="009E3917"/>
    <w:rsid w:val="009E3E38"/>
    <w:rsid w:val="009E3F87"/>
    <w:rsid w:val="009E3FF6"/>
    <w:rsid w:val="009E4042"/>
    <w:rsid w:val="009E470F"/>
    <w:rsid w:val="009E4985"/>
    <w:rsid w:val="009E4E97"/>
    <w:rsid w:val="009E4ECB"/>
    <w:rsid w:val="009E503C"/>
    <w:rsid w:val="009E5132"/>
    <w:rsid w:val="009E51A6"/>
    <w:rsid w:val="009E53AF"/>
    <w:rsid w:val="009E5598"/>
    <w:rsid w:val="009E56C1"/>
    <w:rsid w:val="009E5940"/>
    <w:rsid w:val="009E60B0"/>
    <w:rsid w:val="009E6344"/>
    <w:rsid w:val="009E66E5"/>
    <w:rsid w:val="009E68CF"/>
    <w:rsid w:val="009E6A9B"/>
    <w:rsid w:val="009E6F1D"/>
    <w:rsid w:val="009E6FD7"/>
    <w:rsid w:val="009E711A"/>
    <w:rsid w:val="009E727F"/>
    <w:rsid w:val="009E75EE"/>
    <w:rsid w:val="009E7793"/>
    <w:rsid w:val="009E7A2D"/>
    <w:rsid w:val="009E7E26"/>
    <w:rsid w:val="009F0087"/>
    <w:rsid w:val="009F00DC"/>
    <w:rsid w:val="009F02E9"/>
    <w:rsid w:val="009F0348"/>
    <w:rsid w:val="009F04EF"/>
    <w:rsid w:val="009F0905"/>
    <w:rsid w:val="009F0E96"/>
    <w:rsid w:val="009F0EBB"/>
    <w:rsid w:val="009F10AD"/>
    <w:rsid w:val="009F1467"/>
    <w:rsid w:val="009F14C6"/>
    <w:rsid w:val="009F18F4"/>
    <w:rsid w:val="009F19C8"/>
    <w:rsid w:val="009F1AE6"/>
    <w:rsid w:val="009F1B6B"/>
    <w:rsid w:val="009F1D8D"/>
    <w:rsid w:val="009F22D5"/>
    <w:rsid w:val="009F22E3"/>
    <w:rsid w:val="009F22EF"/>
    <w:rsid w:val="009F26C7"/>
    <w:rsid w:val="009F28CD"/>
    <w:rsid w:val="009F291C"/>
    <w:rsid w:val="009F2980"/>
    <w:rsid w:val="009F2A59"/>
    <w:rsid w:val="009F2CBE"/>
    <w:rsid w:val="009F313F"/>
    <w:rsid w:val="009F3745"/>
    <w:rsid w:val="009F38E1"/>
    <w:rsid w:val="009F3C5B"/>
    <w:rsid w:val="009F3CE6"/>
    <w:rsid w:val="009F3D0C"/>
    <w:rsid w:val="009F3E2C"/>
    <w:rsid w:val="009F43A5"/>
    <w:rsid w:val="009F447E"/>
    <w:rsid w:val="009F44A1"/>
    <w:rsid w:val="009F4808"/>
    <w:rsid w:val="009F48EE"/>
    <w:rsid w:val="009F49D3"/>
    <w:rsid w:val="009F4B63"/>
    <w:rsid w:val="009F4DCE"/>
    <w:rsid w:val="009F4E9D"/>
    <w:rsid w:val="009F5153"/>
    <w:rsid w:val="009F529D"/>
    <w:rsid w:val="009F5644"/>
    <w:rsid w:val="009F57CA"/>
    <w:rsid w:val="009F5AB2"/>
    <w:rsid w:val="009F5C3B"/>
    <w:rsid w:val="009F5E19"/>
    <w:rsid w:val="009F5EA5"/>
    <w:rsid w:val="009F5FCC"/>
    <w:rsid w:val="009F6120"/>
    <w:rsid w:val="009F61BF"/>
    <w:rsid w:val="009F63BE"/>
    <w:rsid w:val="009F64E1"/>
    <w:rsid w:val="009F6BF4"/>
    <w:rsid w:val="009F7355"/>
    <w:rsid w:val="009F7437"/>
    <w:rsid w:val="009F7520"/>
    <w:rsid w:val="009F7544"/>
    <w:rsid w:val="009F7884"/>
    <w:rsid w:val="009F7D45"/>
    <w:rsid w:val="00A00185"/>
    <w:rsid w:val="00A0035B"/>
    <w:rsid w:val="00A00780"/>
    <w:rsid w:val="00A008B2"/>
    <w:rsid w:val="00A00A61"/>
    <w:rsid w:val="00A00AD5"/>
    <w:rsid w:val="00A00BD9"/>
    <w:rsid w:val="00A00E54"/>
    <w:rsid w:val="00A0103B"/>
    <w:rsid w:val="00A0234A"/>
    <w:rsid w:val="00A024BC"/>
    <w:rsid w:val="00A026B4"/>
    <w:rsid w:val="00A026C1"/>
    <w:rsid w:val="00A02830"/>
    <w:rsid w:val="00A02BCE"/>
    <w:rsid w:val="00A02E86"/>
    <w:rsid w:val="00A02EDA"/>
    <w:rsid w:val="00A03101"/>
    <w:rsid w:val="00A033C9"/>
    <w:rsid w:val="00A03483"/>
    <w:rsid w:val="00A0366A"/>
    <w:rsid w:val="00A036E1"/>
    <w:rsid w:val="00A037C6"/>
    <w:rsid w:val="00A03BBF"/>
    <w:rsid w:val="00A03CBB"/>
    <w:rsid w:val="00A044D7"/>
    <w:rsid w:val="00A047FD"/>
    <w:rsid w:val="00A04B60"/>
    <w:rsid w:val="00A04C5E"/>
    <w:rsid w:val="00A04ECB"/>
    <w:rsid w:val="00A04FED"/>
    <w:rsid w:val="00A0565A"/>
    <w:rsid w:val="00A056E1"/>
    <w:rsid w:val="00A05787"/>
    <w:rsid w:val="00A057F9"/>
    <w:rsid w:val="00A05996"/>
    <w:rsid w:val="00A05AA1"/>
    <w:rsid w:val="00A06287"/>
    <w:rsid w:val="00A065AA"/>
    <w:rsid w:val="00A067C8"/>
    <w:rsid w:val="00A06CFD"/>
    <w:rsid w:val="00A06FAE"/>
    <w:rsid w:val="00A070CF"/>
    <w:rsid w:val="00A07677"/>
    <w:rsid w:val="00A076FB"/>
    <w:rsid w:val="00A0797F"/>
    <w:rsid w:val="00A07A8F"/>
    <w:rsid w:val="00A105AF"/>
    <w:rsid w:val="00A109DE"/>
    <w:rsid w:val="00A10A31"/>
    <w:rsid w:val="00A10D00"/>
    <w:rsid w:val="00A1104E"/>
    <w:rsid w:val="00A11171"/>
    <w:rsid w:val="00A1161B"/>
    <w:rsid w:val="00A11907"/>
    <w:rsid w:val="00A11A29"/>
    <w:rsid w:val="00A11B8D"/>
    <w:rsid w:val="00A11D23"/>
    <w:rsid w:val="00A120D6"/>
    <w:rsid w:val="00A122FB"/>
    <w:rsid w:val="00A123B3"/>
    <w:rsid w:val="00A123E3"/>
    <w:rsid w:val="00A1268B"/>
    <w:rsid w:val="00A1279C"/>
    <w:rsid w:val="00A12B1D"/>
    <w:rsid w:val="00A12B3F"/>
    <w:rsid w:val="00A12F02"/>
    <w:rsid w:val="00A13072"/>
    <w:rsid w:val="00A132D3"/>
    <w:rsid w:val="00A13375"/>
    <w:rsid w:val="00A1343A"/>
    <w:rsid w:val="00A1353C"/>
    <w:rsid w:val="00A13B20"/>
    <w:rsid w:val="00A142F1"/>
    <w:rsid w:val="00A1454C"/>
    <w:rsid w:val="00A1477D"/>
    <w:rsid w:val="00A14EE3"/>
    <w:rsid w:val="00A14FE9"/>
    <w:rsid w:val="00A15584"/>
    <w:rsid w:val="00A15817"/>
    <w:rsid w:val="00A15C28"/>
    <w:rsid w:val="00A16539"/>
    <w:rsid w:val="00A16693"/>
    <w:rsid w:val="00A168C6"/>
    <w:rsid w:val="00A16E0D"/>
    <w:rsid w:val="00A16EDC"/>
    <w:rsid w:val="00A16F80"/>
    <w:rsid w:val="00A17057"/>
    <w:rsid w:val="00A17190"/>
    <w:rsid w:val="00A17434"/>
    <w:rsid w:val="00A17779"/>
    <w:rsid w:val="00A17918"/>
    <w:rsid w:val="00A17E1F"/>
    <w:rsid w:val="00A17E24"/>
    <w:rsid w:val="00A17F58"/>
    <w:rsid w:val="00A2012D"/>
    <w:rsid w:val="00A20200"/>
    <w:rsid w:val="00A20A4C"/>
    <w:rsid w:val="00A2100D"/>
    <w:rsid w:val="00A210E4"/>
    <w:rsid w:val="00A21266"/>
    <w:rsid w:val="00A21293"/>
    <w:rsid w:val="00A215E3"/>
    <w:rsid w:val="00A21B2D"/>
    <w:rsid w:val="00A21C46"/>
    <w:rsid w:val="00A21E37"/>
    <w:rsid w:val="00A21FFB"/>
    <w:rsid w:val="00A220E0"/>
    <w:rsid w:val="00A2219A"/>
    <w:rsid w:val="00A222B9"/>
    <w:rsid w:val="00A22530"/>
    <w:rsid w:val="00A2256C"/>
    <w:rsid w:val="00A22712"/>
    <w:rsid w:val="00A22AD9"/>
    <w:rsid w:val="00A22CB2"/>
    <w:rsid w:val="00A22CDA"/>
    <w:rsid w:val="00A22DD5"/>
    <w:rsid w:val="00A233C2"/>
    <w:rsid w:val="00A234D2"/>
    <w:rsid w:val="00A23516"/>
    <w:rsid w:val="00A236D5"/>
    <w:rsid w:val="00A2372B"/>
    <w:rsid w:val="00A237E7"/>
    <w:rsid w:val="00A23A31"/>
    <w:rsid w:val="00A24257"/>
    <w:rsid w:val="00A2445D"/>
    <w:rsid w:val="00A24C73"/>
    <w:rsid w:val="00A24EE1"/>
    <w:rsid w:val="00A2501B"/>
    <w:rsid w:val="00A25188"/>
    <w:rsid w:val="00A252F4"/>
    <w:rsid w:val="00A253FD"/>
    <w:rsid w:val="00A255FA"/>
    <w:rsid w:val="00A25AE6"/>
    <w:rsid w:val="00A25C30"/>
    <w:rsid w:val="00A25C8D"/>
    <w:rsid w:val="00A2629D"/>
    <w:rsid w:val="00A262F7"/>
    <w:rsid w:val="00A263F2"/>
    <w:rsid w:val="00A2645B"/>
    <w:rsid w:val="00A268F6"/>
    <w:rsid w:val="00A26D4A"/>
    <w:rsid w:val="00A272A0"/>
    <w:rsid w:val="00A2732A"/>
    <w:rsid w:val="00A275BF"/>
    <w:rsid w:val="00A27A02"/>
    <w:rsid w:val="00A27D0E"/>
    <w:rsid w:val="00A27D97"/>
    <w:rsid w:val="00A30225"/>
    <w:rsid w:val="00A3030F"/>
    <w:rsid w:val="00A3044D"/>
    <w:rsid w:val="00A308AD"/>
    <w:rsid w:val="00A30B71"/>
    <w:rsid w:val="00A30C1C"/>
    <w:rsid w:val="00A30C51"/>
    <w:rsid w:val="00A31350"/>
    <w:rsid w:val="00A3144E"/>
    <w:rsid w:val="00A314D8"/>
    <w:rsid w:val="00A314DD"/>
    <w:rsid w:val="00A3176C"/>
    <w:rsid w:val="00A319C3"/>
    <w:rsid w:val="00A31ADD"/>
    <w:rsid w:val="00A31BF8"/>
    <w:rsid w:val="00A31CFF"/>
    <w:rsid w:val="00A31DC1"/>
    <w:rsid w:val="00A31F5F"/>
    <w:rsid w:val="00A3214D"/>
    <w:rsid w:val="00A32394"/>
    <w:rsid w:val="00A32592"/>
    <w:rsid w:val="00A325D7"/>
    <w:rsid w:val="00A32690"/>
    <w:rsid w:val="00A32806"/>
    <w:rsid w:val="00A331B1"/>
    <w:rsid w:val="00A3390B"/>
    <w:rsid w:val="00A33B09"/>
    <w:rsid w:val="00A33C3A"/>
    <w:rsid w:val="00A34051"/>
    <w:rsid w:val="00A3425F"/>
    <w:rsid w:val="00A34280"/>
    <w:rsid w:val="00A34466"/>
    <w:rsid w:val="00A34663"/>
    <w:rsid w:val="00A34907"/>
    <w:rsid w:val="00A349C3"/>
    <w:rsid w:val="00A34B44"/>
    <w:rsid w:val="00A34EB7"/>
    <w:rsid w:val="00A35335"/>
    <w:rsid w:val="00A3533E"/>
    <w:rsid w:val="00A35710"/>
    <w:rsid w:val="00A35D30"/>
    <w:rsid w:val="00A35DC8"/>
    <w:rsid w:val="00A35FAA"/>
    <w:rsid w:val="00A36114"/>
    <w:rsid w:val="00A36729"/>
    <w:rsid w:val="00A3682A"/>
    <w:rsid w:val="00A36C92"/>
    <w:rsid w:val="00A36EB4"/>
    <w:rsid w:val="00A36F36"/>
    <w:rsid w:val="00A373C2"/>
    <w:rsid w:val="00A37485"/>
    <w:rsid w:val="00A37770"/>
    <w:rsid w:val="00A37852"/>
    <w:rsid w:val="00A37873"/>
    <w:rsid w:val="00A37A69"/>
    <w:rsid w:val="00A37C0C"/>
    <w:rsid w:val="00A37EEB"/>
    <w:rsid w:val="00A37F19"/>
    <w:rsid w:val="00A37FC1"/>
    <w:rsid w:val="00A403EB"/>
    <w:rsid w:val="00A407B5"/>
    <w:rsid w:val="00A40A3E"/>
    <w:rsid w:val="00A40C30"/>
    <w:rsid w:val="00A40DD4"/>
    <w:rsid w:val="00A40F81"/>
    <w:rsid w:val="00A40FE1"/>
    <w:rsid w:val="00A41122"/>
    <w:rsid w:val="00A4124B"/>
    <w:rsid w:val="00A415B7"/>
    <w:rsid w:val="00A4168B"/>
    <w:rsid w:val="00A4182C"/>
    <w:rsid w:val="00A41FB5"/>
    <w:rsid w:val="00A42701"/>
    <w:rsid w:val="00A42874"/>
    <w:rsid w:val="00A428B6"/>
    <w:rsid w:val="00A42D83"/>
    <w:rsid w:val="00A42D93"/>
    <w:rsid w:val="00A42FC8"/>
    <w:rsid w:val="00A4303C"/>
    <w:rsid w:val="00A435EB"/>
    <w:rsid w:val="00A4383A"/>
    <w:rsid w:val="00A44072"/>
    <w:rsid w:val="00A444AC"/>
    <w:rsid w:val="00A44563"/>
    <w:rsid w:val="00A446DB"/>
    <w:rsid w:val="00A44778"/>
    <w:rsid w:val="00A447E0"/>
    <w:rsid w:val="00A447E7"/>
    <w:rsid w:val="00A44AD5"/>
    <w:rsid w:val="00A44B74"/>
    <w:rsid w:val="00A44D6F"/>
    <w:rsid w:val="00A45C52"/>
    <w:rsid w:val="00A45C75"/>
    <w:rsid w:val="00A45D36"/>
    <w:rsid w:val="00A46152"/>
    <w:rsid w:val="00A4638B"/>
    <w:rsid w:val="00A4649D"/>
    <w:rsid w:val="00A468C2"/>
    <w:rsid w:val="00A46909"/>
    <w:rsid w:val="00A4766F"/>
    <w:rsid w:val="00A477BC"/>
    <w:rsid w:val="00A47A27"/>
    <w:rsid w:val="00A47AC3"/>
    <w:rsid w:val="00A47EB6"/>
    <w:rsid w:val="00A47F43"/>
    <w:rsid w:val="00A500E6"/>
    <w:rsid w:val="00A501A2"/>
    <w:rsid w:val="00A5037A"/>
    <w:rsid w:val="00A503A5"/>
    <w:rsid w:val="00A50489"/>
    <w:rsid w:val="00A506DC"/>
    <w:rsid w:val="00A50973"/>
    <w:rsid w:val="00A509DD"/>
    <w:rsid w:val="00A50D26"/>
    <w:rsid w:val="00A51090"/>
    <w:rsid w:val="00A5112A"/>
    <w:rsid w:val="00A51375"/>
    <w:rsid w:val="00A51636"/>
    <w:rsid w:val="00A51763"/>
    <w:rsid w:val="00A51A81"/>
    <w:rsid w:val="00A51CE0"/>
    <w:rsid w:val="00A5212A"/>
    <w:rsid w:val="00A52195"/>
    <w:rsid w:val="00A52456"/>
    <w:rsid w:val="00A52598"/>
    <w:rsid w:val="00A52797"/>
    <w:rsid w:val="00A52970"/>
    <w:rsid w:val="00A52AC7"/>
    <w:rsid w:val="00A52C83"/>
    <w:rsid w:val="00A5305D"/>
    <w:rsid w:val="00A5333A"/>
    <w:rsid w:val="00A53447"/>
    <w:rsid w:val="00A53582"/>
    <w:rsid w:val="00A53A40"/>
    <w:rsid w:val="00A53A84"/>
    <w:rsid w:val="00A54319"/>
    <w:rsid w:val="00A54322"/>
    <w:rsid w:val="00A54369"/>
    <w:rsid w:val="00A5458D"/>
    <w:rsid w:val="00A548C3"/>
    <w:rsid w:val="00A54ACB"/>
    <w:rsid w:val="00A54C9A"/>
    <w:rsid w:val="00A55AC3"/>
    <w:rsid w:val="00A55CB6"/>
    <w:rsid w:val="00A56109"/>
    <w:rsid w:val="00A56465"/>
    <w:rsid w:val="00A5662E"/>
    <w:rsid w:val="00A56712"/>
    <w:rsid w:val="00A56740"/>
    <w:rsid w:val="00A56924"/>
    <w:rsid w:val="00A56C13"/>
    <w:rsid w:val="00A57455"/>
    <w:rsid w:val="00A576B5"/>
    <w:rsid w:val="00A57821"/>
    <w:rsid w:val="00A578FD"/>
    <w:rsid w:val="00A579A2"/>
    <w:rsid w:val="00A57CE1"/>
    <w:rsid w:val="00A57E24"/>
    <w:rsid w:val="00A6008A"/>
    <w:rsid w:val="00A60255"/>
    <w:rsid w:val="00A6037B"/>
    <w:rsid w:val="00A60A0A"/>
    <w:rsid w:val="00A60C8D"/>
    <w:rsid w:val="00A60EA2"/>
    <w:rsid w:val="00A60F86"/>
    <w:rsid w:val="00A60FF1"/>
    <w:rsid w:val="00A6101D"/>
    <w:rsid w:val="00A612BD"/>
    <w:rsid w:val="00A612F2"/>
    <w:rsid w:val="00A615E2"/>
    <w:rsid w:val="00A617DE"/>
    <w:rsid w:val="00A61859"/>
    <w:rsid w:val="00A61A41"/>
    <w:rsid w:val="00A61A7F"/>
    <w:rsid w:val="00A61DDD"/>
    <w:rsid w:val="00A61EAC"/>
    <w:rsid w:val="00A61EE8"/>
    <w:rsid w:val="00A62062"/>
    <w:rsid w:val="00A629D7"/>
    <w:rsid w:val="00A62E71"/>
    <w:rsid w:val="00A631E7"/>
    <w:rsid w:val="00A631EE"/>
    <w:rsid w:val="00A63263"/>
    <w:rsid w:val="00A63537"/>
    <w:rsid w:val="00A635EA"/>
    <w:rsid w:val="00A63710"/>
    <w:rsid w:val="00A63A52"/>
    <w:rsid w:val="00A63CB0"/>
    <w:rsid w:val="00A63FA0"/>
    <w:rsid w:val="00A63FE8"/>
    <w:rsid w:val="00A64114"/>
    <w:rsid w:val="00A643E0"/>
    <w:rsid w:val="00A6469D"/>
    <w:rsid w:val="00A64852"/>
    <w:rsid w:val="00A64999"/>
    <w:rsid w:val="00A64BA4"/>
    <w:rsid w:val="00A64D0A"/>
    <w:rsid w:val="00A65121"/>
    <w:rsid w:val="00A6523B"/>
    <w:rsid w:val="00A65352"/>
    <w:rsid w:val="00A653CF"/>
    <w:rsid w:val="00A658A2"/>
    <w:rsid w:val="00A664B1"/>
    <w:rsid w:val="00A66841"/>
    <w:rsid w:val="00A66B97"/>
    <w:rsid w:val="00A66C28"/>
    <w:rsid w:val="00A66DA9"/>
    <w:rsid w:val="00A675F9"/>
    <w:rsid w:val="00A6760C"/>
    <w:rsid w:val="00A6764D"/>
    <w:rsid w:val="00A67775"/>
    <w:rsid w:val="00A67A84"/>
    <w:rsid w:val="00A67EA7"/>
    <w:rsid w:val="00A70198"/>
    <w:rsid w:val="00A707D9"/>
    <w:rsid w:val="00A70B43"/>
    <w:rsid w:val="00A70B8B"/>
    <w:rsid w:val="00A70BCD"/>
    <w:rsid w:val="00A70C67"/>
    <w:rsid w:val="00A70D26"/>
    <w:rsid w:val="00A70D92"/>
    <w:rsid w:val="00A71042"/>
    <w:rsid w:val="00A71088"/>
    <w:rsid w:val="00A711F2"/>
    <w:rsid w:val="00A71373"/>
    <w:rsid w:val="00A71609"/>
    <w:rsid w:val="00A719BE"/>
    <w:rsid w:val="00A71E1F"/>
    <w:rsid w:val="00A72011"/>
    <w:rsid w:val="00A72CB6"/>
    <w:rsid w:val="00A72D7D"/>
    <w:rsid w:val="00A72F8B"/>
    <w:rsid w:val="00A7320C"/>
    <w:rsid w:val="00A7335E"/>
    <w:rsid w:val="00A735CE"/>
    <w:rsid w:val="00A73634"/>
    <w:rsid w:val="00A738C2"/>
    <w:rsid w:val="00A738D4"/>
    <w:rsid w:val="00A7390F"/>
    <w:rsid w:val="00A7397D"/>
    <w:rsid w:val="00A73D77"/>
    <w:rsid w:val="00A73F88"/>
    <w:rsid w:val="00A73FAC"/>
    <w:rsid w:val="00A73FC1"/>
    <w:rsid w:val="00A74148"/>
    <w:rsid w:val="00A74318"/>
    <w:rsid w:val="00A74999"/>
    <w:rsid w:val="00A74A56"/>
    <w:rsid w:val="00A74D2B"/>
    <w:rsid w:val="00A74D6A"/>
    <w:rsid w:val="00A74F14"/>
    <w:rsid w:val="00A7505D"/>
    <w:rsid w:val="00A75149"/>
    <w:rsid w:val="00A75155"/>
    <w:rsid w:val="00A752A5"/>
    <w:rsid w:val="00A75A83"/>
    <w:rsid w:val="00A75C35"/>
    <w:rsid w:val="00A75CC0"/>
    <w:rsid w:val="00A75E76"/>
    <w:rsid w:val="00A75E94"/>
    <w:rsid w:val="00A75EBD"/>
    <w:rsid w:val="00A76414"/>
    <w:rsid w:val="00A766AE"/>
    <w:rsid w:val="00A76A70"/>
    <w:rsid w:val="00A76D51"/>
    <w:rsid w:val="00A77013"/>
    <w:rsid w:val="00A77130"/>
    <w:rsid w:val="00A772B8"/>
    <w:rsid w:val="00A773F8"/>
    <w:rsid w:val="00A77912"/>
    <w:rsid w:val="00A77BAD"/>
    <w:rsid w:val="00A77EC0"/>
    <w:rsid w:val="00A802F7"/>
    <w:rsid w:val="00A80473"/>
    <w:rsid w:val="00A80489"/>
    <w:rsid w:val="00A804A6"/>
    <w:rsid w:val="00A8056D"/>
    <w:rsid w:val="00A806E0"/>
    <w:rsid w:val="00A814E7"/>
    <w:rsid w:val="00A817BF"/>
    <w:rsid w:val="00A81C08"/>
    <w:rsid w:val="00A81FA8"/>
    <w:rsid w:val="00A82031"/>
    <w:rsid w:val="00A82155"/>
    <w:rsid w:val="00A8246D"/>
    <w:rsid w:val="00A827BD"/>
    <w:rsid w:val="00A82D79"/>
    <w:rsid w:val="00A831B8"/>
    <w:rsid w:val="00A83210"/>
    <w:rsid w:val="00A832A9"/>
    <w:rsid w:val="00A833C2"/>
    <w:rsid w:val="00A83620"/>
    <w:rsid w:val="00A83854"/>
    <w:rsid w:val="00A83858"/>
    <w:rsid w:val="00A83AB6"/>
    <w:rsid w:val="00A83B38"/>
    <w:rsid w:val="00A83C93"/>
    <w:rsid w:val="00A83E78"/>
    <w:rsid w:val="00A83EF0"/>
    <w:rsid w:val="00A83EF7"/>
    <w:rsid w:val="00A84786"/>
    <w:rsid w:val="00A849E7"/>
    <w:rsid w:val="00A84A05"/>
    <w:rsid w:val="00A84F0D"/>
    <w:rsid w:val="00A853EF"/>
    <w:rsid w:val="00A855CD"/>
    <w:rsid w:val="00A8589F"/>
    <w:rsid w:val="00A858C3"/>
    <w:rsid w:val="00A85B57"/>
    <w:rsid w:val="00A85BA3"/>
    <w:rsid w:val="00A85DE9"/>
    <w:rsid w:val="00A87017"/>
    <w:rsid w:val="00A87943"/>
    <w:rsid w:val="00A879D5"/>
    <w:rsid w:val="00A87AE6"/>
    <w:rsid w:val="00A87CBA"/>
    <w:rsid w:val="00A87EDD"/>
    <w:rsid w:val="00A87FC3"/>
    <w:rsid w:val="00A9011E"/>
    <w:rsid w:val="00A90780"/>
    <w:rsid w:val="00A9087E"/>
    <w:rsid w:val="00A90A2D"/>
    <w:rsid w:val="00A90A8F"/>
    <w:rsid w:val="00A90AED"/>
    <w:rsid w:val="00A9117C"/>
    <w:rsid w:val="00A91360"/>
    <w:rsid w:val="00A9137F"/>
    <w:rsid w:val="00A9148E"/>
    <w:rsid w:val="00A91645"/>
    <w:rsid w:val="00A916B2"/>
    <w:rsid w:val="00A91772"/>
    <w:rsid w:val="00A921F7"/>
    <w:rsid w:val="00A92AD7"/>
    <w:rsid w:val="00A92C3E"/>
    <w:rsid w:val="00A92F51"/>
    <w:rsid w:val="00A93336"/>
    <w:rsid w:val="00A93481"/>
    <w:rsid w:val="00A93874"/>
    <w:rsid w:val="00A938E0"/>
    <w:rsid w:val="00A93CE7"/>
    <w:rsid w:val="00A93F0A"/>
    <w:rsid w:val="00A941CC"/>
    <w:rsid w:val="00A94520"/>
    <w:rsid w:val="00A9487F"/>
    <w:rsid w:val="00A94A47"/>
    <w:rsid w:val="00A94DD2"/>
    <w:rsid w:val="00A94F6B"/>
    <w:rsid w:val="00A95464"/>
    <w:rsid w:val="00A95587"/>
    <w:rsid w:val="00A9559A"/>
    <w:rsid w:val="00A957DF"/>
    <w:rsid w:val="00A95891"/>
    <w:rsid w:val="00A95B47"/>
    <w:rsid w:val="00A95CDF"/>
    <w:rsid w:val="00A95EF9"/>
    <w:rsid w:val="00A96007"/>
    <w:rsid w:val="00A961BD"/>
    <w:rsid w:val="00A9620A"/>
    <w:rsid w:val="00A96549"/>
    <w:rsid w:val="00A9674B"/>
    <w:rsid w:val="00A96887"/>
    <w:rsid w:val="00A96A60"/>
    <w:rsid w:val="00A96A99"/>
    <w:rsid w:val="00A96B70"/>
    <w:rsid w:val="00A96B9E"/>
    <w:rsid w:val="00A96BD9"/>
    <w:rsid w:val="00A971F9"/>
    <w:rsid w:val="00A9727B"/>
    <w:rsid w:val="00A972C2"/>
    <w:rsid w:val="00A973A3"/>
    <w:rsid w:val="00A976BE"/>
    <w:rsid w:val="00A976C2"/>
    <w:rsid w:val="00A9786A"/>
    <w:rsid w:val="00A978AB"/>
    <w:rsid w:val="00A97931"/>
    <w:rsid w:val="00A979DA"/>
    <w:rsid w:val="00A97A65"/>
    <w:rsid w:val="00A97ABD"/>
    <w:rsid w:val="00A97B89"/>
    <w:rsid w:val="00AA0091"/>
    <w:rsid w:val="00AA0102"/>
    <w:rsid w:val="00AA01D8"/>
    <w:rsid w:val="00AA031B"/>
    <w:rsid w:val="00AA04B9"/>
    <w:rsid w:val="00AA04CE"/>
    <w:rsid w:val="00AA06A4"/>
    <w:rsid w:val="00AA0DCD"/>
    <w:rsid w:val="00AA0EFB"/>
    <w:rsid w:val="00AA0F54"/>
    <w:rsid w:val="00AA114F"/>
    <w:rsid w:val="00AA159B"/>
    <w:rsid w:val="00AA1681"/>
    <w:rsid w:val="00AA1835"/>
    <w:rsid w:val="00AA1A20"/>
    <w:rsid w:val="00AA1A78"/>
    <w:rsid w:val="00AA1C9B"/>
    <w:rsid w:val="00AA2111"/>
    <w:rsid w:val="00AA2206"/>
    <w:rsid w:val="00AA221A"/>
    <w:rsid w:val="00AA2250"/>
    <w:rsid w:val="00AA2527"/>
    <w:rsid w:val="00AA268D"/>
    <w:rsid w:val="00AA28B3"/>
    <w:rsid w:val="00AA2993"/>
    <w:rsid w:val="00AA2A66"/>
    <w:rsid w:val="00AA2B3D"/>
    <w:rsid w:val="00AA2D3D"/>
    <w:rsid w:val="00AA2E7B"/>
    <w:rsid w:val="00AA2FF6"/>
    <w:rsid w:val="00AA33BE"/>
    <w:rsid w:val="00AA33F1"/>
    <w:rsid w:val="00AA3644"/>
    <w:rsid w:val="00AA3A27"/>
    <w:rsid w:val="00AA3B55"/>
    <w:rsid w:val="00AA3E6F"/>
    <w:rsid w:val="00AA3FAB"/>
    <w:rsid w:val="00AA42B4"/>
    <w:rsid w:val="00AA45DD"/>
    <w:rsid w:val="00AA46DA"/>
    <w:rsid w:val="00AA4880"/>
    <w:rsid w:val="00AA4B18"/>
    <w:rsid w:val="00AA4F67"/>
    <w:rsid w:val="00AA55BF"/>
    <w:rsid w:val="00AA5645"/>
    <w:rsid w:val="00AA5752"/>
    <w:rsid w:val="00AA5B1B"/>
    <w:rsid w:val="00AA5B32"/>
    <w:rsid w:val="00AA5CB2"/>
    <w:rsid w:val="00AA6019"/>
    <w:rsid w:val="00AA64D1"/>
    <w:rsid w:val="00AA7090"/>
    <w:rsid w:val="00AA70ED"/>
    <w:rsid w:val="00AA7350"/>
    <w:rsid w:val="00AA7510"/>
    <w:rsid w:val="00AA7636"/>
    <w:rsid w:val="00AA76DD"/>
    <w:rsid w:val="00AA7A1F"/>
    <w:rsid w:val="00AA7B14"/>
    <w:rsid w:val="00AB03D2"/>
    <w:rsid w:val="00AB0542"/>
    <w:rsid w:val="00AB05AD"/>
    <w:rsid w:val="00AB0C35"/>
    <w:rsid w:val="00AB0F68"/>
    <w:rsid w:val="00AB10E8"/>
    <w:rsid w:val="00AB13C7"/>
    <w:rsid w:val="00AB1E9C"/>
    <w:rsid w:val="00AB2696"/>
    <w:rsid w:val="00AB26E9"/>
    <w:rsid w:val="00AB2D71"/>
    <w:rsid w:val="00AB2D8B"/>
    <w:rsid w:val="00AB2FD5"/>
    <w:rsid w:val="00AB322E"/>
    <w:rsid w:val="00AB36FE"/>
    <w:rsid w:val="00AB3F1E"/>
    <w:rsid w:val="00AB45DA"/>
    <w:rsid w:val="00AB4A5C"/>
    <w:rsid w:val="00AB4E8C"/>
    <w:rsid w:val="00AB4FBF"/>
    <w:rsid w:val="00AB51F6"/>
    <w:rsid w:val="00AB524F"/>
    <w:rsid w:val="00AB53BB"/>
    <w:rsid w:val="00AB589D"/>
    <w:rsid w:val="00AB5A46"/>
    <w:rsid w:val="00AB5B69"/>
    <w:rsid w:val="00AB5E7B"/>
    <w:rsid w:val="00AB600B"/>
    <w:rsid w:val="00AB6081"/>
    <w:rsid w:val="00AB61FF"/>
    <w:rsid w:val="00AB63AA"/>
    <w:rsid w:val="00AB6472"/>
    <w:rsid w:val="00AB657B"/>
    <w:rsid w:val="00AB669D"/>
    <w:rsid w:val="00AB6773"/>
    <w:rsid w:val="00AB6C0C"/>
    <w:rsid w:val="00AB6C49"/>
    <w:rsid w:val="00AB6D1F"/>
    <w:rsid w:val="00AB6D42"/>
    <w:rsid w:val="00AB6F8B"/>
    <w:rsid w:val="00AB710E"/>
    <w:rsid w:val="00AB759E"/>
    <w:rsid w:val="00AB79F5"/>
    <w:rsid w:val="00AB7CF6"/>
    <w:rsid w:val="00AB7DD8"/>
    <w:rsid w:val="00AC000D"/>
    <w:rsid w:val="00AC0056"/>
    <w:rsid w:val="00AC04D1"/>
    <w:rsid w:val="00AC062E"/>
    <w:rsid w:val="00AC08BB"/>
    <w:rsid w:val="00AC0AA7"/>
    <w:rsid w:val="00AC0B19"/>
    <w:rsid w:val="00AC0B25"/>
    <w:rsid w:val="00AC0C62"/>
    <w:rsid w:val="00AC0CEA"/>
    <w:rsid w:val="00AC0D0C"/>
    <w:rsid w:val="00AC12B1"/>
    <w:rsid w:val="00AC1380"/>
    <w:rsid w:val="00AC14A1"/>
    <w:rsid w:val="00AC1CC3"/>
    <w:rsid w:val="00AC1EB8"/>
    <w:rsid w:val="00AC1F2F"/>
    <w:rsid w:val="00AC2310"/>
    <w:rsid w:val="00AC25FF"/>
    <w:rsid w:val="00AC2678"/>
    <w:rsid w:val="00AC2765"/>
    <w:rsid w:val="00AC27A4"/>
    <w:rsid w:val="00AC2A26"/>
    <w:rsid w:val="00AC2AB9"/>
    <w:rsid w:val="00AC2B93"/>
    <w:rsid w:val="00AC2BA4"/>
    <w:rsid w:val="00AC2CAD"/>
    <w:rsid w:val="00AC3969"/>
    <w:rsid w:val="00AC3ACC"/>
    <w:rsid w:val="00AC41B1"/>
    <w:rsid w:val="00AC4381"/>
    <w:rsid w:val="00AC43C2"/>
    <w:rsid w:val="00AC45A9"/>
    <w:rsid w:val="00AC4DC4"/>
    <w:rsid w:val="00AC4E12"/>
    <w:rsid w:val="00AC4F43"/>
    <w:rsid w:val="00AC4F8D"/>
    <w:rsid w:val="00AC535E"/>
    <w:rsid w:val="00AC5395"/>
    <w:rsid w:val="00AC55D0"/>
    <w:rsid w:val="00AC5833"/>
    <w:rsid w:val="00AC5CB6"/>
    <w:rsid w:val="00AC5D84"/>
    <w:rsid w:val="00AC60F0"/>
    <w:rsid w:val="00AC6375"/>
    <w:rsid w:val="00AC6A0D"/>
    <w:rsid w:val="00AC6BEF"/>
    <w:rsid w:val="00AC6FC5"/>
    <w:rsid w:val="00AC76A5"/>
    <w:rsid w:val="00AC77D7"/>
    <w:rsid w:val="00AC7D75"/>
    <w:rsid w:val="00AD004E"/>
    <w:rsid w:val="00AD02D3"/>
    <w:rsid w:val="00AD03DB"/>
    <w:rsid w:val="00AD073E"/>
    <w:rsid w:val="00AD0903"/>
    <w:rsid w:val="00AD0CC2"/>
    <w:rsid w:val="00AD0CDA"/>
    <w:rsid w:val="00AD0D58"/>
    <w:rsid w:val="00AD0E77"/>
    <w:rsid w:val="00AD0FE7"/>
    <w:rsid w:val="00AD13E2"/>
    <w:rsid w:val="00AD1516"/>
    <w:rsid w:val="00AD15CC"/>
    <w:rsid w:val="00AD17B8"/>
    <w:rsid w:val="00AD1BF5"/>
    <w:rsid w:val="00AD1C40"/>
    <w:rsid w:val="00AD1F5C"/>
    <w:rsid w:val="00AD2562"/>
    <w:rsid w:val="00AD2846"/>
    <w:rsid w:val="00AD293C"/>
    <w:rsid w:val="00AD2B33"/>
    <w:rsid w:val="00AD2BD4"/>
    <w:rsid w:val="00AD2C98"/>
    <w:rsid w:val="00AD2D4B"/>
    <w:rsid w:val="00AD35D0"/>
    <w:rsid w:val="00AD36FA"/>
    <w:rsid w:val="00AD3C3D"/>
    <w:rsid w:val="00AD3CA2"/>
    <w:rsid w:val="00AD3E9D"/>
    <w:rsid w:val="00AD3FD4"/>
    <w:rsid w:val="00AD410F"/>
    <w:rsid w:val="00AD41F8"/>
    <w:rsid w:val="00AD43FA"/>
    <w:rsid w:val="00AD4410"/>
    <w:rsid w:val="00AD47E3"/>
    <w:rsid w:val="00AD4833"/>
    <w:rsid w:val="00AD4C6C"/>
    <w:rsid w:val="00AD4C85"/>
    <w:rsid w:val="00AD4E90"/>
    <w:rsid w:val="00AD4ECF"/>
    <w:rsid w:val="00AD50AF"/>
    <w:rsid w:val="00AD51EF"/>
    <w:rsid w:val="00AD5480"/>
    <w:rsid w:val="00AD568D"/>
    <w:rsid w:val="00AD57B3"/>
    <w:rsid w:val="00AD5DD2"/>
    <w:rsid w:val="00AD6766"/>
    <w:rsid w:val="00AD6B2F"/>
    <w:rsid w:val="00AD6C34"/>
    <w:rsid w:val="00AD6CAB"/>
    <w:rsid w:val="00AD70B4"/>
    <w:rsid w:val="00AD70C9"/>
    <w:rsid w:val="00AD74AF"/>
    <w:rsid w:val="00AD75A0"/>
    <w:rsid w:val="00AD77BD"/>
    <w:rsid w:val="00AD7DB2"/>
    <w:rsid w:val="00AD7E88"/>
    <w:rsid w:val="00AE0661"/>
    <w:rsid w:val="00AE087F"/>
    <w:rsid w:val="00AE09FD"/>
    <w:rsid w:val="00AE0A34"/>
    <w:rsid w:val="00AE0A82"/>
    <w:rsid w:val="00AE0F01"/>
    <w:rsid w:val="00AE1097"/>
    <w:rsid w:val="00AE1294"/>
    <w:rsid w:val="00AE1628"/>
    <w:rsid w:val="00AE16C3"/>
    <w:rsid w:val="00AE18BE"/>
    <w:rsid w:val="00AE198B"/>
    <w:rsid w:val="00AE1A67"/>
    <w:rsid w:val="00AE1D1C"/>
    <w:rsid w:val="00AE22CE"/>
    <w:rsid w:val="00AE22DA"/>
    <w:rsid w:val="00AE27C5"/>
    <w:rsid w:val="00AE3456"/>
    <w:rsid w:val="00AE36A0"/>
    <w:rsid w:val="00AE3E1C"/>
    <w:rsid w:val="00AE42CF"/>
    <w:rsid w:val="00AE4475"/>
    <w:rsid w:val="00AE465C"/>
    <w:rsid w:val="00AE48F3"/>
    <w:rsid w:val="00AE4E13"/>
    <w:rsid w:val="00AE4E2E"/>
    <w:rsid w:val="00AE4EA7"/>
    <w:rsid w:val="00AE51B9"/>
    <w:rsid w:val="00AE5238"/>
    <w:rsid w:val="00AE5308"/>
    <w:rsid w:val="00AE55D5"/>
    <w:rsid w:val="00AE568F"/>
    <w:rsid w:val="00AE56DC"/>
    <w:rsid w:val="00AE5C4E"/>
    <w:rsid w:val="00AE5D25"/>
    <w:rsid w:val="00AE62FC"/>
    <w:rsid w:val="00AE6430"/>
    <w:rsid w:val="00AE6528"/>
    <w:rsid w:val="00AE669D"/>
    <w:rsid w:val="00AE681C"/>
    <w:rsid w:val="00AE6C05"/>
    <w:rsid w:val="00AE6D6B"/>
    <w:rsid w:val="00AE7099"/>
    <w:rsid w:val="00AE79C1"/>
    <w:rsid w:val="00AF012A"/>
    <w:rsid w:val="00AF09CC"/>
    <w:rsid w:val="00AF0A60"/>
    <w:rsid w:val="00AF15A4"/>
    <w:rsid w:val="00AF163B"/>
    <w:rsid w:val="00AF1725"/>
    <w:rsid w:val="00AF1808"/>
    <w:rsid w:val="00AF1C70"/>
    <w:rsid w:val="00AF1CF9"/>
    <w:rsid w:val="00AF1ED8"/>
    <w:rsid w:val="00AF2262"/>
    <w:rsid w:val="00AF2327"/>
    <w:rsid w:val="00AF2496"/>
    <w:rsid w:val="00AF24AF"/>
    <w:rsid w:val="00AF2A67"/>
    <w:rsid w:val="00AF2AC1"/>
    <w:rsid w:val="00AF2B87"/>
    <w:rsid w:val="00AF2E91"/>
    <w:rsid w:val="00AF3691"/>
    <w:rsid w:val="00AF3B48"/>
    <w:rsid w:val="00AF3E7B"/>
    <w:rsid w:val="00AF401F"/>
    <w:rsid w:val="00AF415F"/>
    <w:rsid w:val="00AF4606"/>
    <w:rsid w:val="00AF46F3"/>
    <w:rsid w:val="00AF481B"/>
    <w:rsid w:val="00AF49D5"/>
    <w:rsid w:val="00AF4B83"/>
    <w:rsid w:val="00AF4CF5"/>
    <w:rsid w:val="00AF5202"/>
    <w:rsid w:val="00AF54EC"/>
    <w:rsid w:val="00AF55C7"/>
    <w:rsid w:val="00AF5637"/>
    <w:rsid w:val="00AF5695"/>
    <w:rsid w:val="00AF5BAC"/>
    <w:rsid w:val="00AF5E64"/>
    <w:rsid w:val="00AF6712"/>
    <w:rsid w:val="00AF673E"/>
    <w:rsid w:val="00AF685F"/>
    <w:rsid w:val="00AF6AED"/>
    <w:rsid w:val="00AF6B7B"/>
    <w:rsid w:val="00AF6FC8"/>
    <w:rsid w:val="00AF7167"/>
    <w:rsid w:val="00AF71DE"/>
    <w:rsid w:val="00AF7712"/>
    <w:rsid w:val="00AF772B"/>
    <w:rsid w:val="00AF7768"/>
    <w:rsid w:val="00B002A3"/>
    <w:rsid w:val="00B005D1"/>
    <w:rsid w:val="00B0066E"/>
    <w:rsid w:val="00B00C07"/>
    <w:rsid w:val="00B0112E"/>
    <w:rsid w:val="00B014CE"/>
    <w:rsid w:val="00B01D65"/>
    <w:rsid w:val="00B01FA2"/>
    <w:rsid w:val="00B02216"/>
    <w:rsid w:val="00B022AD"/>
    <w:rsid w:val="00B024AE"/>
    <w:rsid w:val="00B02593"/>
    <w:rsid w:val="00B02A79"/>
    <w:rsid w:val="00B02A7E"/>
    <w:rsid w:val="00B02AEB"/>
    <w:rsid w:val="00B02F61"/>
    <w:rsid w:val="00B0371D"/>
    <w:rsid w:val="00B03857"/>
    <w:rsid w:val="00B038B4"/>
    <w:rsid w:val="00B03929"/>
    <w:rsid w:val="00B03D0D"/>
    <w:rsid w:val="00B03D62"/>
    <w:rsid w:val="00B04324"/>
    <w:rsid w:val="00B04327"/>
    <w:rsid w:val="00B045B4"/>
    <w:rsid w:val="00B0489B"/>
    <w:rsid w:val="00B0498F"/>
    <w:rsid w:val="00B053E4"/>
    <w:rsid w:val="00B056F4"/>
    <w:rsid w:val="00B0575C"/>
    <w:rsid w:val="00B057E5"/>
    <w:rsid w:val="00B05D99"/>
    <w:rsid w:val="00B05DCC"/>
    <w:rsid w:val="00B06021"/>
    <w:rsid w:val="00B06381"/>
    <w:rsid w:val="00B065AE"/>
    <w:rsid w:val="00B06831"/>
    <w:rsid w:val="00B069ED"/>
    <w:rsid w:val="00B06B0B"/>
    <w:rsid w:val="00B06BA1"/>
    <w:rsid w:val="00B06EF9"/>
    <w:rsid w:val="00B06F89"/>
    <w:rsid w:val="00B0738D"/>
    <w:rsid w:val="00B0752B"/>
    <w:rsid w:val="00B07CFC"/>
    <w:rsid w:val="00B07D27"/>
    <w:rsid w:val="00B07DEB"/>
    <w:rsid w:val="00B100BE"/>
    <w:rsid w:val="00B10450"/>
    <w:rsid w:val="00B106C4"/>
    <w:rsid w:val="00B10D0D"/>
    <w:rsid w:val="00B10D7F"/>
    <w:rsid w:val="00B11006"/>
    <w:rsid w:val="00B11061"/>
    <w:rsid w:val="00B1150E"/>
    <w:rsid w:val="00B11B3B"/>
    <w:rsid w:val="00B11D3F"/>
    <w:rsid w:val="00B11D68"/>
    <w:rsid w:val="00B12096"/>
    <w:rsid w:val="00B120D8"/>
    <w:rsid w:val="00B125D5"/>
    <w:rsid w:val="00B12652"/>
    <w:rsid w:val="00B12944"/>
    <w:rsid w:val="00B12BAA"/>
    <w:rsid w:val="00B13576"/>
    <w:rsid w:val="00B1364E"/>
    <w:rsid w:val="00B13691"/>
    <w:rsid w:val="00B13DCC"/>
    <w:rsid w:val="00B14047"/>
    <w:rsid w:val="00B1405F"/>
    <w:rsid w:val="00B14102"/>
    <w:rsid w:val="00B14441"/>
    <w:rsid w:val="00B144C2"/>
    <w:rsid w:val="00B1452E"/>
    <w:rsid w:val="00B1496A"/>
    <w:rsid w:val="00B14AB8"/>
    <w:rsid w:val="00B14C50"/>
    <w:rsid w:val="00B14E38"/>
    <w:rsid w:val="00B14F1F"/>
    <w:rsid w:val="00B14F3E"/>
    <w:rsid w:val="00B1505F"/>
    <w:rsid w:val="00B15083"/>
    <w:rsid w:val="00B15285"/>
    <w:rsid w:val="00B15357"/>
    <w:rsid w:val="00B15384"/>
    <w:rsid w:val="00B15520"/>
    <w:rsid w:val="00B15D28"/>
    <w:rsid w:val="00B15E72"/>
    <w:rsid w:val="00B1669D"/>
    <w:rsid w:val="00B1687D"/>
    <w:rsid w:val="00B16B16"/>
    <w:rsid w:val="00B16F1C"/>
    <w:rsid w:val="00B16F78"/>
    <w:rsid w:val="00B17027"/>
    <w:rsid w:val="00B1705F"/>
    <w:rsid w:val="00B17092"/>
    <w:rsid w:val="00B17094"/>
    <w:rsid w:val="00B170F5"/>
    <w:rsid w:val="00B17185"/>
    <w:rsid w:val="00B17381"/>
    <w:rsid w:val="00B17568"/>
    <w:rsid w:val="00B1787F"/>
    <w:rsid w:val="00B17886"/>
    <w:rsid w:val="00B17B66"/>
    <w:rsid w:val="00B17C3E"/>
    <w:rsid w:val="00B17E04"/>
    <w:rsid w:val="00B17E1A"/>
    <w:rsid w:val="00B202E1"/>
    <w:rsid w:val="00B20330"/>
    <w:rsid w:val="00B204A7"/>
    <w:rsid w:val="00B2076A"/>
    <w:rsid w:val="00B20865"/>
    <w:rsid w:val="00B20E81"/>
    <w:rsid w:val="00B21397"/>
    <w:rsid w:val="00B2146C"/>
    <w:rsid w:val="00B21B2C"/>
    <w:rsid w:val="00B21BA9"/>
    <w:rsid w:val="00B21CA4"/>
    <w:rsid w:val="00B21CFB"/>
    <w:rsid w:val="00B21D28"/>
    <w:rsid w:val="00B21D8E"/>
    <w:rsid w:val="00B21DFD"/>
    <w:rsid w:val="00B21EDC"/>
    <w:rsid w:val="00B22059"/>
    <w:rsid w:val="00B2248D"/>
    <w:rsid w:val="00B22502"/>
    <w:rsid w:val="00B22577"/>
    <w:rsid w:val="00B22DE6"/>
    <w:rsid w:val="00B23756"/>
    <w:rsid w:val="00B2411C"/>
    <w:rsid w:val="00B241E3"/>
    <w:rsid w:val="00B24374"/>
    <w:rsid w:val="00B24989"/>
    <w:rsid w:val="00B24ADD"/>
    <w:rsid w:val="00B25214"/>
    <w:rsid w:val="00B25A43"/>
    <w:rsid w:val="00B25FA3"/>
    <w:rsid w:val="00B26060"/>
    <w:rsid w:val="00B261EB"/>
    <w:rsid w:val="00B2624C"/>
    <w:rsid w:val="00B26B0F"/>
    <w:rsid w:val="00B26CCC"/>
    <w:rsid w:val="00B26D24"/>
    <w:rsid w:val="00B26D94"/>
    <w:rsid w:val="00B272EB"/>
    <w:rsid w:val="00B27776"/>
    <w:rsid w:val="00B27828"/>
    <w:rsid w:val="00B2792B"/>
    <w:rsid w:val="00B27ABF"/>
    <w:rsid w:val="00B300D0"/>
    <w:rsid w:val="00B300F5"/>
    <w:rsid w:val="00B30168"/>
    <w:rsid w:val="00B30560"/>
    <w:rsid w:val="00B30614"/>
    <w:rsid w:val="00B309D5"/>
    <w:rsid w:val="00B30AA8"/>
    <w:rsid w:val="00B30CB6"/>
    <w:rsid w:val="00B30EFE"/>
    <w:rsid w:val="00B31076"/>
    <w:rsid w:val="00B31152"/>
    <w:rsid w:val="00B31358"/>
    <w:rsid w:val="00B31453"/>
    <w:rsid w:val="00B3167D"/>
    <w:rsid w:val="00B316C9"/>
    <w:rsid w:val="00B318F3"/>
    <w:rsid w:val="00B31908"/>
    <w:rsid w:val="00B31DCE"/>
    <w:rsid w:val="00B3207F"/>
    <w:rsid w:val="00B32170"/>
    <w:rsid w:val="00B3241A"/>
    <w:rsid w:val="00B3251A"/>
    <w:rsid w:val="00B32CC2"/>
    <w:rsid w:val="00B3307D"/>
    <w:rsid w:val="00B3326B"/>
    <w:rsid w:val="00B3385E"/>
    <w:rsid w:val="00B339CC"/>
    <w:rsid w:val="00B339D5"/>
    <w:rsid w:val="00B33DE0"/>
    <w:rsid w:val="00B33EB7"/>
    <w:rsid w:val="00B33FB3"/>
    <w:rsid w:val="00B340EC"/>
    <w:rsid w:val="00B34415"/>
    <w:rsid w:val="00B3463F"/>
    <w:rsid w:val="00B3475D"/>
    <w:rsid w:val="00B34806"/>
    <w:rsid w:val="00B34B6A"/>
    <w:rsid w:val="00B34E69"/>
    <w:rsid w:val="00B34F94"/>
    <w:rsid w:val="00B3519D"/>
    <w:rsid w:val="00B354D9"/>
    <w:rsid w:val="00B358AA"/>
    <w:rsid w:val="00B35953"/>
    <w:rsid w:val="00B35F7E"/>
    <w:rsid w:val="00B35FAD"/>
    <w:rsid w:val="00B36251"/>
    <w:rsid w:val="00B367EF"/>
    <w:rsid w:val="00B36A77"/>
    <w:rsid w:val="00B36C64"/>
    <w:rsid w:val="00B36E98"/>
    <w:rsid w:val="00B36E9A"/>
    <w:rsid w:val="00B37078"/>
    <w:rsid w:val="00B37134"/>
    <w:rsid w:val="00B37200"/>
    <w:rsid w:val="00B3722A"/>
    <w:rsid w:val="00B37819"/>
    <w:rsid w:val="00B37A8F"/>
    <w:rsid w:val="00B37B0D"/>
    <w:rsid w:val="00B37F04"/>
    <w:rsid w:val="00B4048C"/>
    <w:rsid w:val="00B4050D"/>
    <w:rsid w:val="00B405B9"/>
    <w:rsid w:val="00B4063F"/>
    <w:rsid w:val="00B407AF"/>
    <w:rsid w:val="00B40971"/>
    <w:rsid w:val="00B40DE2"/>
    <w:rsid w:val="00B41681"/>
    <w:rsid w:val="00B417A5"/>
    <w:rsid w:val="00B417DB"/>
    <w:rsid w:val="00B4189E"/>
    <w:rsid w:val="00B4219F"/>
    <w:rsid w:val="00B42446"/>
    <w:rsid w:val="00B4251E"/>
    <w:rsid w:val="00B42879"/>
    <w:rsid w:val="00B428B4"/>
    <w:rsid w:val="00B430D1"/>
    <w:rsid w:val="00B430FE"/>
    <w:rsid w:val="00B431A5"/>
    <w:rsid w:val="00B431A6"/>
    <w:rsid w:val="00B43299"/>
    <w:rsid w:val="00B43507"/>
    <w:rsid w:val="00B435AD"/>
    <w:rsid w:val="00B4370E"/>
    <w:rsid w:val="00B43A85"/>
    <w:rsid w:val="00B43A99"/>
    <w:rsid w:val="00B43DFC"/>
    <w:rsid w:val="00B43EC2"/>
    <w:rsid w:val="00B43FD0"/>
    <w:rsid w:val="00B440AD"/>
    <w:rsid w:val="00B44398"/>
    <w:rsid w:val="00B44705"/>
    <w:rsid w:val="00B44A20"/>
    <w:rsid w:val="00B44A50"/>
    <w:rsid w:val="00B44A71"/>
    <w:rsid w:val="00B44B60"/>
    <w:rsid w:val="00B44F2C"/>
    <w:rsid w:val="00B45015"/>
    <w:rsid w:val="00B45020"/>
    <w:rsid w:val="00B4535C"/>
    <w:rsid w:val="00B4598B"/>
    <w:rsid w:val="00B45B27"/>
    <w:rsid w:val="00B45B6D"/>
    <w:rsid w:val="00B45C15"/>
    <w:rsid w:val="00B4605B"/>
    <w:rsid w:val="00B46383"/>
    <w:rsid w:val="00B463BA"/>
    <w:rsid w:val="00B46597"/>
    <w:rsid w:val="00B465A0"/>
    <w:rsid w:val="00B46894"/>
    <w:rsid w:val="00B46C25"/>
    <w:rsid w:val="00B46DFE"/>
    <w:rsid w:val="00B46EA7"/>
    <w:rsid w:val="00B471A2"/>
    <w:rsid w:val="00B472D6"/>
    <w:rsid w:val="00B47405"/>
    <w:rsid w:val="00B47776"/>
    <w:rsid w:val="00B477C2"/>
    <w:rsid w:val="00B47D71"/>
    <w:rsid w:val="00B47F36"/>
    <w:rsid w:val="00B47FB5"/>
    <w:rsid w:val="00B50140"/>
    <w:rsid w:val="00B5016E"/>
    <w:rsid w:val="00B50293"/>
    <w:rsid w:val="00B502BF"/>
    <w:rsid w:val="00B50501"/>
    <w:rsid w:val="00B5069E"/>
    <w:rsid w:val="00B5080B"/>
    <w:rsid w:val="00B511E4"/>
    <w:rsid w:val="00B51249"/>
    <w:rsid w:val="00B51E65"/>
    <w:rsid w:val="00B520A3"/>
    <w:rsid w:val="00B5212A"/>
    <w:rsid w:val="00B521C6"/>
    <w:rsid w:val="00B523CF"/>
    <w:rsid w:val="00B528A3"/>
    <w:rsid w:val="00B528B7"/>
    <w:rsid w:val="00B52910"/>
    <w:rsid w:val="00B52E62"/>
    <w:rsid w:val="00B5362F"/>
    <w:rsid w:val="00B538FE"/>
    <w:rsid w:val="00B542F4"/>
    <w:rsid w:val="00B5458A"/>
    <w:rsid w:val="00B54650"/>
    <w:rsid w:val="00B546D6"/>
    <w:rsid w:val="00B54B8B"/>
    <w:rsid w:val="00B54C91"/>
    <w:rsid w:val="00B5523E"/>
    <w:rsid w:val="00B55526"/>
    <w:rsid w:val="00B5579C"/>
    <w:rsid w:val="00B55828"/>
    <w:rsid w:val="00B55A85"/>
    <w:rsid w:val="00B55CAB"/>
    <w:rsid w:val="00B56221"/>
    <w:rsid w:val="00B56358"/>
    <w:rsid w:val="00B56B06"/>
    <w:rsid w:val="00B56BF8"/>
    <w:rsid w:val="00B56C45"/>
    <w:rsid w:val="00B56E1A"/>
    <w:rsid w:val="00B5710B"/>
    <w:rsid w:val="00B571E0"/>
    <w:rsid w:val="00B57263"/>
    <w:rsid w:val="00B57771"/>
    <w:rsid w:val="00B5795D"/>
    <w:rsid w:val="00B579CC"/>
    <w:rsid w:val="00B57B17"/>
    <w:rsid w:val="00B57CA2"/>
    <w:rsid w:val="00B57F54"/>
    <w:rsid w:val="00B57F77"/>
    <w:rsid w:val="00B6000C"/>
    <w:rsid w:val="00B60506"/>
    <w:rsid w:val="00B6051C"/>
    <w:rsid w:val="00B6058A"/>
    <w:rsid w:val="00B60AF0"/>
    <w:rsid w:val="00B60DF6"/>
    <w:rsid w:val="00B60F07"/>
    <w:rsid w:val="00B61588"/>
    <w:rsid w:val="00B61783"/>
    <w:rsid w:val="00B61AED"/>
    <w:rsid w:val="00B61B1A"/>
    <w:rsid w:val="00B61BB6"/>
    <w:rsid w:val="00B61D4B"/>
    <w:rsid w:val="00B61DF7"/>
    <w:rsid w:val="00B61EEF"/>
    <w:rsid w:val="00B62A81"/>
    <w:rsid w:val="00B62C6B"/>
    <w:rsid w:val="00B62E51"/>
    <w:rsid w:val="00B62F8D"/>
    <w:rsid w:val="00B632B2"/>
    <w:rsid w:val="00B63944"/>
    <w:rsid w:val="00B63AF1"/>
    <w:rsid w:val="00B63C77"/>
    <w:rsid w:val="00B63DED"/>
    <w:rsid w:val="00B63FAD"/>
    <w:rsid w:val="00B640E6"/>
    <w:rsid w:val="00B6418B"/>
    <w:rsid w:val="00B650EE"/>
    <w:rsid w:val="00B655BD"/>
    <w:rsid w:val="00B657B2"/>
    <w:rsid w:val="00B657EA"/>
    <w:rsid w:val="00B659F0"/>
    <w:rsid w:val="00B65A22"/>
    <w:rsid w:val="00B65F0F"/>
    <w:rsid w:val="00B66035"/>
    <w:rsid w:val="00B66119"/>
    <w:rsid w:val="00B6620C"/>
    <w:rsid w:val="00B662C0"/>
    <w:rsid w:val="00B6667F"/>
    <w:rsid w:val="00B666CC"/>
    <w:rsid w:val="00B666F1"/>
    <w:rsid w:val="00B669BA"/>
    <w:rsid w:val="00B66A2B"/>
    <w:rsid w:val="00B66AD1"/>
    <w:rsid w:val="00B66CB5"/>
    <w:rsid w:val="00B66EFA"/>
    <w:rsid w:val="00B66F2B"/>
    <w:rsid w:val="00B673EE"/>
    <w:rsid w:val="00B67509"/>
    <w:rsid w:val="00B677A5"/>
    <w:rsid w:val="00B67806"/>
    <w:rsid w:val="00B67D6C"/>
    <w:rsid w:val="00B67F95"/>
    <w:rsid w:val="00B70089"/>
    <w:rsid w:val="00B703D4"/>
    <w:rsid w:val="00B707A3"/>
    <w:rsid w:val="00B709B0"/>
    <w:rsid w:val="00B70A4D"/>
    <w:rsid w:val="00B70A53"/>
    <w:rsid w:val="00B70B1C"/>
    <w:rsid w:val="00B70C78"/>
    <w:rsid w:val="00B70CFD"/>
    <w:rsid w:val="00B70D4E"/>
    <w:rsid w:val="00B7118A"/>
    <w:rsid w:val="00B7145E"/>
    <w:rsid w:val="00B7157D"/>
    <w:rsid w:val="00B717D3"/>
    <w:rsid w:val="00B71A5C"/>
    <w:rsid w:val="00B71EC4"/>
    <w:rsid w:val="00B72328"/>
    <w:rsid w:val="00B72370"/>
    <w:rsid w:val="00B7280F"/>
    <w:rsid w:val="00B729E7"/>
    <w:rsid w:val="00B72A2A"/>
    <w:rsid w:val="00B72E63"/>
    <w:rsid w:val="00B72E64"/>
    <w:rsid w:val="00B72E89"/>
    <w:rsid w:val="00B731E1"/>
    <w:rsid w:val="00B73208"/>
    <w:rsid w:val="00B734CB"/>
    <w:rsid w:val="00B73866"/>
    <w:rsid w:val="00B73E05"/>
    <w:rsid w:val="00B7434D"/>
    <w:rsid w:val="00B74357"/>
    <w:rsid w:val="00B74456"/>
    <w:rsid w:val="00B74B8B"/>
    <w:rsid w:val="00B74BE9"/>
    <w:rsid w:val="00B74FC4"/>
    <w:rsid w:val="00B7521C"/>
    <w:rsid w:val="00B754DE"/>
    <w:rsid w:val="00B7578F"/>
    <w:rsid w:val="00B75B60"/>
    <w:rsid w:val="00B75F9F"/>
    <w:rsid w:val="00B7641C"/>
    <w:rsid w:val="00B7649D"/>
    <w:rsid w:val="00B76725"/>
    <w:rsid w:val="00B76894"/>
    <w:rsid w:val="00B768BF"/>
    <w:rsid w:val="00B76A04"/>
    <w:rsid w:val="00B76AC4"/>
    <w:rsid w:val="00B76EDD"/>
    <w:rsid w:val="00B76FE2"/>
    <w:rsid w:val="00B76FF1"/>
    <w:rsid w:val="00B7764D"/>
    <w:rsid w:val="00B776D9"/>
    <w:rsid w:val="00B77A2F"/>
    <w:rsid w:val="00B77B2C"/>
    <w:rsid w:val="00B77D07"/>
    <w:rsid w:val="00B77E97"/>
    <w:rsid w:val="00B8005E"/>
    <w:rsid w:val="00B805B3"/>
    <w:rsid w:val="00B80796"/>
    <w:rsid w:val="00B80ACC"/>
    <w:rsid w:val="00B80C43"/>
    <w:rsid w:val="00B80D5D"/>
    <w:rsid w:val="00B81A80"/>
    <w:rsid w:val="00B81DC3"/>
    <w:rsid w:val="00B81F0E"/>
    <w:rsid w:val="00B8203C"/>
    <w:rsid w:val="00B82602"/>
    <w:rsid w:val="00B82879"/>
    <w:rsid w:val="00B82891"/>
    <w:rsid w:val="00B82D97"/>
    <w:rsid w:val="00B82FC1"/>
    <w:rsid w:val="00B834AE"/>
    <w:rsid w:val="00B835FF"/>
    <w:rsid w:val="00B83ABD"/>
    <w:rsid w:val="00B83BC7"/>
    <w:rsid w:val="00B83BFD"/>
    <w:rsid w:val="00B83DDA"/>
    <w:rsid w:val="00B8404A"/>
    <w:rsid w:val="00B8421C"/>
    <w:rsid w:val="00B8464A"/>
    <w:rsid w:val="00B84741"/>
    <w:rsid w:val="00B84C01"/>
    <w:rsid w:val="00B84E78"/>
    <w:rsid w:val="00B84F1C"/>
    <w:rsid w:val="00B852CF"/>
    <w:rsid w:val="00B859FB"/>
    <w:rsid w:val="00B85BF2"/>
    <w:rsid w:val="00B85D42"/>
    <w:rsid w:val="00B85EDC"/>
    <w:rsid w:val="00B85FDA"/>
    <w:rsid w:val="00B86051"/>
    <w:rsid w:val="00B86277"/>
    <w:rsid w:val="00B86466"/>
    <w:rsid w:val="00B864AE"/>
    <w:rsid w:val="00B86775"/>
    <w:rsid w:val="00B868D1"/>
    <w:rsid w:val="00B869F6"/>
    <w:rsid w:val="00B86BEE"/>
    <w:rsid w:val="00B8706E"/>
    <w:rsid w:val="00B87240"/>
    <w:rsid w:val="00B87485"/>
    <w:rsid w:val="00B8767E"/>
    <w:rsid w:val="00B878BD"/>
    <w:rsid w:val="00B87CC9"/>
    <w:rsid w:val="00B87E1D"/>
    <w:rsid w:val="00B90269"/>
    <w:rsid w:val="00B90273"/>
    <w:rsid w:val="00B905EC"/>
    <w:rsid w:val="00B908A9"/>
    <w:rsid w:val="00B90A23"/>
    <w:rsid w:val="00B91299"/>
    <w:rsid w:val="00B91735"/>
    <w:rsid w:val="00B91973"/>
    <w:rsid w:val="00B91A48"/>
    <w:rsid w:val="00B920A7"/>
    <w:rsid w:val="00B92807"/>
    <w:rsid w:val="00B92D44"/>
    <w:rsid w:val="00B92DA1"/>
    <w:rsid w:val="00B9323E"/>
    <w:rsid w:val="00B934DA"/>
    <w:rsid w:val="00B9364F"/>
    <w:rsid w:val="00B936BF"/>
    <w:rsid w:val="00B93A08"/>
    <w:rsid w:val="00B93A3F"/>
    <w:rsid w:val="00B9413F"/>
    <w:rsid w:val="00B941AC"/>
    <w:rsid w:val="00B94304"/>
    <w:rsid w:val="00B94377"/>
    <w:rsid w:val="00B943C9"/>
    <w:rsid w:val="00B94451"/>
    <w:rsid w:val="00B944D3"/>
    <w:rsid w:val="00B9451E"/>
    <w:rsid w:val="00B952EE"/>
    <w:rsid w:val="00B952FA"/>
    <w:rsid w:val="00B955E5"/>
    <w:rsid w:val="00B95903"/>
    <w:rsid w:val="00B959FD"/>
    <w:rsid w:val="00B95AA9"/>
    <w:rsid w:val="00B95CF0"/>
    <w:rsid w:val="00B9602B"/>
    <w:rsid w:val="00B96340"/>
    <w:rsid w:val="00B967C5"/>
    <w:rsid w:val="00B968DA"/>
    <w:rsid w:val="00B96D67"/>
    <w:rsid w:val="00B972CC"/>
    <w:rsid w:val="00B974F7"/>
    <w:rsid w:val="00B9750C"/>
    <w:rsid w:val="00B97655"/>
    <w:rsid w:val="00B97AB2"/>
    <w:rsid w:val="00B97D71"/>
    <w:rsid w:val="00B97EDD"/>
    <w:rsid w:val="00B97FBD"/>
    <w:rsid w:val="00BA045D"/>
    <w:rsid w:val="00BA04BA"/>
    <w:rsid w:val="00BA04C9"/>
    <w:rsid w:val="00BA05D8"/>
    <w:rsid w:val="00BA06DC"/>
    <w:rsid w:val="00BA0A3B"/>
    <w:rsid w:val="00BA0A71"/>
    <w:rsid w:val="00BA0E16"/>
    <w:rsid w:val="00BA1567"/>
    <w:rsid w:val="00BA15D0"/>
    <w:rsid w:val="00BA173C"/>
    <w:rsid w:val="00BA1FC4"/>
    <w:rsid w:val="00BA2361"/>
    <w:rsid w:val="00BA2534"/>
    <w:rsid w:val="00BA2CC8"/>
    <w:rsid w:val="00BA2CE8"/>
    <w:rsid w:val="00BA2EB0"/>
    <w:rsid w:val="00BA3391"/>
    <w:rsid w:val="00BA377E"/>
    <w:rsid w:val="00BA3A14"/>
    <w:rsid w:val="00BA3B8A"/>
    <w:rsid w:val="00BA3CF8"/>
    <w:rsid w:val="00BA3DEF"/>
    <w:rsid w:val="00BA3E66"/>
    <w:rsid w:val="00BA4135"/>
    <w:rsid w:val="00BA44A5"/>
    <w:rsid w:val="00BA45A8"/>
    <w:rsid w:val="00BA4698"/>
    <w:rsid w:val="00BA4AF2"/>
    <w:rsid w:val="00BA4B51"/>
    <w:rsid w:val="00BA4E68"/>
    <w:rsid w:val="00BA5738"/>
    <w:rsid w:val="00BA5C0D"/>
    <w:rsid w:val="00BA5CE8"/>
    <w:rsid w:val="00BA5EB7"/>
    <w:rsid w:val="00BA601E"/>
    <w:rsid w:val="00BA6080"/>
    <w:rsid w:val="00BA63B6"/>
    <w:rsid w:val="00BA642C"/>
    <w:rsid w:val="00BA6540"/>
    <w:rsid w:val="00BA6A7C"/>
    <w:rsid w:val="00BA6BF8"/>
    <w:rsid w:val="00BA6D66"/>
    <w:rsid w:val="00BA6D68"/>
    <w:rsid w:val="00BA6EF6"/>
    <w:rsid w:val="00BA6F4E"/>
    <w:rsid w:val="00BA7271"/>
    <w:rsid w:val="00BA73A7"/>
    <w:rsid w:val="00BA7A54"/>
    <w:rsid w:val="00BA7B8C"/>
    <w:rsid w:val="00BA7B95"/>
    <w:rsid w:val="00BA7D35"/>
    <w:rsid w:val="00BA7D5D"/>
    <w:rsid w:val="00BA7DAB"/>
    <w:rsid w:val="00BA7E1B"/>
    <w:rsid w:val="00BA7E71"/>
    <w:rsid w:val="00BB0277"/>
    <w:rsid w:val="00BB02C7"/>
    <w:rsid w:val="00BB046D"/>
    <w:rsid w:val="00BB0527"/>
    <w:rsid w:val="00BB06B4"/>
    <w:rsid w:val="00BB0B5C"/>
    <w:rsid w:val="00BB0C50"/>
    <w:rsid w:val="00BB115E"/>
    <w:rsid w:val="00BB1363"/>
    <w:rsid w:val="00BB14C4"/>
    <w:rsid w:val="00BB199C"/>
    <w:rsid w:val="00BB1AEA"/>
    <w:rsid w:val="00BB1B60"/>
    <w:rsid w:val="00BB1B8A"/>
    <w:rsid w:val="00BB1DD5"/>
    <w:rsid w:val="00BB2234"/>
    <w:rsid w:val="00BB2257"/>
    <w:rsid w:val="00BB27DC"/>
    <w:rsid w:val="00BB28F6"/>
    <w:rsid w:val="00BB296E"/>
    <w:rsid w:val="00BB29F9"/>
    <w:rsid w:val="00BB2ACA"/>
    <w:rsid w:val="00BB3464"/>
    <w:rsid w:val="00BB3558"/>
    <w:rsid w:val="00BB355E"/>
    <w:rsid w:val="00BB3582"/>
    <w:rsid w:val="00BB38A5"/>
    <w:rsid w:val="00BB393E"/>
    <w:rsid w:val="00BB3986"/>
    <w:rsid w:val="00BB3E1A"/>
    <w:rsid w:val="00BB3FB4"/>
    <w:rsid w:val="00BB3FC5"/>
    <w:rsid w:val="00BB42C9"/>
    <w:rsid w:val="00BB4358"/>
    <w:rsid w:val="00BB459D"/>
    <w:rsid w:val="00BB4963"/>
    <w:rsid w:val="00BB4D03"/>
    <w:rsid w:val="00BB4E3A"/>
    <w:rsid w:val="00BB4E84"/>
    <w:rsid w:val="00BB5676"/>
    <w:rsid w:val="00BB5792"/>
    <w:rsid w:val="00BB5A98"/>
    <w:rsid w:val="00BB5DDB"/>
    <w:rsid w:val="00BB602F"/>
    <w:rsid w:val="00BB61AC"/>
    <w:rsid w:val="00BB61E1"/>
    <w:rsid w:val="00BB646E"/>
    <w:rsid w:val="00BB6557"/>
    <w:rsid w:val="00BB65E6"/>
    <w:rsid w:val="00BB660B"/>
    <w:rsid w:val="00BB670A"/>
    <w:rsid w:val="00BB6748"/>
    <w:rsid w:val="00BB6C33"/>
    <w:rsid w:val="00BB6F31"/>
    <w:rsid w:val="00BB6F71"/>
    <w:rsid w:val="00BB701D"/>
    <w:rsid w:val="00BB703A"/>
    <w:rsid w:val="00BB73F2"/>
    <w:rsid w:val="00BB750B"/>
    <w:rsid w:val="00BB7658"/>
    <w:rsid w:val="00BB7950"/>
    <w:rsid w:val="00BB7A55"/>
    <w:rsid w:val="00BB7C97"/>
    <w:rsid w:val="00BC0D12"/>
    <w:rsid w:val="00BC1254"/>
    <w:rsid w:val="00BC1395"/>
    <w:rsid w:val="00BC15E3"/>
    <w:rsid w:val="00BC171A"/>
    <w:rsid w:val="00BC1951"/>
    <w:rsid w:val="00BC195F"/>
    <w:rsid w:val="00BC19B1"/>
    <w:rsid w:val="00BC19E5"/>
    <w:rsid w:val="00BC1DFF"/>
    <w:rsid w:val="00BC1FCF"/>
    <w:rsid w:val="00BC21BC"/>
    <w:rsid w:val="00BC2351"/>
    <w:rsid w:val="00BC2400"/>
    <w:rsid w:val="00BC2485"/>
    <w:rsid w:val="00BC2568"/>
    <w:rsid w:val="00BC25CA"/>
    <w:rsid w:val="00BC27C0"/>
    <w:rsid w:val="00BC28E7"/>
    <w:rsid w:val="00BC2EBD"/>
    <w:rsid w:val="00BC3758"/>
    <w:rsid w:val="00BC375F"/>
    <w:rsid w:val="00BC3914"/>
    <w:rsid w:val="00BC3949"/>
    <w:rsid w:val="00BC3990"/>
    <w:rsid w:val="00BC3AB2"/>
    <w:rsid w:val="00BC3D1F"/>
    <w:rsid w:val="00BC4568"/>
    <w:rsid w:val="00BC4854"/>
    <w:rsid w:val="00BC4922"/>
    <w:rsid w:val="00BC4C6A"/>
    <w:rsid w:val="00BC4F16"/>
    <w:rsid w:val="00BC509A"/>
    <w:rsid w:val="00BC50DF"/>
    <w:rsid w:val="00BC5114"/>
    <w:rsid w:val="00BC5188"/>
    <w:rsid w:val="00BC51CB"/>
    <w:rsid w:val="00BC53B6"/>
    <w:rsid w:val="00BC53E5"/>
    <w:rsid w:val="00BC5C1A"/>
    <w:rsid w:val="00BC5CF0"/>
    <w:rsid w:val="00BC6152"/>
    <w:rsid w:val="00BC6175"/>
    <w:rsid w:val="00BC64FE"/>
    <w:rsid w:val="00BC668C"/>
    <w:rsid w:val="00BC692D"/>
    <w:rsid w:val="00BC6AA9"/>
    <w:rsid w:val="00BC6AC6"/>
    <w:rsid w:val="00BC6C41"/>
    <w:rsid w:val="00BC6D77"/>
    <w:rsid w:val="00BC6D93"/>
    <w:rsid w:val="00BC70A8"/>
    <w:rsid w:val="00BC725C"/>
    <w:rsid w:val="00BC72AD"/>
    <w:rsid w:val="00BC7B70"/>
    <w:rsid w:val="00BC7C2A"/>
    <w:rsid w:val="00BC7C5E"/>
    <w:rsid w:val="00BC7C83"/>
    <w:rsid w:val="00BC7CAA"/>
    <w:rsid w:val="00BC7E40"/>
    <w:rsid w:val="00BD01B5"/>
    <w:rsid w:val="00BD0720"/>
    <w:rsid w:val="00BD07BC"/>
    <w:rsid w:val="00BD08C7"/>
    <w:rsid w:val="00BD08E0"/>
    <w:rsid w:val="00BD0C82"/>
    <w:rsid w:val="00BD0DC0"/>
    <w:rsid w:val="00BD13C0"/>
    <w:rsid w:val="00BD1D4E"/>
    <w:rsid w:val="00BD1FF2"/>
    <w:rsid w:val="00BD230C"/>
    <w:rsid w:val="00BD2311"/>
    <w:rsid w:val="00BD26E0"/>
    <w:rsid w:val="00BD289D"/>
    <w:rsid w:val="00BD2B8B"/>
    <w:rsid w:val="00BD2CDF"/>
    <w:rsid w:val="00BD3052"/>
    <w:rsid w:val="00BD315F"/>
    <w:rsid w:val="00BD34E2"/>
    <w:rsid w:val="00BD366F"/>
    <w:rsid w:val="00BD3DA3"/>
    <w:rsid w:val="00BD3EED"/>
    <w:rsid w:val="00BD43B1"/>
    <w:rsid w:val="00BD483A"/>
    <w:rsid w:val="00BD4B2A"/>
    <w:rsid w:val="00BD4E51"/>
    <w:rsid w:val="00BD4F63"/>
    <w:rsid w:val="00BD5270"/>
    <w:rsid w:val="00BD6178"/>
    <w:rsid w:val="00BD63E5"/>
    <w:rsid w:val="00BD663F"/>
    <w:rsid w:val="00BD66BC"/>
    <w:rsid w:val="00BD6B8F"/>
    <w:rsid w:val="00BD6EC9"/>
    <w:rsid w:val="00BD757B"/>
    <w:rsid w:val="00BD7C0B"/>
    <w:rsid w:val="00BD7EB1"/>
    <w:rsid w:val="00BD7F91"/>
    <w:rsid w:val="00BE031F"/>
    <w:rsid w:val="00BE04E9"/>
    <w:rsid w:val="00BE0663"/>
    <w:rsid w:val="00BE06F9"/>
    <w:rsid w:val="00BE0A98"/>
    <w:rsid w:val="00BE0B19"/>
    <w:rsid w:val="00BE0E61"/>
    <w:rsid w:val="00BE110F"/>
    <w:rsid w:val="00BE11F6"/>
    <w:rsid w:val="00BE1524"/>
    <w:rsid w:val="00BE19BB"/>
    <w:rsid w:val="00BE19F0"/>
    <w:rsid w:val="00BE1A67"/>
    <w:rsid w:val="00BE1E05"/>
    <w:rsid w:val="00BE1EFE"/>
    <w:rsid w:val="00BE1F40"/>
    <w:rsid w:val="00BE26CD"/>
    <w:rsid w:val="00BE2716"/>
    <w:rsid w:val="00BE284E"/>
    <w:rsid w:val="00BE2A2B"/>
    <w:rsid w:val="00BE2A69"/>
    <w:rsid w:val="00BE2C56"/>
    <w:rsid w:val="00BE2D69"/>
    <w:rsid w:val="00BE2EDC"/>
    <w:rsid w:val="00BE30AC"/>
    <w:rsid w:val="00BE34E7"/>
    <w:rsid w:val="00BE3C95"/>
    <w:rsid w:val="00BE3D32"/>
    <w:rsid w:val="00BE4034"/>
    <w:rsid w:val="00BE4094"/>
    <w:rsid w:val="00BE42D4"/>
    <w:rsid w:val="00BE4677"/>
    <w:rsid w:val="00BE4723"/>
    <w:rsid w:val="00BE4855"/>
    <w:rsid w:val="00BE49A1"/>
    <w:rsid w:val="00BE4AB7"/>
    <w:rsid w:val="00BE4BE7"/>
    <w:rsid w:val="00BE4E12"/>
    <w:rsid w:val="00BE523C"/>
    <w:rsid w:val="00BE5334"/>
    <w:rsid w:val="00BE53C7"/>
    <w:rsid w:val="00BE54F9"/>
    <w:rsid w:val="00BE572D"/>
    <w:rsid w:val="00BE578F"/>
    <w:rsid w:val="00BE5C1E"/>
    <w:rsid w:val="00BE5E67"/>
    <w:rsid w:val="00BE634F"/>
    <w:rsid w:val="00BE6856"/>
    <w:rsid w:val="00BE6A20"/>
    <w:rsid w:val="00BE6C1A"/>
    <w:rsid w:val="00BE70B0"/>
    <w:rsid w:val="00BE72E1"/>
    <w:rsid w:val="00BE736E"/>
    <w:rsid w:val="00BE73B4"/>
    <w:rsid w:val="00BE7483"/>
    <w:rsid w:val="00BE74CC"/>
    <w:rsid w:val="00BE764F"/>
    <w:rsid w:val="00BE788A"/>
    <w:rsid w:val="00BE795A"/>
    <w:rsid w:val="00BE7B1E"/>
    <w:rsid w:val="00BE7D49"/>
    <w:rsid w:val="00BE7D51"/>
    <w:rsid w:val="00BF0954"/>
    <w:rsid w:val="00BF0C96"/>
    <w:rsid w:val="00BF0CDA"/>
    <w:rsid w:val="00BF0CF9"/>
    <w:rsid w:val="00BF0D5B"/>
    <w:rsid w:val="00BF0EBE"/>
    <w:rsid w:val="00BF0F9E"/>
    <w:rsid w:val="00BF1066"/>
    <w:rsid w:val="00BF168F"/>
    <w:rsid w:val="00BF1AEC"/>
    <w:rsid w:val="00BF1E16"/>
    <w:rsid w:val="00BF1F47"/>
    <w:rsid w:val="00BF1F48"/>
    <w:rsid w:val="00BF22A7"/>
    <w:rsid w:val="00BF2497"/>
    <w:rsid w:val="00BF24B6"/>
    <w:rsid w:val="00BF286A"/>
    <w:rsid w:val="00BF2A7D"/>
    <w:rsid w:val="00BF2A82"/>
    <w:rsid w:val="00BF2B04"/>
    <w:rsid w:val="00BF2CF2"/>
    <w:rsid w:val="00BF316D"/>
    <w:rsid w:val="00BF35F8"/>
    <w:rsid w:val="00BF39DC"/>
    <w:rsid w:val="00BF3A85"/>
    <w:rsid w:val="00BF3E5E"/>
    <w:rsid w:val="00BF4061"/>
    <w:rsid w:val="00BF44E1"/>
    <w:rsid w:val="00BF456A"/>
    <w:rsid w:val="00BF45F7"/>
    <w:rsid w:val="00BF4665"/>
    <w:rsid w:val="00BF4AE4"/>
    <w:rsid w:val="00BF4BBD"/>
    <w:rsid w:val="00BF4E62"/>
    <w:rsid w:val="00BF4FAC"/>
    <w:rsid w:val="00BF507D"/>
    <w:rsid w:val="00BF53BC"/>
    <w:rsid w:val="00BF558A"/>
    <w:rsid w:val="00BF55CD"/>
    <w:rsid w:val="00BF588A"/>
    <w:rsid w:val="00BF5D15"/>
    <w:rsid w:val="00BF5FC5"/>
    <w:rsid w:val="00BF606B"/>
    <w:rsid w:val="00BF60D9"/>
    <w:rsid w:val="00BF6512"/>
    <w:rsid w:val="00BF68D1"/>
    <w:rsid w:val="00BF6AFD"/>
    <w:rsid w:val="00BF6C31"/>
    <w:rsid w:val="00BF6F7E"/>
    <w:rsid w:val="00BF6FD2"/>
    <w:rsid w:val="00BF6FD9"/>
    <w:rsid w:val="00BF7034"/>
    <w:rsid w:val="00BF706C"/>
    <w:rsid w:val="00BF7076"/>
    <w:rsid w:val="00BF721A"/>
    <w:rsid w:val="00BF743F"/>
    <w:rsid w:val="00BF7EA6"/>
    <w:rsid w:val="00BF7EFE"/>
    <w:rsid w:val="00C00391"/>
    <w:rsid w:val="00C006FA"/>
    <w:rsid w:val="00C00EEC"/>
    <w:rsid w:val="00C01080"/>
    <w:rsid w:val="00C01E3A"/>
    <w:rsid w:val="00C021DC"/>
    <w:rsid w:val="00C026F5"/>
    <w:rsid w:val="00C028D9"/>
    <w:rsid w:val="00C02984"/>
    <w:rsid w:val="00C02993"/>
    <w:rsid w:val="00C029E3"/>
    <w:rsid w:val="00C02A24"/>
    <w:rsid w:val="00C02CC0"/>
    <w:rsid w:val="00C02DF0"/>
    <w:rsid w:val="00C02E81"/>
    <w:rsid w:val="00C02F57"/>
    <w:rsid w:val="00C02F98"/>
    <w:rsid w:val="00C030A5"/>
    <w:rsid w:val="00C03406"/>
    <w:rsid w:val="00C037D9"/>
    <w:rsid w:val="00C039A9"/>
    <w:rsid w:val="00C03AEF"/>
    <w:rsid w:val="00C03C3B"/>
    <w:rsid w:val="00C03DA0"/>
    <w:rsid w:val="00C03ECD"/>
    <w:rsid w:val="00C04153"/>
    <w:rsid w:val="00C04230"/>
    <w:rsid w:val="00C04254"/>
    <w:rsid w:val="00C04491"/>
    <w:rsid w:val="00C04506"/>
    <w:rsid w:val="00C04673"/>
    <w:rsid w:val="00C04733"/>
    <w:rsid w:val="00C047B3"/>
    <w:rsid w:val="00C0488E"/>
    <w:rsid w:val="00C04A5F"/>
    <w:rsid w:val="00C04D07"/>
    <w:rsid w:val="00C04D75"/>
    <w:rsid w:val="00C04D94"/>
    <w:rsid w:val="00C04D9A"/>
    <w:rsid w:val="00C04EF0"/>
    <w:rsid w:val="00C05166"/>
    <w:rsid w:val="00C052DE"/>
    <w:rsid w:val="00C054FF"/>
    <w:rsid w:val="00C05553"/>
    <w:rsid w:val="00C0568C"/>
    <w:rsid w:val="00C0583D"/>
    <w:rsid w:val="00C05F8E"/>
    <w:rsid w:val="00C0613B"/>
    <w:rsid w:val="00C0617F"/>
    <w:rsid w:val="00C0618B"/>
    <w:rsid w:val="00C062BA"/>
    <w:rsid w:val="00C067C7"/>
    <w:rsid w:val="00C06B56"/>
    <w:rsid w:val="00C06DDD"/>
    <w:rsid w:val="00C06E91"/>
    <w:rsid w:val="00C073C1"/>
    <w:rsid w:val="00C07492"/>
    <w:rsid w:val="00C07A65"/>
    <w:rsid w:val="00C07E94"/>
    <w:rsid w:val="00C101A9"/>
    <w:rsid w:val="00C10D65"/>
    <w:rsid w:val="00C10EAB"/>
    <w:rsid w:val="00C10EC7"/>
    <w:rsid w:val="00C10FA5"/>
    <w:rsid w:val="00C11019"/>
    <w:rsid w:val="00C11205"/>
    <w:rsid w:val="00C11369"/>
    <w:rsid w:val="00C1137D"/>
    <w:rsid w:val="00C11AAF"/>
    <w:rsid w:val="00C11BE9"/>
    <w:rsid w:val="00C11C2B"/>
    <w:rsid w:val="00C11DBB"/>
    <w:rsid w:val="00C11FDD"/>
    <w:rsid w:val="00C1201B"/>
    <w:rsid w:val="00C12278"/>
    <w:rsid w:val="00C12830"/>
    <w:rsid w:val="00C12E5A"/>
    <w:rsid w:val="00C12EE8"/>
    <w:rsid w:val="00C12EF6"/>
    <w:rsid w:val="00C12F1B"/>
    <w:rsid w:val="00C130F6"/>
    <w:rsid w:val="00C141FE"/>
    <w:rsid w:val="00C14551"/>
    <w:rsid w:val="00C145F7"/>
    <w:rsid w:val="00C14730"/>
    <w:rsid w:val="00C147F6"/>
    <w:rsid w:val="00C14853"/>
    <w:rsid w:val="00C14979"/>
    <w:rsid w:val="00C14E79"/>
    <w:rsid w:val="00C14F00"/>
    <w:rsid w:val="00C15087"/>
    <w:rsid w:val="00C15099"/>
    <w:rsid w:val="00C150DB"/>
    <w:rsid w:val="00C15155"/>
    <w:rsid w:val="00C15518"/>
    <w:rsid w:val="00C15B03"/>
    <w:rsid w:val="00C15B67"/>
    <w:rsid w:val="00C15BF7"/>
    <w:rsid w:val="00C15D48"/>
    <w:rsid w:val="00C15F1A"/>
    <w:rsid w:val="00C16116"/>
    <w:rsid w:val="00C161C9"/>
    <w:rsid w:val="00C1625F"/>
    <w:rsid w:val="00C1652D"/>
    <w:rsid w:val="00C168D9"/>
    <w:rsid w:val="00C16CAC"/>
    <w:rsid w:val="00C16EC9"/>
    <w:rsid w:val="00C175DA"/>
    <w:rsid w:val="00C17C2D"/>
    <w:rsid w:val="00C17C42"/>
    <w:rsid w:val="00C17C50"/>
    <w:rsid w:val="00C17D6E"/>
    <w:rsid w:val="00C2016B"/>
    <w:rsid w:val="00C2028B"/>
    <w:rsid w:val="00C202FD"/>
    <w:rsid w:val="00C20C73"/>
    <w:rsid w:val="00C20D39"/>
    <w:rsid w:val="00C20DA5"/>
    <w:rsid w:val="00C20E58"/>
    <w:rsid w:val="00C2107B"/>
    <w:rsid w:val="00C2116D"/>
    <w:rsid w:val="00C211E2"/>
    <w:rsid w:val="00C2183E"/>
    <w:rsid w:val="00C2193C"/>
    <w:rsid w:val="00C21C43"/>
    <w:rsid w:val="00C224BC"/>
    <w:rsid w:val="00C22908"/>
    <w:rsid w:val="00C22A81"/>
    <w:rsid w:val="00C22E0A"/>
    <w:rsid w:val="00C230EF"/>
    <w:rsid w:val="00C23168"/>
    <w:rsid w:val="00C235C1"/>
    <w:rsid w:val="00C2361F"/>
    <w:rsid w:val="00C23899"/>
    <w:rsid w:val="00C24021"/>
    <w:rsid w:val="00C2437A"/>
    <w:rsid w:val="00C2463A"/>
    <w:rsid w:val="00C246EE"/>
    <w:rsid w:val="00C24E27"/>
    <w:rsid w:val="00C24EE8"/>
    <w:rsid w:val="00C25315"/>
    <w:rsid w:val="00C25558"/>
    <w:rsid w:val="00C2596B"/>
    <w:rsid w:val="00C259A5"/>
    <w:rsid w:val="00C25A6B"/>
    <w:rsid w:val="00C25D60"/>
    <w:rsid w:val="00C25F4B"/>
    <w:rsid w:val="00C261B2"/>
    <w:rsid w:val="00C262BE"/>
    <w:rsid w:val="00C26517"/>
    <w:rsid w:val="00C265B9"/>
    <w:rsid w:val="00C265D3"/>
    <w:rsid w:val="00C26667"/>
    <w:rsid w:val="00C267EC"/>
    <w:rsid w:val="00C26BEF"/>
    <w:rsid w:val="00C26D4C"/>
    <w:rsid w:val="00C26E05"/>
    <w:rsid w:val="00C26F88"/>
    <w:rsid w:val="00C27228"/>
    <w:rsid w:val="00C277C6"/>
    <w:rsid w:val="00C27970"/>
    <w:rsid w:val="00C27B53"/>
    <w:rsid w:val="00C27BC7"/>
    <w:rsid w:val="00C300DA"/>
    <w:rsid w:val="00C30511"/>
    <w:rsid w:val="00C30559"/>
    <w:rsid w:val="00C30BC3"/>
    <w:rsid w:val="00C30BDD"/>
    <w:rsid w:val="00C30E13"/>
    <w:rsid w:val="00C30FE4"/>
    <w:rsid w:val="00C31015"/>
    <w:rsid w:val="00C311E2"/>
    <w:rsid w:val="00C3134E"/>
    <w:rsid w:val="00C3153D"/>
    <w:rsid w:val="00C318E8"/>
    <w:rsid w:val="00C31A7E"/>
    <w:rsid w:val="00C31BD4"/>
    <w:rsid w:val="00C31DD0"/>
    <w:rsid w:val="00C31EB4"/>
    <w:rsid w:val="00C321CF"/>
    <w:rsid w:val="00C32294"/>
    <w:rsid w:val="00C32399"/>
    <w:rsid w:val="00C3259B"/>
    <w:rsid w:val="00C32B06"/>
    <w:rsid w:val="00C32E7E"/>
    <w:rsid w:val="00C32E8C"/>
    <w:rsid w:val="00C3327D"/>
    <w:rsid w:val="00C333DA"/>
    <w:rsid w:val="00C33563"/>
    <w:rsid w:val="00C33A65"/>
    <w:rsid w:val="00C33B70"/>
    <w:rsid w:val="00C33D67"/>
    <w:rsid w:val="00C33D74"/>
    <w:rsid w:val="00C33E6E"/>
    <w:rsid w:val="00C33F60"/>
    <w:rsid w:val="00C34231"/>
    <w:rsid w:val="00C34991"/>
    <w:rsid w:val="00C349FE"/>
    <w:rsid w:val="00C34A72"/>
    <w:rsid w:val="00C34A79"/>
    <w:rsid w:val="00C35310"/>
    <w:rsid w:val="00C353E9"/>
    <w:rsid w:val="00C354F7"/>
    <w:rsid w:val="00C358F8"/>
    <w:rsid w:val="00C35A18"/>
    <w:rsid w:val="00C35CA0"/>
    <w:rsid w:val="00C35E27"/>
    <w:rsid w:val="00C35E85"/>
    <w:rsid w:val="00C362CB"/>
    <w:rsid w:val="00C368C2"/>
    <w:rsid w:val="00C3690B"/>
    <w:rsid w:val="00C36BB9"/>
    <w:rsid w:val="00C36BBF"/>
    <w:rsid w:val="00C36DB5"/>
    <w:rsid w:val="00C36EDB"/>
    <w:rsid w:val="00C36FEE"/>
    <w:rsid w:val="00C37311"/>
    <w:rsid w:val="00C37503"/>
    <w:rsid w:val="00C375A3"/>
    <w:rsid w:val="00C375E4"/>
    <w:rsid w:val="00C37A2A"/>
    <w:rsid w:val="00C37B90"/>
    <w:rsid w:val="00C37C45"/>
    <w:rsid w:val="00C37FF8"/>
    <w:rsid w:val="00C40120"/>
    <w:rsid w:val="00C401B4"/>
    <w:rsid w:val="00C4029B"/>
    <w:rsid w:val="00C403E7"/>
    <w:rsid w:val="00C40475"/>
    <w:rsid w:val="00C4050C"/>
    <w:rsid w:val="00C4054F"/>
    <w:rsid w:val="00C408CC"/>
    <w:rsid w:val="00C40AC9"/>
    <w:rsid w:val="00C40E8F"/>
    <w:rsid w:val="00C413AD"/>
    <w:rsid w:val="00C413E0"/>
    <w:rsid w:val="00C41597"/>
    <w:rsid w:val="00C416A4"/>
    <w:rsid w:val="00C418D4"/>
    <w:rsid w:val="00C4195C"/>
    <w:rsid w:val="00C41AD8"/>
    <w:rsid w:val="00C41CE4"/>
    <w:rsid w:val="00C41DA4"/>
    <w:rsid w:val="00C41F6E"/>
    <w:rsid w:val="00C420FE"/>
    <w:rsid w:val="00C42146"/>
    <w:rsid w:val="00C42255"/>
    <w:rsid w:val="00C4277B"/>
    <w:rsid w:val="00C427AF"/>
    <w:rsid w:val="00C4285D"/>
    <w:rsid w:val="00C42B25"/>
    <w:rsid w:val="00C42B7B"/>
    <w:rsid w:val="00C42D66"/>
    <w:rsid w:val="00C42E21"/>
    <w:rsid w:val="00C42EF1"/>
    <w:rsid w:val="00C42FD2"/>
    <w:rsid w:val="00C43524"/>
    <w:rsid w:val="00C43759"/>
    <w:rsid w:val="00C4395C"/>
    <w:rsid w:val="00C43AF4"/>
    <w:rsid w:val="00C43E09"/>
    <w:rsid w:val="00C43FB8"/>
    <w:rsid w:val="00C4415C"/>
    <w:rsid w:val="00C44259"/>
    <w:rsid w:val="00C4430A"/>
    <w:rsid w:val="00C4456E"/>
    <w:rsid w:val="00C4470C"/>
    <w:rsid w:val="00C44732"/>
    <w:rsid w:val="00C44A2B"/>
    <w:rsid w:val="00C44B6F"/>
    <w:rsid w:val="00C44D4C"/>
    <w:rsid w:val="00C44E4B"/>
    <w:rsid w:val="00C45078"/>
    <w:rsid w:val="00C45173"/>
    <w:rsid w:val="00C455D0"/>
    <w:rsid w:val="00C45C8B"/>
    <w:rsid w:val="00C45F12"/>
    <w:rsid w:val="00C45F2D"/>
    <w:rsid w:val="00C461B2"/>
    <w:rsid w:val="00C4634F"/>
    <w:rsid w:val="00C46540"/>
    <w:rsid w:val="00C46BBA"/>
    <w:rsid w:val="00C46BCF"/>
    <w:rsid w:val="00C478B2"/>
    <w:rsid w:val="00C47972"/>
    <w:rsid w:val="00C500F6"/>
    <w:rsid w:val="00C509A2"/>
    <w:rsid w:val="00C509A7"/>
    <w:rsid w:val="00C50CAA"/>
    <w:rsid w:val="00C50D94"/>
    <w:rsid w:val="00C50E66"/>
    <w:rsid w:val="00C50FD8"/>
    <w:rsid w:val="00C50FEC"/>
    <w:rsid w:val="00C511EC"/>
    <w:rsid w:val="00C51565"/>
    <w:rsid w:val="00C5184E"/>
    <w:rsid w:val="00C51CD9"/>
    <w:rsid w:val="00C51DDF"/>
    <w:rsid w:val="00C51ED0"/>
    <w:rsid w:val="00C523E7"/>
    <w:rsid w:val="00C52465"/>
    <w:rsid w:val="00C5250D"/>
    <w:rsid w:val="00C525F9"/>
    <w:rsid w:val="00C52621"/>
    <w:rsid w:val="00C5269B"/>
    <w:rsid w:val="00C5269E"/>
    <w:rsid w:val="00C52731"/>
    <w:rsid w:val="00C52911"/>
    <w:rsid w:val="00C52D4E"/>
    <w:rsid w:val="00C52E41"/>
    <w:rsid w:val="00C5317F"/>
    <w:rsid w:val="00C53289"/>
    <w:rsid w:val="00C5346B"/>
    <w:rsid w:val="00C534FD"/>
    <w:rsid w:val="00C536D0"/>
    <w:rsid w:val="00C537B6"/>
    <w:rsid w:val="00C538E5"/>
    <w:rsid w:val="00C53A95"/>
    <w:rsid w:val="00C53CE2"/>
    <w:rsid w:val="00C53EC3"/>
    <w:rsid w:val="00C54380"/>
    <w:rsid w:val="00C544AC"/>
    <w:rsid w:val="00C5451C"/>
    <w:rsid w:val="00C5463C"/>
    <w:rsid w:val="00C54E0A"/>
    <w:rsid w:val="00C54E1D"/>
    <w:rsid w:val="00C54E6C"/>
    <w:rsid w:val="00C54FD4"/>
    <w:rsid w:val="00C559AF"/>
    <w:rsid w:val="00C55BF7"/>
    <w:rsid w:val="00C55C97"/>
    <w:rsid w:val="00C55F30"/>
    <w:rsid w:val="00C55F39"/>
    <w:rsid w:val="00C5601A"/>
    <w:rsid w:val="00C56549"/>
    <w:rsid w:val="00C565A2"/>
    <w:rsid w:val="00C565D4"/>
    <w:rsid w:val="00C5661E"/>
    <w:rsid w:val="00C567A5"/>
    <w:rsid w:val="00C56840"/>
    <w:rsid w:val="00C56876"/>
    <w:rsid w:val="00C56B08"/>
    <w:rsid w:val="00C57085"/>
    <w:rsid w:val="00C573DB"/>
    <w:rsid w:val="00C5740B"/>
    <w:rsid w:val="00C57985"/>
    <w:rsid w:val="00C57BFA"/>
    <w:rsid w:val="00C57FFA"/>
    <w:rsid w:val="00C60167"/>
    <w:rsid w:val="00C60310"/>
    <w:rsid w:val="00C607C9"/>
    <w:rsid w:val="00C60A24"/>
    <w:rsid w:val="00C61106"/>
    <w:rsid w:val="00C6155D"/>
    <w:rsid w:val="00C61890"/>
    <w:rsid w:val="00C6189A"/>
    <w:rsid w:val="00C618DA"/>
    <w:rsid w:val="00C61CBD"/>
    <w:rsid w:val="00C61D7A"/>
    <w:rsid w:val="00C62067"/>
    <w:rsid w:val="00C6265D"/>
    <w:rsid w:val="00C6293B"/>
    <w:rsid w:val="00C62C5D"/>
    <w:rsid w:val="00C6311A"/>
    <w:rsid w:val="00C63372"/>
    <w:rsid w:val="00C6357E"/>
    <w:rsid w:val="00C63692"/>
    <w:rsid w:val="00C6389A"/>
    <w:rsid w:val="00C638B6"/>
    <w:rsid w:val="00C64051"/>
    <w:rsid w:val="00C64259"/>
    <w:rsid w:val="00C6436D"/>
    <w:rsid w:val="00C6479F"/>
    <w:rsid w:val="00C647D7"/>
    <w:rsid w:val="00C6482E"/>
    <w:rsid w:val="00C648EF"/>
    <w:rsid w:val="00C64ABF"/>
    <w:rsid w:val="00C64DF0"/>
    <w:rsid w:val="00C64E32"/>
    <w:rsid w:val="00C64FE3"/>
    <w:rsid w:val="00C65247"/>
    <w:rsid w:val="00C65658"/>
    <w:rsid w:val="00C6575A"/>
    <w:rsid w:val="00C65F66"/>
    <w:rsid w:val="00C661EF"/>
    <w:rsid w:val="00C66379"/>
    <w:rsid w:val="00C666CE"/>
    <w:rsid w:val="00C66888"/>
    <w:rsid w:val="00C66EC9"/>
    <w:rsid w:val="00C672D6"/>
    <w:rsid w:val="00C675C4"/>
    <w:rsid w:val="00C677EF"/>
    <w:rsid w:val="00C67A82"/>
    <w:rsid w:val="00C67B4E"/>
    <w:rsid w:val="00C67C18"/>
    <w:rsid w:val="00C67CC9"/>
    <w:rsid w:val="00C67F45"/>
    <w:rsid w:val="00C7073F"/>
    <w:rsid w:val="00C70973"/>
    <w:rsid w:val="00C70AA7"/>
    <w:rsid w:val="00C70E1B"/>
    <w:rsid w:val="00C7101A"/>
    <w:rsid w:val="00C713EC"/>
    <w:rsid w:val="00C71481"/>
    <w:rsid w:val="00C71666"/>
    <w:rsid w:val="00C71DC2"/>
    <w:rsid w:val="00C7224A"/>
    <w:rsid w:val="00C72978"/>
    <w:rsid w:val="00C72E83"/>
    <w:rsid w:val="00C730B0"/>
    <w:rsid w:val="00C732F6"/>
    <w:rsid w:val="00C734A0"/>
    <w:rsid w:val="00C73667"/>
    <w:rsid w:val="00C73692"/>
    <w:rsid w:val="00C73C3B"/>
    <w:rsid w:val="00C73DD6"/>
    <w:rsid w:val="00C740FD"/>
    <w:rsid w:val="00C742A9"/>
    <w:rsid w:val="00C74342"/>
    <w:rsid w:val="00C744D7"/>
    <w:rsid w:val="00C74B16"/>
    <w:rsid w:val="00C74C60"/>
    <w:rsid w:val="00C74D48"/>
    <w:rsid w:val="00C74E60"/>
    <w:rsid w:val="00C74E8A"/>
    <w:rsid w:val="00C75025"/>
    <w:rsid w:val="00C75076"/>
    <w:rsid w:val="00C7507C"/>
    <w:rsid w:val="00C75136"/>
    <w:rsid w:val="00C75190"/>
    <w:rsid w:val="00C751F3"/>
    <w:rsid w:val="00C75234"/>
    <w:rsid w:val="00C754F0"/>
    <w:rsid w:val="00C757D9"/>
    <w:rsid w:val="00C75AB8"/>
    <w:rsid w:val="00C75AC2"/>
    <w:rsid w:val="00C75BFF"/>
    <w:rsid w:val="00C75C69"/>
    <w:rsid w:val="00C75D5C"/>
    <w:rsid w:val="00C75DDA"/>
    <w:rsid w:val="00C767BB"/>
    <w:rsid w:val="00C76DC7"/>
    <w:rsid w:val="00C76F72"/>
    <w:rsid w:val="00C76F7F"/>
    <w:rsid w:val="00C76F8B"/>
    <w:rsid w:val="00C76FB1"/>
    <w:rsid w:val="00C76FE6"/>
    <w:rsid w:val="00C77464"/>
    <w:rsid w:val="00C7749E"/>
    <w:rsid w:val="00C776D4"/>
    <w:rsid w:val="00C77953"/>
    <w:rsid w:val="00C77CC5"/>
    <w:rsid w:val="00C77F4E"/>
    <w:rsid w:val="00C77F53"/>
    <w:rsid w:val="00C80233"/>
    <w:rsid w:val="00C808C0"/>
    <w:rsid w:val="00C808D9"/>
    <w:rsid w:val="00C80A02"/>
    <w:rsid w:val="00C80ADD"/>
    <w:rsid w:val="00C80D72"/>
    <w:rsid w:val="00C80EAA"/>
    <w:rsid w:val="00C80EEE"/>
    <w:rsid w:val="00C80FBF"/>
    <w:rsid w:val="00C81140"/>
    <w:rsid w:val="00C81210"/>
    <w:rsid w:val="00C8147B"/>
    <w:rsid w:val="00C814B8"/>
    <w:rsid w:val="00C818C2"/>
    <w:rsid w:val="00C81B8E"/>
    <w:rsid w:val="00C81EFB"/>
    <w:rsid w:val="00C827AD"/>
    <w:rsid w:val="00C82B96"/>
    <w:rsid w:val="00C82EAF"/>
    <w:rsid w:val="00C83089"/>
    <w:rsid w:val="00C8356D"/>
    <w:rsid w:val="00C835FF"/>
    <w:rsid w:val="00C836F7"/>
    <w:rsid w:val="00C83845"/>
    <w:rsid w:val="00C83873"/>
    <w:rsid w:val="00C838DA"/>
    <w:rsid w:val="00C83925"/>
    <w:rsid w:val="00C83952"/>
    <w:rsid w:val="00C839C5"/>
    <w:rsid w:val="00C83E72"/>
    <w:rsid w:val="00C84E12"/>
    <w:rsid w:val="00C84F18"/>
    <w:rsid w:val="00C851CD"/>
    <w:rsid w:val="00C854BC"/>
    <w:rsid w:val="00C85632"/>
    <w:rsid w:val="00C85BE2"/>
    <w:rsid w:val="00C85C7D"/>
    <w:rsid w:val="00C85D9E"/>
    <w:rsid w:val="00C85DB9"/>
    <w:rsid w:val="00C85F18"/>
    <w:rsid w:val="00C862C1"/>
    <w:rsid w:val="00C8672A"/>
    <w:rsid w:val="00C86829"/>
    <w:rsid w:val="00C868E1"/>
    <w:rsid w:val="00C869A3"/>
    <w:rsid w:val="00C86C26"/>
    <w:rsid w:val="00C86C37"/>
    <w:rsid w:val="00C86DB7"/>
    <w:rsid w:val="00C86F35"/>
    <w:rsid w:val="00C87325"/>
    <w:rsid w:val="00C8798B"/>
    <w:rsid w:val="00C90276"/>
    <w:rsid w:val="00C9048F"/>
    <w:rsid w:val="00C905A4"/>
    <w:rsid w:val="00C905BA"/>
    <w:rsid w:val="00C90669"/>
    <w:rsid w:val="00C90A7C"/>
    <w:rsid w:val="00C90EFB"/>
    <w:rsid w:val="00C911F5"/>
    <w:rsid w:val="00C9128C"/>
    <w:rsid w:val="00C9130D"/>
    <w:rsid w:val="00C91603"/>
    <w:rsid w:val="00C91727"/>
    <w:rsid w:val="00C918BC"/>
    <w:rsid w:val="00C91955"/>
    <w:rsid w:val="00C91F22"/>
    <w:rsid w:val="00C92267"/>
    <w:rsid w:val="00C92480"/>
    <w:rsid w:val="00C9288E"/>
    <w:rsid w:val="00C929AF"/>
    <w:rsid w:val="00C92D33"/>
    <w:rsid w:val="00C9388E"/>
    <w:rsid w:val="00C93D05"/>
    <w:rsid w:val="00C9410C"/>
    <w:rsid w:val="00C944AC"/>
    <w:rsid w:val="00C94524"/>
    <w:rsid w:val="00C94C14"/>
    <w:rsid w:val="00C94E9B"/>
    <w:rsid w:val="00C95123"/>
    <w:rsid w:val="00C951B9"/>
    <w:rsid w:val="00C952A1"/>
    <w:rsid w:val="00C9536A"/>
    <w:rsid w:val="00C95579"/>
    <w:rsid w:val="00C9564D"/>
    <w:rsid w:val="00C956B8"/>
    <w:rsid w:val="00C956BB"/>
    <w:rsid w:val="00C95989"/>
    <w:rsid w:val="00C95F5C"/>
    <w:rsid w:val="00C968FE"/>
    <w:rsid w:val="00C96998"/>
    <w:rsid w:val="00C96AD7"/>
    <w:rsid w:val="00C96BB1"/>
    <w:rsid w:val="00C96CB2"/>
    <w:rsid w:val="00C96D08"/>
    <w:rsid w:val="00C96D89"/>
    <w:rsid w:val="00C96F48"/>
    <w:rsid w:val="00C97059"/>
    <w:rsid w:val="00C97102"/>
    <w:rsid w:val="00C97415"/>
    <w:rsid w:val="00C974E1"/>
    <w:rsid w:val="00C974FF"/>
    <w:rsid w:val="00C97667"/>
    <w:rsid w:val="00C97903"/>
    <w:rsid w:val="00C9793A"/>
    <w:rsid w:val="00C97B83"/>
    <w:rsid w:val="00C97F2B"/>
    <w:rsid w:val="00CA03F9"/>
    <w:rsid w:val="00CA069C"/>
    <w:rsid w:val="00CA096D"/>
    <w:rsid w:val="00CA13EC"/>
    <w:rsid w:val="00CA15E5"/>
    <w:rsid w:val="00CA1EAB"/>
    <w:rsid w:val="00CA1F04"/>
    <w:rsid w:val="00CA245F"/>
    <w:rsid w:val="00CA26CF"/>
    <w:rsid w:val="00CA286D"/>
    <w:rsid w:val="00CA2C50"/>
    <w:rsid w:val="00CA304D"/>
    <w:rsid w:val="00CA3297"/>
    <w:rsid w:val="00CA3547"/>
    <w:rsid w:val="00CA36FA"/>
    <w:rsid w:val="00CA37B8"/>
    <w:rsid w:val="00CA3B23"/>
    <w:rsid w:val="00CA3C48"/>
    <w:rsid w:val="00CA3D5C"/>
    <w:rsid w:val="00CA40C2"/>
    <w:rsid w:val="00CA4143"/>
    <w:rsid w:val="00CA4827"/>
    <w:rsid w:val="00CA4AF1"/>
    <w:rsid w:val="00CA4CC5"/>
    <w:rsid w:val="00CA4FB2"/>
    <w:rsid w:val="00CA50B3"/>
    <w:rsid w:val="00CA5250"/>
    <w:rsid w:val="00CA5532"/>
    <w:rsid w:val="00CA561D"/>
    <w:rsid w:val="00CA59D2"/>
    <w:rsid w:val="00CA5C44"/>
    <w:rsid w:val="00CA5FCD"/>
    <w:rsid w:val="00CA5FD7"/>
    <w:rsid w:val="00CA6193"/>
    <w:rsid w:val="00CA63E2"/>
    <w:rsid w:val="00CA651D"/>
    <w:rsid w:val="00CA6607"/>
    <w:rsid w:val="00CA66A9"/>
    <w:rsid w:val="00CA67F4"/>
    <w:rsid w:val="00CA6A59"/>
    <w:rsid w:val="00CA6EC9"/>
    <w:rsid w:val="00CA7029"/>
    <w:rsid w:val="00CA7052"/>
    <w:rsid w:val="00CA71B8"/>
    <w:rsid w:val="00CA79B3"/>
    <w:rsid w:val="00CA7D41"/>
    <w:rsid w:val="00CA7D45"/>
    <w:rsid w:val="00CB0152"/>
    <w:rsid w:val="00CB01E3"/>
    <w:rsid w:val="00CB026D"/>
    <w:rsid w:val="00CB051C"/>
    <w:rsid w:val="00CB06B3"/>
    <w:rsid w:val="00CB0916"/>
    <w:rsid w:val="00CB0923"/>
    <w:rsid w:val="00CB0E3E"/>
    <w:rsid w:val="00CB0F8E"/>
    <w:rsid w:val="00CB1281"/>
    <w:rsid w:val="00CB13F7"/>
    <w:rsid w:val="00CB1550"/>
    <w:rsid w:val="00CB19AF"/>
    <w:rsid w:val="00CB1B29"/>
    <w:rsid w:val="00CB1DC2"/>
    <w:rsid w:val="00CB1E9E"/>
    <w:rsid w:val="00CB2212"/>
    <w:rsid w:val="00CB23F0"/>
    <w:rsid w:val="00CB24AC"/>
    <w:rsid w:val="00CB2645"/>
    <w:rsid w:val="00CB2B18"/>
    <w:rsid w:val="00CB33C6"/>
    <w:rsid w:val="00CB34D5"/>
    <w:rsid w:val="00CB3750"/>
    <w:rsid w:val="00CB39B7"/>
    <w:rsid w:val="00CB3AE8"/>
    <w:rsid w:val="00CB3DDC"/>
    <w:rsid w:val="00CB3F8F"/>
    <w:rsid w:val="00CB4269"/>
    <w:rsid w:val="00CB4294"/>
    <w:rsid w:val="00CB444A"/>
    <w:rsid w:val="00CB4673"/>
    <w:rsid w:val="00CB4C77"/>
    <w:rsid w:val="00CB4D97"/>
    <w:rsid w:val="00CB4DDB"/>
    <w:rsid w:val="00CB4DFF"/>
    <w:rsid w:val="00CB4FF1"/>
    <w:rsid w:val="00CB53B8"/>
    <w:rsid w:val="00CB5401"/>
    <w:rsid w:val="00CB5A01"/>
    <w:rsid w:val="00CB5A80"/>
    <w:rsid w:val="00CB60B7"/>
    <w:rsid w:val="00CB62C3"/>
    <w:rsid w:val="00CB644F"/>
    <w:rsid w:val="00CB6799"/>
    <w:rsid w:val="00CB6B72"/>
    <w:rsid w:val="00CB6BA0"/>
    <w:rsid w:val="00CB6CB7"/>
    <w:rsid w:val="00CB7110"/>
    <w:rsid w:val="00CB720B"/>
    <w:rsid w:val="00CB739A"/>
    <w:rsid w:val="00CB73BB"/>
    <w:rsid w:val="00CB7442"/>
    <w:rsid w:val="00CB78D0"/>
    <w:rsid w:val="00CB7A44"/>
    <w:rsid w:val="00CB7A7B"/>
    <w:rsid w:val="00CB7EFD"/>
    <w:rsid w:val="00CB7F4B"/>
    <w:rsid w:val="00CC08D4"/>
    <w:rsid w:val="00CC090B"/>
    <w:rsid w:val="00CC0A9B"/>
    <w:rsid w:val="00CC10ED"/>
    <w:rsid w:val="00CC114C"/>
    <w:rsid w:val="00CC1350"/>
    <w:rsid w:val="00CC139E"/>
    <w:rsid w:val="00CC1C87"/>
    <w:rsid w:val="00CC1DA0"/>
    <w:rsid w:val="00CC2004"/>
    <w:rsid w:val="00CC2032"/>
    <w:rsid w:val="00CC25DC"/>
    <w:rsid w:val="00CC29BA"/>
    <w:rsid w:val="00CC2AF8"/>
    <w:rsid w:val="00CC2B4F"/>
    <w:rsid w:val="00CC2DEE"/>
    <w:rsid w:val="00CC2F07"/>
    <w:rsid w:val="00CC345E"/>
    <w:rsid w:val="00CC358D"/>
    <w:rsid w:val="00CC35DA"/>
    <w:rsid w:val="00CC36E0"/>
    <w:rsid w:val="00CC3767"/>
    <w:rsid w:val="00CC37C9"/>
    <w:rsid w:val="00CC3FE0"/>
    <w:rsid w:val="00CC4161"/>
    <w:rsid w:val="00CC4493"/>
    <w:rsid w:val="00CC4497"/>
    <w:rsid w:val="00CC44C4"/>
    <w:rsid w:val="00CC499D"/>
    <w:rsid w:val="00CC4B6D"/>
    <w:rsid w:val="00CC4C4D"/>
    <w:rsid w:val="00CC566C"/>
    <w:rsid w:val="00CC572C"/>
    <w:rsid w:val="00CC590D"/>
    <w:rsid w:val="00CC5985"/>
    <w:rsid w:val="00CC5B7C"/>
    <w:rsid w:val="00CC5F39"/>
    <w:rsid w:val="00CC5FC4"/>
    <w:rsid w:val="00CC607B"/>
    <w:rsid w:val="00CC649D"/>
    <w:rsid w:val="00CC6EC5"/>
    <w:rsid w:val="00CC6F2E"/>
    <w:rsid w:val="00CC7016"/>
    <w:rsid w:val="00CC705A"/>
    <w:rsid w:val="00CC7093"/>
    <w:rsid w:val="00CC74F0"/>
    <w:rsid w:val="00CC75AB"/>
    <w:rsid w:val="00CC7706"/>
    <w:rsid w:val="00CC7923"/>
    <w:rsid w:val="00CC7AC2"/>
    <w:rsid w:val="00CC7F40"/>
    <w:rsid w:val="00CD0A7D"/>
    <w:rsid w:val="00CD0D63"/>
    <w:rsid w:val="00CD0DB9"/>
    <w:rsid w:val="00CD1151"/>
    <w:rsid w:val="00CD1363"/>
    <w:rsid w:val="00CD13B7"/>
    <w:rsid w:val="00CD1576"/>
    <w:rsid w:val="00CD1988"/>
    <w:rsid w:val="00CD1C67"/>
    <w:rsid w:val="00CD1D96"/>
    <w:rsid w:val="00CD2142"/>
    <w:rsid w:val="00CD2236"/>
    <w:rsid w:val="00CD2262"/>
    <w:rsid w:val="00CD24D5"/>
    <w:rsid w:val="00CD293C"/>
    <w:rsid w:val="00CD2A2A"/>
    <w:rsid w:val="00CD2B87"/>
    <w:rsid w:val="00CD30EF"/>
    <w:rsid w:val="00CD3182"/>
    <w:rsid w:val="00CD3350"/>
    <w:rsid w:val="00CD34CE"/>
    <w:rsid w:val="00CD3518"/>
    <w:rsid w:val="00CD3B0D"/>
    <w:rsid w:val="00CD3EFA"/>
    <w:rsid w:val="00CD3F3E"/>
    <w:rsid w:val="00CD4758"/>
    <w:rsid w:val="00CD4A7E"/>
    <w:rsid w:val="00CD4AB5"/>
    <w:rsid w:val="00CD4B5C"/>
    <w:rsid w:val="00CD4BD7"/>
    <w:rsid w:val="00CD4D68"/>
    <w:rsid w:val="00CD4F11"/>
    <w:rsid w:val="00CD4FE6"/>
    <w:rsid w:val="00CD531D"/>
    <w:rsid w:val="00CD5360"/>
    <w:rsid w:val="00CD53E7"/>
    <w:rsid w:val="00CD560C"/>
    <w:rsid w:val="00CD561E"/>
    <w:rsid w:val="00CD5640"/>
    <w:rsid w:val="00CD5740"/>
    <w:rsid w:val="00CD5791"/>
    <w:rsid w:val="00CD5C16"/>
    <w:rsid w:val="00CD5DA6"/>
    <w:rsid w:val="00CD5EDE"/>
    <w:rsid w:val="00CD605C"/>
    <w:rsid w:val="00CD61A9"/>
    <w:rsid w:val="00CD6AB2"/>
    <w:rsid w:val="00CD6D11"/>
    <w:rsid w:val="00CD6D52"/>
    <w:rsid w:val="00CD71AF"/>
    <w:rsid w:val="00CD7647"/>
    <w:rsid w:val="00CD771A"/>
    <w:rsid w:val="00CD78AB"/>
    <w:rsid w:val="00CD7AA6"/>
    <w:rsid w:val="00CD7BE7"/>
    <w:rsid w:val="00CE006C"/>
    <w:rsid w:val="00CE0374"/>
    <w:rsid w:val="00CE04DC"/>
    <w:rsid w:val="00CE0834"/>
    <w:rsid w:val="00CE088C"/>
    <w:rsid w:val="00CE0962"/>
    <w:rsid w:val="00CE0CE6"/>
    <w:rsid w:val="00CE0CEB"/>
    <w:rsid w:val="00CE0D46"/>
    <w:rsid w:val="00CE0DA5"/>
    <w:rsid w:val="00CE0FAE"/>
    <w:rsid w:val="00CE1875"/>
    <w:rsid w:val="00CE1907"/>
    <w:rsid w:val="00CE1C63"/>
    <w:rsid w:val="00CE1FA0"/>
    <w:rsid w:val="00CE21A7"/>
    <w:rsid w:val="00CE21E1"/>
    <w:rsid w:val="00CE2638"/>
    <w:rsid w:val="00CE2713"/>
    <w:rsid w:val="00CE295C"/>
    <w:rsid w:val="00CE2BBD"/>
    <w:rsid w:val="00CE2EBE"/>
    <w:rsid w:val="00CE2EE2"/>
    <w:rsid w:val="00CE2F5E"/>
    <w:rsid w:val="00CE30BF"/>
    <w:rsid w:val="00CE366E"/>
    <w:rsid w:val="00CE379C"/>
    <w:rsid w:val="00CE38D7"/>
    <w:rsid w:val="00CE3BE4"/>
    <w:rsid w:val="00CE3C81"/>
    <w:rsid w:val="00CE3F6A"/>
    <w:rsid w:val="00CE4137"/>
    <w:rsid w:val="00CE420C"/>
    <w:rsid w:val="00CE427C"/>
    <w:rsid w:val="00CE4499"/>
    <w:rsid w:val="00CE46E6"/>
    <w:rsid w:val="00CE48D1"/>
    <w:rsid w:val="00CE4BA1"/>
    <w:rsid w:val="00CE4E27"/>
    <w:rsid w:val="00CE5268"/>
    <w:rsid w:val="00CE52C9"/>
    <w:rsid w:val="00CE5464"/>
    <w:rsid w:val="00CE57AA"/>
    <w:rsid w:val="00CE58D0"/>
    <w:rsid w:val="00CE5A95"/>
    <w:rsid w:val="00CE5BD2"/>
    <w:rsid w:val="00CE62CA"/>
    <w:rsid w:val="00CE66B7"/>
    <w:rsid w:val="00CE6939"/>
    <w:rsid w:val="00CE6B47"/>
    <w:rsid w:val="00CE6C44"/>
    <w:rsid w:val="00CE6D96"/>
    <w:rsid w:val="00CE74F9"/>
    <w:rsid w:val="00CE7925"/>
    <w:rsid w:val="00CE7949"/>
    <w:rsid w:val="00CE7AC2"/>
    <w:rsid w:val="00CE7B95"/>
    <w:rsid w:val="00CE7BBF"/>
    <w:rsid w:val="00CE7BC9"/>
    <w:rsid w:val="00CE7BFD"/>
    <w:rsid w:val="00CE7C74"/>
    <w:rsid w:val="00CE7ED5"/>
    <w:rsid w:val="00CF0BC9"/>
    <w:rsid w:val="00CF0D64"/>
    <w:rsid w:val="00CF0DCD"/>
    <w:rsid w:val="00CF13B6"/>
    <w:rsid w:val="00CF1400"/>
    <w:rsid w:val="00CF17FC"/>
    <w:rsid w:val="00CF19D1"/>
    <w:rsid w:val="00CF1AEB"/>
    <w:rsid w:val="00CF20B6"/>
    <w:rsid w:val="00CF2847"/>
    <w:rsid w:val="00CF2B91"/>
    <w:rsid w:val="00CF2E8F"/>
    <w:rsid w:val="00CF304A"/>
    <w:rsid w:val="00CF3082"/>
    <w:rsid w:val="00CF30E2"/>
    <w:rsid w:val="00CF3444"/>
    <w:rsid w:val="00CF3593"/>
    <w:rsid w:val="00CF37EC"/>
    <w:rsid w:val="00CF3829"/>
    <w:rsid w:val="00CF385F"/>
    <w:rsid w:val="00CF3B59"/>
    <w:rsid w:val="00CF3C02"/>
    <w:rsid w:val="00CF3C50"/>
    <w:rsid w:val="00CF3D6E"/>
    <w:rsid w:val="00CF3E5E"/>
    <w:rsid w:val="00CF4226"/>
    <w:rsid w:val="00CF45F3"/>
    <w:rsid w:val="00CF4769"/>
    <w:rsid w:val="00CF56AF"/>
    <w:rsid w:val="00CF57D3"/>
    <w:rsid w:val="00CF590F"/>
    <w:rsid w:val="00CF5EF8"/>
    <w:rsid w:val="00CF60D3"/>
    <w:rsid w:val="00CF629C"/>
    <w:rsid w:val="00CF6404"/>
    <w:rsid w:val="00CF6756"/>
    <w:rsid w:val="00CF6F7A"/>
    <w:rsid w:val="00CF70F5"/>
    <w:rsid w:val="00CF717E"/>
    <w:rsid w:val="00CF7670"/>
    <w:rsid w:val="00CF77D0"/>
    <w:rsid w:val="00CF7A15"/>
    <w:rsid w:val="00CF7B30"/>
    <w:rsid w:val="00CF7ED9"/>
    <w:rsid w:val="00CF7F89"/>
    <w:rsid w:val="00D00094"/>
    <w:rsid w:val="00D00486"/>
    <w:rsid w:val="00D00813"/>
    <w:rsid w:val="00D00815"/>
    <w:rsid w:val="00D00956"/>
    <w:rsid w:val="00D00C38"/>
    <w:rsid w:val="00D00EB5"/>
    <w:rsid w:val="00D0101C"/>
    <w:rsid w:val="00D01336"/>
    <w:rsid w:val="00D0156F"/>
    <w:rsid w:val="00D01600"/>
    <w:rsid w:val="00D01814"/>
    <w:rsid w:val="00D018C1"/>
    <w:rsid w:val="00D0190A"/>
    <w:rsid w:val="00D01B18"/>
    <w:rsid w:val="00D01B92"/>
    <w:rsid w:val="00D01BB5"/>
    <w:rsid w:val="00D01C73"/>
    <w:rsid w:val="00D01D8A"/>
    <w:rsid w:val="00D02035"/>
    <w:rsid w:val="00D020B2"/>
    <w:rsid w:val="00D024FB"/>
    <w:rsid w:val="00D02628"/>
    <w:rsid w:val="00D02778"/>
    <w:rsid w:val="00D029B5"/>
    <w:rsid w:val="00D02A13"/>
    <w:rsid w:val="00D02AA2"/>
    <w:rsid w:val="00D02BC4"/>
    <w:rsid w:val="00D02CA2"/>
    <w:rsid w:val="00D02D73"/>
    <w:rsid w:val="00D03144"/>
    <w:rsid w:val="00D03355"/>
    <w:rsid w:val="00D03819"/>
    <w:rsid w:val="00D03AFE"/>
    <w:rsid w:val="00D03FB6"/>
    <w:rsid w:val="00D0431C"/>
    <w:rsid w:val="00D04646"/>
    <w:rsid w:val="00D046C6"/>
    <w:rsid w:val="00D04791"/>
    <w:rsid w:val="00D04A92"/>
    <w:rsid w:val="00D04A9E"/>
    <w:rsid w:val="00D04BEA"/>
    <w:rsid w:val="00D04C9E"/>
    <w:rsid w:val="00D05294"/>
    <w:rsid w:val="00D0534B"/>
    <w:rsid w:val="00D05417"/>
    <w:rsid w:val="00D054B9"/>
    <w:rsid w:val="00D0557E"/>
    <w:rsid w:val="00D05660"/>
    <w:rsid w:val="00D058E0"/>
    <w:rsid w:val="00D05965"/>
    <w:rsid w:val="00D05A00"/>
    <w:rsid w:val="00D05D57"/>
    <w:rsid w:val="00D05E46"/>
    <w:rsid w:val="00D05F3D"/>
    <w:rsid w:val="00D05FF3"/>
    <w:rsid w:val="00D06157"/>
    <w:rsid w:val="00D0620F"/>
    <w:rsid w:val="00D06A84"/>
    <w:rsid w:val="00D07028"/>
    <w:rsid w:val="00D07271"/>
    <w:rsid w:val="00D07462"/>
    <w:rsid w:val="00D07773"/>
    <w:rsid w:val="00D07C71"/>
    <w:rsid w:val="00D07DD6"/>
    <w:rsid w:val="00D07FAB"/>
    <w:rsid w:val="00D10082"/>
    <w:rsid w:val="00D102CA"/>
    <w:rsid w:val="00D1039F"/>
    <w:rsid w:val="00D103B0"/>
    <w:rsid w:val="00D10520"/>
    <w:rsid w:val="00D10843"/>
    <w:rsid w:val="00D10879"/>
    <w:rsid w:val="00D10F2A"/>
    <w:rsid w:val="00D10F65"/>
    <w:rsid w:val="00D111C3"/>
    <w:rsid w:val="00D112DA"/>
    <w:rsid w:val="00D1132C"/>
    <w:rsid w:val="00D1185F"/>
    <w:rsid w:val="00D119FE"/>
    <w:rsid w:val="00D11D21"/>
    <w:rsid w:val="00D11EB5"/>
    <w:rsid w:val="00D12408"/>
    <w:rsid w:val="00D12439"/>
    <w:rsid w:val="00D128D9"/>
    <w:rsid w:val="00D12AC4"/>
    <w:rsid w:val="00D12C4B"/>
    <w:rsid w:val="00D12E39"/>
    <w:rsid w:val="00D132F4"/>
    <w:rsid w:val="00D135C0"/>
    <w:rsid w:val="00D13621"/>
    <w:rsid w:val="00D13AD2"/>
    <w:rsid w:val="00D13BD0"/>
    <w:rsid w:val="00D13DD6"/>
    <w:rsid w:val="00D149A8"/>
    <w:rsid w:val="00D14B97"/>
    <w:rsid w:val="00D14D71"/>
    <w:rsid w:val="00D15076"/>
    <w:rsid w:val="00D153B8"/>
    <w:rsid w:val="00D15607"/>
    <w:rsid w:val="00D158EC"/>
    <w:rsid w:val="00D15B53"/>
    <w:rsid w:val="00D1616A"/>
    <w:rsid w:val="00D1621D"/>
    <w:rsid w:val="00D16310"/>
    <w:rsid w:val="00D165FF"/>
    <w:rsid w:val="00D16738"/>
    <w:rsid w:val="00D16D10"/>
    <w:rsid w:val="00D16D73"/>
    <w:rsid w:val="00D16DF9"/>
    <w:rsid w:val="00D16F15"/>
    <w:rsid w:val="00D17051"/>
    <w:rsid w:val="00D17165"/>
    <w:rsid w:val="00D1720A"/>
    <w:rsid w:val="00D17300"/>
    <w:rsid w:val="00D174FA"/>
    <w:rsid w:val="00D17501"/>
    <w:rsid w:val="00D176FB"/>
    <w:rsid w:val="00D17865"/>
    <w:rsid w:val="00D17B10"/>
    <w:rsid w:val="00D17C43"/>
    <w:rsid w:val="00D17F12"/>
    <w:rsid w:val="00D20250"/>
    <w:rsid w:val="00D20344"/>
    <w:rsid w:val="00D20708"/>
    <w:rsid w:val="00D207FC"/>
    <w:rsid w:val="00D20CA0"/>
    <w:rsid w:val="00D20CC8"/>
    <w:rsid w:val="00D2120D"/>
    <w:rsid w:val="00D2121F"/>
    <w:rsid w:val="00D21328"/>
    <w:rsid w:val="00D2134A"/>
    <w:rsid w:val="00D213A3"/>
    <w:rsid w:val="00D21851"/>
    <w:rsid w:val="00D21D21"/>
    <w:rsid w:val="00D21E07"/>
    <w:rsid w:val="00D21EC2"/>
    <w:rsid w:val="00D21F5E"/>
    <w:rsid w:val="00D22790"/>
    <w:rsid w:val="00D2285C"/>
    <w:rsid w:val="00D228B4"/>
    <w:rsid w:val="00D2293F"/>
    <w:rsid w:val="00D22AB7"/>
    <w:rsid w:val="00D22B36"/>
    <w:rsid w:val="00D22C68"/>
    <w:rsid w:val="00D22DCB"/>
    <w:rsid w:val="00D23164"/>
    <w:rsid w:val="00D232C0"/>
    <w:rsid w:val="00D232D2"/>
    <w:rsid w:val="00D233BE"/>
    <w:rsid w:val="00D233E0"/>
    <w:rsid w:val="00D23752"/>
    <w:rsid w:val="00D23840"/>
    <w:rsid w:val="00D2385F"/>
    <w:rsid w:val="00D23966"/>
    <w:rsid w:val="00D23C74"/>
    <w:rsid w:val="00D23CBA"/>
    <w:rsid w:val="00D23DDB"/>
    <w:rsid w:val="00D2414F"/>
    <w:rsid w:val="00D24328"/>
    <w:rsid w:val="00D243E6"/>
    <w:rsid w:val="00D2457C"/>
    <w:rsid w:val="00D245DF"/>
    <w:rsid w:val="00D245F6"/>
    <w:rsid w:val="00D2482A"/>
    <w:rsid w:val="00D25008"/>
    <w:rsid w:val="00D252D8"/>
    <w:rsid w:val="00D25597"/>
    <w:rsid w:val="00D25874"/>
    <w:rsid w:val="00D25AAE"/>
    <w:rsid w:val="00D25D12"/>
    <w:rsid w:val="00D25DC1"/>
    <w:rsid w:val="00D25DC3"/>
    <w:rsid w:val="00D25E61"/>
    <w:rsid w:val="00D25F04"/>
    <w:rsid w:val="00D26344"/>
    <w:rsid w:val="00D26493"/>
    <w:rsid w:val="00D2658A"/>
    <w:rsid w:val="00D26871"/>
    <w:rsid w:val="00D26AF4"/>
    <w:rsid w:val="00D26B67"/>
    <w:rsid w:val="00D26EB7"/>
    <w:rsid w:val="00D270E5"/>
    <w:rsid w:val="00D278C8"/>
    <w:rsid w:val="00D300C2"/>
    <w:rsid w:val="00D301F6"/>
    <w:rsid w:val="00D302A7"/>
    <w:rsid w:val="00D303DD"/>
    <w:rsid w:val="00D30A95"/>
    <w:rsid w:val="00D30C9E"/>
    <w:rsid w:val="00D30EB4"/>
    <w:rsid w:val="00D31054"/>
    <w:rsid w:val="00D314B6"/>
    <w:rsid w:val="00D31872"/>
    <w:rsid w:val="00D319CC"/>
    <w:rsid w:val="00D31C28"/>
    <w:rsid w:val="00D31DF6"/>
    <w:rsid w:val="00D3212C"/>
    <w:rsid w:val="00D3213F"/>
    <w:rsid w:val="00D32A49"/>
    <w:rsid w:val="00D334A5"/>
    <w:rsid w:val="00D335F8"/>
    <w:rsid w:val="00D33745"/>
    <w:rsid w:val="00D33923"/>
    <w:rsid w:val="00D33CA8"/>
    <w:rsid w:val="00D33CD1"/>
    <w:rsid w:val="00D33D3C"/>
    <w:rsid w:val="00D33D4F"/>
    <w:rsid w:val="00D34274"/>
    <w:rsid w:val="00D3427B"/>
    <w:rsid w:val="00D3448E"/>
    <w:rsid w:val="00D346FA"/>
    <w:rsid w:val="00D34B2D"/>
    <w:rsid w:val="00D34B6A"/>
    <w:rsid w:val="00D34DE8"/>
    <w:rsid w:val="00D34E1D"/>
    <w:rsid w:val="00D35323"/>
    <w:rsid w:val="00D3568A"/>
    <w:rsid w:val="00D357A8"/>
    <w:rsid w:val="00D36151"/>
    <w:rsid w:val="00D36268"/>
    <w:rsid w:val="00D3628D"/>
    <w:rsid w:val="00D36291"/>
    <w:rsid w:val="00D364AB"/>
    <w:rsid w:val="00D36C86"/>
    <w:rsid w:val="00D372BC"/>
    <w:rsid w:val="00D376F2"/>
    <w:rsid w:val="00D3799E"/>
    <w:rsid w:val="00D37D6D"/>
    <w:rsid w:val="00D400B8"/>
    <w:rsid w:val="00D4061E"/>
    <w:rsid w:val="00D40620"/>
    <w:rsid w:val="00D4069B"/>
    <w:rsid w:val="00D40856"/>
    <w:rsid w:val="00D412BB"/>
    <w:rsid w:val="00D41CF2"/>
    <w:rsid w:val="00D41F9D"/>
    <w:rsid w:val="00D421E2"/>
    <w:rsid w:val="00D4246F"/>
    <w:rsid w:val="00D42DC8"/>
    <w:rsid w:val="00D43067"/>
    <w:rsid w:val="00D433F1"/>
    <w:rsid w:val="00D43812"/>
    <w:rsid w:val="00D438AD"/>
    <w:rsid w:val="00D43D14"/>
    <w:rsid w:val="00D44049"/>
    <w:rsid w:val="00D44149"/>
    <w:rsid w:val="00D44314"/>
    <w:rsid w:val="00D44439"/>
    <w:rsid w:val="00D44C15"/>
    <w:rsid w:val="00D44D44"/>
    <w:rsid w:val="00D44E59"/>
    <w:rsid w:val="00D44F0F"/>
    <w:rsid w:val="00D44FFF"/>
    <w:rsid w:val="00D45090"/>
    <w:rsid w:val="00D4522E"/>
    <w:rsid w:val="00D45414"/>
    <w:rsid w:val="00D4552B"/>
    <w:rsid w:val="00D455EB"/>
    <w:rsid w:val="00D4563A"/>
    <w:rsid w:val="00D4565E"/>
    <w:rsid w:val="00D456E2"/>
    <w:rsid w:val="00D45AE1"/>
    <w:rsid w:val="00D460E4"/>
    <w:rsid w:val="00D46432"/>
    <w:rsid w:val="00D46467"/>
    <w:rsid w:val="00D464E2"/>
    <w:rsid w:val="00D465E5"/>
    <w:rsid w:val="00D46A01"/>
    <w:rsid w:val="00D46C59"/>
    <w:rsid w:val="00D46CA9"/>
    <w:rsid w:val="00D46CE6"/>
    <w:rsid w:val="00D46DF6"/>
    <w:rsid w:val="00D4738B"/>
    <w:rsid w:val="00D473F2"/>
    <w:rsid w:val="00D47849"/>
    <w:rsid w:val="00D501F0"/>
    <w:rsid w:val="00D50236"/>
    <w:rsid w:val="00D5040E"/>
    <w:rsid w:val="00D50429"/>
    <w:rsid w:val="00D50582"/>
    <w:rsid w:val="00D50714"/>
    <w:rsid w:val="00D50A8C"/>
    <w:rsid w:val="00D50BB5"/>
    <w:rsid w:val="00D512B2"/>
    <w:rsid w:val="00D513B5"/>
    <w:rsid w:val="00D51893"/>
    <w:rsid w:val="00D5194A"/>
    <w:rsid w:val="00D520A8"/>
    <w:rsid w:val="00D522DD"/>
    <w:rsid w:val="00D52509"/>
    <w:rsid w:val="00D525A0"/>
    <w:rsid w:val="00D5279F"/>
    <w:rsid w:val="00D52C4C"/>
    <w:rsid w:val="00D52EC9"/>
    <w:rsid w:val="00D52F99"/>
    <w:rsid w:val="00D53058"/>
    <w:rsid w:val="00D5318C"/>
    <w:rsid w:val="00D53BC7"/>
    <w:rsid w:val="00D53E69"/>
    <w:rsid w:val="00D53E89"/>
    <w:rsid w:val="00D53EFA"/>
    <w:rsid w:val="00D544CA"/>
    <w:rsid w:val="00D54868"/>
    <w:rsid w:val="00D54B75"/>
    <w:rsid w:val="00D551D1"/>
    <w:rsid w:val="00D5529F"/>
    <w:rsid w:val="00D555E9"/>
    <w:rsid w:val="00D5562E"/>
    <w:rsid w:val="00D55938"/>
    <w:rsid w:val="00D55B9F"/>
    <w:rsid w:val="00D56011"/>
    <w:rsid w:val="00D561B4"/>
    <w:rsid w:val="00D561D6"/>
    <w:rsid w:val="00D56724"/>
    <w:rsid w:val="00D56745"/>
    <w:rsid w:val="00D5685C"/>
    <w:rsid w:val="00D56B72"/>
    <w:rsid w:val="00D56D14"/>
    <w:rsid w:val="00D56D3E"/>
    <w:rsid w:val="00D56D55"/>
    <w:rsid w:val="00D57282"/>
    <w:rsid w:val="00D5771D"/>
    <w:rsid w:val="00D57913"/>
    <w:rsid w:val="00D579B3"/>
    <w:rsid w:val="00D57F25"/>
    <w:rsid w:val="00D60740"/>
    <w:rsid w:val="00D60B01"/>
    <w:rsid w:val="00D60D09"/>
    <w:rsid w:val="00D60E4B"/>
    <w:rsid w:val="00D61388"/>
    <w:rsid w:val="00D6164D"/>
    <w:rsid w:val="00D6166A"/>
    <w:rsid w:val="00D6176F"/>
    <w:rsid w:val="00D61984"/>
    <w:rsid w:val="00D61F44"/>
    <w:rsid w:val="00D61F98"/>
    <w:rsid w:val="00D623E1"/>
    <w:rsid w:val="00D62581"/>
    <w:rsid w:val="00D62587"/>
    <w:rsid w:val="00D6263C"/>
    <w:rsid w:val="00D62C61"/>
    <w:rsid w:val="00D631AC"/>
    <w:rsid w:val="00D633F0"/>
    <w:rsid w:val="00D635C2"/>
    <w:rsid w:val="00D6369A"/>
    <w:rsid w:val="00D63C33"/>
    <w:rsid w:val="00D640A8"/>
    <w:rsid w:val="00D64822"/>
    <w:rsid w:val="00D64969"/>
    <w:rsid w:val="00D64999"/>
    <w:rsid w:val="00D64C95"/>
    <w:rsid w:val="00D64D36"/>
    <w:rsid w:val="00D64DB0"/>
    <w:rsid w:val="00D65345"/>
    <w:rsid w:val="00D656F4"/>
    <w:rsid w:val="00D65AB5"/>
    <w:rsid w:val="00D65B9C"/>
    <w:rsid w:val="00D65C09"/>
    <w:rsid w:val="00D65D77"/>
    <w:rsid w:val="00D66466"/>
    <w:rsid w:val="00D66BA3"/>
    <w:rsid w:val="00D66BC5"/>
    <w:rsid w:val="00D66D13"/>
    <w:rsid w:val="00D66F66"/>
    <w:rsid w:val="00D6708D"/>
    <w:rsid w:val="00D67158"/>
    <w:rsid w:val="00D67211"/>
    <w:rsid w:val="00D67242"/>
    <w:rsid w:val="00D675FC"/>
    <w:rsid w:val="00D677B5"/>
    <w:rsid w:val="00D67A0A"/>
    <w:rsid w:val="00D67EA7"/>
    <w:rsid w:val="00D67F23"/>
    <w:rsid w:val="00D67F60"/>
    <w:rsid w:val="00D70216"/>
    <w:rsid w:val="00D702D8"/>
    <w:rsid w:val="00D70536"/>
    <w:rsid w:val="00D707F4"/>
    <w:rsid w:val="00D70D42"/>
    <w:rsid w:val="00D714A9"/>
    <w:rsid w:val="00D71D98"/>
    <w:rsid w:val="00D72595"/>
    <w:rsid w:val="00D7292A"/>
    <w:rsid w:val="00D72959"/>
    <w:rsid w:val="00D72AE0"/>
    <w:rsid w:val="00D72C00"/>
    <w:rsid w:val="00D72C6B"/>
    <w:rsid w:val="00D73146"/>
    <w:rsid w:val="00D732A9"/>
    <w:rsid w:val="00D73492"/>
    <w:rsid w:val="00D73562"/>
    <w:rsid w:val="00D73640"/>
    <w:rsid w:val="00D73D8F"/>
    <w:rsid w:val="00D73E47"/>
    <w:rsid w:val="00D73E85"/>
    <w:rsid w:val="00D74337"/>
    <w:rsid w:val="00D7452A"/>
    <w:rsid w:val="00D74971"/>
    <w:rsid w:val="00D749D7"/>
    <w:rsid w:val="00D75231"/>
    <w:rsid w:val="00D754B4"/>
    <w:rsid w:val="00D75730"/>
    <w:rsid w:val="00D75B1D"/>
    <w:rsid w:val="00D75DD1"/>
    <w:rsid w:val="00D75F09"/>
    <w:rsid w:val="00D7631A"/>
    <w:rsid w:val="00D763A8"/>
    <w:rsid w:val="00D7657E"/>
    <w:rsid w:val="00D76898"/>
    <w:rsid w:val="00D76F91"/>
    <w:rsid w:val="00D77311"/>
    <w:rsid w:val="00D77392"/>
    <w:rsid w:val="00D774E2"/>
    <w:rsid w:val="00D77607"/>
    <w:rsid w:val="00D776C4"/>
    <w:rsid w:val="00D77725"/>
    <w:rsid w:val="00D779A3"/>
    <w:rsid w:val="00D77A49"/>
    <w:rsid w:val="00D77D41"/>
    <w:rsid w:val="00D77D55"/>
    <w:rsid w:val="00D77FCF"/>
    <w:rsid w:val="00D80703"/>
    <w:rsid w:val="00D80B6F"/>
    <w:rsid w:val="00D80CDD"/>
    <w:rsid w:val="00D81254"/>
    <w:rsid w:val="00D81AF5"/>
    <w:rsid w:val="00D81BC2"/>
    <w:rsid w:val="00D81C54"/>
    <w:rsid w:val="00D81C7A"/>
    <w:rsid w:val="00D827A1"/>
    <w:rsid w:val="00D82B08"/>
    <w:rsid w:val="00D82F51"/>
    <w:rsid w:val="00D83318"/>
    <w:rsid w:val="00D835CA"/>
    <w:rsid w:val="00D83A4C"/>
    <w:rsid w:val="00D844AB"/>
    <w:rsid w:val="00D84721"/>
    <w:rsid w:val="00D8474E"/>
    <w:rsid w:val="00D84754"/>
    <w:rsid w:val="00D84C53"/>
    <w:rsid w:val="00D84CA2"/>
    <w:rsid w:val="00D84F7B"/>
    <w:rsid w:val="00D8501A"/>
    <w:rsid w:val="00D8527F"/>
    <w:rsid w:val="00D85896"/>
    <w:rsid w:val="00D8597D"/>
    <w:rsid w:val="00D85B19"/>
    <w:rsid w:val="00D85D75"/>
    <w:rsid w:val="00D85EC7"/>
    <w:rsid w:val="00D85FA2"/>
    <w:rsid w:val="00D864C8"/>
    <w:rsid w:val="00D86514"/>
    <w:rsid w:val="00D865B9"/>
    <w:rsid w:val="00D86784"/>
    <w:rsid w:val="00D867A8"/>
    <w:rsid w:val="00D86AA6"/>
    <w:rsid w:val="00D86C54"/>
    <w:rsid w:val="00D87B73"/>
    <w:rsid w:val="00D87BA6"/>
    <w:rsid w:val="00D87C1A"/>
    <w:rsid w:val="00D87F05"/>
    <w:rsid w:val="00D9026F"/>
    <w:rsid w:val="00D9031C"/>
    <w:rsid w:val="00D903E1"/>
    <w:rsid w:val="00D9081B"/>
    <w:rsid w:val="00D90A0B"/>
    <w:rsid w:val="00D90A48"/>
    <w:rsid w:val="00D91AF6"/>
    <w:rsid w:val="00D91B61"/>
    <w:rsid w:val="00D91B8B"/>
    <w:rsid w:val="00D91D39"/>
    <w:rsid w:val="00D9234C"/>
    <w:rsid w:val="00D924F7"/>
    <w:rsid w:val="00D92505"/>
    <w:rsid w:val="00D92542"/>
    <w:rsid w:val="00D9290D"/>
    <w:rsid w:val="00D92A05"/>
    <w:rsid w:val="00D92B16"/>
    <w:rsid w:val="00D92C29"/>
    <w:rsid w:val="00D92C96"/>
    <w:rsid w:val="00D930F5"/>
    <w:rsid w:val="00D93800"/>
    <w:rsid w:val="00D93888"/>
    <w:rsid w:val="00D93A22"/>
    <w:rsid w:val="00D93B5D"/>
    <w:rsid w:val="00D93BAB"/>
    <w:rsid w:val="00D93D22"/>
    <w:rsid w:val="00D93E3B"/>
    <w:rsid w:val="00D93FC1"/>
    <w:rsid w:val="00D94112"/>
    <w:rsid w:val="00D941D5"/>
    <w:rsid w:val="00D941DE"/>
    <w:rsid w:val="00D94535"/>
    <w:rsid w:val="00D945FC"/>
    <w:rsid w:val="00D94785"/>
    <w:rsid w:val="00D94938"/>
    <w:rsid w:val="00D949D9"/>
    <w:rsid w:val="00D94A0A"/>
    <w:rsid w:val="00D94AC4"/>
    <w:rsid w:val="00D94FA5"/>
    <w:rsid w:val="00D9528A"/>
    <w:rsid w:val="00D957AD"/>
    <w:rsid w:val="00D95EC8"/>
    <w:rsid w:val="00D9603C"/>
    <w:rsid w:val="00D9614F"/>
    <w:rsid w:val="00D965A5"/>
    <w:rsid w:val="00D965D1"/>
    <w:rsid w:val="00D966A8"/>
    <w:rsid w:val="00D972F8"/>
    <w:rsid w:val="00D975B7"/>
    <w:rsid w:val="00D976AC"/>
    <w:rsid w:val="00D97996"/>
    <w:rsid w:val="00D979E7"/>
    <w:rsid w:val="00D97E94"/>
    <w:rsid w:val="00DA060A"/>
    <w:rsid w:val="00DA0757"/>
    <w:rsid w:val="00DA0847"/>
    <w:rsid w:val="00DA0DF3"/>
    <w:rsid w:val="00DA0F22"/>
    <w:rsid w:val="00DA1174"/>
    <w:rsid w:val="00DA150D"/>
    <w:rsid w:val="00DA1543"/>
    <w:rsid w:val="00DA1A13"/>
    <w:rsid w:val="00DA1B1B"/>
    <w:rsid w:val="00DA1B65"/>
    <w:rsid w:val="00DA1DA1"/>
    <w:rsid w:val="00DA1FC9"/>
    <w:rsid w:val="00DA2162"/>
    <w:rsid w:val="00DA2327"/>
    <w:rsid w:val="00DA2883"/>
    <w:rsid w:val="00DA28A6"/>
    <w:rsid w:val="00DA3122"/>
    <w:rsid w:val="00DA316B"/>
    <w:rsid w:val="00DA3216"/>
    <w:rsid w:val="00DA32BA"/>
    <w:rsid w:val="00DA3405"/>
    <w:rsid w:val="00DA3506"/>
    <w:rsid w:val="00DA36A2"/>
    <w:rsid w:val="00DA3868"/>
    <w:rsid w:val="00DA3A41"/>
    <w:rsid w:val="00DA3B64"/>
    <w:rsid w:val="00DA4249"/>
    <w:rsid w:val="00DA437C"/>
    <w:rsid w:val="00DA4462"/>
    <w:rsid w:val="00DA47E0"/>
    <w:rsid w:val="00DA486A"/>
    <w:rsid w:val="00DA48E0"/>
    <w:rsid w:val="00DA496A"/>
    <w:rsid w:val="00DA4A63"/>
    <w:rsid w:val="00DA4B10"/>
    <w:rsid w:val="00DA4B2E"/>
    <w:rsid w:val="00DA4CE7"/>
    <w:rsid w:val="00DA4EBE"/>
    <w:rsid w:val="00DA5156"/>
    <w:rsid w:val="00DA5278"/>
    <w:rsid w:val="00DA557C"/>
    <w:rsid w:val="00DA56C9"/>
    <w:rsid w:val="00DA5760"/>
    <w:rsid w:val="00DA5C32"/>
    <w:rsid w:val="00DA5D3A"/>
    <w:rsid w:val="00DA5E6C"/>
    <w:rsid w:val="00DA60AF"/>
    <w:rsid w:val="00DA65D0"/>
    <w:rsid w:val="00DA6708"/>
    <w:rsid w:val="00DA6B4D"/>
    <w:rsid w:val="00DA6B8E"/>
    <w:rsid w:val="00DA71CB"/>
    <w:rsid w:val="00DA73E5"/>
    <w:rsid w:val="00DA73F3"/>
    <w:rsid w:val="00DA784E"/>
    <w:rsid w:val="00DA79C4"/>
    <w:rsid w:val="00DA7C66"/>
    <w:rsid w:val="00DA7C8A"/>
    <w:rsid w:val="00DA7F2B"/>
    <w:rsid w:val="00DB0650"/>
    <w:rsid w:val="00DB0684"/>
    <w:rsid w:val="00DB0864"/>
    <w:rsid w:val="00DB0A7E"/>
    <w:rsid w:val="00DB0AB7"/>
    <w:rsid w:val="00DB0D9C"/>
    <w:rsid w:val="00DB0E38"/>
    <w:rsid w:val="00DB1283"/>
    <w:rsid w:val="00DB12DA"/>
    <w:rsid w:val="00DB1377"/>
    <w:rsid w:val="00DB137F"/>
    <w:rsid w:val="00DB157C"/>
    <w:rsid w:val="00DB15BF"/>
    <w:rsid w:val="00DB1756"/>
    <w:rsid w:val="00DB204E"/>
    <w:rsid w:val="00DB2110"/>
    <w:rsid w:val="00DB2202"/>
    <w:rsid w:val="00DB23A9"/>
    <w:rsid w:val="00DB28D3"/>
    <w:rsid w:val="00DB2BB6"/>
    <w:rsid w:val="00DB2D1A"/>
    <w:rsid w:val="00DB2D4B"/>
    <w:rsid w:val="00DB2D55"/>
    <w:rsid w:val="00DB3127"/>
    <w:rsid w:val="00DB345D"/>
    <w:rsid w:val="00DB3572"/>
    <w:rsid w:val="00DB36C4"/>
    <w:rsid w:val="00DB3703"/>
    <w:rsid w:val="00DB3847"/>
    <w:rsid w:val="00DB3975"/>
    <w:rsid w:val="00DB3C77"/>
    <w:rsid w:val="00DB3CFB"/>
    <w:rsid w:val="00DB3E06"/>
    <w:rsid w:val="00DB41E8"/>
    <w:rsid w:val="00DB41F6"/>
    <w:rsid w:val="00DB4377"/>
    <w:rsid w:val="00DB46A4"/>
    <w:rsid w:val="00DB47EB"/>
    <w:rsid w:val="00DB4820"/>
    <w:rsid w:val="00DB4959"/>
    <w:rsid w:val="00DB4B00"/>
    <w:rsid w:val="00DB4BD1"/>
    <w:rsid w:val="00DB4C7D"/>
    <w:rsid w:val="00DB4CA7"/>
    <w:rsid w:val="00DB4E0A"/>
    <w:rsid w:val="00DB4FBD"/>
    <w:rsid w:val="00DB52B3"/>
    <w:rsid w:val="00DB544A"/>
    <w:rsid w:val="00DB56B8"/>
    <w:rsid w:val="00DB572B"/>
    <w:rsid w:val="00DB58B6"/>
    <w:rsid w:val="00DB5DD8"/>
    <w:rsid w:val="00DB61A7"/>
    <w:rsid w:val="00DB6210"/>
    <w:rsid w:val="00DB6438"/>
    <w:rsid w:val="00DB6D54"/>
    <w:rsid w:val="00DB6E3E"/>
    <w:rsid w:val="00DB7319"/>
    <w:rsid w:val="00DB79C1"/>
    <w:rsid w:val="00DC00FA"/>
    <w:rsid w:val="00DC02F5"/>
    <w:rsid w:val="00DC07F6"/>
    <w:rsid w:val="00DC09C8"/>
    <w:rsid w:val="00DC0B7C"/>
    <w:rsid w:val="00DC0BA1"/>
    <w:rsid w:val="00DC0CB8"/>
    <w:rsid w:val="00DC0F55"/>
    <w:rsid w:val="00DC1253"/>
    <w:rsid w:val="00DC14B4"/>
    <w:rsid w:val="00DC1668"/>
    <w:rsid w:val="00DC1D51"/>
    <w:rsid w:val="00DC2311"/>
    <w:rsid w:val="00DC23F9"/>
    <w:rsid w:val="00DC27F8"/>
    <w:rsid w:val="00DC2AC3"/>
    <w:rsid w:val="00DC2E41"/>
    <w:rsid w:val="00DC3282"/>
    <w:rsid w:val="00DC3DF0"/>
    <w:rsid w:val="00DC4349"/>
    <w:rsid w:val="00DC44BD"/>
    <w:rsid w:val="00DC4673"/>
    <w:rsid w:val="00DC4873"/>
    <w:rsid w:val="00DC495D"/>
    <w:rsid w:val="00DC4DF2"/>
    <w:rsid w:val="00DC4F80"/>
    <w:rsid w:val="00DC5077"/>
    <w:rsid w:val="00DC51FC"/>
    <w:rsid w:val="00DC5287"/>
    <w:rsid w:val="00DC5456"/>
    <w:rsid w:val="00DC561A"/>
    <w:rsid w:val="00DC562D"/>
    <w:rsid w:val="00DC5956"/>
    <w:rsid w:val="00DC5AA9"/>
    <w:rsid w:val="00DC60D6"/>
    <w:rsid w:val="00DC610F"/>
    <w:rsid w:val="00DC614D"/>
    <w:rsid w:val="00DC6371"/>
    <w:rsid w:val="00DC63D0"/>
    <w:rsid w:val="00DC6451"/>
    <w:rsid w:val="00DC669F"/>
    <w:rsid w:val="00DC67D9"/>
    <w:rsid w:val="00DC6DA7"/>
    <w:rsid w:val="00DC7328"/>
    <w:rsid w:val="00DC732B"/>
    <w:rsid w:val="00DC78E6"/>
    <w:rsid w:val="00DC7C95"/>
    <w:rsid w:val="00DC7CA9"/>
    <w:rsid w:val="00DC7CE9"/>
    <w:rsid w:val="00DC7E09"/>
    <w:rsid w:val="00DC7EA5"/>
    <w:rsid w:val="00DC7F1A"/>
    <w:rsid w:val="00DD0066"/>
    <w:rsid w:val="00DD033F"/>
    <w:rsid w:val="00DD061E"/>
    <w:rsid w:val="00DD064A"/>
    <w:rsid w:val="00DD088D"/>
    <w:rsid w:val="00DD098B"/>
    <w:rsid w:val="00DD0AB8"/>
    <w:rsid w:val="00DD161A"/>
    <w:rsid w:val="00DD1ABF"/>
    <w:rsid w:val="00DD1AE6"/>
    <w:rsid w:val="00DD1B2D"/>
    <w:rsid w:val="00DD1DB1"/>
    <w:rsid w:val="00DD1F12"/>
    <w:rsid w:val="00DD1FFC"/>
    <w:rsid w:val="00DD2851"/>
    <w:rsid w:val="00DD28FB"/>
    <w:rsid w:val="00DD2C63"/>
    <w:rsid w:val="00DD2EC9"/>
    <w:rsid w:val="00DD303C"/>
    <w:rsid w:val="00DD30BD"/>
    <w:rsid w:val="00DD34DF"/>
    <w:rsid w:val="00DD351B"/>
    <w:rsid w:val="00DD35A3"/>
    <w:rsid w:val="00DD36C7"/>
    <w:rsid w:val="00DD36CA"/>
    <w:rsid w:val="00DD3B74"/>
    <w:rsid w:val="00DD3FB2"/>
    <w:rsid w:val="00DD40C8"/>
    <w:rsid w:val="00DD424E"/>
    <w:rsid w:val="00DD4535"/>
    <w:rsid w:val="00DD4789"/>
    <w:rsid w:val="00DD482B"/>
    <w:rsid w:val="00DD4A0B"/>
    <w:rsid w:val="00DD4D2D"/>
    <w:rsid w:val="00DD4DE2"/>
    <w:rsid w:val="00DD4F2F"/>
    <w:rsid w:val="00DD54A6"/>
    <w:rsid w:val="00DD5552"/>
    <w:rsid w:val="00DD55F2"/>
    <w:rsid w:val="00DD57F6"/>
    <w:rsid w:val="00DD6622"/>
    <w:rsid w:val="00DD6B72"/>
    <w:rsid w:val="00DD6C02"/>
    <w:rsid w:val="00DD6C61"/>
    <w:rsid w:val="00DD6D59"/>
    <w:rsid w:val="00DD6F05"/>
    <w:rsid w:val="00DD732D"/>
    <w:rsid w:val="00DD7870"/>
    <w:rsid w:val="00DD787E"/>
    <w:rsid w:val="00DD7CA6"/>
    <w:rsid w:val="00DE016F"/>
    <w:rsid w:val="00DE0767"/>
    <w:rsid w:val="00DE08E8"/>
    <w:rsid w:val="00DE0B3C"/>
    <w:rsid w:val="00DE0CCD"/>
    <w:rsid w:val="00DE12F9"/>
    <w:rsid w:val="00DE17BF"/>
    <w:rsid w:val="00DE1E1F"/>
    <w:rsid w:val="00DE20CA"/>
    <w:rsid w:val="00DE2375"/>
    <w:rsid w:val="00DE27D3"/>
    <w:rsid w:val="00DE2975"/>
    <w:rsid w:val="00DE2C86"/>
    <w:rsid w:val="00DE2F35"/>
    <w:rsid w:val="00DE30DF"/>
    <w:rsid w:val="00DE30F5"/>
    <w:rsid w:val="00DE31A4"/>
    <w:rsid w:val="00DE391D"/>
    <w:rsid w:val="00DE3E0E"/>
    <w:rsid w:val="00DE3FB3"/>
    <w:rsid w:val="00DE4261"/>
    <w:rsid w:val="00DE42D9"/>
    <w:rsid w:val="00DE4402"/>
    <w:rsid w:val="00DE47AE"/>
    <w:rsid w:val="00DE4822"/>
    <w:rsid w:val="00DE4931"/>
    <w:rsid w:val="00DE4B5B"/>
    <w:rsid w:val="00DE4FEF"/>
    <w:rsid w:val="00DE5128"/>
    <w:rsid w:val="00DE5632"/>
    <w:rsid w:val="00DE5684"/>
    <w:rsid w:val="00DE5D4E"/>
    <w:rsid w:val="00DE60DC"/>
    <w:rsid w:val="00DE673F"/>
    <w:rsid w:val="00DE67FA"/>
    <w:rsid w:val="00DE68FC"/>
    <w:rsid w:val="00DE6A5A"/>
    <w:rsid w:val="00DE6B17"/>
    <w:rsid w:val="00DE6E53"/>
    <w:rsid w:val="00DE6F98"/>
    <w:rsid w:val="00DE712D"/>
    <w:rsid w:val="00DE7152"/>
    <w:rsid w:val="00DE72D3"/>
    <w:rsid w:val="00DE774A"/>
    <w:rsid w:val="00DE78B2"/>
    <w:rsid w:val="00DE78E7"/>
    <w:rsid w:val="00DE79DD"/>
    <w:rsid w:val="00DE7DC3"/>
    <w:rsid w:val="00DE7E0E"/>
    <w:rsid w:val="00DE7EE5"/>
    <w:rsid w:val="00DE7FAF"/>
    <w:rsid w:val="00DF0223"/>
    <w:rsid w:val="00DF09D5"/>
    <w:rsid w:val="00DF119E"/>
    <w:rsid w:val="00DF13F7"/>
    <w:rsid w:val="00DF14AD"/>
    <w:rsid w:val="00DF1522"/>
    <w:rsid w:val="00DF15E9"/>
    <w:rsid w:val="00DF18E6"/>
    <w:rsid w:val="00DF1954"/>
    <w:rsid w:val="00DF1BA8"/>
    <w:rsid w:val="00DF1BB0"/>
    <w:rsid w:val="00DF1DBD"/>
    <w:rsid w:val="00DF22FF"/>
    <w:rsid w:val="00DF25E6"/>
    <w:rsid w:val="00DF266B"/>
    <w:rsid w:val="00DF2697"/>
    <w:rsid w:val="00DF287D"/>
    <w:rsid w:val="00DF2A12"/>
    <w:rsid w:val="00DF2E2C"/>
    <w:rsid w:val="00DF322B"/>
    <w:rsid w:val="00DF36F1"/>
    <w:rsid w:val="00DF38B3"/>
    <w:rsid w:val="00DF38BE"/>
    <w:rsid w:val="00DF38EA"/>
    <w:rsid w:val="00DF3AD1"/>
    <w:rsid w:val="00DF3E2D"/>
    <w:rsid w:val="00DF4175"/>
    <w:rsid w:val="00DF44D2"/>
    <w:rsid w:val="00DF461D"/>
    <w:rsid w:val="00DF47A9"/>
    <w:rsid w:val="00DF48B5"/>
    <w:rsid w:val="00DF4CE2"/>
    <w:rsid w:val="00DF50F1"/>
    <w:rsid w:val="00DF51A5"/>
    <w:rsid w:val="00DF5505"/>
    <w:rsid w:val="00DF556F"/>
    <w:rsid w:val="00DF565E"/>
    <w:rsid w:val="00DF592A"/>
    <w:rsid w:val="00DF59A3"/>
    <w:rsid w:val="00DF5C38"/>
    <w:rsid w:val="00DF5CCE"/>
    <w:rsid w:val="00DF5D48"/>
    <w:rsid w:val="00DF5D77"/>
    <w:rsid w:val="00DF62A5"/>
    <w:rsid w:val="00DF66DA"/>
    <w:rsid w:val="00DF6997"/>
    <w:rsid w:val="00DF6E15"/>
    <w:rsid w:val="00DF6FED"/>
    <w:rsid w:val="00DF709B"/>
    <w:rsid w:val="00DF7148"/>
    <w:rsid w:val="00DF722A"/>
    <w:rsid w:val="00DF734C"/>
    <w:rsid w:val="00DF7AC6"/>
    <w:rsid w:val="00DF7BAE"/>
    <w:rsid w:val="00DF7BB2"/>
    <w:rsid w:val="00DF7EC9"/>
    <w:rsid w:val="00E000FA"/>
    <w:rsid w:val="00E00197"/>
    <w:rsid w:val="00E00306"/>
    <w:rsid w:val="00E003AE"/>
    <w:rsid w:val="00E004CB"/>
    <w:rsid w:val="00E007FA"/>
    <w:rsid w:val="00E009BD"/>
    <w:rsid w:val="00E00A6F"/>
    <w:rsid w:val="00E00B56"/>
    <w:rsid w:val="00E00EBA"/>
    <w:rsid w:val="00E0101E"/>
    <w:rsid w:val="00E01037"/>
    <w:rsid w:val="00E019C8"/>
    <w:rsid w:val="00E01C78"/>
    <w:rsid w:val="00E01D3F"/>
    <w:rsid w:val="00E01D94"/>
    <w:rsid w:val="00E021AF"/>
    <w:rsid w:val="00E021B5"/>
    <w:rsid w:val="00E022A7"/>
    <w:rsid w:val="00E023BD"/>
    <w:rsid w:val="00E0250B"/>
    <w:rsid w:val="00E028BC"/>
    <w:rsid w:val="00E02A30"/>
    <w:rsid w:val="00E02AEA"/>
    <w:rsid w:val="00E02CE0"/>
    <w:rsid w:val="00E02E92"/>
    <w:rsid w:val="00E0304E"/>
    <w:rsid w:val="00E03122"/>
    <w:rsid w:val="00E03398"/>
    <w:rsid w:val="00E034F9"/>
    <w:rsid w:val="00E03569"/>
    <w:rsid w:val="00E03D39"/>
    <w:rsid w:val="00E03E96"/>
    <w:rsid w:val="00E043DD"/>
    <w:rsid w:val="00E04485"/>
    <w:rsid w:val="00E04536"/>
    <w:rsid w:val="00E04681"/>
    <w:rsid w:val="00E04685"/>
    <w:rsid w:val="00E047CE"/>
    <w:rsid w:val="00E048CD"/>
    <w:rsid w:val="00E048CE"/>
    <w:rsid w:val="00E04AF6"/>
    <w:rsid w:val="00E04BE0"/>
    <w:rsid w:val="00E051B0"/>
    <w:rsid w:val="00E05227"/>
    <w:rsid w:val="00E0525D"/>
    <w:rsid w:val="00E054D1"/>
    <w:rsid w:val="00E05686"/>
    <w:rsid w:val="00E05791"/>
    <w:rsid w:val="00E05B2C"/>
    <w:rsid w:val="00E05EE2"/>
    <w:rsid w:val="00E05F57"/>
    <w:rsid w:val="00E05FC2"/>
    <w:rsid w:val="00E061CC"/>
    <w:rsid w:val="00E06A45"/>
    <w:rsid w:val="00E06E52"/>
    <w:rsid w:val="00E075E4"/>
    <w:rsid w:val="00E07639"/>
    <w:rsid w:val="00E07731"/>
    <w:rsid w:val="00E07C93"/>
    <w:rsid w:val="00E1012E"/>
    <w:rsid w:val="00E1012F"/>
    <w:rsid w:val="00E101BC"/>
    <w:rsid w:val="00E104BA"/>
    <w:rsid w:val="00E1082F"/>
    <w:rsid w:val="00E10F80"/>
    <w:rsid w:val="00E10FB3"/>
    <w:rsid w:val="00E11559"/>
    <w:rsid w:val="00E11677"/>
    <w:rsid w:val="00E11B83"/>
    <w:rsid w:val="00E11CBC"/>
    <w:rsid w:val="00E11D1A"/>
    <w:rsid w:val="00E12050"/>
    <w:rsid w:val="00E12571"/>
    <w:rsid w:val="00E12592"/>
    <w:rsid w:val="00E12612"/>
    <w:rsid w:val="00E126ED"/>
    <w:rsid w:val="00E1270B"/>
    <w:rsid w:val="00E12862"/>
    <w:rsid w:val="00E129B6"/>
    <w:rsid w:val="00E12D7A"/>
    <w:rsid w:val="00E1327C"/>
    <w:rsid w:val="00E133EA"/>
    <w:rsid w:val="00E137A9"/>
    <w:rsid w:val="00E13F2D"/>
    <w:rsid w:val="00E14252"/>
    <w:rsid w:val="00E143CF"/>
    <w:rsid w:val="00E14502"/>
    <w:rsid w:val="00E14AF0"/>
    <w:rsid w:val="00E14EB3"/>
    <w:rsid w:val="00E14EFD"/>
    <w:rsid w:val="00E15406"/>
    <w:rsid w:val="00E158A9"/>
    <w:rsid w:val="00E15A91"/>
    <w:rsid w:val="00E15C97"/>
    <w:rsid w:val="00E15CFF"/>
    <w:rsid w:val="00E15F86"/>
    <w:rsid w:val="00E16201"/>
    <w:rsid w:val="00E16315"/>
    <w:rsid w:val="00E1650A"/>
    <w:rsid w:val="00E16657"/>
    <w:rsid w:val="00E16831"/>
    <w:rsid w:val="00E16840"/>
    <w:rsid w:val="00E16A73"/>
    <w:rsid w:val="00E16F33"/>
    <w:rsid w:val="00E1706C"/>
    <w:rsid w:val="00E171D4"/>
    <w:rsid w:val="00E17229"/>
    <w:rsid w:val="00E1723B"/>
    <w:rsid w:val="00E17407"/>
    <w:rsid w:val="00E174D9"/>
    <w:rsid w:val="00E176AA"/>
    <w:rsid w:val="00E17B6A"/>
    <w:rsid w:val="00E17CCA"/>
    <w:rsid w:val="00E17EEF"/>
    <w:rsid w:val="00E200A2"/>
    <w:rsid w:val="00E20385"/>
    <w:rsid w:val="00E2059D"/>
    <w:rsid w:val="00E208A2"/>
    <w:rsid w:val="00E209D4"/>
    <w:rsid w:val="00E209DD"/>
    <w:rsid w:val="00E20DDA"/>
    <w:rsid w:val="00E20E63"/>
    <w:rsid w:val="00E20F30"/>
    <w:rsid w:val="00E2100B"/>
    <w:rsid w:val="00E21192"/>
    <w:rsid w:val="00E215DD"/>
    <w:rsid w:val="00E215E7"/>
    <w:rsid w:val="00E21E08"/>
    <w:rsid w:val="00E22300"/>
    <w:rsid w:val="00E2247B"/>
    <w:rsid w:val="00E228C3"/>
    <w:rsid w:val="00E228E6"/>
    <w:rsid w:val="00E2295A"/>
    <w:rsid w:val="00E22AA0"/>
    <w:rsid w:val="00E22AB7"/>
    <w:rsid w:val="00E22EE1"/>
    <w:rsid w:val="00E231F3"/>
    <w:rsid w:val="00E233FC"/>
    <w:rsid w:val="00E235AD"/>
    <w:rsid w:val="00E2369C"/>
    <w:rsid w:val="00E23714"/>
    <w:rsid w:val="00E23C9C"/>
    <w:rsid w:val="00E23CBB"/>
    <w:rsid w:val="00E2422D"/>
    <w:rsid w:val="00E24261"/>
    <w:rsid w:val="00E244E2"/>
    <w:rsid w:val="00E249CA"/>
    <w:rsid w:val="00E24C52"/>
    <w:rsid w:val="00E25154"/>
    <w:rsid w:val="00E2516E"/>
    <w:rsid w:val="00E256C8"/>
    <w:rsid w:val="00E256DD"/>
    <w:rsid w:val="00E260A4"/>
    <w:rsid w:val="00E26458"/>
    <w:rsid w:val="00E269F7"/>
    <w:rsid w:val="00E26D59"/>
    <w:rsid w:val="00E2757E"/>
    <w:rsid w:val="00E27C0C"/>
    <w:rsid w:val="00E27C2B"/>
    <w:rsid w:val="00E27CC9"/>
    <w:rsid w:val="00E27D4D"/>
    <w:rsid w:val="00E27DBF"/>
    <w:rsid w:val="00E301C8"/>
    <w:rsid w:val="00E301FF"/>
    <w:rsid w:val="00E30585"/>
    <w:rsid w:val="00E306F5"/>
    <w:rsid w:val="00E308CA"/>
    <w:rsid w:val="00E30F8E"/>
    <w:rsid w:val="00E31025"/>
    <w:rsid w:val="00E31316"/>
    <w:rsid w:val="00E313FC"/>
    <w:rsid w:val="00E314E7"/>
    <w:rsid w:val="00E3161A"/>
    <w:rsid w:val="00E318A9"/>
    <w:rsid w:val="00E318B1"/>
    <w:rsid w:val="00E31A8C"/>
    <w:rsid w:val="00E32130"/>
    <w:rsid w:val="00E32651"/>
    <w:rsid w:val="00E329D1"/>
    <w:rsid w:val="00E32A53"/>
    <w:rsid w:val="00E32A99"/>
    <w:rsid w:val="00E32B45"/>
    <w:rsid w:val="00E32E74"/>
    <w:rsid w:val="00E3304B"/>
    <w:rsid w:val="00E33188"/>
    <w:rsid w:val="00E3323C"/>
    <w:rsid w:val="00E332FE"/>
    <w:rsid w:val="00E33583"/>
    <w:rsid w:val="00E3358A"/>
    <w:rsid w:val="00E33B9A"/>
    <w:rsid w:val="00E3412D"/>
    <w:rsid w:val="00E34187"/>
    <w:rsid w:val="00E34637"/>
    <w:rsid w:val="00E346CC"/>
    <w:rsid w:val="00E348A2"/>
    <w:rsid w:val="00E349EC"/>
    <w:rsid w:val="00E34D17"/>
    <w:rsid w:val="00E34F52"/>
    <w:rsid w:val="00E35284"/>
    <w:rsid w:val="00E356A8"/>
    <w:rsid w:val="00E359E8"/>
    <w:rsid w:val="00E35AFE"/>
    <w:rsid w:val="00E35BF8"/>
    <w:rsid w:val="00E36152"/>
    <w:rsid w:val="00E361B1"/>
    <w:rsid w:val="00E363CC"/>
    <w:rsid w:val="00E36B7C"/>
    <w:rsid w:val="00E36CC5"/>
    <w:rsid w:val="00E37207"/>
    <w:rsid w:val="00E37210"/>
    <w:rsid w:val="00E373A0"/>
    <w:rsid w:val="00E3757F"/>
    <w:rsid w:val="00E3783A"/>
    <w:rsid w:val="00E37993"/>
    <w:rsid w:val="00E37EA6"/>
    <w:rsid w:val="00E37EBA"/>
    <w:rsid w:val="00E40093"/>
    <w:rsid w:val="00E403F6"/>
    <w:rsid w:val="00E40575"/>
    <w:rsid w:val="00E407D5"/>
    <w:rsid w:val="00E4085A"/>
    <w:rsid w:val="00E40C0F"/>
    <w:rsid w:val="00E4101B"/>
    <w:rsid w:val="00E4146D"/>
    <w:rsid w:val="00E4185C"/>
    <w:rsid w:val="00E41A0E"/>
    <w:rsid w:val="00E41A18"/>
    <w:rsid w:val="00E41AED"/>
    <w:rsid w:val="00E41E1C"/>
    <w:rsid w:val="00E41E73"/>
    <w:rsid w:val="00E4206D"/>
    <w:rsid w:val="00E429FD"/>
    <w:rsid w:val="00E42A34"/>
    <w:rsid w:val="00E42A9E"/>
    <w:rsid w:val="00E42BC1"/>
    <w:rsid w:val="00E42C8C"/>
    <w:rsid w:val="00E42DF2"/>
    <w:rsid w:val="00E431C4"/>
    <w:rsid w:val="00E434D2"/>
    <w:rsid w:val="00E4371C"/>
    <w:rsid w:val="00E43A26"/>
    <w:rsid w:val="00E43C8A"/>
    <w:rsid w:val="00E43E01"/>
    <w:rsid w:val="00E4412E"/>
    <w:rsid w:val="00E4425F"/>
    <w:rsid w:val="00E44496"/>
    <w:rsid w:val="00E44553"/>
    <w:rsid w:val="00E445FE"/>
    <w:rsid w:val="00E447E3"/>
    <w:rsid w:val="00E44888"/>
    <w:rsid w:val="00E4490F"/>
    <w:rsid w:val="00E44AC1"/>
    <w:rsid w:val="00E44BF1"/>
    <w:rsid w:val="00E44CA1"/>
    <w:rsid w:val="00E44CDC"/>
    <w:rsid w:val="00E44E69"/>
    <w:rsid w:val="00E44F1E"/>
    <w:rsid w:val="00E45329"/>
    <w:rsid w:val="00E45358"/>
    <w:rsid w:val="00E45910"/>
    <w:rsid w:val="00E45A28"/>
    <w:rsid w:val="00E45C5A"/>
    <w:rsid w:val="00E45D7F"/>
    <w:rsid w:val="00E45D94"/>
    <w:rsid w:val="00E46291"/>
    <w:rsid w:val="00E462D3"/>
    <w:rsid w:val="00E46320"/>
    <w:rsid w:val="00E46453"/>
    <w:rsid w:val="00E46DE3"/>
    <w:rsid w:val="00E46F29"/>
    <w:rsid w:val="00E47486"/>
    <w:rsid w:val="00E475AD"/>
    <w:rsid w:val="00E47F52"/>
    <w:rsid w:val="00E47FC9"/>
    <w:rsid w:val="00E50232"/>
    <w:rsid w:val="00E502B3"/>
    <w:rsid w:val="00E502D1"/>
    <w:rsid w:val="00E5045F"/>
    <w:rsid w:val="00E504F4"/>
    <w:rsid w:val="00E50565"/>
    <w:rsid w:val="00E50569"/>
    <w:rsid w:val="00E507AD"/>
    <w:rsid w:val="00E5082E"/>
    <w:rsid w:val="00E50A51"/>
    <w:rsid w:val="00E50CEB"/>
    <w:rsid w:val="00E50E65"/>
    <w:rsid w:val="00E50F20"/>
    <w:rsid w:val="00E50F78"/>
    <w:rsid w:val="00E510BF"/>
    <w:rsid w:val="00E513DC"/>
    <w:rsid w:val="00E514C3"/>
    <w:rsid w:val="00E5175F"/>
    <w:rsid w:val="00E51C02"/>
    <w:rsid w:val="00E51C90"/>
    <w:rsid w:val="00E51DC6"/>
    <w:rsid w:val="00E5252C"/>
    <w:rsid w:val="00E52534"/>
    <w:rsid w:val="00E5261A"/>
    <w:rsid w:val="00E5277E"/>
    <w:rsid w:val="00E527C4"/>
    <w:rsid w:val="00E52C64"/>
    <w:rsid w:val="00E52FA6"/>
    <w:rsid w:val="00E53293"/>
    <w:rsid w:val="00E533C2"/>
    <w:rsid w:val="00E53657"/>
    <w:rsid w:val="00E5375E"/>
    <w:rsid w:val="00E53792"/>
    <w:rsid w:val="00E53E44"/>
    <w:rsid w:val="00E53F1A"/>
    <w:rsid w:val="00E53FC9"/>
    <w:rsid w:val="00E54072"/>
    <w:rsid w:val="00E5411F"/>
    <w:rsid w:val="00E541B3"/>
    <w:rsid w:val="00E5457C"/>
    <w:rsid w:val="00E549A3"/>
    <w:rsid w:val="00E54A22"/>
    <w:rsid w:val="00E54BE6"/>
    <w:rsid w:val="00E54C66"/>
    <w:rsid w:val="00E5503F"/>
    <w:rsid w:val="00E554BE"/>
    <w:rsid w:val="00E55588"/>
    <w:rsid w:val="00E556A4"/>
    <w:rsid w:val="00E55B03"/>
    <w:rsid w:val="00E55FF6"/>
    <w:rsid w:val="00E5603B"/>
    <w:rsid w:val="00E5668D"/>
    <w:rsid w:val="00E56A3A"/>
    <w:rsid w:val="00E56A6E"/>
    <w:rsid w:val="00E56C7C"/>
    <w:rsid w:val="00E56CB9"/>
    <w:rsid w:val="00E5702D"/>
    <w:rsid w:val="00E570FC"/>
    <w:rsid w:val="00E57191"/>
    <w:rsid w:val="00E574A2"/>
    <w:rsid w:val="00E57975"/>
    <w:rsid w:val="00E579F4"/>
    <w:rsid w:val="00E57C06"/>
    <w:rsid w:val="00E57CAC"/>
    <w:rsid w:val="00E60358"/>
    <w:rsid w:val="00E6060C"/>
    <w:rsid w:val="00E60655"/>
    <w:rsid w:val="00E60669"/>
    <w:rsid w:val="00E60C52"/>
    <w:rsid w:val="00E60DED"/>
    <w:rsid w:val="00E61070"/>
    <w:rsid w:val="00E616BC"/>
    <w:rsid w:val="00E617D3"/>
    <w:rsid w:val="00E61D23"/>
    <w:rsid w:val="00E61D6B"/>
    <w:rsid w:val="00E62196"/>
    <w:rsid w:val="00E6254D"/>
    <w:rsid w:val="00E627B6"/>
    <w:rsid w:val="00E627D8"/>
    <w:rsid w:val="00E62D46"/>
    <w:rsid w:val="00E630D1"/>
    <w:rsid w:val="00E6310F"/>
    <w:rsid w:val="00E63272"/>
    <w:rsid w:val="00E6392C"/>
    <w:rsid w:val="00E63E3A"/>
    <w:rsid w:val="00E64297"/>
    <w:rsid w:val="00E643A6"/>
    <w:rsid w:val="00E647EF"/>
    <w:rsid w:val="00E648B5"/>
    <w:rsid w:val="00E65153"/>
    <w:rsid w:val="00E65197"/>
    <w:rsid w:val="00E651BF"/>
    <w:rsid w:val="00E65571"/>
    <w:rsid w:val="00E6561A"/>
    <w:rsid w:val="00E656E9"/>
    <w:rsid w:val="00E658EB"/>
    <w:rsid w:val="00E65A62"/>
    <w:rsid w:val="00E65AB5"/>
    <w:rsid w:val="00E65AEC"/>
    <w:rsid w:val="00E65CDB"/>
    <w:rsid w:val="00E65D37"/>
    <w:rsid w:val="00E6634E"/>
    <w:rsid w:val="00E66565"/>
    <w:rsid w:val="00E665FB"/>
    <w:rsid w:val="00E6666A"/>
    <w:rsid w:val="00E66AE3"/>
    <w:rsid w:val="00E66B61"/>
    <w:rsid w:val="00E66F05"/>
    <w:rsid w:val="00E66F1F"/>
    <w:rsid w:val="00E66FE4"/>
    <w:rsid w:val="00E672BF"/>
    <w:rsid w:val="00E673AA"/>
    <w:rsid w:val="00E673AD"/>
    <w:rsid w:val="00E6759C"/>
    <w:rsid w:val="00E67C11"/>
    <w:rsid w:val="00E67C2A"/>
    <w:rsid w:val="00E67DC6"/>
    <w:rsid w:val="00E67F4F"/>
    <w:rsid w:val="00E67F90"/>
    <w:rsid w:val="00E700C9"/>
    <w:rsid w:val="00E70205"/>
    <w:rsid w:val="00E70258"/>
    <w:rsid w:val="00E704C5"/>
    <w:rsid w:val="00E707A7"/>
    <w:rsid w:val="00E708D5"/>
    <w:rsid w:val="00E7127C"/>
    <w:rsid w:val="00E7184C"/>
    <w:rsid w:val="00E7189B"/>
    <w:rsid w:val="00E71962"/>
    <w:rsid w:val="00E719EA"/>
    <w:rsid w:val="00E71A21"/>
    <w:rsid w:val="00E71A9B"/>
    <w:rsid w:val="00E71C42"/>
    <w:rsid w:val="00E71E5C"/>
    <w:rsid w:val="00E71E77"/>
    <w:rsid w:val="00E7220A"/>
    <w:rsid w:val="00E7240B"/>
    <w:rsid w:val="00E72496"/>
    <w:rsid w:val="00E72705"/>
    <w:rsid w:val="00E72A91"/>
    <w:rsid w:val="00E72B37"/>
    <w:rsid w:val="00E72D87"/>
    <w:rsid w:val="00E72E64"/>
    <w:rsid w:val="00E72FD3"/>
    <w:rsid w:val="00E73271"/>
    <w:rsid w:val="00E73342"/>
    <w:rsid w:val="00E735A7"/>
    <w:rsid w:val="00E7387D"/>
    <w:rsid w:val="00E738D0"/>
    <w:rsid w:val="00E73F4F"/>
    <w:rsid w:val="00E73FA7"/>
    <w:rsid w:val="00E74F2B"/>
    <w:rsid w:val="00E74FD7"/>
    <w:rsid w:val="00E75146"/>
    <w:rsid w:val="00E75320"/>
    <w:rsid w:val="00E754AC"/>
    <w:rsid w:val="00E7561E"/>
    <w:rsid w:val="00E75A85"/>
    <w:rsid w:val="00E75B03"/>
    <w:rsid w:val="00E75BFB"/>
    <w:rsid w:val="00E75D33"/>
    <w:rsid w:val="00E75E5A"/>
    <w:rsid w:val="00E76126"/>
    <w:rsid w:val="00E761EC"/>
    <w:rsid w:val="00E76B3E"/>
    <w:rsid w:val="00E76F42"/>
    <w:rsid w:val="00E770DC"/>
    <w:rsid w:val="00E77228"/>
    <w:rsid w:val="00E775FF"/>
    <w:rsid w:val="00E77BD6"/>
    <w:rsid w:val="00E77EA5"/>
    <w:rsid w:val="00E77EC7"/>
    <w:rsid w:val="00E77F5B"/>
    <w:rsid w:val="00E80574"/>
    <w:rsid w:val="00E80AAD"/>
    <w:rsid w:val="00E80EAF"/>
    <w:rsid w:val="00E80F55"/>
    <w:rsid w:val="00E811E3"/>
    <w:rsid w:val="00E8157C"/>
    <w:rsid w:val="00E815A5"/>
    <w:rsid w:val="00E81A5D"/>
    <w:rsid w:val="00E81D33"/>
    <w:rsid w:val="00E81E76"/>
    <w:rsid w:val="00E81F0F"/>
    <w:rsid w:val="00E820D7"/>
    <w:rsid w:val="00E821CF"/>
    <w:rsid w:val="00E82403"/>
    <w:rsid w:val="00E82700"/>
    <w:rsid w:val="00E82A22"/>
    <w:rsid w:val="00E82C82"/>
    <w:rsid w:val="00E82D33"/>
    <w:rsid w:val="00E82DD5"/>
    <w:rsid w:val="00E832D2"/>
    <w:rsid w:val="00E832F0"/>
    <w:rsid w:val="00E83786"/>
    <w:rsid w:val="00E8396A"/>
    <w:rsid w:val="00E83F0F"/>
    <w:rsid w:val="00E84185"/>
    <w:rsid w:val="00E844E6"/>
    <w:rsid w:val="00E84703"/>
    <w:rsid w:val="00E84C17"/>
    <w:rsid w:val="00E84CE5"/>
    <w:rsid w:val="00E84EC3"/>
    <w:rsid w:val="00E851C2"/>
    <w:rsid w:val="00E85336"/>
    <w:rsid w:val="00E853B6"/>
    <w:rsid w:val="00E853CD"/>
    <w:rsid w:val="00E85815"/>
    <w:rsid w:val="00E85A7A"/>
    <w:rsid w:val="00E85BC1"/>
    <w:rsid w:val="00E85C30"/>
    <w:rsid w:val="00E85F7E"/>
    <w:rsid w:val="00E85FBE"/>
    <w:rsid w:val="00E862E5"/>
    <w:rsid w:val="00E8647A"/>
    <w:rsid w:val="00E866CF"/>
    <w:rsid w:val="00E86814"/>
    <w:rsid w:val="00E86C08"/>
    <w:rsid w:val="00E86F59"/>
    <w:rsid w:val="00E86F8D"/>
    <w:rsid w:val="00E870EA"/>
    <w:rsid w:val="00E87128"/>
    <w:rsid w:val="00E8732E"/>
    <w:rsid w:val="00E8739A"/>
    <w:rsid w:val="00E875E8"/>
    <w:rsid w:val="00E8796D"/>
    <w:rsid w:val="00E87996"/>
    <w:rsid w:val="00E87B71"/>
    <w:rsid w:val="00E87CC7"/>
    <w:rsid w:val="00E87D50"/>
    <w:rsid w:val="00E902EA"/>
    <w:rsid w:val="00E905CF"/>
    <w:rsid w:val="00E906DC"/>
    <w:rsid w:val="00E90733"/>
    <w:rsid w:val="00E90738"/>
    <w:rsid w:val="00E9078F"/>
    <w:rsid w:val="00E90882"/>
    <w:rsid w:val="00E90954"/>
    <w:rsid w:val="00E90D16"/>
    <w:rsid w:val="00E90D1A"/>
    <w:rsid w:val="00E90DBA"/>
    <w:rsid w:val="00E90DF3"/>
    <w:rsid w:val="00E90E4F"/>
    <w:rsid w:val="00E90F1A"/>
    <w:rsid w:val="00E91915"/>
    <w:rsid w:val="00E91B4D"/>
    <w:rsid w:val="00E91D62"/>
    <w:rsid w:val="00E91FC3"/>
    <w:rsid w:val="00E92418"/>
    <w:rsid w:val="00E92727"/>
    <w:rsid w:val="00E92B32"/>
    <w:rsid w:val="00E92C5B"/>
    <w:rsid w:val="00E92DF9"/>
    <w:rsid w:val="00E92E51"/>
    <w:rsid w:val="00E92F99"/>
    <w:rsid w:val="00E93265"/>
    <w:rsid w:val="00E932E6"/>
    <w:rsid w:val="00E93769"/>
    <w:rsid w:val="00E937F5"/>
    <w:rsid w:val="00E938CB"/>
    <w:rsid w:val="00E9398C"/>
    <w:rsid w:val="00E93C14"/>
    <w:rsid w:val="00E9433A"/>
    <w:rsid w:val="00E94357"/>
    <w:rsid w:val="00E94436"/>
    <w:rsid w:val="00E94649"/>
    <w:rsid w:val="00E94924"/>
    <w:rsid w:val="00E94B2E"/>
    <w:rsid w:val="00E95631"/>
    <w:rsid w:val="00E95C08"/>
    <w:rsid w:val="00E95D2A"/>
    <w:rsid w:val="00E95ED2"/>
    <w:rsid w:val="00E95F08"/>
    <w:rsid w:val="00E95F53"/>
    <w:rsid w:val="00E960C8"/>
    <w:rsid w:val="00E9657C"/>
    <w:rsid w:val="00E966CF"/>
    <w:rsid w:val="00E969F4"/>
    <w:rsid w:val="00E96AD2"/>
    <w:rsid w:val="00E96C1B"/>
    <w:rsid w:val="00E972DF"/>
    <w:rsid w:val="00E973BA"/>
    <w:rsid w:val="00E97889"/>
    <w:rsid w:val="00E97ECF"/>
    <w:rsid w:val="00EA0181"/>
    <w:rsid w:val="00EA0693"/>
    <w:rsid w:val="00EA0876"/>
    <w:rsid w:val="00EA0899"/>
    <w:rsid w:val="00EA09E6"/>
    <w:rsid w:val="00EA09F5"/>
    <w:rsid w:val="00EA0BDE"/>
    <w:rsid w:val="00EA115F"/>
    <w:rsid w:val="00EA1337"/>
    <w:rsid w:val="00EA13C3"/>
    <w:rsid w:val="00EA1583"/>
    <w:rsid w:val="00EA1799"/>
    <w:rsid w:val="00EA195E"/>
    <w:rsid w:val="00EA1AF1"/>
    <w:rsid w:val="00EA1B91"/>
    <w:rsid w:val="00EA1D5E"/>
    <w:rsid w:val="00EA2403"/>
    <w:rsid w:val="00EA271D"/>
    <w:rsid w:val="00EA29C1"/>
    <w:rsid w:val="00EA2B73"/>
    <w:rsid w:val="00EA2BBB"/>
    <w:rsid w:val="00EA2E43"/>
    <w:rsid w:val="00EA30C8"/>
    <w:rsid w:val="00EA3143"/>
    <w:rsid w:val="00EA31E2"/>
    <w:rsid w:val="00EA3293"/>
    <w:rsid w:val="00EA3695"/>
    <w:rsid w:val="00EA3CE5"/>
    <w:rsid w:val="00EA3E72"/>
    <w:rsid w:val="00EA400B"/>
    <w:rsid w:val="00EA415F"/>
    <w:rsid w:val="00EA437A"/>
    <w:rsid w:val="00EA43AB"/>
    <w:rsid w:val="00EA46D9"/>
    <w:rsid w:val="00EA4760"/>
    <w:rsid w:val="00EA48F3"/>
    <w:rsid w:val="00EA49CE"/>
    <w:rsid w:val="00EA4C35"/>
    <w:rsid w:val="00EA4DDB"/>
    <w:rsid w:val="00EA4DFC"/>
    <w:rsid w:val="00EA4E74"/>
    <w:rsid w:val="00EA4FEB"/>
    <w:rsid w:val="00EA5165"/>
    <w:rsid w:val="00EA521C"/>
    <w:rsid w:val="00EA56F1"/>
    <w:rsid w:val="00EA58A7"/>
    <w:rsid w:val="00EA5C1C"/>
    <w:rsid w:val="00EA5D7D"/>
    <w:rsid w:val="00EA5F1C"/>
    <w:rsid w:val="00EA607E"/>
    <w:rsid w:val="00EA6091"/>
    <w:rsid w:val="00EA62AD"/>
    <w:rsid w:val="00EA69BA"/>
    <w:rsid w:val="00EA762B"/>
    <w:rsid w:val="00EA76FC"/>
    <w:rsid w:val="00EA7795"/>
    <w:rsid w:val="00EA7A21"/>
    <w:rsid w:val="00EA7B38"/>
    <w:rsid w:val="00EA7EE9"/>
    <w:rsid w:val="00EB016C"/>
    <w:rsid w:val="00EB03EA"/>
    <w:rsid w:val="00EB04D0"/>
    <w:rsid w:val="00EB0B15"/>
    <w:rsid w:val="00EB0E09"/>
    <w:rsid w:val="00EB11AF"/>
    <w:rsid w:val="00EB1A0C"/>
    <w:rsid w:val="00EB1AAA"/>
    <w:rsid w:val="00EB1B0C"/>
    <w:rsid w:val="00EB1FBD"/>
    <w:rsid w:val="00EB20C1"/>
    <w:rsid w:val="00EB22F3"/>
    <w:rsid w:val="00EB2514"/>
    <w:rsid w:val="00EB2CC0"/>
    <w:rsid w:val="00EB31BB"/>
    <w:rsid w:val="00EB31CF"/>
    <w:rsid w:val="00EB3254"/>
    <w:rsid w:val="00EB36A2"/>
    <w:rsid w:val="00EB379F"/>
    <w:rsid w:val="00EB37F1"/>
    <w:rsid w:val="00EB3BB2"/>
    <w:rsid w:val="00EB3C41"/>
    <w:rsid w:val="00EB3FA5"/>
    <w:rsid w:val="00EB4408"/>
    <w:rsid w:val="00EB461B"/>
    <w:rsid w:val="00EB4AFF"/>
    <w:rsid w:val="00EB4C02"/>
    <w:rsid w:val="00EB4F0E"/>
    <w:rsid w:val="00EB507B"/>
    <w:rsid w:val="00EB50ED"/>
    <w:rsid w:val="00EB5910"/>
    <w:rsid w:val="00EB5CBE"/>
    <w:rsid w:val="00EB5CF3"/>
    <w:rsid w:val="00EB5E3C"/>
    <w:rsid w:val="00EB5F36"/>
    <w:rsid w:val="00EB602D"/>
    <w:rsid w:val="00EB60CF"/>
    <w:rsid w:val="00EB61DF"/>
    <w:rsid w:val="00EB6259"/>
    <w:rsid w:val="00EB6364"/>
    <w:rsid w:val="00EB65CF"/>
    <w:rsid w:val="00EB697C"/>
    <w:rsid w:val="00EB6CB1"/>
    <w:rsid w:val="00EB6D4D"/>
    <w:rsid w:val="00EB7119"/>
    <w:rsid w:val="00EB72B0"/>
    <w:rsid w:val="00EB79C7"/>
    <w:rsid w:val="00EB7DB5"/>
    <w:rsid w:val="00EB7F79"/>
    <w:rsid w:val="00EC0062"/>
    <w:rsid w:val="00EC0322"/>
    <w:rsid w:val="00EC0416"/>
    <w:rsid w:val="00EC0737"/>
    <w:rsid w:val="00EC0AD5"/>
    <w:rsid w:val="00EC0D54"/>
    <w:rsid w:val="00EC10D3"/>
    <w:rsid w:val="00EC1145"/>
    <w:rsid w:val="00EC1396"/>
    <w:rsid w:val="00EC1ACB"/>
    <w:rsid w:val="00EC23E6"/>
    <w:rsid w:val="00EC2506"/>
    <w:rsid w:val="00EC265B"/>
    <w:rsid w:val="00EC2AC1"/>
    <w:rsid w:val="00EC2AE0"/>
    <w:rsid w:val="00EC2EC6"/>
    <w:rsid w:val="00EC33A3"/>
    <w:rsid w:val="00EC34A6"/>
    <w:rsid w:val="00EC372C"/>
    <w:rsid w:val="00EC39D5"/>
    <w:rsid w:val="00EC3B40"/>
    <w:rsid w:val="00EC3B61"/>
    <w:rsid w:val="00EC3BAF"/>
    <w:rsid w:val="00EC3EA1"/>
    <w:rsid w:val="00EC414F"/>
    <w:rsid w:val="00EC4775"/>
    <w:rsid w:val="00EC484F"/>
    <w:rsid w:val="00EC49DF"/>
    <w:rsid w:val="00EC4CC5"/>
    <w:rsid w:val="00EC4D49"/>
    <w:rsid w:val="00EC4FAC"/>
    <w:rsid w:val="00EC5075"/>
    <w:rsid w:val="00EC53C7"/>
    <w:rsid w:val="00EC5433"/>
    <w:rsid w:val="00EC5482"/>
    <w:rsid w:val="00EC552E"/>
    <w:rsid w:val="00EC5665"/>
    <w:rsid w:val="00EC58D0"/>
    <w:rsid w:val="00EC5D62"/>
    <w:rsid w:val="00EC6474"/>
    <w:rsid w:val="00EC6539"/>
    <w:rsid w:val="00EC6683"/>
    <w:rsid w:val="00EC66CD"/>
    <w:rsid w:val="00EC6ECD"/>
    <w:rsid w:val="00EC6F03"/>
    <w:rsid w:val="00EC7391"/>
    <w:rsid w:val="00EC789E"/>
    <w:rsid w:val="00EC7925"/>
    <w:rsid w:val="00EC7B1D"/>
    <w:rsid w:val="00EC7E09"/>
    <w:rsid w:val="00EC7F2B"/>
    <w:rsid w:val="00EC7FE2"/>
    <w:rsid w:val="00ED016D"/>
    <w:rsid w:val="00ED01E7"/>
    <w:rsid w:val="00ED03C2"/>
    <w:rsid w:val="00ED0548"/>
    <w:rsid w:val="00ED0997"/>
    <w:rsid w:val="00ED1117"/>
    <w:rsid w:val="00ED1407"/>
    <w:rsid w:val="00ED17CB"/>
    <w:rsid w:val="00ED186F"/>
    <w:rsid w:val="00ED1947"/>
    <w:rsid w:val="00ED1AC5"/>
    <w:rsid w:val="00ED1D70"/>
    <w:rsid w:val="00ED1E51"/>
    <w:rsid w:val="00ED2359"/>
    <w:rsid w:val="00ED23D9"/>
    <w:rsid w:val="00ED242A"/>
    <w:rsid w:val="00ED24E8"/>
    <w:rsid w:val="00ED25A7"/>
    <w:rsid w:val="00ED260C"/>
    <w:rsid w:val="00ED26EC"/>
    <w:rsid w:val="00ED2919"/>
    <w:rsid w:val="00ED2D4D"/>
    <w:rsid w:val="00ED2D67"/>
    <w:rsid w:val="00ED3083"/>
    <w:rsid w:val="00ED318B"/>
    <w:rsid w:val="00ED326E"/>
    <w:rsid w:val="00ED3941"/>
    <w:rsid w:val="00ED39E9"/>
    <w:rsid w:val="00ED3F03"/>
    <w:rsid w:val="00ED4385"/>
    <w:rsid w:val="00ED4522"/>
    <w:rsid w:val="00ED48A7"/>
    <w:rsid w:val="00ED4A60"/>
    <w:rsid w:val="00ED54BD"/>
    <w:rsid w:val="00ED5661"/>
    <w:rsid w:val="00ED567B"/>
    <w:rsid w:val="00ED59D3"/>
    <w:rsid w:val="00ED5AB1"/>
    <w:rsid w:val="00ED5BC7"/>
    <w:rsid w:val="00ED5BD6"/>
    <w:rsid w:val="00ED605C"/>
    <w:rsid w:val="00ED606B"/>
    <w:rsid w:val="00ED6081"/>
    <w:rsid w:val="00ED6807"/>
    <w:rsid w:val="00ED6955"/>
    <w:rsid w:val="00ED698E"/>
    <w:rsid w:val="00ED69ED"/>
    <w:rsid w:val="00ED69FE"/>
    <w:rsid w:val="00ED6DE3"/>
    <w:rsid w:val="00ED6E22"/>
    <w:rsid w:val="00ED6E8A"/>
    <w:rsid w:val="00ED6F94"/>
    <w:rsid w:val="00ED70E0"/>
    <w:rsid w:val="00ED717F"/>
    <w:rsid w:val="00ED7630"/>
    <w:rsid w:val="00ED7727"/>
    <w:rsid w:val="00ED7889"/>
    <w:rsid w:val="00ED7A4E"/>
    <w:rsid w:val="00ED7CCF"/>
    <w:rsid w:val="00ED7D42"/>
    <w:rsid w:val="00EE0092"/>
    <w:rsid w:val="00EE00B9"/>
    <w:rsid w:val="00EE02EE"/>
    <w:rsid w:val="00EE0735"/>
    <w:rsid w:val="00EE09D6"/>
    <w:rsid w:val="00EE0D18"/>
    <w:rsid w:val="00EE0DC2"/>
    <w:rsid w:val="00EE0E19"/>
    <w:rsid w:val="00EE0F30"/>
    <w:rsid w:val="00EE10A0"/>
    <w:rsid w:val="00EE1675"/>
    <w:rsid w:val="00EE1839"/>
    <w:rsid w:val="00EE184F"/>
    <w:rsid w:val="00EE19A9"/>
    <w:rsid w:val="00EE1C52"/>
    <w:rsid w:val="00EE1CF8"/>
    <w:rsid w:val="00EE1EA1"/>
    <w:rsid w:val="00EE2992"/>
    <w:rsid w:val="00EE29FE"/>
    <w:rsid w:val="00EE2B0C"/>
    <w:rsid w:val="00EE2BA7"/>
    <w:rsid w:val="00EE2C58"/>
    <w:rsid w:val="00EE2C92"/>
    <w:rsid w:val="00EE2F74"/>
    <w:rsid w:val="00EE32FC"/>
    <w:rsid w:val="00EE3746"/>
    <w:rsid w:val="00EE40F2"/>
    <w:rsid w:val="00EE40FE"/>
    <w:rsid w:val="00EE418D"/>
    <w:rsid w:val="00EE4756"/>
    <w:rsid w:val="00EE47DA"/>
    <w:rsid w:val="00EE4BEE"/>
    <w:rsid w:val="00EE4CAB"/>
    <w:rsid w:val="00EE4EFA"/>
    <w:rsid w:val="00EE4F12"/>
    <w:rsid w:val="00EE51B0"/>
    <w:rsid w:val="00EE5287"/>
    <w:rsid w:val="00EE537B"/>
    <w:rsid w:val="00EE6075"/>
    <w:rsid w:val="00EE61A2"/>
    <w:rsid w:val="00EE64F9"/>
    <w:rsid w:val="00EE6726"/>
    <w:rsid w:val="00EE6796"/>
    <w:rsid w:val="00EE67BE"/>
    <w:rsid w:val="00EE6A50"/>
    <w:rsid w:val="00EE6D2E"/>
    <w:rsid w:val="00EE7082"/>
    <w:rsid w:val="00EE70DB"/>
    <w:rsid w:val="00EE7755"/>
    <w:rsid w:val="00EE79B8"/>
    <w:rsid w:val="00EE7A2D"/>
    <w:rsid w:val="00EE7D8D"/>
    <w:rsid w:val="00EF000C"/>
    <w:rsid w:val="00EF0045"/>
    <w:rsid w:val="00EF02A7"/>
    <w:rsid w:val="00EF044F"/>
    <w:rsid w:val="00EF045C"/>
    <w:rsid w:val="00EF054F"/>
    <w:rsid w:val="00EF0668"/>
    <w:rsid w:val="00EF06BC"/>
    <w:rsid w:val="00EF0AFD"/>
    <w:rsid w:val="00EF0B8F"/>
    <w:rsid w:val="00EF0CFB"/>
    <w:rsid w:val="00EF0DFA"/>
    <w:rsid w:val="00EF1069"/>
    <w:rsid w:val="00EF1134"/>
    <w:rsid w:val="00EF154E"/>
    <w:rsid w:val="00EF18E6"/>
    <w:rsid w:val="00EF1D37"/>
    <w:rsid w:val="00EF1FF1"/>
    <w:rsid w:val="00EF20BE"/>
    <w:rsid w:val="00EF21F2"/>
    <w:rsid w:val="00EF241E"/>
    <w:rsid w:val="00EF27C7"/>
    <w:rsid w:val="00EF2975"/>
    <w:rsid w:val="00EF29C6"/>
    <w:rsid w:val="00EF2A84"/>
    <w:rsid w:val="00EF328A"/>
    <w:rsid w:val="00EF352E"/>
    <w:rsid w:val="00EF3664"/>
    <w:rsid w:val="00EF36B1"/>
    <w:rsid w:val="00EF3909"/>
    <w:rsid w:val="00EF3C3D"/>
    <w:rsid w:val="00EF42BC"/>
    <w:rsid w:val="00EF4398"/>
    <w:rsid w:val="00EF47FC"/>
    <w:rsid w:val="00EF4E44"/>
    <w:rsid w:val="00EF50FE"/>
    <w:rsid w:val="00EF5143"/>
    <w:rsid w:val="00EF5271"/>
    <w:rsid w:val="00EF5791"/>
    <w:rsid w:val="00EF5AB8"/>
    <w:rsid w:val="00EF5E36"/>
    <w:rsid w:val="00EF61C9"/>
    <w:rsid w:val="00EF61D7"/>
    <w:rsid w:val="00EF6512"/>
    <w:rsid w:val="00EF6672"/>
    <w:rsid w:val="00EF66B8"/>
    <w:rsid w:val="00EF67A6"/>
    <w:rsid w:val="00EF6801"/>
    <w:rsid w:val="00EF6A1D"/>
    <w:rsid w:val="00EF6A67"/>
    <w:rsid w:val="00EF6B26"/>
    <w:rsid w:val="00EF6B5A"/>
    <w:rsid w:val="00EF6B5D"/>
    <w:rsid w:val="00EF6F0A"/>
    <w:rsid w:val="00EF6F99"/>
    <w:rsid w:val="00EF73C0"/>
    <w:rsid w:val="00EF759C"/>
    <w:rsid w:val="00EF7630"/>
    <w:rsid w:val="00EF7776"/>
    <w:rsid w:val="00EF7949"/>
    <w:rsid w:val="00EF7B19"/>
    <w:rsid w:val="00EF7E13"/>
    <w:rsid w:val="00EF7E27"/>
    <w:rsid w:val="00F0026E"/>
    <w:rsid w:val="00F00630"/>
    <w:rsid w:val="00F00637"/>
    <w:rsid w:val="00F00898"/>
    <w:rsid w:val="00F008F6"/>
    <w:rsid w:val="00F00FD2"/>
    <w:rsid w:val="00F0109F"/>
    <w:rsid w:val="00F01B56"/>
    <w:rsid w:val="00F01BA2"/>
    <w:rsid w:val="00F01CFE"/>
    <w:rsid w:val="00F01E65"/>
    <w:rsid w:val="00F02101"/>
    <w:rsid w:val="00F0260C"/>
    <w:rsid w:val="00F02CF3"/>
    <w:rsid w:val="00F02DFE"/>
    <w:rsid w:val="00F02E28"/>
    <w:rsid w:val="00F0309A"/>
    <w:rsid w:val="00F033B1"/>
    <w:rsid w:val="00F033D6"/>
    <w:rsid w:val="00F041AD"/>
    <w:rsid w:val="00F0435F"/>
    <w:rsid w:val="00F047F4"/>
    <w:rsid w:val="00F0494B"/>
    <w:rsid w:val="00F04DC8"/>
    <w:rsid w:val="00F04F6B"/>
    <w:rsid w:val="00F05163"/>
    <w:rsid w:val="00F05300"/>
    <w:rsid w:val="00F053CC"/>
    <w:rsid w:val="00F055FA"/>
    <w:rsid w:val="00F05873"/>
    <w:rsid w:val="00F05938"/>
    <w:rsid w:val="00F05F7E"/>
    <w:rsid w:val="00F06112"/>
    <w:rsid w:val="00F062E2"/>
    <w:rsid w:val="00F06668"/>
    <w:rsid w:val="00F0677C"/>
    <w:rsid w:val="00F0686A"/>
    <w:rsid w:val="00F068EA"/>
    <w:rsid w:val="00F06B55"/>
    <w:rsid w:val="00F06C27"/>
    <w:rsid w:val="00F07304"/>
    <w:rsid w:val="00F0741D"/>
    <w:rsid w:val="00F0790D"/>
    <w:rsid w:val="00F1036F"/>
    <w:rsid w:val="00F1051A"/>
    <w:rsid w:val="00F10712"/>
    <w:rsid w:val="00F107A6"/>
    <w:rsid w:val="00F109F3"/>
    <w:rsid w:val="00F109FE"/>
    <w:rsid w:val="00F10DCA"/>
    <w:rsid w:val="00F110F6"/>
    <w:rsid w:val="00F1115E"/>
    <w:rsid w:val="00F11168"/>
    <w:rsid w:val="00F1127F"/>
    <w:rsid w:val="00F1134F"/>
    <w:rsid w:val="00F11489"/>
    <w:rsid w:val="00F116A4"/>
    <w:rsid w:val="00F11A86"/>
    <w:rsid w:val="00F11C69"/>
    <w:rsid w:val="00F129BF"/>
    <w:rsid w:val="00F12B8C"/>
    <w:rsid w:val="00F12E4A"/>
    <w:rsid w:val="00F12F8C"/>
    <w:rsid w:val="00F131F6"/>
    <w:rsid w:val="00F133AA"/>
    <w:rsid w:val="00F13993"/>
    <w:rsid w:val="00F13ADF"/>
    <w:rsid w:val="00F13B19"/>
    <w:rsid w:val="00F13E72"/>
    <w:rsid w:val="00F13ECB"/>
    <w:rsid w:val="00F13F7D"/>
    <w:rsid w:val="00F14721"/>
    <w:rsid w:val="00F14792"/>
    <w:rsid w:val="00F14D55"/>
    <w:rsid w:val="00F14E2B"/>
    <w:rsid w:val="00F15373"/>
    <w:rsid w:val="00F15446"/>
    <w:rsid w:val="00F156BA"/>
    <w:rsid w:val="00F15C0C"/>
    <w:rsid w:val="00F15CB6"/>
    <w:rsid w:val="00F15D96"/>
    <w:rsid w:val="00F15E54"/>
    <w:rsid w:val="00F160B8"/>
    <w:rsid w:val="00F16523"/>
    <w:rsid w:val="00F16CC6"/>
    <w:rsid w:val="00F16CCB"/>
    <w:rsid w:val="00F16DE3"/>
    <w:rsid w:val="00F1759E"/>
    <w:rsid w:val="00F178F8"/>
    <w:rsid w:val="00F17938"/>
    <w:rsid w:val="00F17953"/>
    <w:rsid w:val="00F17AAF"/>
    <w:rsid w:val="00F17E09"/>
    <w:rsid w:val="00F17E11"/>
    <w:rsid w:val="00F17EEB"/>
    <w:rsid w:val="00F204BB"/>
    <w:rsid w:val="00F20A46"/>
    <w:rsid w:val="00F20E3E"/>
    <w:rsid w:val="00F20EA5"/>
    <w:rsid w:val="00F2130E"/>
    <w:rsid w:val="00F21AE9"/>
    <w:rsid w:val="00F21D73"/>
    <w:rsid w:val="00F21E1B"/>
    <w:rsid w:val="00F21FD5"/>
    <w:rsid w:val="00F221A7"/>
    <w:rsid w:val="00F227FF"/>
    <w:rsid w:val="00F22959"/>
    <w:rsid w:val="00F22E26"/>
    <w:rsid w:val="00F23079"/>
    <w:rsid w:val="00F23559"/>
    <w:rsid w:val="00F23A02"/>
    <w:rsid w:val="00F23C22"/>
    <w:rsid w:val="00F24194"/>
    <w:rsid w:val="00F244D9"/>
    <w:rsid w:val="00F24575"/>
    <w:rsid w:val="00F24C93"/>
    <w:rsid w:val="00F24ECA"/>
    <w:rsid w:val="00F25340"/>
    <w:rsid w:val="00F2594D"/>
    <w:rsid w:val="00F25959"/>
    <w:rsid w:val="00F25BC1"/>
    <w:rsid w:val="00F25C0C"/>
    <w:rsid w:val="00F25DAB"/>
    <w:rsid w:val="00F262BE"/>
    <w:rsid w:val="00F26A0C"/>
    <w:rsid w:val="00F272AF"/>
    <w:rsid w:val="00F27479"/>
    <w:rsid w:val="00F27698"/>
    <w:rsid w:val="00F27887"/>
    <w:rsid w:val="00F27A73"/>
    <w:rsid w:val="00F27BBA"/>
    <w:rsid w:val="00F27CB1"/>
    <w:rsid w:val="00F27E41"/>
    <w:rsid w:val="00F27EC3"/>
    <w:rsid w:val="00F27FDC"/>
    <w:rsid w:val="00F301D1"/>
    <w:rsid w:val="00F30600"/>
    <w:rsid w:val="00F3077F"/>
    <w:rsid w:val="00F307CB"/>
    <w:rsid w:val="00F30B47"/>
    <w:rsid w:val="00F31323"/>
    <w:rsid w:val="00F31690"/>
    <w:rsid w:val="00F318A2"/>
    <w:rsid w:val="00F318D2"/>
    <w:rsid w:val="00F31B15"/>
    <w:rsid w:val="00F31BA1"/>
    <w:rsid w:val="00F31C25"/>
    <w:rsid w:val="00F31EA4"/>
    <w:rsid w:val="00F3205F"/>
    <w:rsid w:val="00F321A3"/>
    <w:rsid w:val="00F3227F"/>
    <w:rsid w:val="00F324C8"/>
    <w:rsid w:val="00F324D6"/>
    <w:rsid w:val="00F325D3"/>
    <w:rsid w:val="00F3270D"/>
    <w:rsid w:val="00F3296B"/>
    <w:rsid w:val="00F32B5F"/>
    <w:rsid w:val="00F32D2A"/>
    <w:rsid w:val="00F32D8A"/>
    <w:rsid w:val="00F33023"/>
    <w:rsid w:val="00F3370D"/>
    <w:rsid w:val="00F337A0"/>
    <w:rsid w:val="00F3385A"/>
    <w:rsid w:val="00F33BEE"/>
    <w:rsid w:val="00F33C6A"/>
    <w:rsid w:val="00F33CF6"/>
    <w:rsid w:val="00F33D5F"/>
    <w:rsid w:val="00F33FCF"/>
    <w:rsid w:val="00F341A9"/>
    <w:rsid w:val="00F342E1"/>
    <w:rsid w:val="00F34312"/>
    <w:rsid w:val="00F3441A"/>
    <w:rsid w:val="00F344F7"/>
    <w:rsid w:val="00F3453A"/>
    <w:rsid w:val="00F345B3"/>
    <w:rsid w:val="00F3471F"/>
    <w:rsid w:val="00F347CD"/>
    <w:rsid w:val="00F34940"/>
    <w:rsid w:val="00F3497F"/>
    <w:rsid w:val="00F349F8"/>
    <w:rsid w:val="00F34AC6"/>
    <w:rsid w:val="00F34F6C"/>
    <w:rsid w:val="00F34F88"/>
    <w:rsid w:val="00F357F6"/>
    <w:rsid w:val="00F3580C"/>
    <w:rsid w:val="00F362F7"/>
    <w:rsid w:val="00F36355"/>
    <w:rsid w:val="00F364EF"/>
    <w:rsid w:val="00F36527"/>
    <w:rsid w:val="00F3659F"/>
    <w:rsid w:val="00F36723"/>
    <w:rsid w:val="00F36EA9"/>
    <w:rsid w:val="00F371AF"/>
    <w:rsid w:val="00F37324"/>
    <w:rsid w:val="00F37576"/>
    <w:rsid w:val="00F3793D"/>
    <w:rsid w:val="00F37C2F"/>
    <w:rsid w:val="00F37CB1"/>
    <w:rsid w:val="00F37F04"/>
    <w:rsid w:val="00F4022C"/>
    <w:rsid w:val="00F406FD"/>
    <w:rsid w:val="00F40C17"/>
    <w:rsid w:val="00F40C4D"/>
    <w:rsid w:val="00F41521"/>
    <w:rsid w:val="00F418C7"/>
    <w:rsid w:val="00F4195F"/>
    <w:rsid w:val="00F419B0"/>
    <w:rsid w:val="00F419E8"/>
    <w:rsid w:val="00F41A36"/>
    <w:rsid w:val="00F41B2F"/>
    <w:rsid w:val="00F41E52"/>
    <w:rsid w:val="00F42132"/>
    <w:rsid w:val="00F421DE"/>
    <w:rsid w:val="00F422AD"/>
    <w:rsid w:val="00F42400"/>
    <w:rsid w:val="00F42485"/>
    <w:rsid w:val="00F42CB3"/>
    <w:rsid w:val="00F42EBC"/>
    <w:rsid w:val="00F42F64"/>
    <w:rsid w:val="00F42F9B"/>
    <w:rsid w:val="00F430E6"/>
    <w:rsid w:val="00F43262"/>
    <w:rsid w:val="00F4349C"/>
    <w:rsid w:val="00F434B8"/>
    <w:rsid w:val="00F436DC"/>
    <w:rsid w:val="00F43C1C"/>
    <w:rsid w:val="00F43DF4"/>
    <w:rsid w:val="00F443A4"/>
    <w:rsid w:val="00F44499"/>
    <w:rsid w:val="00F44515"/>
    <w:rsid w:val="00F445C2"/>
    <w:rsid w:val="00F44795"/>
    <w:rsid w:val="00F449D4"/>
    <w:rsid w:val="00F44B3B"/>
    <w:rsid w:val="00F44BB6"/>
    <w:rsid w:val="00F44DC8"/>
    <w:rsid w:val="00F44F33"/>
    <w:rsid w:val="00F44F64"/>
    <w:rsid w:val="00F45001"/>
    <w:rsid w:val="00F45213"/>
    <w:rsid w:val="00F452AC"/>
    <w:rsid w:val="00F4540E"/>
    <w:rsid w:val="00F45683"/>
    <w:rsid w:val="00F45B0F"/>
    <w:rsid w:val="00F45B39"/>
    <w:rsid w:val="00F45C79"/>
    <w:rsid w:val="00F45E80"/>
    <w:rsid w:val="00F463B8"/>
    <w:rsid w:val="00F46553"/>
    <w:rsid w:val="00F4655F"/>
    <w:rsid w:val="00F465B6"/>
    <w:rsid w:val="00F46A9F"/>
    <w:rsid w:val="00F46B8E"/>
    <w:rsid w:val="00F46B91"/>
    <w:rsid w:val="00F46D06"/>
    <w:rsid w:val="00F46D85"/>
    <w:rsid w:val="00F47622"/>
    <w:rsid w:val="00F47858"/>
    <w:rsid w:val="00F47888"/>
    <w:rsid w:val="00F478E3"/>
    <w:rsid w:val="00F47993"/>
    <w:rsid w:val="00F47A34"/>
    <w:rsid w:val="00F47C35"/>
    <w:rsid w:val="00F47DDF"/>
    <w:rsid w:val="00F47E76"/>
    <w:rsid w:val="00F50286"/>
    <w:rsid w:val="00F50392"/>
    <w:rsid w:val="00F50502"/>
    <w:rsid w:val="00F50650"/>
    <w:rsid w:val="00F508C9"/>
    <w:rsid w:val="00F50A4C"/>
    <w:rsid w:val="00F50C37"/>
    <w:rsid w:val="00F50E95"/>
    <w:rsid w:val="00F511A3"/>
    <w:rsid w:val="00F513FC"/>
    <w:rsid w:val="00F518AD"/>
    <w:rsid w:val="00F51B3A"/>
    <w:rsid w:val="00F51E4B"/>
    <w:rsid w:val="00F51FCE"/>
    <w:rsid w:val="00F52098"/>
    <w:rsid w:val="00F520D2"/>
    <w:rsid w:val="00F52777"/>
    <w:rsid w:val="00F52B85"/>
    <w:rsid w:val="00F52DF0"/>
    <w:rsid w:val="00F5319A"/>
    <w:rsid w:val="00F532B8"/>
    <w:rsid w:val="00F5354E"/>
    <w:rsid w:val="00F53603"/>
    <w:rsid w:val="00F53661"/>
    <w:rsid w:val="00F5374B"/>
    <w:rsid w:val="00F538F0"/>
    <w:rsid w:val="00F53B57"/>
    <w:rsid w:val="00F53C45"/>
    <w:rsid w:val="00F53D76"/>
    <w:rsid w:val="00F5419F"/>
    <w:rsid w:val="00F54335"/>
    <w:rsid w:val="00F543FA"/>
    <w:rsid w:val="00F5484C"/>
    <w:rsid w:val="00F54B40"/>
    <w:rsid w:val="00F54F41"/>
    <w:rsid w:val="00F55A4C"/>
    <w:rsid w:val="00F55B31"/>
    <w:rsid w:val="00F55E46"/>
    <w:rsid w:val="00F55EAB"/>
    <w:rsid w:val="00F55F60"/>
    <w:rsid w:val="00F5625B"/>
    <w:rsid w:val="00F56A33"/>
    <w:rsid w:val="00F56D0D"/>
    <w:rsid w:val="00F56DC3"/>
    <w:rsid w:val="00F56E1B"/>
    <w:rsid w:val="00F56ED6"/>
    <w:rsid w:val="00F57029"/>
    <w:rsid w:val="00F574E9"/>
    <w:rsid w:val="00F578A3"/>
    <w:rsid w:val="00F60154"/>
    <w:rsid w:val="00F605AC"/>
    <w:rsid w:val="00F60749"/>
    <w:rsid w:val="00F60907"/>
    <w:rsid w:val="00F60F72"/>
    <w:rsid w:val="00F60FFE"/>
    <w:rsid w:val="00F61347"/>
    <w:rsid w:val="00F613DB"/>
    <w:rsid w:val="00F616E9"/>
    <w:rsid w:val="00F61D58"/>
    <w:rsid w:val="00F61F31"/>
    <w:rsid w:val="00F61F6E"/>
    <w:rsid w:val="00F62044"/>
    <w:rsid w:val="00F6231A"/>
    <w:rsid w:val="00F627C4"/>
    <w:rsid w:val="00F62947"/>
    <w:rsid w:val="00F62AAD"/>
    <w:rsid w:val="00F62C45"/>
    <w:rsid w:val="00F62E28"/>
    <w:rsid w:val="00F63082"/>
    <w:rsid w:val="00F6313E"/>
    <w:rsid w:val="00F6316C"/>
    <w:rsid w:val="00F6318C"/>
    <w:rsid w:val="00F63350"/>
    <w:rsid w:val="00F6344C"/>
    <w:rsid w:val="00F635BA"/>
    <w:rsid w:val="00F636AF"/>
    <w:rsid w:val="00F636B5"/>
    <w:rsid w:val="00F63761"/>
    <w:rsid w:val="00F638D7"/>
    <w:rsid w:val="00F63DAD"/>
    <w:rsid w:val="00F640AF"/>
    <w:rsid w:val="00F645BE"/>
    <w:rsid w:val="00F649D3"/>
    <w:rsid w:val="00F64CB7"/>
    <w:rsid w:val="00F64CDE"/>
    <w:rsid w:val="00F64DB3"/>
    <w:rsid w:val="00F6514E"/>
    <w:rsid w:val="00F65225"/>
    <w:rsid w:val="00F6547A"/>
    <w:rsid w:val="00F657BF"/>
    <w:rsid w:val="00F65923"/>
    <w:rsid w:val="00F65A69"/>
    <w:rsid w:val="00F65ACD"/>
    <w:rsid w:val="00F65B24"/>
    <w:rsid w:val="00F65E83"/>
    <w:rsid w:val="00F65EA9"/>
    <w:rsid w:val="00F6605B"/>
    <w:rsid w:val="00F66133"/>
    <w:rsid w:val="00F66651"/>
    <w:rsid w:val="00F666D8"/>
    <w:rsid w:val="00F6674B"/>
    <w:rsid w:val="00F6675A"/>
    <w:rsid w:val="00F66AAC"/>
    <w:rsid w:val="00F670D5"/>
    <w:rsid w:val="00F672A7"/>
    <w:rsid w:val="00F67482"/>
    <w:rsid w:val="00F67536"/>
    <w:rsid w:val="00F6758E"/>
    <w:rsid w:val="00F67777"/>
    <w:rsid w:val="00F67B3D"/>
    <w:rsid w:val="00F67C6C"/>
    <w:rsid w:val="00F67CD1"/>
    <w:rsid w:val="00F7037A"/>
    <w:rsid w:val="00F705C0"/>
    <w:rsid w:val="00F705CF"/>
    <w:rsid w:val="00F70798"/>
    <w:rsid w:val="00F708BF"/>
    <w:rsid w:val="00F7101B"/>
    <w:rsid w:val="00F7149B"/>
    <w:rsid w:val="00F7153F"/>
    <w:rsid w:val="00F716DE"/>
    <w:rsid w:val="00F719B5"/>
    <w:rsid w:val="00F71A81"/>
    <w:rsid w:val="00F71E86"/>
    <w:rsid w:val="00F71F65"/>
    <w:rsid w:val="00F72023"/>
    <w:rsid w:val="00F722C4"/>
    <w:rsid w:val="00F7260E"/>
    <w:rsid w:val="00F7262D"/>
    <w:rsid w:val="00F72B5C"/>
    <w:rsid w:val="00F72BD8"/>
    <w:rsid w:val="00F72C7C"/>
    <w:rsid w:val="00F72D9D"/>
    <w:rsid w:val="00F72DB5"/>
    <w:rsid w:val="00F72F3A"/>
    <w:rsid w:val="00F73274"/>
    <w:rsid w:val="00F73304"/>
    <w:rsid w:val="00F7343E"/>
    <w:rsid w:val="00F73514"/>
    <w:rsid w:val="00F7364D"/>
    <w:rsid w:val="00F73686"/>
    <w:rsid w:val="00F73755"/>
    <w:rsid w:val="00F739B1"/>
    <w:rsid w:val="00F73ADA"/>
    <w:rsid w:val="00F73D50"/>
    <w:rsid w:val="00F73E06"/>
    <w:rsid w:val="00F7404D"/>
    <w:rsid w:val="00F74073"/>
    <w:rsid w:val="00F7419D"/>
    <w:rsid w:val="00F743DF"/>
    <w:rsid w:val="00F74479"/>
    <w:rsid w:val="00F74A31"/>
    <w:rsid w:val="00F74A7B"/>
    <w:rsid w:val="00F74BED"/>
    <w:rsid w:val="00F74DF6"/>
    <w:rsid w:val="00F74FE0"/>
    <w:rsid w:val="00F75043"/>
    <w:rsid w:val="00F752A9"/>
    <w:rsid w:val="00F752BE"/>
    <w:rsid w:val="00F75506"/>
    <w:rsid w:val="00F75CE7"/>
    <w:rsid w:val="00F75E49"/>
    <w:rsid w:val="00F760A1"/>
    <w:rsid w:val="00F761FD"/>
    <w:rsid w:val="00F764C1"/>
    <w:rsid w:val="00F766B6"/>
    <w:rsid w:val="00F76749"/>
    <w:rsid w:val="00F7693E"/>
    <w:rsid w:val="00F77234"/>
    <w:rsid w:val="00F7731E"/>
    <w:rsid w:val="00F7742B"/>
    <w:rsid w:val="00F77B89"/>
    <w:rsid w:val="00F77D13"/>
    <w:rsid w:val="00F77F0A"/>
    <w:rsid w:val="00F802A4"/>
    <w:rsid w:val="00F80509"/>
    <w:rsid w:val="00F8056B"/>
    <w:rsid w:val="00F805BD"/>
    <w:rsid w:val="00F806E0"/>
    <w:rsid w:val="00F80C19"/>
    <w:rsid w:val="00F80EEF"/>
    <w:rsid w:val="00F80F3C"/>
    <w:rsid w:val="00F8127F"/>
    <w:rsid w:val="00F8143C"/>
    <w:rsid w:val="00F8147A"/>
    <w:rsid w:val="00F8161C"/>
    <w:rsid w:val="00F818BF"/>
    <w:rsid w:val="00F82116"/>
    <w:rsid w:val="00F8289F"/>
    <w:rsid w:val="00F829C9"/>
    <w:rsid w:val="00F82AB0"/>
    <w:rsid w:val="00F82B53"/>
    <w:rsid w:val="00F83282"/>
    <w:rsid w:val="00F834D3"/>
    <w:rsid w:val="00F8379A"/>
    <w:rsid w:val="00F837F0"/>
    <w:rsid w:val="00F83CB8"/>
    <w:rsid w:val="00F83EA6"/>
    <w:rsid w:val="00F83FA1"/>
    <w:rsid w:val="00F840B2"/>
    <w:rsid w:val="00F8449A"/>
    <w:rsid w:val="00F8470D"/>
    <w:rsid w:val="00F84EB7"/>
    <w:rsid w:val="00F8534E"/>
    <w:rsid w:val="00F856CB"/>
    <w:rsid w:val="00F85899"/>
    <w:rsid w:val="00F858EC"/>
    <w:rsid w:val="00F85A7C"/>
    <w:rsid w:val="00F85BD9"/>
    <w:rsid w:val="00F8622A"/>
    <w:rsid w:val="00F86331"/>
    <w:rsid w:val="00F86776"/>
    <w:rsid w:val="00F86801"/>
    <w:rsid w:val="00F86B6C"/>
    <w:rsid w:val="00F86C30"/>
    <w:rsid w:val="00F86C40"/>
    <w:rsid w:val="00F86D75"/>
    <w:rsid w:val="00F8719F"/>
    <w:rsid w:val="00F872B1"/>
    <w:rsid w:val="00F8755C"/>
    <w:rsid w:val="00F87931"/>
    <w:rsid w:val="00F87EB6"/>
    <w:rsid w:val="00F906B8"/>
    <w:rsid w:val="00F907F9"/>
    <w:rsid w:val="00F90986"/>
    <w:rsid w:val="00F90D2C"/>
    <w:rsid w:val="00F912E1"/>
    <w:rsid w:val="00F91E68"/>
    <w:rsid w:val="00F92273"/>
    <w:rsid w:val="00F92ACD"/>
    <w:rsid w:val="00F92B40"/>
    <w:rsid w:val="00F92BB1"/>
    <w:rsid w:val="00F92FFF"/>
    <w:rsid w:val="00F930D9"/>
    <w:rsid w:val="00F930E7"/>
    <w:rsid w:val="00F93341"/>
    <w:rsid w:val="00F937AD"/>
    <w:rsid w:val="00F93FFB"/>
    <w:rsid w:val="00F94291"/>
    <w:rsid w:val="00F94752"/>
    <w:rsid w:val="00F94B44"/>
    <w:rsid w:val="00F94BC1"/>
    <w:rsid w:val="00F94C87"/>
    <w:rsid w:val="00F94CA2"/>
    <w:rsid w:val="00F94D0C"/>
    <w:rsid w:val="00F94FA4"/>
    <w:rsid w:val="00F950B0"/>
    <w:rsid w:val="00F9542D"/>
    <w:rsid w:val="00F95594"/>
    <w:rsid w:val="00F956A5"/>
    <w:rsid w:val="00F959A9"/>
    <w:rsid w:val="00F95A02"/>
    <w:rsid w:val="00F95B74"/>
    <w:rsid w:val="00F95BB0"/>
    <w:rsid w:val="00F95D2E"/>
    <w:rsid w:val="00F95EDA"/>
    <w:rsid w:val="00F95F68"/>
    <w:rsid w:val="00F96244"/>
    <w:rsid w:val="00F962FA"/>
    <w:rsid w:val="00F96326"/>
    <w:rsid w:val="00F96436"/>
    <w:rsid w:val="00F9675A"/>
    <w:rsid w:val="00F9684B"/>
    <w:rsid w:val="00F96B5B"/>
    <w:rsid w:val="00F96BAA"/>
    <w:rsid w:val="00F96CE9"/>
    <w:rsid w:val="00F96F77"/>
    <w:rsid w:val="00F9701D"/>
    <w:rsid w:val="00F97369"/>
    <w:rsid w:val="00F976AD"/>
    <w:rsid w:val="00F976C6"/>
    <w:rsid w:val="00F9777A"/>
    <w:rsid w:val="00F979EE"/>
    <w:rsid w:val="00F97A5B"/>
    <w:rsid w:val="00F97A68"/>
    <w:rsid w:val="00F97B90"/>
    <w:rsid w:val="00F97EFE"/>
    <w:rsid w:val="00FA043E"/>
    <w:rsid w:val="00FA0640"/>
    <w:rsid w:val="00FA086F"/>
    <w:rsid w:val="00FA0B9F"/>
    <w:rsid w:val="00FA0D77"/>
    <w:rsid w:val="00FA0FA1"/>
    <w:rsid w:val="00FA0FD7"/>
    <w:rsid w:val="00FA10B2"/>
    <w:rsid w:val="00FA15A9"/>
    <w:rsid w:val="00FA1637"/>
    <w:rsid w:val="00FA1700"/>
    <w:rsid w:val="00FA194D"/>
    <w:rsid w:val="00FA1A18"/>
    <w:rsid w:val="00FA1A2C"/>
    <w:rsid w:val="00FA1B71"/>
    <w:rsid w:val="00FA1D7E"/>
    <w:rsid w:val="00FA24AA"/>
    <w:rsid w:val="00FA28C1"/>
    <w:rsid w:val="00FA29E5"/>
    <w:rsid w:val="00FA2DF3"/>
    <w:rsid w:val="00FA30B9"/>
    <w:rsid w:val="00FA3664"/>
    <w:rsid w:val="00FA3E10"/>
    <w:rsid w:val="00FA3FBC"/>
    <w:rsid w:val="00FA3FEB"/>
    <w:rsid w:val="00FA4179"/>
    <w:rsid w:val="00FA42D2"/>
    <w:rsid w:val="00FA455F"/>
    <w:rsid w:val="00FA46E6"/>
    <w:rsid w:val="00FA4779"/>
    <w:rsid w:val="00FA4A11"/>
    <w:rsid w:val="00FA4D04"/>
    <w:rsid w:val="00FA5046"/>
    <w:rsid w:val="00FA54F3"/>
    <w:rsid w:val="00FA5922"/>
    <w:rsid w:val="00FA59F8"/>
    <w:rsid w:val="00FA5AAF"/>
    <w:rsid w:val="00FA5C52"/>
    <w:rsid w:val="00FA660E"/>
    <w:rsid w:val="00FA6803"/>
    <w:rsid w:val="00FA6938"/>
    <w:rsid w:val="00FA6BD2"/>
    <w:rsid w:val="00FA704F"/>
    <w:rsid w:val="00FA70C6"/>
    <w:rsid w:val="00FA710A"/>
    <w:rsid w:val="00FA715B"/>
    <w:rsid w:val="00FA7622"/>
    <w:rsid w:val="00FA795A"/>
    <w:rsid w:val="00FA7972"/>
    <w:rsid w:val="00FA7AB7"/>
    <w:rsid w:val="00FB00C6"/>
    <w:rsid w:val="00FB00FC"/>
    <w:rsid w:val="00FB01CF"/>
    <w:rsid w:val="00FB0582"/>
    <w:rsid w:val="00FB05B7"/>
    <w:rsid w:val="00FB06A4"/>
    <w:rsid w:val="00FB0B59"/>
    <w:rsid w:val="00FB1084"/>
    <w:rsid w:val="00FB10A7"/>
    <w:rsid w:val="00FB10C1"/>
    <w:rsid w:val="00FB130B"/>
    <w:rsid w:val="00FB13CE"/>
    <w:rsid w:val="00FB13DA"/>
    <w:rsid w:val="00FB1479"/>
    <w:rsid w:val="00FB1600"/>
    <w:rsid w:val="00FB1723"/>
    <w:rsid w:val="00FB17E8"/>
    <w:rsid w:val="00FB1955"/>
    <w:rsid w:val="00FB22F8"/>
    <w:rsid w:val="00FB24AB"/>
    <w:rsid w:val="00FB2729"/>
    <w:rsid w:val="00FB2EDC"/>
    <w:rsid w:val="00FB30E1"/>
    <w:rsid w:val="00FB315C"/>
    <w:rsid w:val="00FB330C"/>
    <w:rsid w:val="00FB3852"/>
    <w:rsid w:val="00FB39C1"/>
    <w:rsid w:val="00FB3AB9"/>
    <w:rsid w:val="00FB3BCA"/>
    <w:rsid w:val="00FB3E14"/>
    <w:rsid w:val="00FB3E40"/>
    <w:rsid w:val="00FB3F02"/>
    <w:rsid w:val="00FB4116"/>
    <w:rsid w:val="00FB4365"/>
    <w:rsid w:val="00FB4410"/>
    <w:rsid w:val="00FB47C8"/>
    <w:rsid w:val="00FB497F"/>
    <w:rsid w:val="00FB4B85"/>
    <w:rsid w:val="00FB4C09"/>
    <w:rsid w:val="00FB534F"/>
    <w:rsid w:val="00FB57F0"/>
    <w:rsid w:val="00FB5936"/>
    <w:rsid w:val="00FB5965"/>
    <w:rsid w:val="00FB5D1C"/>
    <w:rsid w:val="00FB5F53"/>
    <w:rsid w:val="00FB653E"/>
    <w:rsid w:val="00FB6A80"/>
    <w:rsid w:val="00FB6CEE"/>
    <w:rsid w:val="00FB6E6E"/>
    <w:rsid w:val="00FB6EEF"/>
    <w:rsid w:val="00FB6FBA"/>
    <w:rsid w:val="00FB7009"/>
    <w:rsid w:val="00FB71B3"/>
    <w:rsid w:val="00FB72E2"/>
    <w:rsid w:val="00FB737A"/>
    <w:rsid w:val="00FB7DBD"/>
    <w:rsid w:val="00FC0144"/>
    <w:rsid w:val="00FC0414"/>
    <w:rsid w:val="00FC0899"/>
    <w:rsid w:val="00FC0DE4"/>
    <w:rsid w:val="00FC0E7C"/>
    <w:rsid w:val="00FC0E94"/>
    <w:rsid w:val="00FC104D"/>
    <w:rsid w:val="00FC1166"/>
    <w:rsid w:val="00FC13AF"/>
    <w:rsid w:val="00FC15CE"/>
    <w:rsid w:val="00FC17C9"/>
    <w:rsid w:val="00FC1887"/>
    <w:rsid w:val="00FC1AF3"/>
    <w:rsid w:val="00FC1C8C"/>
    <w:rsid w:val="00FC1DB3"/>
    <w:rsid w:val="00FC2475"/>
    <w:rsid w:val="00FC25D4"/>
    <w:rsid w:val="00FC2A1B"/>
    <w:rsid w:val="00FC2A61"/>
    <w:rsid w:val="00FC2C0C"/>
    <w:rsid w:val="00FC2E78"/>
    <w:rsid w:val="00FC3C29"/>
    <w:rsid w:val="00FC3C72"/>
    <w:rsid w:val="00FC3E2C"/>
    <w:rsid w:val="00FC3E35"/>
    <w:rsid w:val="00FC3F09"/>
    <w:rsid w:val="00FC41AC"/>
    <w:rsid w:val="00FC44A4"/>
    <w:rsid w:val="00FC4655"/>
    <w:rsid w:val="00FC4758"/>
    <w:rsid w:val="00FC47DC"/>
    <w:rsid w:val="00FC4CB4"/>
    <w:rsid w:val="00FC4F13"/>
    <w:rsid w:val="00FC5433"/>
    <w:rsid w:val="00FC5894"/>
    <w:rsid w:val="00FC58EB"/>
    <w:rsid w:val="00FC59C0"/>
    <w:rsid w:val="00FC5AC3"/>
    <w:rsid w:val="00FC5AD1"/>
    <w:rsid w:val="00FC5CD3"/>
    <w:rsid w:val="00FC5D15"/>
    <w:rsid w:val="00FC5D95"/>
    <w:rsid w:val="00FC5ED5"/>
    <w:rsid w:val="00FC6015"/>
    <w:rsid w:val="00FC6846"/>
    <w:rsid w:val="00FC6CDD"/>
    <w:rsid w:val="00FC6DA9"/>
    <w:rsid w:val="00FC6EBC"/>
    <w:rsid w:val="00FC7409"/>
    <w:rsid w:val="00FC7423"/>
    <w:rsid w:val="00FC7586"/>
    <w:rsid w:val="00FC76AF"/>
    <w:rsid w:val="00FC7784"/>
    <w:rsid w:val="00FC7CBB"/>
    <w:rsid w:val="00FC7D12"/>
    <w:rsid w:val="00FD027A"/>
    <w:rsid w:val="00FD0870"/>
    <w:rsid w:val="00FD09DC"/>
    <w:rsid w:val="00FD0E70"/>
    <w:rsid w:val="00FD1171"/>
    <w:rsid w:val="00FD11C1"/>
    <w:rsid w:val="00FD12B6"/>
    <w:rsid w:val="00FD16D5"/>
    <w:rsid w:val="00FD1852"/>
    <w:rsid w:val="00FD191E"/>
    <w:rsid w:val="00FD1966"/>
    <w:rsid w:val="00FD1B7E"/>
    <w:rsid w:val="00FD1EDD"/>
    <w:rsid w:val="00FD211E"/>
    <w:rsid w:val="00FD245A"/>
    <w:rsid w:val="00FD2519"/>
    <w:rsid w:val="00FD2850"/>
    <w:rsid w:val="00FD2A8B"/>
    <w:rsid w:val="00FD2B43"/>
    <w:rsid w:val="00FD35A9"/>
    <w:rsid w:val="00FD3781"/>
    <w:rsid w:val="00FD389F"/>
    <w:rsid w:val="00FD3947"/>
    <w:rsid w:val="00FD3A95"/>
    <w:rsid w:val="00FD3AB7"/>
    <w:rsid w:val="00FD3AED"/>
    <w:rsid w:val="00FD3E14"/>
    <w:rsid w:val="00FD3F7E"/>
    <w:rsid w:val="00FD4035"/>
    <w:rsid w:val="00FD404F"/>
    <w:rsid w:val="00FD43AE"/>
    <w:rsid w:val="00FD45A5"/>
    <w:rsid w:val="00FD46D7"/>
    <w:rsid w:val="00FD49C0"/>
    <w:rsid w:val="00FD4A71"/>
    <w:rsid w:val="00FD4CFF"/>
    <w:rsid w:val="00FD4D9C"/>
    <w:rsid w:val="00FD53D8"/>
    <w:rsid w:val="00FD558A"/>
    <w:rsid w:val="00FD56C4"/>
    <w:rsid w:val="00FD5A06"/>
    <w:rsid w:val="00FD5DDE"/>
    <w:rsid w:val="00FD5DE3"/>
    <w:rsid w:val="00FD67F6"/>
    <w:rsid w:val="00FD6BAC"/>
    <w:rsid w:val="00FD6EDC"/>
    <w:rsid w:val="00FD7272"/>
    <w:rsid w:val="00FD7668"/>
    <w:rsid w:val="00FD7694"/>
    <w:rsid w:val="00FD7C07"/>
    <w:rsid w:val="00FD7CE8"/>
    <w:rsid w:val="00FE002E"/>
    <w:rsid w:val="00FE015E"/>
    <w:rsid w:val="00FE029A"/>
    <w:rsid w:val="00FE03EE"/>
    <w:rsid w:val="00FE05AE"/>
    <w:rsid w:val="00FE05F0"/>
    <w:rsid w:val="00FE0C82"/>
    <w:rsid w:val="00FE1081"/>
    <w:rsid w:val="00FE111B"/>
    <w:rsid w:val="00FE11CF"/>
    <w:rsid w:val="00FE1363"/>
    <w:rsid w:val="00FE145F"/>
    <w:rsid w:val="00FE1790"/>
    <w:rsid w:val="00FE17EF"/>
    <w:rsid w:val="00FE18A9"/>
    <w:rsid w:val="00FE1EAC"/>
    <w:rsid w:val="00FE1F0D"/>
    <w:rsid w:val="00FE1FB7"/>
    <w:rsid w:val="00FE1FD7"/>
    <w:rsid w:val="00FE245E"/>
    <w:rsid w:val="00FE2BD3"/>
    <w:rsid w:val="00FE2CC3"/>
    <w:rsid w:val="00FE2D7A"/>
    <w:rsid w:val="00FE2E48"/>
    <w:rsid w:val="00FE2EBB"/>
    <w:rsid w:val="00FE2F80"/>
    <w:rsid w:val="00FE3107"/>
    <w:rsid w:val="00FE38A9"/>
    <w:rsid w:val="00FE3995"/>
    <w:rsid w:val="00FE404E"/>
    <w:rsid w:val="00FE42F0"/>
    <w:rsid w:val="00FE44EA"/>
    <w:rsid w:val="00FE4879"/>
    <w:rsid w:val="00FE4C4B"/>
    <w:rsid w:val="00FE5270"/>
    <w:rsid w:val="00FE555E"/>
    <w:rsid w:val="00FE557F"/>
    <w:rsid w:val="00FE5C89"/>
    <w:rsid w:val="00FE5ECF"/>
    <w:rsid w:val="00FE6170"/>
    <w:rsid w:val="00FE6324"/>
    <w:rsid w:val="00FE6846"/>
    <w:rsid w:val="00FE6EB2"/>
    <w:rsid w:val="00FE7091"/>
    <w:rsid w:val="00FE7416"/>
    <w:rsid w:val="00FE796F"/>
    <w:rsid w:val="00FE7A1A"/>
    <w:rsid w:val="00FE7C5E"/>
    <w:rsid w:val="00FE7C74"/>
    <w:rsid w:val="00FF08D5"/>
    <w:rsid w:val="00FF1807"/>
    <w:rsid w:val="00FF1826"/>
    <w:rsid w:val="00FF1C26"/>
    <w:rsid w:val="00FF1DB8"/>
    <w:rsid w:val="00FF1EE6"/>
    <w:rsid w:val="00FF2122"/>
    <w:rsid w:val="00FF22EB"/>
    <w:rsid w:val="00FF22FD"/>
    <w:rsid w:val="00FF240D"/>
    <w:rsid w:val="00FF2444"/>
    <w:rsid w:val="00FF2497"/>
    <w:rsid w:val="00FF26AC"/>
    <w:rsid w:val="00FF2863"/>
    <w:rsid w:val="00FF2987"/>
    <w:rsid w:val="00FF2B4D"/>
    <w:rsid w:val="00FF2D59"/>
    <w:rsid w:val="00FF34F2"/>
    <w:rsid w:val="00FF3533"/>
    <w:rsid w:val="00FF37F9"/>
    <w:rsid w:val="00FF3C5F"/>
    <w:rsid w:val="00FF3FF5"/>
    <w:rsid w:val="00FF4620"/>
    <w:rsid w:val="00FF47D1"/>
    <w:rsid w:val="00FF4945"/>
    <w:rsid w:val="00FF4DFA"/>
    <w:rsid w:val="00FF5185"/>
    <w:rsid w:val="00FF5F08"/>
    <w:rsid w:val="00FF664B"/>
    <w:rsid w:val="00FF6690"/>
    <w:rsid w:val="00FF66D7"/>
    <w:rsid w:val="00FF671D"/>
    <w:rsid w:val="00FF69DE"/>
    <w:rsid w:val="00FF71C2"/>
    <w:rsid w:val="00FF7389"/>
    <w:rsid w:val="00FF7864"/>
    <w:rsid w:val="00FF7E1A"/>
    <w:rsid w:val="00FF7F5A"/>
    <w:rsid w:val="00FF7F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845197"/>
  <w15:docId w15:val="{C5F106E4-7D5B-4598-820C-37FAB4FD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qFormat="1"/>
    <w:lsdException w:name="heading 8" w:uiPriority="0"/>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rsid w:val="00D43067"/>
    <w:rPr>
      <w:sz w:val="28"/>
    </w:rPr>
  </w:style>
  <w:style w:type="paragraph" w:styleId="12">
    <w:name w:val="heading 1"/>
    <w:aliases w:val="Заг1"/>
    <w:next w:val="a4"/>
    <w:link w:val="13"/>
    <w:qFormat/>
    <w:rsid w:val="00403527"/>
    <w:pPr>
      <w:keepNext/>
      <w:keepLines/>
      <w:pageBreakBefore/>
      <w:suppressAutoHyphens/>
      <w:spacing w:after="240" w:line="340" w:lineRule="exact"/>
      <w:jc w:val="center"/>
      <w:outlineLvl w:val="0"/>
    </w:pPr>
    <w:rPr>
      <w:b/>
      <w:kern w:val="28"/>
      <w:sz w:val="28"/>
    </w:rPr>
  </w:style>
  <w:style w:type="paragraph" w:styleId="25">
    <w:name w:val="heading 2"/>
    <w:next w:val="a4"/>
    <w:link w:val="26"/>
    <w:qFormat/>
    <w:rsid w:val="003417CE"/>
    <w:pPr>
      <w:keepNext/>
      <w:widowControl w:val="0"/>
      <w:spacing w:before="240" w:line="360" w:lineRule="auto"/>
      <w:jc w:val="both"/>
      <w:outlineLvl w:val="1"/>
    </w:pPr>
    <w:rPr>
      <w:sz w:val="28"/>
      <w:lang w:val="uk-UA"/>
    </w:rPr>
  </w:style>
  <w:style w:type="paragraph" w:styleId="30">
    <w:name w:val="heading 3"/>
    <w:next w:val="a4"/>
    <w:link w:val="31"/>
    <w:qFormat/>
    <w:rsid w:val="00A70D92"/>
    <w:pPr>
      <w:keepNext/>
      <w:keepLines/>
      <w:suppressAutoHyphens/>
      <w:spacing w:before="240" w:after="240" w:line="340" w:lineRule="exact"/>
      <w:outlineLvl w:val="2"/>
    </w:pPr>
    <w:rPr>
      <w:b/>
      <w:sz w:val="28"/>
    </w:rPr>
  </w:style>
  <w:style w:type="paragraph" w:styleId="44">
    <w:name w:val="heading 4"/>
    <w:next w:val="a4"/>
    <w:link w:val="45"/>
    <w:qFormat/>
    <w:rsid w:val="00736AC1"/>
    <w:pPr>
      <w:widowControl w:val="0"/>
      <w:spacing w:line="360" w:lineRule="auto"/>
      <w:jc w:val="both"/>
      <w:outlineLvl w:val="3"/>
    </w:pPr>
    <w:rPr>
      <w:sz w:val="28"/>
      <w:lang w:val="uk-UA"/>
    </w:rPr>
  </w:style>
  <w:style w:type="paragraph" w:styleId="50">
    <w:name w:val="heading 5"/>
    <w:next w:val="a4"/>
    <w:link w:val="51"/>
    <w:qFormat/>
    <w:rsid w:val="0055113D"/>
    <w:pPr>
      <w:keepNext/>
      <w:keepLines/>
      <w:suppressAutoHyphens/>
      <w:spacing w:before="240" w:after="120"/>
      <w:outlineLvl w:val="4"/>
    </w:pPr>
    <w:rPr>
      <w:b/>
      <w:sz w:val="28"/>
    </w:rPr>
  </w:style>
  <w:style w:type="paragraph" w:styleId="60">
    <w:name w:val="heading 6"/>
    <w:basedOn w:val="a4"/>
    <w:next w:val="a4"/>
    <w:link w:val="61"/>
    <w:rsid w:val="00AF71DE"/>
    <w:pPr>
      <w:spacing w:before="240" w:after="60"/>
      <w:outlineLvl w:val="5"/>
    </w:pPr>
    <w:rPr>
      <w:rFonts w:ascii="Arial CYR" w:hAnsi="Arial CYR"/>
      <w:sz w:val="22"/>
    </w:rPr>
  </w:style>
  <w:style w:type="paragraph" w:styleId="70">
    <w:name w:val="heading 7"/>
    <w:aliases w:val="Заг 7 (сод),Заг7 (сод)"/>
    <w:basedOn w:val="a5"/>
    <w:next w:val="a4"/>
    <w:link w:val="71"/>
    <w:qFormat/>
    <w:rsid w:val="00BB670A"/>
    <w:pPr>
      <w:outlineLvl w:val="6"/>
    </w:pPr>
  </w:style>
  <w:style w:type="paragraph" w:styleId="8">
    <w:name w:val="heading 8"/>
    <w:basedOn w:val="a4"/>
    <w:next w:val="a4"/>
    <w:link w:val="80"/>
    <w:rsid w:val="00AF71DE"/>
    <w:pPr>
      <w:spacing w:before="240" w:after="60"/>
      <w:outlineLvl w:val="7"/>
    </w:pPr>
    <w:rPr>
      <w:rFonts w:ascii="Arial CYR" w:hAnsi="Arial CYR"/>
    </w:rPr>
  </w:style>
  <w:style w:type="paragraph" w:styleId="9">
    <w:name w:val="heading 9"/>
    <w:next w:val="a4"/>
    <w:link w:val="90"/>
    <w:qFormat/>
    <w:rsid w:val="00AF71DE"/>
    <w:pPr>
      <w:keepNext/>
      <w:keepLines/>
      <w:pageBreakBefore/>
      <w:suppressAutoHyphens/>
      <w:spacing w:line="340" w:lineRule="exact"/>
      <w:jc w:val="center"/>
      <w:outlineLvl w:val="8"/>
    </w:pPr>
    <w:rPr>
      <w:b/>
      <w:i/>
      <w:sz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4">
    <w:name w:val="Заг 4"/>
    <w:basedOn w:val="46"/>
    <w:link w:val="47"/>
    <w:rsid w:val="00571A05"/>
    <w:pPr>
      <w:numPr>
        <w:numId w:val="4"/>
      </w:numPr>
      <w:tabs>
        <w:tab w:val="num" w:pos="426"/>
        <w:tab w:val="num" w:pos="1702"/>
        <w:tab w:val="left" w:pos="1843"/>
        <w:tab w:val="num" w:pos="3545"/>
      </w:tabs>
      <w:ind w:left="0"/>
    </w:pPr>
    <w:rPr>
      <w:color w:val="000000"/>
    </w:rPr>
  </w:style>
  <w:style w:type="paragraph" w:styleId="a9">
    <w:name w:val="Balloon Text"/>
    <w:basedOn w:val="a4"/>
    <w:link w:val="aa"/>
    <w:uiPriority w:val="99"/>
    <w:semiHidden/>
    <w:unhideWhenUsed/>
    <w:rsid w:val="005D35DD"/>
    <w:rPr>
      <w:rFonts w:ascii="Tahoma" w:hAnsi="Tahoma" w:cs="Tahoma"/>
      <w:sz w:val="16"/>
      <w:szCs w:val="16"/>
    </w:rPr>
  </w:style>
  <w:style w:type="paragraph" w:customStyle="1" w:styleId="ab">
    <w:name w:val="осн абзац ИУС"/>
    <w:basedOn w:val="a4"/>
    <w:link w:val="ac"/>
    <w:qFormat/>
    <w:rsid w:val="00FF7F5A"/>
    <w:pPr>
      <w:spacing w:line="360" w:lineRule="auto"/>
      <w:ind w:firstLine="709"/>
      <w:jc w:val="both"/>
    </w:pPr>
  </w:style>
  <w:style w:type="character" w:customStyle="1" w:styleId="47">
    <w:name w:val="Заг 4 Знак"/>
    <w:link w:val="4"/>
    <w:rsid w:val="00571A05"/>
    <w:rPr>
      <w:color w:val="000000"/>
      <w:sz w:val="28"/>
      <w:lang w:val="uk-UA"/>
    </w:rPr>
  </w:style>
  <w:style w:type="paragraph" w:styleId="ad">
    <w:name w:val="header"/>
    <w:basedOn w:val="a4"/>
    <w:link w:val="ae"/>
    <w:uiPriority w:val="99"/>
    <w:unhideWhenUsed/>
    <w:rsid w:val="00FF7F5A"/>
    <w:pPr>
      <w:tabs>
        <w:tab w:val="center" w:pos="4677"/>
        <w:tab w:val="right" w:pos="9355"/>
      </w:tabs>
    </w:pPr>
  </w:style>
  <w:style w:type="character" w:styleId="af">
    <w:name w:val="footnote reference"/>
    <w:rsid w:val="00AF71DE"/>
    <w:rPr>
      <w:vertAlign w:val="superscript"/>
    </w:rPr>
  </w:style>
  <w:style w:type="character" w:customStyle="1" w:styleId="aa">
    <w:name w:val="Текст выноски Знак"/>
    <w:link w:val="a9"/>
    <w:uiPriority w:val="99"/>
    <w:semiHidden/>
    <w:rsid w:val="005D35DD"/>
    <w:rPr>
      <w:rFonts w:ascii="Tahoma" w:hAnsi="Tahoma" w:cs="Tahoma"/>
      <w:noProof/>
      <w:sz w:val="16"/>
      <w:szCs w:val="16"/>
    </w:rPr>
  </w:style>
  <w:style w:type="character" w:customStyle="1" w:styleId="ae">
    <w:name w:val="Верхний колонтитул Знак"/>
    <w:link w:val="ad"/>
    <w:uiPriority w:val="99"/>
    <w:rsid w:val="00FF7F5A"/>
    <w:rPr>
      <w:noProof/>
      <w:sz w:val="28"/>
    </w:rPr>
  </w:style>
  <w:style w:type="paragraph" w:styleId="af0">
    <w:name w:val="footer"/>
    <w:basedOn w:val="a4"/>
    <w:link w:val="af1"/>
    <w:uiPriority w:val="99"/>
    <w:unhideWhenUsed/>
    <w:rsid w:val="00FF7F5A"/>
    <w:pPr>
      <w:tabs>
        <w:tab w:val="center" w:pos="4677"/>
        <w:tab w:val="right" w:pos="9355"/>
      </w:tabs>
    </w:pPr>
  </w:style>
  <w:style w:type="paragraph" w:styleId="af2">
    <w:name w:val="Document Map"/>
    <w:basedOn w:val="a4"/>
    <w:link w:val="af3"/>
    <w:uiPriority w:val="99"/>
    <w:semiHidden/>
    <w:unhideWhenUsed/>
    <w:rsid w:val="00296184"/>
    <w:rPr>
      <w:rFonts w:ascii="Tahoma" w:hAnsi="Tahoma" w:cs="Tahoma"/>
      <w:sz w:val="16"/>
      <w:szCs w:val="16"/>
    </w:rPr>
  </w:style>
  <w:style w:type="character" w:customStyle="1" w:styleId="af1">
    <w:name w:val="Нижний колонтитул Знак"/>
    <w:link w:val="af0"/>
    <w:uiPriority w:val="99"/>
    <w:rsid w:val="00FF7F5A"/>
    <w:rPr>
      <w:noProof/>
      <w:sz w:val="28"/>
    </w:rPr>
  </w:style>
  <w:style w:type="paragraph" w:customStyle="1" w:styleId="af4">
    <w:name w:val="Приложение"/>
    <w:basedOn w:val="1"/>
    <w:next w:val="a4"/>
    <w:link w:val="af5"/>
    <w:qFormat/>
    <w:rsid w:val="00F74A31"/>
    <w:pPr>
      <w:numPr>
        <w:numId w:val="0"/>
      </w:numPr>
      <w:suppressLineNumbers/>
      <w:spacing w:line="240" w:lineRule="auto"/>
      <w:jc w:val="center"/>
    </w:pPr>
  </w:style>
  <w:style w:type="paragraph" w:customStyle="1" w:styleId="af6">
    <w:name w:val="Заг додатку ИУС"/>
    <w:basedOn w:val="af4"/>
    <w:next w:val="ab"/>
    <w:link w:val="af7"/>
    <w:qFormat/>
    <w:rsid w:val="00F74A31"/>
    <w:pPr>
      <w:spacing w:line="360" w:lineRule="auto"/>
    </w:pPr>
  </w:style>
  <w:style w:type="character" w:customStyle="1" w:styleId="af3">
    <w:name w:val="Схема документа Знак"/>
    <w:link w:val="af2"/>
    <w:uiPriority w:val="99"/>
    <w:semiHidden/>
    <w:rsid w:val="00296184"/>
    <w:rPr>
      <w:rFonts w:ascii="Tahoma" w:hAnsi="Tahoma" w:cs="Tahoma"/>
      <w:noProof/>
      <w:sz w:val="16"/>
      <w:szCs w:val="16"/>
    </w:rPr>
  </w:style>
  <w:style w:type="character" w:customStyle="1" w:styleId="af5">
    <w:name w:val="Приложение Знак"/>
    <w:link w:val="af4"/>
    <w:rsid w:val="00F74A31"/>
    <w:rPr>
      <w:rFonts w:eastAsia="Calibri"/>
      <w:b/>
      <w:bCs/>
      <w:kern w:val="28"/>
      <w:sz w:val="28"/>
      <w:szCs w:val="28"/>
      <w:lang w:val="uk-UA" w:eastAsia="en-US"/>
    </w:rPr>
  </w:style>
  <w:style w:type="paragraph" w:customStyle="1" w:styleId="120">
    <w:name w:val="Заг таб 12 ИУС"/>
    <w:basedOn w:val="a4"/>
    <w:link w:val="121"/>
    <w:qFormat/>
    <w:rsid w:val="006F0F80"/>
    <w:pPr>
      <w:ind w:left="-108" w:right="-108"/>
      <w:jc w:val="center"/>
    </w:pPr>
    <w:rPr>
      <w:sz w:val="24"/>
      <w:szCs w:val="24"/>
      <w:lang w:val="uk-UA"/>
    </w:rPr>
  </w:style>
  <w:style w:type="character" w:customStyle="1" w:styleId="ac">
    <w:name w:val="осн абзац ИУС Знак"/>
    <w:link w:val="ab"/>
    <w:rsid w:val="00F74A31"/>
    <w:rPr>
      <w:noProof/>
      <w:sz w:val="28"/>
    </w:rPr>
  </w:style>
  <w:style w:type="character" w:customStyle="1" w:styleId="af7">
    <w:name w:val="Заг додатку ИУС Знак"/>
    <w:link w:val="af6"/>
    <w:rsid w:val="00F74A31"/>
    <w:rPr>
      <w:rFonts w:eastAsia="Calibri"/>
      <w:b/>
      <w:bCs/>
      <w:noProof/>
      <w:kern w:val="28"/>
      <w:sz w:val="28"/>
      <w:szCs w:val="28"/>
      <w:lang w:val="uk-UA" w:eastAsia="en-US"/>
    </w:rPr>
  </w:style>
  <w:style w:type="paragraph" w:customStyle="1" w:styleId="14">
    <w:name w:val="Заг таб 14 ИУС"/>
    <w:basedOn w:val="120"/>
    <w:link w:val="140"/>
    <w:qFormat/>
    <w:rsid w:val="003E049B"/>
    <w:rPr>
      <w:sz w:val="28"/>
      <w:szCs w:val="28"/>
    </w:rPr>
  </w:style>
  <w:style w:type="paragraph" w:styleId="af8">
    <w:name w:val="table of figures"/>
    <w:next w:val="a4"/>
    <w:semiHidden/>
    <w:rsid w:val="00AF71DE"/>
    <w:pPr>
      <w:keepLines/>
      <w:tabs>
        <w:tab w:val="right" w:leader="dot" w:pos="9922"/>
      </w:tabs>
      <w:spacing w:line="340" w:lineRule="exact"/>
      <w:ind w:left="1644" w:right="567" w:hanging="1644"/>
    </w:pPr>
    <w:rPr>
      <w:noProof/>
      <w:sz w:val="24"/>
    </w:rPr>
  </w:style>
  <w:style w:type="character" w:customStyle="1" w:styleId="121">
    <w:name w:val="Заг таб 12 ИУС Знак"/>
    <w:link w:val="120"/>
    <w:rsid w:val="006F0F80"/>
    <w:rPr>
      <w:noProof/>
      <w:sz w:val="24"/>
      <w:szCs w:val="24"/>
      <w:lang w:val="uk-UA"/>
    </w:rPr>
  </w:style>
  <w:style w:type="paragraph" w:customStyle="1" w:styleId="af9">
    <w:name w:val="Оглавление ИУС"/>
    <w:basedOn w:val="a4"/>
    <w:link w:val="afa"/>
    <w:qFormat/>
    <w:rsid w:val="0009210C"/>
    <w:pPr>
      <w:tabs>
        <w:tab w:val="left" w:pos="709"/>
        <w:tab w:val="left" w:leader="dot" w:pos="9498"/>
      </w:tabs>
      <w:ind w:left="709" w:right="425" w:hanging="709"/>
    </w:pPr>
  </w:style>
  <w:style w:type="paragraph" w:styleId="afb">
    <w:name w:val="footnote text"/>
    <w:basedOn w:val="a4"/>
    <w:link w:val="afc"/>
    <w:rsid w:val="00AF71DE"/>
    <w:pPr>
      <w:keepLines/>
      <w:suppressAutoHyphens/>
      <w:ind w:firstLine="851"/>
    </w:pPr>
  </w:style>
  <w:style w:type="character" w:customStyle="1" w:styleId="140">
    <w:name w:val="Заг таб 14 ИУС Знак"/>
    <w:link w:val="14"/>
    <w:rsid w:val="003E049B"/>
    <w:rPr>
      <w:noProof/>
      <w:sz w:val="28"/>
      <w:szCs w:val="28"/>
      <w:lang w:val="uk-UA"/>
    </w:rPr>
  </w:style>
  <w:style w:type="paragraph" w:customStyle="1" w:styleId="afd">
    <w:name w:val="Знач парам ИУС"/>
    <w:basedOn w:val="a4"/>
    <w:link w:val="afe"/>
    <w:qFormat/>
    <w:rsid w:val="00475E4F"/>
    <w:pPr>
      <w:spacing w:line="360" w:lineRule="auto"/>
      <w:jc w:val="right"/>
    </w:pPr>
  </w:style>
  <w:style w:type="character" w:customStyle="1" w:styleId="afa">
    <w:name w:val="Оглавление ИУС Знак"/>
    <w:link w:val="af9"/>
    <w:rsid w:val="0009210C"/>
    <w:rPr>
      <w:noProof/>
      <w:sz w:val="28"/>
    </w:rPr>
  </w:style>
  <w:style w:type="paragraph" w:customStyle="1" w:styleId="122">
    <w:name w:val="Надпись в  рамке 12 ИУС"/>
    <w:basedOn w:val="a4"/>
    <w:link w:val="123"/>
    <w:qFormat/>
    <w:rsid w:val="00727EE6"/>
    <w:pPr>
      <w:jc w:val="center"/>
    </w:pPr>
    <w:rPr>
      <w:sz w:val="24"/>
      <w:szCs w:val="24"/>
    </w:rPr>
  </w:style>
  <w:style w:type="paragraph" w:customStyle="1" w:styleId="aff">
    <w:name w:val="Параметры ИУС"/>
    <w:basedOn w:val="a4"/>
    <w:link w:val="aff0"/>
    <w:qFormat/>
    <w:rsid w:val="0009210C"/>
    <w:pPr>
      <w:spacing w:line="360" w:lineRule="auto"/>
    </w:pPr>
  </w:style>
  <w:style w:type="character" w:customStyle="1" w:styleId="afe">
    <w:name w:val="Знач парам ИУС Знак"/>
    <w:link w:val="afd"/>
    <w:rsid w:val="00475E4F"/>
    <w:rPr>
      <w:noProof/>
      <w:sz w:val="28"/>
    </w:rPr>
  </w:style>
  <w:style w:type="character" w:customStyle="1" w:styleId="aff0">
    <w:name w:val="Параметры ИУС Знак"/>
    <w:link w:val="aff"/>
    <w:rsid w:val="0009210C"/>
    <w:rPr>
      <w:noProof/>
      <w:sz w:val="28"/>
    </w:rPr>
  </w:style>
  <w:style w:type="paragraph" w:styleId="aff1">
    <w:name w:val="Title"/>
    <w:basedOn w:val="a4"/>
    <w:next w:val="a4"/>
    <w:link w:val="aff2"/>
    <w:rsid w:val="00475F88"/>
    <w:pPr>
      <w:pBdr>
        <w:bottom w:val="single" w:sz="8" w:space="4" w:color="4F81BD"/>
      </w:pBdr>
      <w:spacing w:after="300"/>
      <w:contextualSpacing/>
    </w:pPr>
    <w:rPr>
      <w:rFonts w:ascii="Cambria" w:hAnsi="Cambria"/>
      <w:color w:val="17365D"/>
      <w:spacing w:val="5"/>
      <w:kern w:val="28"/>
      <w:sz w:val="52"/>
      <w:szCs w:val="52"/>
    </w:rPr>
  </w:style>
  <w:style w:type="character" w:customStyle="1" w:styleId="123">
    <w:name w:val="Надпись в  рамке 12 ИУС Знак"/>
    <w:link w:val="122"/>
    <w:rsid w:val="00727EE6"/>
    <w:rPr>
      <w:noProof/>
      <w:sz w:val="24"/>
      <w:szCs w:val="24"/>
    </w:rPr>
  </w:style>
  <w:style w:type="character" w:customStyle="1" w:styleId="aff2">
    <w:name w:val="Заголовок Знак"/>
    <w:link w:val="aff1"/>
    <w:rsid w:val="00475F88"/>
    <w:rPr>
      <w:rFonts w:ascii="Cambria" w:eastAsia="Times New Roman" w:hAnsi="Cambria" w:cs="Times New Roman"/>
      <w:noProof/>
      <w:color w:val="17365D"/>
      <w:spacing w:val="5"/>
      <w:kern w:val="28"/>
      <w:sz w:val="52"/>
      <w:szCs w:val="52"/>
    </w:rPr>
  </w:style>
  <w:style w:type="table" w:styleId="aff3">
    <w:name w:val="Table Grid"/>
    <w:basedOn w:val="a7"/>
    <w:uiPriority w:val="59"/>
    <w:rsid w:val="004D25B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3">
    <w:name w:val="Заголовок 1 Знак"/>
    <w:aliases w:val="Заг1 Знак"/>
    <w:link w:val="12"/>
    <w:uiPriority w:val="9"/>
    <w:rsid w:val="00403527"/>
    <w:rPr>
      <w:b/>
      <w:kern w:val="28"/>
      <w:sz w:val="28"/>
      <w:lang w:val="ru-RU" w:eastAsia="ru-RU" w:bidi="ar-SA"/>
    </w:rPr>
  </w:style>
  <w:style w:type="character" w:customStyle="1" w:styleId="45">
    <w:name w:val="Заголовок 4 Знак"/>
    <w:link w:val="44"/>
    <w:rsid w:val="00736AC1"/>
    <w:rPr>
      <w:sz w:val="28"/>
      <w:lang w:val="uk-UA"/>
    </w:rPr>
  </w:style>
  <w:style w:type="character" w:customStyle="1" w:styleId="26">
    <w:name w:val="Заголовок 2 Знак"/>
    <w:link w:val="25"/>
    <w:rsid w:val="003417CE"/>
    <w:rPr>
      <w:sz w:val="28"/>
      <w:lang w:val="uk-UA"/>
    </w:rPr>
  </w:style>
  <w:style w:type="paragraph" w:customStyle="1" w:styleId="2">
    <w:name w:val="Заг 2 (сод)"/>
    <w:basedOn w:val="25"/>
    <w:link w:val="27"/>
    <w:qFormat/>
    <w:rsid w:val="00A447E0"/>
    <w:pPr>
      <w:numPr>
        <w:ilvl w:val="1"/>
        <w:numId w:val="6"/>
      </w:numPr>
      <w:tabs>
        <w:tab w:val="clear" w:pos="1418"/>
        <w:tab w:val="num" w:pos="2410"/>
      </w:tabs>
      <w:spacing w:before="120"/>
      <w:ind w:firstLine="709"/>
    </w:pPr>
    <w:rPr>
      <w:b/>
      <w:lang w:val="ru-RU"/>
    </w:rPr>
  </w:style>
  <w:style w:type="character" w:customStyle="1" w:styleId="27">
    <w:name w:val="Заг 2 (сод) Знак"/>
    <w:link w:val="2"/>
    <w:rsid w:val="00A447E0"/>
    <w:rPr>
      <w:b/>
      <w:sz w:val="28"/>
    </w:rPr>
  </w:style>
  <w:style w:type="paragraph" w:styleId="aff4">
    <w:name w:val="Revision"/>
    <w:hidden/>
    <w:uiPriority w:val="99"/>
    <w:semiHidden/>
    <w:rsid w:val="00833922"/>
    <w:rPr>
      <w:noProof/>
      <w:sz w:val="28"/>
    </w:rPr>
  </w:style>
  <w:style w:type="character" w:customStyle="1" w:styleId="31">
    <w:name w:val="Заголовок 3 Знак"/>
    <w:link w:val="30"/>
    <w:rsid w:val="00837B10"/>
    <w:rPr>
      <w:b/>
      <w:sz w:val="28"/>
      <w:lang w:bidi="ar-SA"/>
    </w:rPr>
  </w:style>
  <w:style w:type="character" w:customStyle="1" w:styleId="51">
    <w:name w:val="Заголовок 5 Знак"/>
    <w:link w:val="50"/>
    <w:rsid w:val="00837B10"/>
    <w:rPr>
      <w:b/>
      <w:sz w:val="28"/>
      <w:lang w:bidi="ar-SA"/>
    </w:rPr>
  </w:style>
  <w:style w:type="character" w:customStyle="1" w:styleId="61">
    <w:name w:val="Заголовок 6 Знак"/>
    <w:link w:val="60"/>
    <w:rsid w:val="00837B10"/>
    <w:rPr>
      <w:rFonts w:ascii="Arial CYR" w:hAnsi="Arial CYR"/>
      <w:noProof/>
      <w:sz w:val="22"/>
    </w:rPr>
  </w:style>
  <w:style w:type="character" w:customStyle="1" w:styleId="71">
    <w:name w:val="Заголовок 7 Знак"/>
    <w:aliases w:val="Заг 7 (сод) Знак,Заг7 (сод) Знак"/>
    <w:link w:val="70"/>
    <w:rsid w:val="00BB670A"/>
    <w:rPr>
      <w:rFonts w:eastAsia="Batang"/>
      <w:sz w:val="28"/>
      <w:szCs w:val="28"/>
      <w:lang w:val="ru-RU" w:eastAsia="en-US"/>
    </w:rPr>
  </w:style>
  <w:style w:type="character" w:customStyle="1" w:styleId="80">
    <w:name w:val="Заголовок 8 Знак"/>
    <w:link w:val="8"/>
    <w:rsid w:val="00837B10"/>
    <w:rPr>
      <w:rFonts w:ascii="Arial CYR" w:hAnsi="Arial CYR"/>
      <w:noProof/>
      <w:sz w:val="28"/>
    </w:rPr>
  </w:style>
  <w:style w:type="character" w:customStyle="1" w:styleId="90">
    <w:name w:val="Заголовок 9 Знак"/>
    <w:link w:val="9"/>
    <w:rsid w:val="00837B10"/>
    <w:rPr>
      <w:b/>
      <w:i/>
      <w:sz w:val="24"/>
      <w:lang w:bidi="ar-SA"/>
    </w:rPr>
  </w:style>
  <w:style w:type="character" w:customStyle="1" w:styleId="afc">
    <w:name w:val="Текст сноски Знак"/>
    <w:link w:val="afb"/>
    <w:rsid w:val="00837B10"/>
    <w:rPr>
      <w:noProof/>
      <w:sz w:val="28"/>
    </w:rPr>
  </w:style>
  <w:style w:type="numbering" w:customStyle="1" w:styleId="15">
    <w:name w:val="Нет списка1"/>
    <w:next w:val="a8"/>
    <w:uiPriority w:val="99"/>
    <w:semiHidden/>
    <w:unhideWhenUsed/>
    <w:rsid w:val="00837B10"/>
  </w:style>
  <w:style w:type="table" w:customStyle="1" w:styleId="16">
    <w:name w:val="Сетка таблицы1"/>
    <w:basedOn w:val="a7"/>
    <w:next w:val="aff3"/>
    <w:uiPriority w:val="59"/>
    <w:rsid w:val="0098127D"/>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 1 (сод)"/>
    <w:basedOn w:val="12"/>
    <w:link w:val="17"/>
    <w:qFormat/>
    <w:rsid w:val="00A447E0"/>
    <w:pPr>
      <w:numPr>
        <w:numId w:val="6"/>
      </w:numPr>
      <w:tabs>
        <w:tab w:val="left" w:pos="2410"/>
      </w:tabs>
      <w:spacing w:before="120" w:after="0" w:line="360" w:lineRule="auto"/>
      <w:ind w:left="0" w:firstLine="720"/>
      <w:jc w:val="both"/>
    </w:pPr>
    <w:rPr>
      <w:rFonts w:eastAsia="Calibri"/>
      <w:bCs/>
      <w:szCs w:val="28"/>
      <w:lang w:eastAsia="en-US"/>
    </w:rPr>
  </w:style>
  <w:style w:type="character" w:customStyle="1" w:styleId="17">
    <w:name w:val="Заг 1 (сод) Знак"/>
    <w:link w:val="1"/>
    <w:rsid w:val="00A447E0"/>
    <w:rPr>
      <w:rFonts w:eastAsia="Calibri"/>
      <w:b/>
      <w:bCs/>
      <w:kern w:val="28"/>
      <w:sz w:val="28"/>
      <w:szCs w:val="28"/>
      <w:lang w:eastAsia="en-US"/>
    </w:rPr>
  </w:style>
  <w:style w:type="character" w:styleId="aff5">
    <w:name w:val="Placeholder Text"/>
    <w:uiPriority w:val="99"/>
    <w:semiHidden/>
    <w:rsid w:val="00671DF2"/>
    <w:rPr>
      <w:rFonts w:cs="Times New Roman"/>
      <w:color w:val="808080"/>
    </w:rPr>
  </w:style>
  <w:style w:type="numbering" w:customStyle="1" w:styleId="14005063">
    <w:name w:val="Стиль нумерованный 14 пт Слева:  005 см Выступ:  063 см"/>
    <w:rsid w:val="00671DF2"/>
    <w:pPr>
      <w:numPr>
        <w:numId w:val="1"/>
      </w:numPr>
    </w:pPr>
  </w:style>
  <w:style w:type="paragraph" w:styleId="18">
    <w:name w:val="index 1"/>
    <w:basedOn w:val="a4"/>
    <w:next w:val="a4"/>
    <w:autoRedefine/>
    <w:semiHidden/>
    <w:rsid w:val="00671DF2"/>
    <w:pPr>
      <w:widowControl w:val="0"/>
      <w:shd w:val="clear" w:color="auto" w:fill="FFFFFF"/>
      <w:spacing w:line="360" w:lineRule="auto"/>
      <w:ind w:left="240" w:hanging="240"/>
      <w:jc w:val="both"/>
    </w:pPr>
    <w:rPr>
      <w:sz w:val="24"/>
      <w:lang w:val="en-US"/>
    </w:rPr>
  </w:style>
  <w:style w:type="paragraph" w:customStyle="1" w:styleId="3">
    <w:name w:val="Заг 3 (сод)"/>
    <w:basedOn w:val="30"/>
    <w:link w:val="32"/>
    <w:qFormat/>
    <w:rsid w:val="00A447E0"/>
    <w:pPr>
      <w:numPr>
        <w:ilvl w:val="2"/>
        <w:numId w:val="6"/>
      </w:numPr>
      <w:shd w:val="clear" w:color="auto" w:fill="FFFFFF"/>
      <w:tabs>
        <w:tab w:val="clear" w:pos="1418"/>
        <w:tab w:val="num" w:pos="2410"/>
      </w:tabs>
      <w:spacing w:before="120" w:after="0" w:line="360" w:lineRule="auto"/>
      <w:ind w:left="0"/>
      <w:jc w:val="both"/>
    </w:pPr>
    <w:rPr>
      <w:rFonts w:eastAsia="Calibri"/>
      <w:color w:val="000000"/>
      <w:szCs w:val="28"/>
      <w:lang w:val="uk-UA" w:eastAsia="en-US"/>
    </w:rPr>
  </w:style>
  <w:style w:type="paragraph" w:styleId="aff6">
    <w:name w:val="List"/>
    <w:basedOn w:val="a4"/>
    <w:unhideWhenUsed/>
    <w:rsid w:val="00B8005E"/>
    <w:pPr>
      <w:ind w:left="283" w:hanging="283"/>
      <w:contextualSpacing/>
    </w:pPr>
  </w:style>
  <w:style w:type="numbering" w:customStyle="1" w:styleId="41">
    <w:name w:val="4"/>
    <w:uiPriority w:val="99"/>
    <w:rsid w:val="00107DBA"/>
    <w:pPr>
      <w:numPr>
        <w:numId w:val="2"/>
      </w:numPr>
    </w:pPr>
  </w:style>
  <w:style w:type="numbering" w:customStyle="1" w:styleId="42">
    <w:name w:val="4А"/>
    <w:uiPriority w:val="99"/>
    <w:rsid w:val="006F4FB7"/>
    <w:pPr>
      <w:numPr>
        <w:numId w:val="3"/>
      </w:numPr>
    </w:pPr>
  </w:style>
  <w:style w:type="paragraph" w:customStyle="1" w:styleId="a">
    <w:name w:val="Перечень ИУС"/>
    <w:basedOn w:val="a4"/>
    <w:link w:val="aff7"/>
    <w:qFormat/>
    <w:rsid w:val="00D4061E"/>
    <w:pPr>
      <w:numPr>
        <w:numId w:val="17"/>
      </w:numPr>
      <w:tabs>
        <w:tab w:val="left" w:pos="993"/>
      </w:tabs>
      <w:spacing w:line="360" w:lineRule="auto"/>
      <w:ind w:left="0" w:firstLine="709"/>
      <w:jc w:val="both"/>
    </w:pPr>
  </w:style>
  <w:style w:type="paragraph" w:customStyle="1" w:styleId="33">
    <w:name w:val="Заг 3 после табл"/>
    <w:basedOn w:val="3"/>
    <w:link w:val="34"/>
    <w:autoRedefine/>
    <w:rsid w:val="000D3C38"/>
    <w:pPr>
      <w:tabs>
        <w:tab w:val="left" w:pos="4536"/>
      </w:tabs>
    </w:pPr>
    <w:rPr>
      <w:szCs w:val="24"/>
    </w:rPr>
  </w:style>
  <w:style w:type="character" w:customStyle="1" w:styleId="32">
    <w:name w:val="Заг 3 (сод) Знак"/>
    <w:link w:val="3"/>
    <w:rsid w:val="00A447E0"/>
    <w:rPr>
      <w:rFonts w:eastAsia="Calibri"/>
      <w:b/>
      <w:color w:val="000000"/>
      <w:sz w:val="28"/>
      <w:szCs w:val="28"/>
      <w:shd w:val="clear" w:color="auto" w:fill="FFFFFF"/>
      <w:lang w:val="uk-UA" w:eastAsia="en-US"/>
    </w:rPr>
  </w:style>
  <w:style w:type="character" w:customStyle="1" w:styleId="34">
    <w:name w:val="Заг 3 после табл Знак"/>
    <w:link w:val="33"/>
    <w:rsid w:val="000D3C38"/>
    <w:rPr>
      <w:rFonts w:eastAsia="Calibri"/>
      <w:b/>
      <w:color w:val="000000"/>
      <w:sz w:val="28"/>
      <w:szCs w:val="24"/>
      <w:shd w:val="clear" w:color="auto" w:fill="FFFFFF"/>
      <w:lang w:val="uk-UA" w:eastAsia="en-US"/>
    </w:rPr>
  </w:style>
  <w:style w:type="paragraph" w:styleId="aff8">
    <w:name w:val="annotation text"/>
    <w:basedOn w:val="a4"/>
    <w:link w:val="aff9"/>
    <w:uiPriority w:val="99"/>
    <w:unhideWhenUsed/>
    <w:rsid w:val="00E770DC"/>
    <w:rPr>
      <w:sz w:val="20"/>
    </w:rPr>
  </w:style>
  <w:style w:type="character" w:customStyle="1" w:styleId="aff9">
    <w:name w:val="Текст примечания Знак"/>
    <w:link w:val="aff8"/>
    <w:uiPriority w:val="99"/>
    <w:rsid w:val="00E770DC"/>
    <w:rPr>
      <w:noProof/>
    </w:rPr>
  </w:style>
  <w:style w:type="character" w:styleId="affa">
    <w:name w:val="annotation reference"/>
    <w:uiPriority w:val="99"/>
    <w:semiHidden/>
    <w:unhideWhenUsed/>
    <w:rsid w:val="00E770DC"/>
    <w:rPr>
      <w:sz w:val="16"/>
      <w:szCs w:val="16"/>
    </w:rPr>
  </w:style>
  <w:style w:type="paragraph" w:styleId="affb">
    <w:name w:val="annotation subject"/>
    <w:basedOn w:val="aff8"/>
    <w:next w:val="aff8"/>
    <w:link w:val="affc"/>
    <w:uiPriority w:val="99"/>
    <w:semiHidden/>
    <w:unhideWhenUsed/>
    <w:rsid w:val="00440FB0"/>
    <w:rPr>
      <w:b/>
      <w:bCs/>
    </w:rPr>
  </w:style>
  <w:style w:type="character" w:customStyle="1" w:styleId="affc">
    <w:name w:val="Тема примечания Знак"/>
    <w:link w:val="affb"/>
    <w:uiPriority w:val="99"/>
    <w:semiHidden/>
    <w:rsid w:val="00440FB0"/>
    <w:rPr>
      <w:b/>
      <w:bCs/>
      <w:noProof/>
    </w:rPr>
  </w:style>
  <w:style w:type="paragraph" w:styleId="affd">
    <w:name w:val="List Paragraph"/>
    <w:basedOn w:val="a4"/>
    <w:link w:val="affe"/>
    <w:uiPriority w:val="34"/>
    <w:qFormat/>
    <w:rsid w:val="008C6AEC"/>
    <w:pPr>
      <w:ind w:left="720"/>
      <w:contextualSpacing/>
    </w:pPr>
    <w:rPr>
      <w:sz w:val="24"/>
      <w:szCs w:val="24"/>
    </w:rPr>
  </w:style>
  <w:style w:type="paragraph" w:customStyle="1" w:styleId="style111">
    <w:name w:val="style1_1_1"/>
    <w:basedOn w:val="a4"/>
    <w:rsid w:val="00687AFB"/>
    <w:pPr>
      <w:numPr>
        <w:ilvl w:val="2"/>
        <w:numId w:val="5"/>
      </w:numPr>
      <w:spacing w:line="360" w:lineRule="auto"/>
    </w:pPr>
    <w:rPr>
      <w:sz w:val="24"/>
      <w:szCs w:val="24"/>
    </w:rPr>
  </w:style>
  <w:style w:type="paragraph" w:customStyle="1" w:styleId="Iauiue">
    <w:name w:val="Iau?iue"/>
    <w:qFormat/>
    <w:rsid w:val="00687AFB"/>
    <w:pPr>
      <w:widowControl w:val="0"/>
    </w:pPr>
    <w:rPr>
      <w:lang w:eastAsia="en-US"/>
    </w:rPr>
  </w:style>
  <w:style w:type="paragraph" w:styleId="afff">
    <w:name w:val="Body Text Indent"/>
    <w:basedOn w:val="a4"/>
    <w:link w:val="afff0"/>
    <w:rsid w:val="00687AFB"/>
    <w:pPr>
      <w:autoSpaceDE w:val="0"/>
      <w:autoSpaceDN w:val="0"/>
      <w:adjustRightInd w:val="0"/>
      <w:ind w:firstLine="720"/>
    </w:pPr>
    <w:rPr>
      <w:sz w:val="24"/>
      <w:szCs w:val="28"/>
    </w:rPr>
  </w:style>
  <w:style w:type="character" w:customStyle="1" w:styleId="afff0">
    <w:name w:val="Основной текст с отступом Знак"/>
    <w:link w:val="afff"/>
    <w:rsid w:val="00687AFB"/>
    <w:rPr>
      <w:sz w:val="24"/>
      <w:szCs w:val="28"/>
    </w:rPr>
  </w:style>
  <w:style w:type="paragraph" w:styleId="28">
    <w:name w:val="Body Text Indent 2"/>
    <w:basedOn w:val="a4"/>
    <w:link w:val="29"/>
    <w:uiPriority w:val="99"/>
    <w:semiHidden/>
    <w:unhideWhenUsed/>
    <w:rsid w:val="00687AFB"/>
    <w:pPr>
      <w:spacing w:after="120" w:line="480" w:lineRule="auto"/>
      <w:ind w:left="283"/>
    </w:pPr>
    <w:rPr>
      <w:sz w:val="24"/>
      <w:szCs w:val="24"/>
    </w:rPr>
  </w:style>
  <w:style w:type="character" w:customStyle="1" w:styleId="29">
    <w:name w:val="Основной текст с отступом 2 Знак"/>
    <w:link w:val="28"/>
    <w:uiPriority w:val="99"/>
    <w:semiHidden/>
    <w:rsid w:val="00687AFB"/>
    <w:rPr>
      <w:sz w:val="24"/>
      <w:szCs w:val="24"/>
    </w:rPr>
  </w:style>
  <w:style w:type="character" w:styleId="afff1">
    <w:name w:val="Hyperlink"/>
    <w:uiPriority w:val="99"/>
    <w:unhideWhenUsed/>
    <w:rsid w:val="00687AFB"/>
    <w:rPr>
      <w:color w:val="0000FF"/>
      <w:u w:val="single"/>
    </w:rPr>
  </w:style>
  <w:style w:type="character" w:styleId="afff2">
    <w:name w:val="FollowedHyperlink"/>
    <w:uiPriority w:val="99"/>
    <w:semiHidden/>
    <w:unhideWhenUsed/>
    <w:rsid w:val="00687AFB"/>
    <w:rPr>
      <w:color w:val="800080"/>
      <w:u w:val="single"/>
    </w:rPr>
  </w:style>
  <w:style w:type="paragraph" w:styleId="afff3">
    <w:name w:val="TOC Heading"/>
    <w:basedOn w:val="12"/>
    <w:next w:val="a4"/>
    <w:uiPriority w:val="39"/>
    <w:unhideWhenUsed/>
    <w:qFormat/>
    <w:rsid w:val="00687AFB"/>
    <w:pPr>
      <w:pageBreakBefore w:val="0"/>
      <w:suppressAutoHyphens w:val="0"/>
      <w:spacing w:before="480" w:after="0" w:line="276" w:lineRule="auto"/>
      <w:jc w:val="left"/>
      <w:outlineLvl w:val="9"/>
    </w:pPr>
    <w:rPr>
      <w:rFonts w:ascii="Cambria" w:hAnsi="Cambria"/>
      <w:bCs/>
      <w:color w:val="365F91"/>
      <w:kern w:val="0"/>
      <w:szCs w:val="28"/>
      <w:lang w:eastAsia="en-US"/>
    </w:rPr>
  </w:style>
  <w:style w:type="paragraph" w:styleId="2a">
    <w:name w:val="toc 2"/>
    <w:basedOn w:val="a4"/>
    <w:next w:val="a4"/>
    <w:autoRedefine/>
    <w:uiPriority w:val="39"/>
    <w:unhideWhenUsed/>
    <w:qFormat/>
    <w:rsid w:val="00A23A31"/>
    <w:pPr>
      <w:tabs>
        <w:tab w:val="left" w:pos="709"/>
        <w:tab w:val="right" w:leader="dot" w:pos="9355"/>
      </w:tabs>
      <w:spacing w:line="360" w:lineRule="auto"/>
      <w:ind w:firstLine="284"/>
      <w:jc w:val="both"/>
    </w:pPr>
    <w:rPr>
      <w:rFonts w:cs="Calibri"/>
      <w:iCs/>
      <w:sz w:val="27"/>
    </w:rPr>
  </w:style>
  <w:style w:type="paragraph" w:styleId="19">
    <w:name w:val="toc 1"/>
    <w:basedOn w:val="a4"/>
    <w:next w:val="a4"/>
    <w:autoRedefine/>
    <w:uiPriority w:val="39"/>
    <w:unhideWhenUsed/>
    <w:qFormat/>
    <w:rsid w:val="00A23A31"/>
    <w:pPr>
      <w:tabs>
        <w:tab w:val="left" w:pos="284"/>
        <w:tab w:val="right" w:leader="dot" w:pos="9355"/>
      </w:tabs>
      <w:spacing w:line="360" w:lineRule="auto"/>
      <w:jc w:val="both"/>
    </w:pPr>
    <w:rPr>
      <w:rFonts w:cs="Calibri"/>
      <w:bCs/>
    </w:rPr>
  </w:style>
  <w:style w:type="paragraph" w:styleId="35">
    <w:name w:val="toc 3"/>
    <w:basedOn w:val="a4"/>
    <w:next w:val="a4"/>
    <w:autoRedefine/>
    <w:uiPriority w:val="39"/>
    <w:unhideWhenUsed/>
    <w:qFormat/>
    <w:rsid w:val="00A23A31"/>
    <w:pPr>
      <w:tabs>
        <w:tab w:val="left" w:pos="1418"/>
        <w:tab w:val="right" w:leader="dot" w:pos="9355"/>
      </w:tabs>
      <w:spacing w:line="360" w:lineRule="auto"/>
      <w:ind w:firstLine="709"/>
      <w:jc w:val="both"/>
    </w:pPr>
    <w:rPr>
      <w:rFonts w:cs="Calibri"/>
      <w:sz w:val="26"/>
    </w:rPr>
  </w:style>
  <w:style w:type="paragraph" w:styleId="48">
    <w:name w:val="toc 4"/>
    <w:basedOn w:val="a4"/>
    <w:next w:val="a4"/>
    <w:autoRedefine/>
    <w:uiPriority w:val="39"/>
    <w:unhideWhenUsed/>
    <w:rsid w:val="00EA76FC"/>
    <w:pPr>
      <w:tabs>
        <w:tab w:val="left" w:pos="2268"/>
        <w:tab w:val="right" w:leader="dot" w:pos="9911"/>
      </w:tabs>
      <w:suppressAutoHyphens/>
      <w:spacing w:line="360" w:lineRule="auto"/>
      <w:ind w:firstLine="1418"/>
      <w:jc w:val="both"/>
    </w:pPr>
    <w:rPr>
      <w:rFonts w:cs="Calibri"/>
      <w:sz w:val="25"/>
    </w:rPr>
  </w:style>
  <w:style w:type="paragraph" w:styleId="52">
    <w:name w:val="toc 5"/>
    <w:basedOn w:val="a4"/>
    <w:next w:val="a4"/>
    <w:autoRedefine/>
    <w:uiPriority w:val="39"/>
    <w:unhideWhenUsed/>
    <w:rsid w:val="00EA76FC"/>
    <w:pPr>
      <w:tabs>
        <w:tab w:val="left" w:pos="284"/>
        <w:tab w:val="right" w:pos="426"/>
        <w:tab w:val="left" w:pos="1200"/>
        <w:tab w:val="left" w:pos="3261"/>
        <w:tab w:val="right" w:leader="dot" w:pos="9922"/>
      </w:tabs>
      <w:spacing w:line="360" w:lineRule="auto"/>
      <w:ind w:firstLine="2268"/>
    </w:pPr>
    <w:rPr>
      <w:rFonts w:cs="Calibri"/>
      <w:sz w:val="24"/>
    </w:rPr>
  </w:style>
  <w:style w:type="paragraph" w:styleId="62">
    <w:name w:val="toc 6"/>
    <w:basedOn w:val="a4"/>
    <w:next w:val="a4"/>
    <w:autoRedefine/>
    <w:uiPriority w:val="39"/>
    <w:unhideWhenUsed/>
    <w:rsid w:val="00EA76FC"/>
    <w:pPr>
      <w:ind w:left="1200"/>
    </w:pPr>
    <w:rPr>
      <w:rFonts w:cs="Calibri"/>
      <w:sz w:val="23"/>
    </w:rPr>
  </w:style>
  <w:style w:type="paragraph" w:styleId="72">
    <w:name w:val="toc 7"/>
    <w:basedOn w:val="a4"/>
    <w:next w:val="a4"/>
    <w:autoRedefine/>
    <w:uiPriority w:val="39"/>
    <w:unhideWhenUsed/>
    <w:rsid w:val="00687AFB"/>
    <w:pPr>
      <w:tabs>
        <w:tab w:val="right" w:pos="1134"/>
        <w:tab w:val="right" w:leader="dot" w:pos="9628"/>
      </w:tabs>
      <w:spacing w:line="360" w:lineRule="auto"/>
      <w:ind w:left="567"/>
      <w:jc w:val="both"/>
    </w:pPr>
    <w:rPr>
      <w:rFonts w:cs="Calibri"/>
    </w:rPr>
  </w:style>
  <w:style w:type="paragraph" w:styleId="81">
    <w:name w:val="toc 8"/>
    <w:basedOn w:val="a4"/>
    <w:next w:val="a4"/>
    <w:autoRedefine/>
    <w:uiPriority w:val="39"/>
    <w:unhideWhenUsed/>
    <w:rsid w:val="00687AFB"/>
    <w:pPr>
      <w:ind w:left="1680"/>
    </w:pPr>
    <w:rPr>
      <w:rFonts w:ascii="Calibri" w:hAnsi="Calibri" w:cs="Calibri"/>
      <w:sz w:val="20"/>
    </w:rPr>
  </w:style>
  <w:style w:type="paragraph" w:styleId="91">
    <w:name w:val="toc 9"/>
    <w:basedOn w:val="a4"/>
    <w:next w:val="a4"/>
    <w:autoRedefine/>
    <w:uiPriority w:val="39"/>
    <w:unhideWhenUsed/>
    <w:rsid w:val="00687AFB"/>
    <w:pPr>
      <w:tabs>
        <w:tab w:val="right" w:leader="dot" w:pos="9628"/>
      </w:tabs>
      <w:spacing w:line="360" w:lineRule="auto"/>
      <w:jc w:val="both"/>
    </w:pPr>
    <w:rPr>
      <w:rFonts w:ascii="Calibri" w:hAnsi="Calibri" w:cs="Calibri"/>
      <w:sz w:val="20"/>
    </w:rPr>
  </w:style>
  <w:style w:type="paragraph" w:styleId="afff4">
    <w:name w:val="No Spacing"/>
    <w:basedOn w:val="9"/>
    <w:uiPriority w:val="1"/>
    <w:qFormat/>
    <w:rsid w:val="00687AFB"/>
    <w:pPr>
      <w:keepNext w:val="0"/>
      <w:keepLines w:val="0"/>
      <w:pageBreakBefore w:val="0"/>
      <w:widowControl w:val="0"/>
      <w:suppressAutoHyphens w:val="0"/>
      <w:spacing w:line="360" w:lineRule="auto"/>
      <w:ind w:firstLine="709"/>
      <w:contextualSpacing/>
      <w:jc w:val="both"/>
    </w:pPr>
    <w:rPr>
      <w:b w:val="0"/>
      <w:i w:val="0"/>
      <w:snapToGrid w:val="0"/>
      <w:sz w:val="28"/>
      <w:szCs w:val="28"/>
      <w:lang w:eastAsia="en-US"/>
    </w:rPr>
  </w:style>
  <w:style w:type="paragraph" w:styleId="afff5">
    <w:name w:val="caption"/>
    <w:basedOn w:val="a4"/>
    <w:next w:val="a4"/>
    <w:link w:val="afff6"/>
    <w:uiPriority w:val="35"/>
    <w:unhideWhenUsed/>
    <w:rsid w:val="00687AFB"/>
    <w:pPr>
      <w:spacing w:before="240" w:after="60"/>
      <w:ind w:left="1080" w:hanging="360"/>
      <w:jc w:val="both"/>
    </w:pPr>
    <w:rPr>
      <w:b/>
      <w:bCs/>
      <w:color w:val="4F81BD"/>
      <w:sz w:val="18"/>
      <w:szCs w:val="18"/>
      <w:lang w:eastAsia="en-US"/>
    </w:rPr>
  </w:style>
  <w:style w:type="character" w:customStyle="1" w:styleId="matxl1">
    <w:name w:val="matxl1"/>
    <w:rsid w:val="00687AFB"/>
    <w:rPr>
      <w:rFonts w:ascii="WOL_SL" w:hAnsi="WOL_SL" w:hint="default"/>
      <w:b w:val="0"/>
      <w:bCs w:val="0"/>
      <w:sz w:val="60"/>
      <w:szCs w:val="60"/>
    </w:rPr>
  </w:style>
  <w:style w:type="paragraph" w:customStyle="1" w:styleId="2b">
    <w:name w:val="2 уровень"/>
    <w:basedOn w:val="a"/>
    <w:link w:val="2c"/>
    <w:qFormat/>
    <w:rsid w:val="002D0562"/>
    <w:pPr>
      <w:tabs>
        <w:tab w:val="left" w:pos="1418"/>
      </w:tabs>
      <w:ind w:firstLine="1134"/>
    </w:pPr>
    <w:rPr>
      <w:lang w:val="en-US"/>
    </w:rPr>
  </w:style>
  <w:style w:type="paragraph" w:customStyle="1" w:styleId="36">
    <w:name w:val="3 уровень"/>
    <w:basedOn w:val="a"/>
    <w:link w:val="37"/>
    <w:qFormat/>
    <w:rsid w:val="00224327"/>
    <w:pPr>
      <w:tabs>
        <w:tab w:val="left" w:pos="1560"/>
      </w:tabs>
      <w:ind w:firstLine="1276"/>
    </w:pPr>
  </w:style>
  <w:style w:type="character" w:customStyle="1" w:styleId="aff7">
    <w:name w:val="Перечень ИУС Знак"/>
    <w:link w:val="a"/>
    <w:rsid w:val="00D4061E"/>
    <w:rPr>
      <w:sz w:val="28"/>
    </w:rPr>
  </w:style>
  <w:style w:type="character" w:customStyle="1" w:styleId="2c">
    <w:name w:val="2 уровень Знак"/>
    <w:link w:val="2b"/>
    <w:rsid w:val="002D0562"/>
    <w:rPr>
      <w:sz w:val="28"/>
      <w:lang w:val="en-US"/>
    </w:rPr>
  </w:style>
  <w:style w:type="paragraph" w:customStyle="1" w:styleId="46">
    <w:name w:val="Заг4 ИУС"/>
    <w:basedOn w:val="44"/>
    <w:link w:val="49"/>
    <w:rsid w:val="00FE7091"/>
    <w:pPr>
      <w:tabs>
        <w:tab w:val="num" w:pos="1560"/>
      </w:tabs>
    </w:pPr>
  </w:style>
  <w:style w:type="character" w:customStyle="1" w:styleId="37">
    <w:name w:val="3 уровень Знак"/>
    <w:link w:val="36"/>
    <w:rsid w:val="00224327"/>
    <w:rPr>
      <w:sz w:val="28"/>
    </w:rPr>
  </w:style>
  <w:style w:type="paragraph" w:customStyle="1" w:styleId="23">
    <w:name w:val="ЗАГ2"/>
    <w:basedOn w:val="ab"/>
    <w:link w:val="2d"/>
    <w:qFormat/>
    <w:rsid w:val="003E681C"/>
    <w:pPr>
      <w:numPr>
        <w:ilvl w:val="2"/>
        <w:numId w:val="7"/>
      </w:numPr>
      <w:tabs>
        <w:tab w:val="left" w:pos="1843"/>
      </w:tabs>
      <w:ind w:left="0" w:firstLine="709"/>
    </w:pPr>
    <w:rPr>
      <w:szCs w:val="28"/>
      <w:lang w:eastAsia="en-US"/>
    </w:rPr>
  </w:style>
  <w:style w:type="character" w:customStyle="1" w:styleId="49">
    <w:name w:val="Заг4 ИУС Знак"/>
    <w:link w:val="46"/>
    <w:rsid w:val="00FE7091"/>
    <w:rPr>
      <w:sz w:val="28"/>
      <w:lang w:val="uk-UA"/>
    </w:rPr>
  </w:style>
  <w:style w:type="paragraph" w:customStyle="1" w:styleId="1a">
    <w:name w:val="Стиль1"/>
    <w:basedOn w:val="23"/>
    <w:link w:val="1b"/>
    <w:qFormat/>
    <w:rsid w:val="004B1296"/>
    <w:pPr>
      <w:tabs>
        <w:tab w:val="num" w:pos="1701"/>
      </w:tabs>
    </w:pPr>
  </w:style>
  <w:style w:type="character" w:customStyle="1" w:styleId="2d">
    <w:name w:val="ЗАГ2 Знак"/>
    <w:link w:val="23"/>
    <w:rsid w:val="003E681C"/>
    <w:rPr>
      <w:sz w:val="28"/>
      <w:szCs w:val="28"/>
      <w:lang w:eastAsia="en-US"/>
    </w:rPr>
  </w:style>
  <w:style w:type="paragraph" w:customStyle="1" w:styleId="43">
    <w:name w:val="Заг4"/>
    <w:basedOn w:val="23"/>
    <w:link w:val="4a"/>
    <w:qFormat/>
    <w:rsid w:val="005D10CE"/>
    <w:pPr>
      <w:numPr>
        <w:ilvl w:val="3"/>
      </w:numPr>
      <w:tabs>
        <w:tab w:val="left" w:pos="1134"/>
      </w:tabs>
      <w:ind w:left="0" w:firstLine="709"/>
    </w:pPr>
    <w:rPr>
      <w:lang w:val="uk-UA"/>
    </w:rPr>
  </w:style>
  <w:style w:type="character" w:customStyle="1" w:styleId="1b">
    <w:name w:val="Стиль1 Знак"/>
    <w:link w:val="1a"/>
    <w:rsid w:val="004B1296"/>
    <w:rPr>
      <w:sz w:val="28"/>
      <w:szCs w:val="28"/>
      <w:lang w:eastAsia="en-US"/>
    </w:rPr>
  </w:style>
  <w:style w:type="paragraph" w:customStyle="1" w:styleId="53">
    <w:name w:val="Заг5"/>
    <w:basedOn w:val="5"/>
    <w:link w:val="54"/>
    <w:qFormat/>
    <w:rsid w:val="00C1201B"/>
    <w:pPr>
      <w:ind w:left="5334"/>
    </w:pPr>
  </w:style>
  <w:style w:type="character" w:customStyle="1" w:styleId="4a">
    <w:name w:val="Заг4 Знак"/>
    <w:link w:val="43"/>
    <w:rsid w:val="005D10CE"/>
    <w:rPr>
      <w:sz w:val="28"/>
      <w:szCs w:val="28"/>
      <w:lang w:val="uk-UA" w:eastAsia="en-US"/>
    </w:rPr>
  </w:style>
  <w:style w:type="paragraph" w:customStyle="1" w:styleId="40">
    <w:name w:val="Заг 4 (сод)"/>
    <w:basedOn w:val="44"/>
    <w:link w:val="4b"/>
    <w:qFormat/>
    <w:rsid w:val="00043939"/>
    <w:pPr>
      <w:keepNext/>
      <w:widowControl/>
      <w:numPr>
        <w:ilvl w:val="3"/>
        <w:numId w:val="6"/>
      </w:numPr>
      <w:tabs>
        <w:tab w:val="left" w:pos="2410"/>
      </w:tabs>
      <w:spacing w:before="120"/>
      <w:ind w:left="0"/>
    </w:pPr>
    <w:rPr>
      <w:b/>
      <w:lang w:val="ru-RU"/>
    </w:rPr>
  </w:style>
  <w:style w:type="character" w:customStyle="1" w:styleId="54">
    <w:name w:val="Заг5 Знак"/>
    <w:link w:val="53"/>
    <w:rsid w:val="00C1201B"/>
    <w:rPr>
      <w:rFonts w:eastAsia="Batang"/>
      <w:b/>
      <w:sz w:val="28"/>
    </w:rPr>
  </w:style>
  <w:style w:type="paragraph" w:customStyle="1" w:styleId="afff7">
    <w:name w:val="Рисунки"/>
    <w:basedOn w:val="affd"/>
    <w:link w:val="afff8"/>
    <w:qFormat/>
    <w:rsid w:val="00C559AF"/>
    <w:pPr>
      <w:keepNext/>
      <w:spacing w:line="276" w:lineRule="auto"/>
      <w:ind w:left="0"/>
      <w:jc w:val="center"/>
    </w:pPr>
    <w:rPr>
      <w:sz w:val="28"/>
      <w:szCs w:val="28"/>
    </w:rPr>
  </w:style>
  <w:style w:type="character" w:customStyle="1" w:styleId="4b">
    <w:name w:val="Заг 4 (сод) Знак"/>
    <w:link w:val="40"/>
    <w:rsid w:val="00043939"/>
    <w:rPr>
      <w:b/>
      <w:sz w:val="28"/>
    </w:rPr>
  </w:style>
  <w:style w:type="paragraph" w:customStyle="1" w:styleId="afff9">
    <w:name w:val="Нтаблицы"/>
    <w:basedOn w:val="afff5"/>
    <w:link w:val="afffa"/>
    <w:qFormat/>
    <w:rsid w:val="00264FA9"/>
    <w:pPr>
      <w:keepNext/>
      <w:spacing w:line="276" w:lineRule="auto"/>
      <w:ind w:left="0" w:firstLine="720"/>
    </w:pPr>
    <w:rPr>
      <w:b w:val="0"/>
      <w:color w:val="auto"/>
      <w:sz w:val="28"/>
      <w:szCs w:val="28"/>
    </w:rPr>
  </w:style>
  <w:style w:type="character" w:customStyle="1" w:styleId="afff6">
    <w:name w:val="Название объекта Знак"/>
    <w:link w:val="afff5"/>
    <w:uiPriority w:val="35"/>
    <w:rsid w:val="00D66466"/>
    <w:rPr>
      <w:b/>
      <w:bCs/>
      <w:color w:val="4F81BD"/>
      <w:sz w:val="18"/>
      <w:szCs w:val="18"/>
      <w:lang w:eastAsia="en-US"/>
    </w:rPr>
  </w:style>
  <w:style w:type="character" w:customStyle="1" w:styleId="afff8">
    <w:name w:val="Рисунки Знак"/>
    <w:link w:val="afff7"/>
    <w:rsid w:val="00C559AF"/>
    <w:rPr>
      <w:sz w:val="28"/>
      <w:szCs w:val="28"/>
    </w:rPr>
  </w:style>
  <w:style w:type="character" w:customStyle="1" w:styleId="afffa">
    <w:name w:val="Нтаблицы Знак"/>
    <w:link w:val="afff9"/>
    <w:rsid w:val="00264FA9"/>
    <w:rPr>
      <w:b w:val="0"/>
      <w:bCs/>
      <w:color w:val="4F81BD"/>
      <w:sz w:val="28"/>
      <w:szCs w:val="28"/>
      <w:lang w:eastAsia="en-US"/>
    </w:rPr>
  </w:style>
  <w:style w:type="paragraph" w:customStyle="1" w:styleId="1c">
    <w:name w:val="ЗАГ1"/>
    <w:basedOn w:val="12"/>
    <w:next w:val="a4"/>
    <w:autoRedefine/>
    <w:qFormat/>
    <w:rsid w:val="001B2B1D"/>
    <w:pPr>
      <w:tabs>
        <w:tab w:val="left" w:pos="1985"/>
      </w:tabs>
      <w:suppressAutoHyphens w:val="0"/>
      <w:spacing w:after="0" w:line="360" w:lineRule="auto"/>
      <w:ind w:left="357" w:hanging="357"/>
      <w:jc w:val="both"/>
    </w:pPr>
    <w:rPr>
      <w:rFonts w:ascii="Cambria" w:hAnsi="Cambria"/>
      <w:kern w:val="0"/>
      <w:szCs w:val="28"/>
      <w:lang w:eastAsia="en-US"/>
    </w:rPr>
  </w:style>
  <w:style w:type="paragraph" w:customStyle="1" w:styleId="55">
    <w:name w:val="ЗАГ5"/>
    <w:basedOn w:val="50"/>
    <w:next w:val="a4"/>
    <w:link w:val="56"/>
    <w:autoRedefine/>
    <w:qFormat/>
    <w:rsid w:val="001B2B1D"/>
    <w:pPr>
      <w:tabs>
        <w:tab w:val="left" w:pos="1843"/>
      </w:tabs>
      <w:suppressAutoHyphens w:val="0"/>
      <w:spacing w:before="0" w:after="0" w:line="360" w:lineRule="auto"/>
      <w:ind w:firstLine="709"/>
      <w:jc w:val="both"/>
    </w:pPr>
    <w:rPr>
      <w:rFonts w:ascii="Cambria" w:hAnsi="Cambria"/>
      <w:szCs w:val="22"/>
      <w:lang w:eastAsia="en-US"/>
    </w:rPr>
  </w:style>
  <w:style w:type="character" w:customStyle="1" w:styleId="56">
    <w:name w:val="ЗАГ5 Знак"/>
    <w:link w:val="55"/>
    <w:rsid w:val="001B2B1D"/>
    <w:rPr>
      <w:rFonts w:ascii="Cambria" w:eastAsia="Times New Roman" w:hAnsi="Cambria" w:cs="Times New Roman"/>
      <w:b/>
      <w:sz w:val="28"/>
      <w:szCs w:val="22"/>
      <w:lang w:eastAsia="en-US" w:bidi="ar-SA"/>
    </w:rPr>
  </w:style>
  <w:style w:type="paragraph" w:customStyle="1" w:styleId="1d">
    <w:name w:val="ЗАГ1_сод"/>
    <w:basedOn w:val="23"/>
    <w:link w:val="1e"/>
    <w:qFormat/>
    <w:rsid w:val="0023456F"/>
  </w:style>
  <w:style w:type="character" w:customStyle="1" w:styleId="1e">
    <w:name w:val="ЗАГ1_сод Знак"/>
    <w:link w:val="1d"/>
    <w:rsid w:val="0023456F"/>
    <w:rPr>
      <w:sz w:val="28"/>
      <w:szCs w:val="28"/>
      <w:lang w:eastAsia="en-US"/>
    </w:rPr>
  </w:style>
  <w:style w:type="table" w:customStyle="1" w:styleId="2e">
    <w:name w:val="Сетка таблицы2"/>
    <w:basedOn w:val="a7"/>
    <w:next w:val="aff3"/>
    <w:uiPriority w:val="39"/>
    <w:rsid w:val="002F5DE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екст документа"/>
    <w:basedOn w:val="a4"/>
    <w:link w:val="afffb"/>
    <w:qFormat/>
    <w:rsid w:val="00D17300"/>
    <w:pPr>
      <w:spacing w:line="360" w:lineRule="auto"/>
      <w:ind w:firstLine="709"/>
      <w:contextualSpacing/>
      <w:jc w:val="both"/>
    </w:pPr>
    <w:rPr>
      <w:rFonts w:eastAsia="Batang"/>
      <w:szCs w:val="28"/>
      <w:lang w:eastAsia="en-US"/>
    </w:rPr>
  </w:style>
  <w:style w:type="character" w:customStyle="1" w:styleId="afffb">
    <w:name w:val="Текст документа Знак"/>
    <w:link w:val="a5"/>
    <w:rsid w:val="00D17300"/>
    <w:rPr>
      <w:rFonts w:eastAsia="Batang"/>
      <w:sz w:val="28"/>
      <w:szCs w:val="28"/>
      <w:lang w:eastAsia="en-US"/>
    </w:rPr>
  </w:style>
  <w:style w:type="character" w:customStyle="1" w:styleId="shorttext">
    <w:name w:val="short_text"/>
    <w:basedOn w:val="a6"/>
    <w:rsid w:val="00D17300"/>
  </w:style>
  <w:style w:type="paragraph" w:customStyle="1" w:styleId="a1">
    <w:name w:val="СписокМ"/>
    <w:basedOn w:val="a5"/>
    <w:link w:val="afffc"/>
    <w:qFormat/>
    <w:rsid w:val="00987F63"/>
    <w:pPr>
      <w:keepNext/>
      <w:numPr>
        <w:numId w:val="9"/>
      </w:numPr>
      <w:tabs>
        <w:tab w:val="left" w:pos="1134"/>
      </w:tabs>
      <w:ind w:left="0" w:firstLine="709"/>
      <w:contextualSpacing w:val="0"/>
    </w:pPr>
    <w:rPr>
      <w:i/>
      <w:iCs/>
    </w:rPr>
  </w:style>
  <w:style w:type="character" w:customStyle="1" w:styleId="afffc">
    <w:name w:val="СписокМ Знак"/>
    <w:link w:val="a1"/>
    <w:rsid w:val="00987F63"/>
    <w:rPr>
      <w:rFonts w:eastAsia="Batang"/>
      <w:i/>
      <w:iCs/>
      <w:sz w:val="28"/>
      <w:szCs w:val="28"/>
      <w:lang w:eastAsia="en-US"/>
    </w:rPr>
  </w:style>
  <w:style w:type="paragraph" w:styleId="38">
    <w:name w:val="Body Text 3"/>
    <w:basedOn w:val="a4"/>
    <w:link w:val="39"/>
    <w:unhideWhenUsed/>
    <w:rsid w:val="00F6675A"/>
    <w:pPr>
      <w:spacing w:after="120"/>
    </w:pPr>
    <w:rPr>
      <w:sz w:val="16"/>
      <w:szCs w:val="16"/>
    </w:rPr>
  </w:style>
  <w:style w:type="character" w:customStyle="1" w:styleId="39">
    <w:name w:val="Основной текст 3 Знак"/>
    <w:link w:val="38"/>
    <w:rsid w:val="00F6675A"/>
    <w:rPr>
      <w:noProof/>
      <w:sz w:val="16"/>
      <w:szCs w:val="16"/>
    </w:rPr>
  </w:style>
  <w:style w:type="character" w:customStyle="1" w:styleId="nu16">
    <w:name w:val="nu16"/>
    <w:basedOn w:val="a6"/>
    <w:qFormat/>
    <w:rsid w:val="00CF3082"/>
  </w:style>
  <w:style w:type="paragraph" w:customStyle="1" w:styleId="3a">
    <w:name w:val="ЗАГ3"/>
    <w:basedOn w:val="30"/>
    <w:next w:val="a5"/>
    <w:link w:val="3b"/>
    <w:autoRedefine/>
    <w:qFormat/>
    <w:rsid w:val="00DA486A"/>
    <w:pPr>
      <w:tabs>
        <w:tab w:val="left" w:pos="709"/>
        <w:tab w:val="left" w:pos="1985"/>
      </w:tabs>
      <w:suppressAutoHyphens w:val="0"/>
      <w:spacing w:before="0" w:after="0" w:line="360" w:lineRule="auto"/>
      <w:ind w:firstLine="709"/>
      <w:jc w:val="both"/>
    </w:pPr>
    <w:rPr>
      <w:szCs w:val="24"/>
      <w:lang w:eastAsia="en-US"/>
    </w:rPr>
  </w:style>
  <w:style w:type="paragraph" w:customStyle="1" w:styleId="4c">
    <w:name w:val="ЗАГ4"/>
    <w:basedOn w:val="44"/>
    <w:next w:val="a5"/>
    <w:autoRedefine/>
    <w:qFormat/>
    <w:rsid w:val="00DA486A"/>
    <w:pPr>
      <w:keepNext/>
      <w:keepLines/>
      <w:widowControl/>
      <w:tabs>
        <w:tab w:val="left" w:pos="1985"/>
      </w:tabs>
      <w:ind w:left="-142" w:firstLine="851"/>
    </w:pPr>
    <w:rPr>
      <w:b/>
      <w:iCs/>
      <w:szCs w:val="22"/>
      <w:lang w:val="ru-RU" w:eastAsia="en-US"/>
    </w:rPr>
  </w:style>
  <w:style w:type="character" w:customStyle="1" w:styleId="3b">
    <w:name w:val="ЗАГ3 Знак"/>
    <w:link w:val="3a"/>
    <w:rsid w:val="00442120"/>
    <w:rPr>
      <w:rFonts w:eastAsia="Times New Roman" w:cs="Times New Roman"/>
      <w:b/>
      <w:sz w:val="28"/>
      <w:szCs w:val="24"/>
      <w:lang w:eastAsia="en-US" w:bidi="ar-SA"/>
    </w:rPr>
  </w:style>
  <w:style w:type="paragraph" w:customStyle="1" w:styleId="2new">
    <w:name w:val="Заголовок 2_new"/>
    <w:basedOn w:val="a4"/>
    <w:link w:val="2new0"/>
    <w:qFormat/>
    <w:rsid w:val="00A93CE7"/>
    <w:pPr>
      <w:spacing w:after="120" w:line="276" w:lineRule="auto"/>
      <w:ind w:left="792" w:hanging="432"/>
      <w:jc w:val="both"/>
    </w:pPr>
    <w:rPr>
      <w:rFonts w:eastAsia="Batang"/>
      <w:sz w:val="24"/>
      <w:szCs w:val="22"/>
      <w:lang w:eastAsia="en-US"/>
    </w:rPr>
  </w:style>
  <w:style w:type="paragraph" w:customStyle="1" w:styleId="2f">
    <w:name w:val="Стиль2"/>
    <w:basedOn w:val="a4"/>
    <w:link w:val="2f0"/>
    <w:qFormat/>
    <w:rsid w:val="00A93CE7"/>
    <w:pPr>
      <w:spacing w:after="120" w:line="276" w:lineRule="auto"/>
      <w:ind w:left="504" w:hanging="504"/>
      <w:jc w:val="both"/>
    </w:pPr>
    <w:rPr>
      <w:rFonts w:eastAsia="Batang"/>
      <w:sz w:val="24"/>
      <w:szCs w:val="22"/>
      <w:lang w:eastAsia="en-US"/>
    </w:rPr>
  </w:style>
  <w:style w:type="paragraph" w:customStyle="1" w:styleId="3c">
    <w:name w:val="Стиль3"/>
    <w:basedOn w:val="a4"/>
    <w:link w:val="3d"/>
    <w:qFormat/>
    <w:rsid w:val="00A93CE7"/>
    <w:pPr>
      <w:spacing w:after="120" w:line="276" w:lineRule="auto"/>
      <w:ind w:left="1728" w:hanging="648"/>
      <w:jc w:val="both"/>
    </w:pPr>
    <w:rPr>
      <w:rFonts w:eastAsia="Batang"/>
      <w:sz w:val="24"/>
      <w:szCs w:val="22"/>
      <w:lang w:eastAsia="en-US"/>
    </w:rPr>
  </w:style>
  <w:style w:type="character" w:customStyle="1" w:styleId="2new0">
    <w:name w:val="Заголовок 2_new Знак"/>
    <w:link w:val="2new"/>
    <w:rsid w:val="00A93CE7"/>
    <w:rPr>
      <w:rFonts w:eastAsia="Batang"/>
      <w:sz w:val="24"/>
      <w:szCs w:val="22"/>
      <w:lang w:eastAsia="en-US"/>
    </w:rPr>
  </w:style>
  <w:style w:type="character" w:customStyle="1" w:styleId="affe">
    <w:name w:val="Абзац списка Знак"/>
    <w:link w:val="affd"/>
    <w:uiPriority w:val="34"/>
    <w:rsid w:val="00923566"/>
    <w:rPr>
      <w:sz w:val="24"/>
      <w:szCs w:val="24"/>
    </w:rPr>
  </w:style>
  <w:style w:type="paragraph" w:customStyle="1" w:styleId="ListBulletStd">
    <w:name w:val="List Bullet Std"/>
    <w:basedOn w:val="a4"/>
    <w:rsid w:val="00E03569"/>
    <w:pPr>
      <w:numPr>
        <w:numId w:val="10"/>
      </w:numPr>
      <w:spacing w:after="120"/>
      <w:jc w:val="both"/>
    </w:pPr>
    <w:rPr>
      <w:sz w:val="24"/>
      <w:szCs w:val="24"/>
    </w:rPr>
  </w:style>
  <w:style w:type="paragraph" w:customStyle="1" w:styleId="1f">
    <w:name w:val="Заголовок 1."/>
    <w:basedOn w:val="12"/>
    <w:link w:val="1f0"/>
    <w:qFormat/>
    <w:rsid w:val="001F4E35"/>
    <w:pPr>
      <w:keepLines w:val="0"/>
      <w:tabs>
        <w:tab w:val="left" w:pos="1701"/>
      </w:tabs>
      <w:suppressAutoHyphens w:val="0"/>
      <w:autoSpaceDN w:val="0"/>
      <w:spacing w:before="240" w:line="240" w:lineRule="auto"/>
      <w:ind w:firstLine="709"/>
      <w:jc w:val="left"/>
      <w:textAlignment w:val="baseline"/>
    </w:pPr>
    <w:rPr>
      <w:rFonts w:eastAsia="Calibri"/>
      <w:bCs/>
      <w:kern w:val="3"/>
      <w:szCs w:val="28"/>
      <w:lang w:eastAsia="en-US"/>
    </w:rPr>
  </w:style>
  <w:style w:type="character" w:customStyle="1" w:styleId="1f0">
    <w:name w:val="Заголовок 1. Знак"/>
    <w:link w:val="1f"/>
    <w:rsid w:val="001F4E35"/>
    <w:rPr>
      <w:rFonts w:eastAsia="Calibri"/>
      <w:b/>
      <w:bCs/>
      <w:kern w:val="3"/>
      <w:sz w:val="28"/>
      <w:szCs w:val="28"/>
      <w:lang w:eastAsia="en-US"/>
    </w:rPr>
  </w:style>
  <w:style w:type="paragraph" w:customStyle="1" w:styleId="110">
    <w:name w:val="Заголовок 1.1."/>
    <w:basedOn w:val="afff3"/>
    <w:link w:val="111"/>
    <w:qFormat/>
    <w:rsid w:val="001F4E35"/>
    <w:pPr>
      <w:keepLines w:val="0"/>
      <w:tabs>
        <w:tab w:val="left" w:pos="1701"/>
      </w:tabs>
      <w:autoSpaceDN w:val="0"/>
      <w:spacing w:before="240" w:after="240" w:line="240" w:lineRule="auto"/>
      <w:ind w:firstLine="709"/>
      <w:textAlignment w:val="baseline"/>
      <w:outlineLvl w:val="1"/>
    </w:pPr>
    <w:rPr>
      <w:rFonts w:ascii="Times New Roman" w:hAnsi="Times New Roman"/>
      <w:color w:val="auto"/>
      <w:kern w:val="3"/>
      <w:lang w:eastAsia="zh-CN" w:bidi="hi-IN"/>
    </w:rPr>
  </w:style>
  <w:style w:type="paragraph" w:customStyle="1" w:styleId="1110">
    <w:name w:val="Заголовок 1.1.1."/>
    <w:basedOn w:val="afff3"/>
    <w:link w:val="1111"/>
    <w:qFormat/>
    <w:rsid w:val="001F4E35"/>
    <w:pPr>
      <w:keepLines w:val="0"/>
      <w:tabs>
        <w:tab w:val="left" w:pos="1701"/>
      </w:tabs>
      <w:autoSpaceDN w:val="0"/>
      <w:spacing w:before="240" w:after="240" w:line="240" w:lineRule="auto"/>
      <w:ind w:left="1224" w:hanging="504"/>
      <w:textAlignment w:val="baseline"/>
      <w:outlineLvl w:val="2"/>
    </w:pPr>
    <w:rPr>
      <w:rFonts w:ascii="Times New Roman" w:hAnsi="Times New Roman"/>
      <w:color w:val="auto"/>
      <w:kern w:val="3"/>
      <w:szCs w:val="32"/>
      <w:lang w:eastAsia="zh-CN" w:bidi="hi-IN"/>
    </w:rPr>
  </w:style>
  <w:style w:type="character" w:customStyle="1" w:styleId="111">
    <w:name w:val="Заголовок 1.1. Знак"/>
    <w:link w:val="110"/>
    <w:rsid w:val="001F4E35"/>
    <w:rPr>
      <w:b/>
      <w:bCs/>
      <w:kern w:val="3"/>
      <w:sz w:val="28"/>
      <w:szCs w:val="28"/>
      <w:lang w:eastAsia="zh-CN" w:bidi="hi-IN"/>
    </w:rPr>
  </w:style>
  <w:style w:type="character" w:customStyle="1" w:styleId="1111">
    <w:name w:val="Заголовок 1.1.1. Знак"/>
    <w:link w:val="1110"/>
    <w:rsid w:val="001F4E35"/>
    <w:rPr>
      <w:b/>
      <w:bCs/>
      <w:kern w:val="3"/>
      <w:sz w:val="28"/>
      <w:szCs w:val="32"/>
      <w:lang w:eastAsia="zh-CN" w:bidi="hi-IN"/>
    </w:rPr>
  </w:style>
  <w:style w:type="paragraph" w:customStyle="1" w:styleId="11110">
    <w:name w:val="Заголовок 1.1.1.1."/>
    <w:basedOn w:val="afff3"/>
    <w:link w:val="11111"/>
    <w:qFormat/>
    <w:rsid w:val="001F4E35"/>
    <w:pPr>
      <w:keepLines w:val="0"/>
      <w:autoSpaceDN w:val="0"/>
      <w:spacing w:before="240" w:after="240" w:line="240" w:lineRule="auto"/>
      <w:ind w:left="1358" w:hanging="648"/>
      <w:textAlignment w:val="baseline"/>
      <w:outlineLvl w:val="3"/>
    </w:pPr>
    <w:rPr>
      <w:rFonts w:ascii="Times New Roman" w:hAnsi="Times New Roman"/>
      <w:color w:val="auto"/>
      <w:kern w:val="3"/>
      <w:szCs w:val="32"/>
      <w:lang w:eastAsia="zh-CN" w:bidi="hi-IN"/>
    </w:rPr>
  </w:style>
  <w:style w:type="character" w:customStyle="1" w:styleId="11111">
    <w:name w:val="Заголовок 1.1.1.1. Знак"/>
    <w:link w:val="11110"/>
    <w:rsid w:val="001F4E35"/>
    <w:rPr>
      <w:b/>
      <w:bCs/>
      <w:kern w:val="3"/>
      <w:sz w:val="28"/>
      <w:szCs w:val="32"/>
      <w:lang w:eastAsia="zh-CN" w:bidi="hi-IN"/>
    </w:rPr>
  </w:style>
  <w:style w:type="paragraph" w:customStyle="1" w:styleId="5">
    <w:name w:val="Заг 5 (сод)"/>
    <w:basedOn w:val="a4"/>
    <w:link w:val="57"/>
    <w:qFormat/>
    <w:rsid w:val="0054294A"/>
    <w:pPr>
      <w:keepNext/>
      <w:keepLines/>
      <w:numPr>
        <w:ilvl w:val="4"/>
        <w:numId w:val="6"/>
      </w:numPr>
      <w:tabs>
        <w:tab w:val="left" w:pos="2410"/>
      </w:tabs>
      <w:spacing w:before="120" w:line="360" w:lineRule="auto"/>
      <w:ind w:left="0" w:firstLine="709"/>
      <w:jc w:val="both"/>
      <w:outlineLvl w:val="4"/>
    </w:pPr>
    <w:rPr>
      <w:rFonts w:eastAsia="Batang"/>
      <w:b/>
    </w:rPr>
  </w:style>
  <w:style w:type="paragraph" w:customStyle="1" w:styleId="Textbody">
    <w:name w:val="Text body"/>
    <w:basedOn w:val="a4"/>
    <w:link w:val="Textbody2"/>
    <w:rsid w:val="003917AA"/>
    <w:pPr>
      <w:autoSpaceDN w:val="0"/>
      <w:spacing w:line="360" w:lineRule="auto"/>
      <w:ind w:firstLine="840"/>
      <w:jc w:val="both"/>
      <w:textAlignment w:val="baseline"/>
    </w:pPr>
    <w:rPr>
      <w:szCs w:val="22"/>
      <w:lang w:bidi="hi-IN"/>
    </w:rPr>
  </w:style>
  <w:style w:type="character" w:customStyle="1" w:styleId="57">
    <w:name w:val="Заг 5 (сод) Знак"/>
    <w:link w:val="5"/>
    <w:rsid w:val="0054294A"/>
    <w:rPr>
      <w:rFonts w:eastAsia="Batang"/>
      <w:b/>
      <w:sz w:val="28"/>
    </w:rPr>
  </w:style>
  <w:style w:type="character" w:customStyle="1" w:styleId="Textbody2">
    <w:name w:val="Text body Знак2"/>
    <w:link w:val="Textbody"/>
    <w:rsid w:val="003917AA"/>
    <w:rPr>
      <w:sz w:val="28"/>
      <w:szCs w:val="22"/>
      <w:lang w:bidi="hi-IN"/>
    </w:rPr>
  </w:style>
  <w:style w:type="paragraph" w:customStyle="1" w:styleId="afffd">
    <w:name w:val="Термин"/>
    <w:basedOn w:val="Textbody"/>
    <w:link w:val="afffe"/>
    <w:qFormat/>
    <w:rsid w:val="003917AA"/>
    <w:pPr>
      <w:ind w:firstLine="709"/>
    </w:pPr>
    <w:rPr>
      <w:b/>
    </w:rPr>
  </w:style>
  <w:style w:type="character" w:customStyle="1" w:styleId="afffe">
    <w:name w:val="Термин Знак"/>
    <w:link w:val="afffd"/>
    <w:rsid w:val="003917AA"/>
    <w:rPr>
      <w:b/>
      <w:sz w:val="28"/>
      <w:szCs w:val="22"/>
      <w:lang w:bidi="hi-IN"/>
    </w:rPr>
  </w:style>
  <w:style w:type="paragraph" w:customStyle="1" w:styleId="Standard">
    <w:name w:val="Standard"/>
    <w:rsid w:val="00F178F8"/>
    <w:pPr>
      <w:autoSpaceDN w:val="0"/>
      <w:spacing w:line="360" w:lineRule="auto"/>
      <w:ind w:right="-15"/>
      <w:jc w:val="center"/>
    </w:pPr>
    <w:rPr>
      <w:kern w:val="3"/>
      <w:sz w:val="22"/>
      <w:szCs w:val="22"/>
      <w:lang w:bidi="hi-IN"/>
    </w:rPr>
  </w:style>
  <w:style w:type="character" w:customStyle="1" w:styleId="apple-style-span">
    <w:name w:val="apple-style-span"/>
    <w:qFormat/>
    <w:rsid w:val="006F4436"/>
  </w:style>
  <w:style w:type="paragraph" w:customStyle="1" w:styleId="affff">
    <w:name w:val="Обычный текст"/>
    <w:basedOn w:val="a4"/>
    <w:link w:val="affff0"/>
    <w:qFormat/>
    <w:rsid w:val="00463E30"/>
    <w:pPr>
      <w:spacing w:line="300" w:lineRule="auto"/>
      <w:ind w:firstLine="570"/>
      <w:jc w:val="both"/>
    </w:pPr>
    <w:rPr>
      <w:rFonts w:eastAsia="Calibri"/>
      <w:sz w:val="24"/>
      <w:szCs w:val="24"/>
    </w:rPr>
  </w:style>
  <w:style w:type="character" w:customStyle="1" w:styleId="affff0">
    <w:name w:val="Обычный текст Знак"/>
    <w:link w:val="affff"/>
    <w:rsid w:val="00463E30"/>
    <w:rPr>
      <w:rFonts w:eastAsia="Calibri"/>
      <w:noProof/>
      <w:sz w:val="24"/>
      <w:szCs w:val="24"/>
    </w:rPr>
  </w:style>
  <w:style w:type="paragraph" w:customStyle="1" w:styleId="1112">
    <w:name w:val="ДБ_1.1.1"/>
    <w:basedOn w:val="a4"/>
    <w:link w:val="1113"/>
    <w:qFormat/>
    <w:rsid w:val="005962F8"/>
    <w:pPr>
      <w:tabs>
        <w:tab w:val="left" w:pos="1247"/>
        <w:tab w:val="left" w:pos="1276"/>
        <w:tab w:val="left" w:pos="1418"/>
      </w:tabs>
      <w:spacing w:after="120" w:line="312" w:lineRule="auto"/>
      <w:jc w:val="both"/>
      <w:outlineLvl w:val="2"/>
    </w:pPr>
    <w:rPr>
      <w:bCs/>
      <w:szCs w:val="28"/>
    </w:rPr>
  </w:style>
  <w:style w:type="character" w:customStyle="1" w:styleId="1113">
    <w:name w:val="ДБ_1.1.1 Знак"/>
    <w:link w:val="1112"/>
    <w:rsid w:val="005962F8"/>
    <w:rPr>
      <w:bCs/>
      <w:noProof/>
      <w:sz w:val="28"/>
      <w:szCs w:val="28"/>
    </w:rPr>
  </w:style>
  <w:style w:type="character" w:customStyle="1" w:styleId="1f1">
    <w:name w:val="Неразрешенное упоминание1"/>
    <w:uiPriority w:val="99"/>
    <w:semiHidden/>
    <w:unhideWhenUsed/>
    <w:rsid w:val="00B63AF1"/>
    <w:rPr>
      <w:color w:val="808080"/>
      <w:shd w:val="clear" w:color="auto" w:fill="E6E6E6"/>
    </w:rPr>
  </w:style>
  <w:style w:type="paragraph" w:customStyle="1" w:styleId="21">
    <w:name w:val="Маркер 2"/>
    <w:basedOn w:val="affd"/>
    <w:link w:val="2f1"/>
    <w:qFormat/>
    <w:rsid w:val="002376D8"/>
    <w:pPr>
      <w:numPr>
        <w:numId w:val="12"/>
      </w:numPr>
      <w:tabs>
        <w:tab w:val="left" w:pos="993"/>
      </w:tabs>
      <w:spacing w:line="360" w:lineRule="auto"/>
      <w:ind w:left="0" w:firstLine="709"/>
      <w:jc w:val="both"/>
    </w:pPr>
    <w:rPr>
      <w:rFonts w:eastAsia="Calibri"/>
      <w:sz w:val="28"/>
      <w:szCs w:val="28"/>
      <w:lang w:eastAsia="en-US"/>
    </w:rPr>
  </w:style>
  <w:style w:type="paragraph" w:customStyle="1" w:styleId="affff1">
    <w:name w:val="Маркер"/>
    <w:basedOn w:val="affd"/>
    <w:link w:val="affff2"/>
    <w:qFormat/>
    <w:rsid w:val="00723942"/>
    <w:pPr>
      <w:tabs>
        <w:tab w:val="left" w:pos="1276"/>
      </w:tabs>
      <w:spacing w:line="360" w:lineRule="auto"/>
      <w:ind w:left="0"/>
      <w:jc w:val="both"/>
    </w:pPr>
    <w:rPr>
      <w:rFonts w:eastAsia="Calibri"/>
      <w:sz w:val="28"/>
      <w:szCs w:val="28"/>
      <w:lang w:eastAsia="en-US"/>
    </w:rPr>
  </w:style>
  <w:style w:type="character" w:customStyle="1" w:styleId="affff2">
    <w:name w:val="Маркер Знак"/>
    <w:link w:val="affff1"/>
    <w:rsid w:val="00723942"/>
    <w:rPr>
      <w:rFonts w:eastAsia="Calibri"/>
      <w:sz w:val="28"/>
      <w:szCs w:val="28"/>
      <w:lang w:eastAsia="en-US"/>
    </w:rPr>
  </w:style>
  <w:style w:type="paragraph" w:customStyle="1" w:styleId="affff3">
    <w:name w:val="Нрисунка"/>
    <w:basedOn w:val="afff7"/>
    <w:link w:val="affff4"/>
    <w:qFormat/>
    <w:rsid w:val="00C559AF"/>
    <w:pPr>
      <w:keepNext w:val="0"/>
      <w:spacing w:after="240"/>
    </w:pPr>
  </w:style>
  <w:style w:type="character" w:customStyle="1" w:styleId="affff4">
    <w:name w:val="Нрисунка Знак"/>
    <w:link w:val="affff3"/>
    <w:rsid w:val="00C559AF"/>
    <w:rPr>
      <w:sz w:val="28"/>
      <w:szCs w:val="28"/>
    </w:rPr>
  </w:style>
  <w:style w:type="character" w:customStyle="1" w:styleId="2f1">
    <w:name w:val="Маркер 2 Знак"/>
    <w:link w:val="21"/>
    <w:rsid w:val="00825D9B"/>
    <w:rPr>
      <w:rFonts w:eastAsia="Calibri"/>
      <w:sz w:val="28"/>
      <w:szCs w:val="28"/>
      <w:lang w:eastAsia="en-US"/>
    </w:rPr>
  </w:style>
  <w:style w:type="paragraph" w:customStyle="1" w:styleId="11">
    <w:name w:val="ТТ_1.1"/>
    <w:basedOn w:val="affd"/>
    <w:qFormat/>
    <w:rsid w:val="00270A01"/>
    <w:pPr>
      <w:numPr>
        <w:ilvl w:val="1"/>
        <w:numId w:val="13"/>
      </w:numPr>
      <w:tabs>
        <w:tab w:val="left" w:pos="1418"/>
      </w:tabs>
      <w:spacing w:line="360" w:lineRule="auto"/>
      <w:jc w:val="both"/>
    </w:pPr>
    <w:rPr>
      <w:sz w:val="28"/>
      <w:szCs w:val="22"/>
    </w:rPr>
  </w:style>
  <w:style w:type="character" w:customStyle="1" w:styleId="2f0">
    <w:name w:val="Стиль2 Знак"/>
    <w:link w:val="2f"/>
    <w:rsid w:val="007513F5"/>
    <w:rPr>
      <w:rFonts w:eastAsia="Batang"/>
      <w:sz w:val="24"/>
      <w:szCs w:val="22"/>
      <w:lang w:eastAsia="en-US"/>
    </w:rPr>
  </w:style>
  <w:style w:type="paragraph" w:customStyle="1" w:styleId="a2">
    <w:name w:val="Мсписок"/>
    <w:basedOn w:val="affff1"/>
    <w:link w:val="affff5"/>
    <w:rsid w:val="007513F5"/>
    <w:pPr>
      <w:numPr>
        <w:numId w:val="14"/>
      </w:numPr>
      <w:ind w:hanging="503"/>
    </w:pPr>
    <w:rPr>
      <w:i/>
      <w:lang w:val="en-US"/>
    </w:rPr>
  </w:style>
  <w:style w:type="character" w:customStyle="1" w:styleId="affff5">
    <w:name w:val="Мсписок Знак"/>
    <w:link w:val="a2"/>
    <w:rsid w:val="00FC6015"/>
    <w:rPr>
      <w:rFonts w:eastAsia="Calibri"/>
      <w:i/>
      <w:sz w:val="28"/>
      <w:szCs w:val="28"/>
      <w:lang w:val="en-US" w:eastAsia="en-US"/>
    </w:rPr>
  </w:style>
  <w:style w:type="paragraph" w:customStyle="1" w:styleId="affff6">
    <w:name w:val="Основной"/>
    <w:basedOn w:val="a4"/>
    <w:qFormat/>
    <w:rsid w:val="00EA762B"/>
    <w:pPr>
      <w:spacing w:after="200" w:line="276" w:lineRule="auto"/>
      <w:ind w:firstLine="709"/>
      <w:jc w:val="both"/>
    </w:pPr>
    <w:rPr>
      <w:rFonts w:eastAsia="Calibri"/>
      <w:sz w:val="24"/>
      <w:szCs w:val="22"/>
      <w:lang w:eastAsia="en-US"/>
    </w:rPr>
  </w:style>
  <w:style w:type="paragraph" w:customStyle="1" w:styleId="10">
    <w:name w:val="Абзац списка1"/>
    <w:basedOn w:val="a4"/>
    <w:rsid w:val="00EA762B"/>
    <w:pPr>
      <w:numPr>
        <w:numId w:val="15"/>
      </w:numPr>
      <w:spacing w:line="360" w:lineRule="auto"/>
      <w:ind w:left="0" w:firstLine="1069"/>
      <w:contextualSpacing/>
      <w:jc w:val="both"/>
    </w:pPr>
    <w:rPr>
      <w:szCs w:val="22"/>
      <w:lang w:eastAsia="en-US"/>
    </w:rPr>
  </w:style>
  <w:style w:type="paragraph" w:styleId="2f2">
    <w:name w:val="Body Text 2"/>
    <w:basedOn w:val="a4"/>
    <w:link w:val="2f3"/>
    <w:rsid w:val="00FB57F0"/>
    <w:pPr>
      <w:suppressAutoHyphens/>
      <w:ind w:firstLine="709"/>
      <w:jc w:val="center"/>
    </w:pPr>
    <w:rPr>
      <w:rFonts w:eastAsia="MS Mincho"/>
      <w:szCs w:val="24"/>
    </w:rPr>
  </w:style>
  <w:style w:type="character" w:customStyle="1" w:styleId="2f3">
    <w:name w:val="Основной текст 2 Знак"/>
    <w:link w:val="2f2"/>
    <w:rsid w:val="00FB57F0"/>
    <w:rPr>
      <w:rFonts w:eastAsia="MS Mincho"/>
      <w:sz w:val="28"/>
      <w:szCs w:val="24"/>
    </w:rPr>
  </w:style>
  <w:style w:type="paragraph" w:customStyle="1" w:styleId="NormalBody">
    <w:name w:val="Normal Body"/>
    <w:basedOn w:val="a4"/>
    <w:link w:val="NormalBody0"/>
    <w:rsid w:val="00FB57F0"/>
    <w:pPr>
      <w:spacing w:after="120"/>
      <w:ind w:firstLine="357"/>
      <w:jc w:val="both"/>
    </w:pPr>
    <w:rPr>
      <w:sz w:val="24"/>
      <w:szCs w:val="24"/>
    </w:rPr>
  </w:style>
  <w:style w:type="character" w:customStyle="1" w:styleId="NormalBody0">
    <w:name w:val="Normal Body Знак"/>
    <w:link w:val="NormalBody"/>
    <w:rsid w:val="00FB57F0"/>
    <w:rPr>
      <w:sz w:val="24"/>
      <w:szCs w:val="24"/>
    </w:rPr>
  </w:style>
  <w:style w:type="paragraph" w:customStyle="1" w:styleId="1f2">
    <w:name w:val="Табл1"/>
    <w:basedOn w:val="a5"/>
    <w:qFormat/>
    <w:rsid w:val="003276C3"/>
    <w:pPr>
      <w:keepNext/>
      <w:spacing w:before="60"/>
      <w:contextualSpacing w:val="0"/>
    </w:pPr>
  </w:style>
  <w:style w:type="paragraph" w:styleId="affff7">
    <w:name w:val="Normal (Web)"/>
    <w:basedOn w:val="a4"/>
    <w:uiPriority w:val="99"/>
    <w:semiHidden/>
    <w:unhideWhenUsed/>
    <w:rsid w:val="00FB57F0"/>
    <w:pPr>
      <w:spacing w:before="144" w:after="288"/>
    </w:pPr>
    <w:rPr>
      <w:sz w:val="24"/>
      <w:szCs w:val="24"/>
    </w:rPr>
  </w:style>
  <w:style w:type="character" w:customStyle="1" w:styleId="keyword2">
    <w:name w:val="keyword2"/>
    <w:basedOn w:val="a6"/>
    <w:rsid w:val="00FB57F0"/>
  </w:style>
  <w:style w:type="paragraph" w:customStyle="1" w:styleId="6">
    <w:name w:val="Заг 6 (сод)"/>
    <w:basedOn w:val="60"/>
    <w:link w:val="63"/>
    <w:qFormat/>
    <w:rsid w:val="00DC6DA7"/>
    <w:pPr>
      <w:keepNext/>
      <w:numPr>
        <w:ilvl w:val="5"/>
        <w:numId w:val="6"/>
      </w:numPr>
      <w:tabs>
        <w:tab w:val="left" w:pos="2410"/>
      </w:tabs>
      <w:spacing w:before="120" w:after="0" w:line="360" w:lineRule="auto"/>
      <w:ind w:left="0" w:firstLine="709"/>
      <w:jc w:val="both"/>
    </w:pPr>
    <w:rPr>
      <w:rFonts w:ascii="Times New Roman" w:eastAsia="Batang" w:hAnsi="Times New Roman"/>
      <w:b/>
      <w:sz w:val="28"/>
    </w:rPr>
  </w:style>
  <w:style w:type="character" w:customStyle="1" w:styleId="63">
    <w:name w:val="Заг 6 (сод) Знак"/>
    <w:link w:val="6"/>
    <w:rsid w:val="00DC6DA7"/>
    <w:rPr>
      <w:rFonts w:eastAsia="Batang"/>
      <w:b/>
      <w:sz w:val="28"/>
    </w:rPr>
  </w:style>
  <w:style w:type="paragraph" w:styleId="affff8">
    <w:name w:val="Plain Text"/>
    <w:basedOn w:val="a4"/>
    <w:link w:val="affff9"/>
    <w:rsid w:val="00A0565A"/>
    <w:pPr>
      <w:widowControl w:val="0"/>
      <w:shd w:val="clear" w:color="auto" w:fill="FFFFFF"/>
      <w:autoSpaceDE w:val="0"/>
      <w:autoSpaceDN w:val="0"/>
      <w:spacing w:line="360" w:lineRule="auto"/>
      <w:ind w:firstLine="720"/>
      <w:jc w:val="both"/>
    </w:pPr>
    <w:rPr>
      <w:rFonts w:ascii="Courier New" w:hAnsi="Courier New"/>
      <w:sz w:val="24"/>
      <w:lang w:val="en-US"/>
    </w:rPr>
  </w:style>
  <w:style w:type="character" w:customStyle="1" w:styleId="affff9">
    <w:name w:val="Текст Знак"/>
    <w:link w:val="affff8"/>
    <w:rsid w:val="00A0565A"/>
    <w:rPr>
      <w:rFonts w:ascii="Courier New" w:hAnsi="Courier New"/>
      <w:sz w:val="24"/>
      <w:shd w:val="clear" w:color="auto" w:fill="FFFFFF"/>
      <w:lang w:val="en-US"/>
    </w:rPr>
  </w:style>
  <w:style w:type="character" w:customStyle="1" w:styleId="2f4">
    <w:name w:val="Неразрешенное упоминание2"/>
    <w:uiPriority w:val="99"/>
    <w:semiHidden/>
    <w:unhideWhenUsed/>
    <w:rsid w:val="00EA76FC"/>
    <w:rPr>
      <w:color w:val="808080"/>
      <w:shd w:val="clear" w:color="auto" w:fill="E6E6E6"/>
    </w:rPr>
  </w:style>
  <w:style w:type="character" w:customStyle="1" w:styleId="3e">
    <w:name w:val="Неразрешенное упоминание3"/>
    <w:uiPriority w:val="99"/>
    <w:semiHidden/>
    <w:unhideWhenUsed/>
    <w:rsid w:val="00AD4E90"/>
    <w:rPr>
      <w:color w:val="605E5C"/>
      <w:shd w:val="clear" w:color="auto" w:fill="E1DFDD"/>
    </w:rPr>
  </w:style>
  <w:style w:type="paragraph" w:customStyle="1" w:styleId="affffa">
    <w:name w:val="Нсостав"/>
    <w:basedOn w:val="a5"/>
    <w:link w:val="affffb"/>
    <w:qFormat/>
    <w:rsid w:val="00CA4143"/>
    <w:pPr>
      <w:keepNext/>
    </w:pPr>
  </w:style>
  <w:style w:type="paragraph" w:customStyle="1" w:styleId="affffc">
    <w:name w:val="НПараметры"/>
    <w:basedOn w:val="a1"/>
    <w:link w:val="affffd"/>
    <w:qFormat/>
    <w:rsid w:val="00CA4143"/>
    <w:pPr>
      <w:numPr>
        <w:numId w:val="0"/>
      </w:numPr>
      <w:ind w:left="1134"/>
    </w:pPr>
  </w:style>
  <w:style w:type="character" w:customStyle="1" w:styleId="affffb">
    <w:name w:val="Нсостав Знак"/>
    <w:link w:val="affffa"/>
    <w:rsid w:val="00CA4143"/>
    <w:rPr>
      <w:rFonts w:eastAsia="Batang"/>
      <w:sz w:val="28"/>
      <w:szCs w:val="28"/>
      <w:lang w:eastAsia="en-US"/>
    </w:rPr>
  </w:style>
  <w:style w:type="character" w:customStyle="1" w:styleId="affffd">
    <w:name w:val="НПараметры Знак"/>
    <w:link w:val="affffc"/>
    <w:rsid w:val="00CA4143"/>
    <w:rPr>
      <w:rFonts w:eastAsia="Batang"/>
      <w:sz w:val="28"/>
      <w:szCs w:val="28"/>
      <w:lang w:eastAsia="en-US"/>
    </w:rPr>
  </w:style>
  <w:style w:type="paragraph" w:customStyle="1" w:styleId="affffe">
    <w:name w:val="Таблица"/>
    <w:basedOn w:val="afff5"/>
    <w:link w:val="afffff"/>
    <w:qFormat/>
    <w:rsid w:val="00E7189B"/>
    <w:pPr>
      <w:keepNext/>
      <w:spacing w:after="0"/>
      <w:ind w:left="0" w:firstLine="709"/>
    </w:pPr>
    <w:rPr>
      <w:rFonts w:eastAsia="Calibri"/>
      <w:b w:val="0"/>
      <w:sz w:val="24"/>
    </w:rPr>
  </w:style>
  <w:style w:type="paragraph" w:customStyle="1" w:styleId="afffff0">
    <w:name w:val="Рисунок"/>
    <w:basedOn w:val="a4"/>
    <w:link w:val="afffff1"/>
    <w:qFormat/>
    <w:rsid w:val="00E7189B"/>
    <w:pPr>
      <w:keepNext/>
      <w:spacing w:before="240" w:line="360" w:lineRule="auto"/>
      <w:jc w:val="center"/>
    </w:pPr>
    <w:rPr>
      <w:rFonts w:eastAsia="Calibri"/>
      <w:sz w:val="24"/>
      <w:szCs w:val="22"/>
      <w:lang w:eastAsia="en-US"/>
    </w:rPr>
  </w:style>
  <w:style w:type="character" w:customStyle="1" w:styleId="afffff">
    <w:name w:val="Таблица Знак"/>
    <w:link w:val="affffe"/>
    <w:rsid w:val="00E7189B"/>
    <w:rPr>
      <w:rFonts w:eastAsia="Calibri" w:cs="Times New Roman"/>
      <w:b w:val="0"/>
      <w:bCs/>
      <w:color w:val="4F81BD"/>
      <w:sz w:val="24"/>
      <w:szCs w:val="18"/>
      <w:lang w:eastAsia="en-US"/>
    </w:rPr>
  </w:style>
  <w:style w:type="character" w:customStyle="1" w:styleId="afffff1">
    <w:name w:val="Рисунок Знак"/>
    <w:link w:val="afffff0"/>
    <w:rsid w:val="00E7189B"/>
    <w:rPr>
      <w:rFonts w:eastAsia="Calibri"/>
      <w:noProof/>
      <w:sz w:val="24"/>
      <w:szCs w:val="22"/>
      <w:lang w:eastAsia="en-US"/>
    </w:rPr>
  </w:style>
  <w:style w:type="paragraph" w:customStyle="1" w:styleId="afffff2">
    <w:name w:val="Режимы"/>
    <w:basedOn w:val="a4"/>
    <w:link w:val="afffff3"/>
    <w:rsid w:val="00E7189B"/>
    <w:pPr>
      <w:keepNext/>
      <w:spacing w:before="120" w:line="360" w:lineRule="auto"/>
      <w:ind w:firstLine="709"/>
      <w:jc w:val="both"/>
    </w:pPr>
    <w:rPr>
      <w:rFonts w:eastAsia="Calibri"/>
      <w:b/>
      <w:sz w:val="24"/>
      <w:szCs w:val="22"/>
      <w:lang w:eastAsia="en-US"/>
    </w:rPr>
  </w:style>
  <w:style w:type="character" w:customStyle="1" w:styleId="afffff3">
    <w:name w:val="Режимы Знак"/>
    <w:link w:val="afffff2"/>
    <w:rsid w:val="00E7189B"/>
    <w:rPr>
      <w:rFonts w:eastAsia="Calibri"/>
      <w:b/>
      <w:sz w:val="24"/>
      <w:szCs w:val="22"/>
      <w:lang w:eastAsia="en-US"/>
    </w:rPr>
  </w:style>
  <w:style w:type="paragraph" w:customStyle="1" w:styleId="a3">
    <w:name w:val="Спис"/>
    <w:basedOn w:val="affd"/>
    <w:link w:val="afffff4"/>
    <w:rsid w:val="003065EF"/>
    <w:pPr>
      <w:numPr>
        <w:numId w:val="16"/>
      </w:numPr>
      <w:tabs>
        <w:tab w:val="left" w:pos="1134"/>
      </w:tabs>
      <w:spacing w:line="360" w:lineRule="auto"/>
      <w:ind w:left="0" w:firstLine="709"/>
      <w:jc w:val="both"/>
    </w:pPr>
    <w:rPr>
      <w:rFonts w:eastAsia="Calibri"/>
      <w:lang w:eastAsia="en-US"/>
    </w:rPr>
  </w:style>
  <w:style w:type="character" w:customStyle="1" w:styleId="afffff4">
    <w:name w:val="Спис Знак"/>
    <w:link w:val="a3"/>
    <w:rsid w:val="003065EF"/>
    <w:rPr>
      <w:rFonts w:eastAsia="Calibri"/>
      <w:sz w:val="24"/>
      <w:szCs w:val="24"/>
      <w:lang w:eastAsia="en-US"/>
    </w:rPr>
  </w:style>
  <w:style w:type="paragraph" w:customStyle="1" w:styleId="afffff5">
    <w:name w:val="Сценарий"/>
    <w:basedOn w:val="a4"/>
    <w:link w:val="afffff6"/>
    <w:qFormat/>
    <w:rsid w:val="00D67F23"/>
    <w:pPr>
      <w:keepNext/>
      <w:spacing w:line="360" w:lineRule="auto"/>
      <w:ind w:firstLine="709"/>
      <w:contextualSpacing/>
      <w:jc w:val="both"/>
    </w:pPr>
    <w:rPr>
      <w:rFonts w:eastAsia="Batang"/>
      <w:b/>
      <w:szCs w:val="28"/>
      <w:lang w:eastAsia="en-US"/>
    </w:rPr>
  </w:style>
  <w:style w:type="character" w:customStyle="1" w:styleId="afffff6">
    <w:name w:val="Сценарий Знак"/>
    <w:link w:val="afffff5"/>
    <w:rsid w:val="00D67F23"/>
    <w:rPr>
      <w:rFonts w:eastAsia="Batang"/>
      <w:b/>
      <w:sz w:val="28"/>
      <w:szCs w:val="28"/>
      <w:lang w:eastAsia="en-US"/>
    </w:rPr>
  </w:style>
  <w:style w:type="paragraph" w:customStyle="1" w:styleId="1f3">
    <w:name w:val="Заг 1 ИУС"/>
    <w:basedOn w:val="12"/>
    <w:link w:val="1f4"/>
    <w:qFormat/>
    <w:rsid w:val="00D17501"/>
    <w:pPr>
      <w:tabs>
        <w:tab w:val="left" w:pos="2268"/>
      </w:tabs>
      <w:spacing w:before="120" w:after="0" w:line="360" w:lineRule="auto"/>
      <w:ind w:firstLine="720"/>
      <w:jc w:val="both"/>
    </w:pPr>
    <w:rPr>
      <w:rFonts w:eastAsia="Calibri"/>
      <w:bCs/>
      <w:szCs w:val="28"/>
      <w:lang w:val="uk-UA" w:eastAsia="en-US"/>
    </w:rPr>
  </w:style>
  <w:style w:type="paragraph" w:customStyle="1" w:styleId="3f">
    <w:name w:val="Заг 3 ИУС"/>
    <w:basedOn w:val="a4"/>
    <w:link w:val="3f0"/>
    <w:qFormat/>
    <w:rsid w:val="00D17501"/>
    <w:pPr>
      <w:keepNext/>
      <w:keepLines/>
      <w:shd w:val="clear" w:color="auto" w:fill="FFFFFF"/>
      <w:tabs>
        <w:tab w:val="left" w:pos="2268"/>
      </w:tabs>
      <w:spacing w:line="360" w:lineRule="auto"/>
      <w:ind w:firstLine="709"/>
      <w:jc w:val="both"/>
      <w:outlineLvl w:val="2"/>
    </w:pPr>
    <w:rPr>
      <w:rFonts w:eastAsia="Calibri"/>
      <w:b/>
      <w:color w:val="000000"/>
      <w:szCs w:val="28"/>
      <w:lang w:val="uk-UA" w:eastAsia="en-US"/>
    </w:rPr>
  </w:style>
  <w:style w:type="paragraph" w:customStyle="1" w:styleId="58">
    <w:name w:val="ЗАГ5 (сод)"/>
    <w:basedOn w:val="55"/>
    <w:link w:val="59"/>
    <w:qFormat/>
    <w:rsid w:val="00D17501"/>
    <w:pPr>
      <w:tabs>
        <w:tab w:val="clear" w:pos="1843"/>
        <w:tab w:val="left" w:pos="2268"/>
      </w:tabs>
      <w:spacing w:before="120"/>
    </w:pPr>
    <w:rPr>
      <w:rFonts w:ascii="Times New Roman" w:hAnsi="Times New Roman"/>
      <w:lang w:val="uk-UA"/>
    </w:rPr>
  </w:style>
  <w:style w:type="character" w:customStyle="1" w:styleId="59">
    <w:name w:val="ЗАГ5 (сод) Знак"/>
    <w:link w:val="58"/>
    <w:rsid w:val="00D17501"/>
    <w:rPr>
      <w:rFonts w:eastAsia="Times New Roman" w:cs="Times New Roman"/>
      <w:b/>
      <w:sz w:val="28"/>
      <w:szCs w:val="22"/>
      <w:lang w:val="uk-UA" w:eastAsia="en-US" w:bidi="ar-SA"/>
    </w:rPr>
  </w:style>
  <w:style w:type="paragraph" w:customStyle="1" w:styleId="64">
    <w:name w:val="Заг6 (сод)"/>
    <w:basedOn w:val="60"/>
    <w:link w:val="65"/>
    <w:qFormat/>
    <w:rsid w:val="00D17501"/>
    <w:pPr>
      <w:keepNext/>
      <w:tabs>
        <w:tab w:val="left" w:pos="2268"/>
      </w:tabs>
      <w:spacing w:after="0" w:line="360" w:lineRule="auto"/>
      <w:ind w:firstLine="720"/>
      <w:jc w:val="both"/>
    </w:pPr>
    <w:rPr>
      <w:rFonts w:ascii="Times New Roman" w:hAnsi="Times New Roman"/>
      <w:b/>
      <w:sz w:val="28"/>
    </w:rPr>
  </w:style>
  <w:style w:type="paragraph" w:customStyle="1" w:styleId="73">
    <w:name w:val="Стиль7 (сод)"/>
    <w:basedOn w:val="70"/>
    <w:link w:val="74"/>
    <w:rsid w:val="007B3502"/>
  </w:style>
  <w:style w:type="character" w:customStyle="1" w:styleId="74">
    <w:name w:val="Стиль7 (сод) Знак"/>
    <w:link w:val="73"/>
    <w:rsid w:val="007B3502"/>
    <w:rPr>
      <w:b/>
      <w:noProof/>
      <w:sz w:val="28"/>
    </w:rPr>
  </w:style>
  <w:style w:type="paragraph" w:customStyle="1" w:styleId="75">
    <w:name w:val="Стиль7 (содерж)"/>
    <w:basedOn w:val="6"/>
    <w:link w:val="76"/>
    <w:rsid w:val="00F91E68"/>
  </w:style>
  <w:style w:type="character" w:customStyle="1" w:styleId="76">
    <w:name w:val="Стиль7 (содерж) Знак"/>
    <w:link w:val="75"/>
    <w:rsid w:val="00F91E68"/>
    <w:rPr>
      <w:rFonts w:eastAsia="Batang"/>
      <w:b/>
      <w:sz w:val="28"/>
    </w:rPr>
  </w:style>
  <w:style w:type="paragraph" w:customStyle="1" w:styleId="7">
    <w:name w:val="Заг7 (содерж)"/>
    <w:basedOn w:val="70"/>
    <w:link w:val="77"/>
    <w:qFormat/>
    <w:rsid w:val="005F6B29"/>
    <w:pPr>
      <w:keepNext/>
      <w:numPr>
        <w:ilvl w:val="6"/>
        <w:numId w:val="6"/>
      </w:numPr>
      <w:tabs>
        <w:tab w:val="left" w:pos="2410"/>
      </w:tabs>
      <w:spacing w:before="120"/>
      <w:ind w:left="0" w:firstLine="709"/>
    </w:pPr>
    <w:rPr>
      <w:b/>
    </w:rPr>
  </w:style>
  <w:style w:type="character" w:customStyle="1" w:styleId="77">
    <w:name w:val="Заг7 (содерж) Знак"/>
    <w:link w:val="7"/>
    <w:rsid w:val="005F6B29"/>
    <w:rPr>
      <w:rFonts w:eastAsia="Batang"/>
      <w:b/>
      <w:sz w:val="28"/>
      <w:szCs w:val="28"/>
      <w:lang w:eastAsia="en-US"/>
    </w:rPr>
  </w:style>
  <w:style w:type="paragraph" w:customStyle="1" w:styleId="afffff7">
    <w:name w:val="Функции"/>
    <w:basedOn w:val="affff1"/>
    <w:link w:val="afffff8"/>
    <w:qFormat/>
    <w:rsid w:val="00452B91"/>
    <w:pPr>
      <w:ind w:left="1212" w:hanging="503"/>
    </w:pPr>
    <w:rPr>
      <w:i/>
      <w:lang w:val="en-US"/>
    </w:rPr>
  </w:style>
  <w:style w:type="character" w:customStyle="1" w:styleId="afffff8">
    <w:name w:val="Функции Знак"/>
    <w:basedOn w:val="afffb"/>
    <w:link w:val="afffff7"/>
    <w:rsid w:val="00452B91"/>
    <w:rPr>
      <w:rFonts w:eastAsia="Calibri"/>
      <w:i/>
      <w:sz w:val="28"/>
      <w:szCs w:val="28"/>
      <w:lang w:val="en-US" w:eastAsia="en-US"/>
    </w:rPr>
  </w:style>
  <w:style w:type="character" w:styleId="afffff9">
    <w:name w:val="Emphasis"/>
    <w:basedOn w:val="a6"/>
    <w:uiPriority w:val="20"/>
    <w:qFormat/>
    <w:rsid w:val="00CD7BE7"/>
    <w:rPr>
      <w:i/>
      <w:iCs/>
    </w:rPr>
  </w:style>
  <w:style w:type="character" w:customStyle="1" w:styleId="65">
    <w:name w:val="Заг6 (сод) Знак"/>
    <w:basedOn w:val="61"/>
    <w:link w:val="64"/>
    <w:rsid w:val="005E54A7"/>
    <w:rPr>
      <w:rFonts w:ascii="Arial CYR" w:hAnsi="Arial CYR"/>
      <w:b/>
      <w:noProof/>
      <w:sz w:val="28"/>
      <w:lang w:val="ru-RU" w:eastAsia="ru-RU"/>
    </w:rPr>
  </w:style>
  <w:style w:type="paragraph" w:customStyle="1" w:styleId="western">
    <w:name w:val="western"/>
    <w:basedOn w:val="a4"/>
    <w:rsid w:val="003E596B"/>
    <w:pPr>
      <w:spacing w:before="100" w:beforeAutospacing="1" w:line="360" w:lineRule="auto"/>
      <w:ind w:firstLine="851"/>
      <w:jc w:val="both"/>
    </w:pPr>
    <w:rPr>
      <w:szCs w:val="28"/>
    </w:rPr>
  </w:style>
  <w:style w:type="paragraph" w:customStyle="1" w:styleId="afffffa">
    <w:name w:val="Примечание"/>
    <w:basedOn w:val="a5"/>
    <w:link w:val="afffffb"/>
    <w:qFormat/>
    <w:rsid w:val="00FC5D95"/>
    <w:pPr>
      <w:keepNext/>
      <w:ind w:left="709" w:firstLine="0"/>
    </w:pPr>
    <w:rPr>
      <w:u w:val="single"/>
    </w:rPr>
  </w:style>
  <w:style w:type="character" w:customStyle="1" w:styleId="afffffb">
    <w:name w:val="Примечание Знак"/>
    <w:basedOn w:val="afffb"/>
    <w:link w:val="afffffa"/>
    <w:rsid w:val="00FC5D95"/>
    <w:rPr>
      <w:rFonts w:eastAsia="Batang"/>
      <w:sz w:val="28"/>
      <w:szCs w:val="28"/>
      <w:u w:val="single"/>
      <w:lang w:eastAsia="en-US"/>
    </w:rPr>
  </w:style>
  <w:style w:type="paragraph" w:customStyle="1" w:styleId="afffffc">
    <w:name w:val="Определение"/>
    <w:basedOn w:val="Textbody"/>
    <w:link w:val="afffffd"/>
    <w:qFormat/>
    <w:rsid w:val="00E81E76"/>
    <w:pPr>
      <w:ind w:firstLine="709"/>
    </w:pPr>
    <w:rPr>
      <w:b/>
    </w:rPr>
  </w:style>
  <w:style w:type="character" w:customStyle="1" w:styleId="afffffd">
    <w:name w:val="Определение Знак"/>
    <w:basedOn w:val="Textbody2"/>
    <w:link w:val="afffffc"/>
    <w:rsid w:val="00E81E76"/>
    <w:rPr>
      <w:b/>
      <w:sz w:val="28"/>
      <w:szCs w:val="22"/>
      <w:lang w:bidi="hi-IN"/>
    </w:rPr>
  </w:style>
  <w:style w:type="paragraph" w:customStyle="1" w:styleId="afffffe">
    <w:name w:val="СоставН"/>
    <w:basedOn w:val="a5"/>
    <w:link w:val="affffff"/>
    <w:rsid w:val="00361DEC"/>
    <w:pPr>
      <w:keepNext/>
    </w:pPr>
  </w:style>
  <w:style w:type="character" w:customStyle="1" w:styleId="affffff">
    <w:name w:val="СоставН Знак"/>
    <w:basedOn w:val="afffb"/>
    <w:link w:val="afffffe"/>
    <w:rsid w:val="00361DEC"/>
    <w:rPr>
      <w:rFonts w:eastAsia="Batang"/>
      <w:sz w:val="28"/>
      <w:szCs w:val="28"/>
      <w:lang w:eastAsia="en-US"/>
    </w:rPr>
  </w:style>
  <w:style w:type="paragraph" w:customStyle="1" w:styleId="affffff0">
    <w:name w:val="Без отступа"/>
    <w:basedOn w:val="a4"/>
    <w:link w:val="affffff1"/>
    <w:rsid w:val="00251773"/>
    <w:pPr>
      <w:tabs>
        <w:tab w:val="left" w:pos="567"/>
      </w:tabs>
      <w:spacing w:line="360" w:lineRule="auto"/>
      <w:jc w:val="both"/>
    </w:pPr>
    <w:rPr>
      <w:rFonts w:eastAsiaTheme="minorHAnsi"/>
      <w:sz w:val="24"/>
      <w:szCs w:val="24"/>
      <w:lang w:eastAsia="en-US"/>
    </w:rPr>
  </w:style>
  <w:style w:type="character" w:customStyle="1" w:styleId="affffff1">
    <w:name w:val="Без отступа Знак"/>
    <w:basedOn w:val="a6"/>
    <w:link w:val="affffff0"/>
    <w:rsid w:val="00251773"/>
    <w:rPr>
      <w:rFonts w:eastAsiaTheme="minorHAnsi"/>
      <w:sz w:val="24"/>
      <w:szCs w:val="24"/>
      <w:lang w:eastAsia="en-US"/>
    </w:rPr>
  </w:style>
  <w:style w:type="paragraph" w:customStyle="1" w:styleId="affffff2">
    <w:name w:val="Моднявый"/>
    <w:basedOn w:val="affff1"/>
    <w:link w:val="affffff3"/>
    <w:qFormat/>
    <w:rsid w:val="00FE17EF"/>
    <w:pPr>
      <w:ind w:left="1212" w:hanging="503"/>
    </w:pPr>
    <w:rPr>
      <w:i/>
      <w:lang w:val="en-US"/>
    </w:rPr>
  </w:style>
  <w:style w:type="character" w:customStyle="1" w:styleId="affffff3">
    <w:name w:val="Моднявый Знак"/>
    <w:basedOn w:val="afffb"/>
    <w:link w:val="affffff2"/>
    <w:rsid w:val="00FE17EF"/>
    <w:rPr>
      <w:rFonts w:eastAsia="Calibri"/>
      <w:i/>
      <w:sz w:val="28"/>
      <w:szCs w:val="28"/>
      <w:lang w:val="en-US" w:eastAsia="en-US"/>
    </w:rPr>
  </w:style>
  <w:style w:type="paragraph" w:customStyle="1" w:styleId="5a">
    <w:name w:val="Ур5"/>
    <w:basedOn w:val="50"/>
    <w:qFormat/>
    <w:rsid w:val="00FE17EF"/>
    <w:pPr>
      <w:tabs>
        <w:tab w:val="left" w:pos="1985"/>
      </w:tabs>
      <w:suppressAutoHyphens w:val="0"/>
      <w:spacing w:before="200" w:after="0" w:line="360" w:lineRule="auto"/>
      <w:ind w:firstLine="709"/>
      <w:jc w:val="both"/>
    </w:pPr>
    <w:rPr>
      <w:rFonts w:eastAsiaTheme="majorEastAsia" w:cstheme="majorBidi"/>
      <w:szCs w:val="24"/>
      <w:lang w:eastAsia="en-US"/>
    </w:rPr>
  </w:style>
  <w:style w:type="character" w:customStyle="1" w:styleId="3d">
    <w:name w:val="Стиль3 Знак"/>
    <w:basedOn w:val="45"/>
    <w:link w:val="3c"/>
    <w:rsid w:val="00FE17EF"/>
    <w:rPr>
      <w:rFonts w:eastAsia="Batang"/>
      <w:sz w:val="24"/>
      <w:szCs w:val="22"/>
      <w:lang w:val="uk-UA" w:eastAsia="en-US"/>
    </w:rPr>
  </w:style>
  <w:style w:type="paragraph" w:customStyle="1" w:styleId="d2e5eaf1f2e4eeeaf3ece5edf2e0">
    <w:name w:val="Тd2еe5кeaсf1тf2 дe4оeeкeaуf3мecеe5нedтf2аe0"/>
    <w:basedOn w:val="a4"/>
    <w:uiPriority w:val="99"/>
    <w:rsid w:val="00057333"/>
    <w:pPr>
      <w:autoSpaceDE w:val="0"/>
      <w:autoSpaceDN w:val="0"/>
      <w:adjustRightInd w:val="0"/>
      <w:spacing w:line="360" w:lineRule="auto"/>
      <w:ind w:firstLine="709"/>
      <w:contextualSpacing/>
      <w:jc w:val="both"/>
    </w:pPr>
    <w:rPr>
      <w:rFonts w:eastAsia="Batang"/>
      <w:szCs w:val="28"/>
    </w:rPr>
  </w:style>
  <w:style w:type="paragraph" w:customStyle="1" w:styleId="affffff4">
    <w:name w:val="Название рисунка"/>
    <w:basedOn w:val="afff7"/>
    <w:link w:val="affffff5"/>
    <w:qFormat/>
    <w:rsid w:val="00C2437A"/>
    <w:pPr>
      <w:spacing w:after="240"/>
    </w:pPr>
    <w:rPr>
      <w:color w:val="4F81BD"/>
      <w:lang w:eastAsia="en-US"/>
    </w:rPr>
  </w:style>
  <w:style w:type="character" w:customStyle="1" w:styleId="affffff5">
    <w:name w:val="Название рисунка Знак"/>
    <w:basedOn w:val="afff6"/>
    <w:link w:val="affffff4"/>
    <w:rsid w:val="00C2437A"/>
    <w:rPr>
      <w:b w:val="0"/>
      <w:bCs w:val="0"/>
      <w:color w:val="4F81BD"/>
      <w:sz w:val="28"/>
      <w:szCs w:val="28"/>
      <w:lang w:eastAsia="en-US"/>
    </w:rPr>
  </w:style>
  <w:style w:type="paragraph" w:customStyle="1" w:styleId="cfe5f0e5f7e5edfcc8d3d1">
    <w:name w:val="Пcfеe5рf0еe5чf7еe5нedьfc Иc8Уd3Сd1"/>
    <w:basedOn w:val="a4"/>
    <w:uiPriority w:val="99"/>
    <w:rsid w:val="008F4CF1"/>
    <w:pPr>
      <w:tabs>
        <w:tab w:val="left" w:pos="993"/>
      </w:tabs>
      <w:autoSpaceDE w:val="0"/>
      <w:autoSpaceDN w:val="0"/>
      <w:adjustRightInd w:val="0"/>
      <w:spacing w:line="360" w:lineRule="auto"/>
      <w:ind w:firstLine="709"/>
      <w:jc w:val="both"/>
    </w:pPr>
    <w:rPr>
      <w:szCs w:val="28"/>
      <w:lang w:val="uk-UA"/>
    </w:rPr>
  </w:style>
  <w:style w:type="paragraph" w:customStyle="1" w:styleId="cdf1eef1f2e0e2">
    <w:name w:val="Нcdсf1оeeсf1тf2аe0вe2"/>
    <w:basedOn w:val="d2e5eaf1f2e4eeeaf3ece5edf2e0"/>
    <w:uiPriority w:val="99"/>
    <w:rsid w:val="005047FC"/>
    <w:pPr>
      <w:keepNext/>
    </w:pPr>
    <w:rPr>
      <w:rFonts w:ascii="Liberation Serif" w:hAnsi="Liberation Serif"/>
    </w:rPr>
  </w:style>
  <w:style w:type="paragraph" w:customStyle="1" w:styleId="affffff6">
    <w:name w:val="Нмодуля"/>
    <w:basedOn w:val="a5"/>
    <w:link w:val="affffff7"/>
    <w:qFormat/>
    <w:rsid w:val="001B0400"/>
    <w:rPr>
      <w:sz w:val="29"/>
      <w:szCs w:val="29"/>
    </w:rPr>
  </w:style>
  <w:style w:type="character" w:customStyle="1" w:styleId="affffff7">
    <w:name w:val="Нмодуля Знак"/>
    <w:basedOn w:val="afffb"/>
    <w:link w:val="affffff6"/>
    <w:rsid w:val="001B0400"/>
    <w:rPr>
      <w:rFonts w:eastAsia="Batang"/>
      <w:sz w:val="29"/>
      <w:szCs w:val="29"/>
      <w:lang w:eastAsia="en-US"/>
    </w:rPr>
  </w:style>
  <w:style w:type="paragraph" w:customStyle="1" w:styleId="a0">
    <w:name w:val="ПеречБукв"/>
    <w:basedOn w:val="a"/>
    <w:link w:val="affffff8"/>
    <w:qFormat/>
    <w:rsid w:val="009C1B83"/>
    <w:pPr>
      <w:numPr>
        <w:numId w:val="20"/>
      </w:numPr>
      <w:tabs>
        <w:tab w:val="clear" w:pos="993"/>
        <w:tab w:val="left" w:pos="1134"/>
      </w:tabs>
      <w:ind w:left="0" w:firstLine="709"/>
    </w:pPr>
    <w:rPr>
      <w:rFonts w:eastAsia="Calibri"/>
      <w:lang w:eastAsia="en-US"/>
    </w:rPr>
  </w:style>
  <w:style w:type="character" w:customStyle="1" w:styleId="affffff8">
    <w:name w:val="ПеречБукв Знак"/>
    <w:basedOn w:val="aff7"/>
    <w:link w:val="a0"/>
    <w:rsid w:val="009C1B83"/>
    <w:rPr>
      <w:rFonts w:eastAsia="Calibri"/>
      <w:sz w:val="28"/>
      <w:lang w:eastAsia="en-US"/>
    </w:rPr>
  </w:style>
  <w:style w:type="character" w:customStyle="1" w:styleId="st">
    <w:name w:val="st"/>
    <w:basedOn w:val="a6"/>
    <w:rsid w:val="00B1669D"/>
  </w:style>
  <w:style w:type="paragraph" w:customStyle="1" w:styleId="affffff9">
    <w:name w:val="Нсписка"/>
    <w:basedOn w:val="a5"/>
    <w:link w:val="affffffa"/>
    <w:qFormat/>
    <w:rsid w:val="008A270C"/>
    <w:pPr>
      <w:keepNext/>
    </w:pPr>
  </w:style>
  <w:style w:type="character" w:customStyle="1" w:styleId="affffffa">
    <w:name w:val="Нсписка Знак"/>
    <w:basedOn w:val="afffb"/>
    <w:link w:val="affffff9"/>
    <w:rsid w:val="008A270C"/>
    <w:rPr>
      <w:rFonts w:eastAsia="Batang"/>
      <w:sz w:val="28"/>
      <w:szCs w:val="28"/>
      <w:lang w:eastAsia="en-US"/>
    </w:rPr>
  </w:style>
  <w:style w:type="paragraph" w:customStyle="1" w:styleId="20">
    <w:name w:val="Переч2урвн"/>
    <w:basedOn w:val="2b"/>
    <w:link w:val="2f5"/>
    <w:qFormat/>
    <w:rsid w:val="005616AE"/>
    <w:pPr>
      <w:numPr>
        <w:ilvl w:val="1"/>
      </w:numPr>
      <w:tabs>
        <w:tab w:val="clear" w:pos="993"/>
        <w:tab w:val="clear" w:pos="1418"/>
        <w:tab w:val="left" w:pos="1701"/>
      </w:tabs>
      <w:ind w:left="709" w:firstLine="567"/>
    </w:pPr>
  </w:style>
  <w:style w:type="character" w:customStyle="1" w:styleId="2f5">
    <w:name w:val="Переч2урвн Знак"/>
    <w:basedOn w:val="2c"/>
    <w:link w:val="20"/>
    <w:rsid w:val="005616AE"/>
    <w:rPr>
      <w:sz w:val="28"/>
      <w:lang w:val="en-US"/>
    </w:rPr>
  </w:style>
  <w:style w:type="paragraph" w:customStyle="1" w:styleId="24">
    <w:name w:val="ПеречНум2ур"/>
    <w:basedOn w:val="a5"/>
    <w:link w:val="2f6"/>
    <w:qFormat/>
    <w:rsid w:val="00D17865"/>
    <w:pPr>
      <w:numPr>
        <w:numId w:val="18"/>
      </w:numPr>
      <w:tabs>
        <w:tab w:val="left" w:pos="1560"/>
        <w:tab w:val="left" w:pos="1701"/>
      </w:tabs>
      <w:ind w:left="426" w:firstLine="708"/>
    </w:pPr>
  </w:style>
  <w:style w:type="character" w:customStyle="1" w:styleId="2f6">
    <w:name w:val="ПеречНум2ур Знак"/>
    <w:basedOn w:val="afffb"/>
    <w:link w:val="24"/>
    <w:rsid w:val="00D17865"/>
    <w:rPr>
      <w:rFonts w:eastAsia="Batang"/>
      <w:sz w:val="28"/>
      <w:szCs w:val="28"/>
      <w:lang w:eastAsia="en-US"/>
    </w:rPr>
  </w:style>
  <w:style w:type="paragraph" w:customStyle="1" w:styleId="affffffb">
    <w:name w:val="Содержимое таблицы"/>
    <w:basedOn w:val="a4"/>
    <w:qFormat/>
    <w:rsid w:val="00F86C40"/>
    <w:pPr>
      <w:suppressLineNumbers/>
      <w:suppressAutoHyphens/>
    </w:pPr>
  </w:style>
  <w:style w:type="paragraph" w:customStyle="1" w:styleId="4d">
    <w:name w:val="Заг 4 ИУС"/>
    <w:basedOn w:val="46"/>
    <w:link w:val="4e"/>
    <w:qFormat/>
    <w:rsid w:val="003405B6"/>
    <w:pPr>
      <w:tabs>
        <w:tab w:val="clear" w:pos="1560"/>
        <w:tab w:val="num" w:pos="426"/>
        <w:tab w:val="num" w:pos="1702"/>
        <w:tab w:val="left" w:pos="1843"/>
        <w:tab w:val="num" w:pos="3261"/>
      </w:tabs>
      <w:ind w:firstLine="709"/>
    </w:pPr>
    <w:rPr>
      <w:color w:val="000000"/>
    </w:rPr>
  </w:style>
  <w:style w:type="character" w:customStyle="1" w:styleId="4e">
    <w:name w:val="Заг 4 ИУС Знак"/>
    <w:basedOn w:val="45"/>
    <w:link w:val="4d"/>
    <w:rsid w:val="003405B6"/>
    <w:rPr>
      <w:color w:val="000000"/>
      <w:sz w:val="28"/>
      <w:lang w:val="uk-UA"/>
    </w:rPr>
  </w:style>
  <w:style w:type="paragraph" w:customStyle="1" w:styleId="affffffc">
    <w:name w:val="Додаток ИУС"/>
    <w:basedOn w:val="1f3"/>
    <w:next w:val="a4"/>
    <w:link w:val="affffffd"/>
    <w:qFormat/>
    <w:rsid w:val="003405B6"/>
    <w:pPr>
      <w:suppressLineNumbers/>
      <w:tabs>
        <w:tab w:val="clear" w:pos="2268"/>
        <w:tab w:val="left" w:pos="2127"/>
      </w:tabs>
      <w:spacing w:before="240" w:after="240" w:line="240" w:lineRule="auto"/>
      <w:ind w:firstLine="0"/>
      <w:jc w:val="center"/>
    </w:pPr>
  </w:style>
  <w:style w:type="character" w:customStyle="1" w:styleId="affffffd">
    <w:name w:val="Додаток ИУС Знак"/>
    <w:basedOn w:val="1f4"/>
    <w:link w:val="affffffc"/>
    <w:rsid w:val="003405B6"/>
    <w:rPr>
      <w:rFonts w:eastAsia="Calibri"/>
      <w:b/>
      <w:bCs/>
      <w:kern w:val="28"/>
      <w:sz w:val="28"/>
      <w:szCs w:val="28"/>
      <w:lang w:val="uk-UA" w:eastAsia="en-US"/>
    </w:rPr>
  </w:style>
  <w:style w:type="paragraph" w:customStyle="1" w:styleId="22">
    <w:name w:val="Заг 2 ИУС"/>
    <w:basedOn w:val="25"/>
    <w:link w:val="2f7"/>
    <w:qFormat/>
    <w:rsid w:val="003405B6"/>
    <w:pPr>
      <w:numPr>
        <w:ilvl w:val="1"/>
        <w:numId w:val="7"/>
      </w:numPr>
      <w:tabs>
        <w:tab w:val="num" w:pos="2127"/>
      </w:tabs>
      <w:ind w:firstLine="709"/>
    </w:pPr>
    <w:rPr>
      <w:b/>
    </w:rPr>
  </w:style>
  <w:style w:type="character" w:customStyle="1" w:styleId="2f7">
    <w:name w:val="Заг 2 ИУС Знак"/>
    <w:link w:val="22"/>
    <w:rsid w:val="003405B6"/>
    <w:rPr>
      <w:b/>
      <w:sz w:val="28"/>
      <w:lang w:val="uk-UA"/>
    </w:rPr>
  </w:style>
  <w:style w:type="character" w:customStyle="1" w:styleId="1f4">
    <w:name w:val="Заг 1 ИУС Знак"/>
    <w:link w:val="1f3"/>
    <w:rsid w:val="003405B6"/>
    <w:rPr>
      <w:rFonts w:eastAsia="Calibri"/>
      <w:b/>
      <w:bCs/>
      <w:kern w:val="28"/>
      <w:sz w:val="28"/>
      <w:szCs w:val="28"/>
      <w:lang w:val="uk-UA" w:eastAsia="en-US"/>
    </w:rPr>
  </w:style>
  <w:style w:type="paragraph" w:customStyle="1" w:styleId="3f1">
    <w:name w:val="Заг 3 после табл ИУС"/>
    <w:basedOn w:val="3f"/>
    <w:link w:val="3f2"/>
    <w:autoRedefine/>
    <w:qFormat/>
    <w:rsid w:val="003405B6"/>
    <w:pPr>
      <w:tabs>
        <w:tab w:val="clear" w:pos="2268"/>
        <w:tab w:val="left" w:pos="2127"/>
      </w:tabs>
      <w:suppressAutoHyphens/>
      <w:spacing w:before="120"/>
      <w:ind w:left="993" w:firstLine="0"/>
      <w:jc w:val="center"/>
    </w:pPr>
  </w:style>
  <w:style w:type="character" w:customStyle="1" w:styleId="3f0">
    <w:name w:val="Заг 3 ИУС Знак"/>
    <w:basedOn w:val="a6"/>
    <w:link w:val="3f"/>
    <w:rsid w:val="003405B6"/>
    <w:rPr>
      <w:rFonts w:eastAsia="Calibri"/>
      <w:b/>
      <w:color w:val="000000"/>
      <w:sz w:val="28"/>
      <w:szCs w:val="28"/>
      <w:shd w:val="clear" w:color="auto" w:fill="FFFFFF"/>
      <w:lang w:val="uk-UA" w:eastAsia="en-US"/>
    </w:rPr>
  </w:style>
  <w:style w:type="character" w:customStyle="1" w:styleId="3f2">
    <w:name w:val="Заг 3 после табл ИУС Знак"/>
    <w:basedOn w:val="3f0"/>
    <w:link w:val="3f1"/>
    <w:rsid w:val="003405B6"/>
    <w:rPr>
      <w:rFonts w:eastAsia="Calibri"/>
      <w:b/>
      <w:color w:val="000000"/>
      <w:sz w:val="28"/>
      <w:szCs w:val="28"/>
      <w:shd w:val="clear" w:color="auto" w:fill="FFFFFF"/>
      <w:lang w:val="uk-UA" w:eastAsia="en-US"/>
    </w:rPr>
  </w:style>
  <w:style w:type="paragraph" w:customStyle="1" w:styleId="Default">
    <w:name w:val="Default"/>
    <w:rsid w:val="003405B6"/>
    <w:pPr>
      <w:autoSpaceDE w:val="0"/>
      <w:autoSpaceDN w:val="0"/>
      <w:adjustRightInd w:val="0"/>
    </w:pPr>
    <w:rPr>
      <w:rFonts w:eastAsia="Batang"/>
      <w:color w:val="000000"/>
      <w:sz w:val="24"/>
      <w:szCs w:val="24"/>
      <w:lang w:eastAsia="ko-KR"/>
    </w:rPr>
  </w:style>
  <w:style w:type="paragraph" w:customStyle="1" w:styleId="4f">
    <w:name w:val="Заг4 (сод)"/>
    <w:basedOn w:val="44"/>
    <w:link w:val="4f0"/>
    <w:qFormat/>
    <w:rsid w:val="003405B6"/>
    <w:pPr>
      <w:keepNext/>
      <w:widowControl/>
      <w:tabs>
        <w:tab w:val="num" w:pos="851"/>
        <w:tab w:val="left" w:pos="2127"/>
      </w:tabs>
      <w:suppressAutoHyphens/>
      <w:spacing w:before="120"/>
      <w:ind w:hanging="648"/>
    </w:pPr>
    <w:rPr>
      <w:rFonts w:eastAsia="Calibri"/>
      <w:b/>
      <w:noProof/>
      <w:color w:val="000000"/>
      <w:szCs w:val="28"/>
      <w:lang w:eastAsia="en-US"/>
    </w:rPr>
  </w:style>
  <w:style w:type="character" w:customStyle="1" w:styleId="4f0">
    <w:name w:val="Заг4 (сод) Знак"/>
    <w:basedOn w:val="3f2"/>
    <w:link w:val="4f"/>
    <w:rsid w:val="003405B6"/>
    <w:rPr>
      <w:rFonts w:eastAsia="Calibri"/>
      <w:b/>
      <w:noProof/>
      <w:color w:val="000000"/>
      <w:sz w:val="28"/>
      <w:szCs w:val="28"/>
      <w:shd w:val="clear" w:color="auto" w:fill="FFFFFF"/>
      <w:lang w:val="uk-UA" w:eastAsia="en-US"/>
    </w:rPr>
  </w:style>
  <w:style w:type="paragraph" w:customStyle="1" w:styleId="affffffe">
    <w:name w:val="Таблицы"/>
    <w:basedOn w:val="afff5"/>
    <w:link w:val="afffffff"/>
    <w:qFormat/>
    <w:rsid w:val="003405B6"/>
    <w:pPr>
      <w:keepNext/>
      <w:spacing w:line="276" w:lineRule="auto"/>
      <w:ind w:left="1077" w:hanging="357"/>
      <w:jc w:val="right"/>
    </w:pPr>
    <w:rPr>
      <w:b w:val="0"/>
      <w:sz w:val="28"/>
      <w:szCs w:val="28"/>
    </w:rPr>
  </w:style>
  <w:style w:type="character" w:customStyle="1" w:styleId="afffffff">
    <w:name w:val="Таблицы Знак"/>
    <w:basedOn w:val="afff6"/>
    <w:link w:val="affffffe"/>
    <w:rsid w:val="003405B6"/>
    <w:rPr>
      <w:b w:val="0"/>
      <w:bCs/>
      <w:color w:val="4F81BD"/>
      <w:sz w:val="28"/>
      <w:szCs w:val="28"/>
      <w:lang w:eastAsia="en-US"/>
    </w:rPr>
  </w:style>
  <w:style w:type="paragraph" w:customStyle="1" w:styleId="5b">
    <w:name w:val="Заг5 (сод)"/>
    <w:basedOn w:val="50"/>
    <w:link w:val="5c"/>
    <w:autoRedefine/>
    <w:qFormat/>
    <w:rsid w:val="003405B6"/>
    <w:pPr>
      <w:tabs>
        <w:tab w:val="left" w:pos="2127"/>
      </w:tabs>
      <w:spacing w:after="0" w:line="360" w:lineRule="auto"/>
      <w:ind w:left="1800" w:hanging="1080"/>
    </w:pPr>
    <w:rPr>
      <w:rFonts w:eastAsia="Calibri"/>
      <w:noProof/>
      <w:color w:val="000000"/>
      <w:szCs w:val="28"/>
      <w:lang w:val="uk-UA" w:eastAsia="en-US"/>
    </w:rPr>
  </w:style>
  <w:style w:type="character" w:customStyle="1" w:styleId="5c">
    <w:name w:val="Заг5 (сод) Знак"/>
    <w:basedOn w:val="4f0"/>
    <w:link w:val="5b"/>
    <w:rsid w:val="003405B6"/>
    <w:rPr>
      <w:rFonts w:eastAsia="Calibri"/>
      <w:b/>
      <w:noProof/>
      <w:color w:val="000000"/>
      <w:sz w:val="28"/>
      <w:szCs w:val="28"/>
      <w:shd w:val="clear" w:color="auto" w:fill="FFFFFF"/>
      <w:lang w:val="uk-UA" w:eastAsia="en-US"/>
    </w:rPr>
  </w:style>
  <w:style w:type="paragraph" w:customStyle="1" w:styleId="afffffff0">
    <w:name w:val="Текстовая часть"/>
    <w:basedOn w:val="a4"/>
    <w:link w:val="afffffff1"/>
    <w:qFormat/>
    <w:rsid w:val="003405B6"/>
    <w:pPr>
      <w:spacing w:line="360" w:lineRule="auto"/>
      <w:ind w:firstLine="709"/>
      <w:jc w:val="both"/>
    </w:pPr>
    <w:rPr>
      <w:rFonts w:eastAsia="Calibri"/>
      <w:szCs w:val="28"/>
      <w:lang w:eastAsia="en-US"/>
    </w:rPr>
  </w:style>
  <w:style w:type="character" w:customStyle="1" w:styleId="afffffff1">
    <w:name w:val="Текстовая часть Знак"/>
    <w:basedOn w:val="a6"/>
    <w:link w:val="afffffff0"/>
    <w:rsid w:val="003405B6"/>
    <w:rPr>
      <w:rFonts w:eastAsia="Calibri"/>
      <w:sz w:val="28"/>
      <w:szCs w:val="28"/>
      <w:lang w:eastAsia="en-US"/>
    </w:rPr>
  </w:style>
  <w:style w:type="paragraph" w:customStyle="1" w:styleId="afffffff2">
    <w:name w:val="Параметры"/>
    <w:basedOn w:val="a5"/>
    <w:link w:val="afffffff3"/>
    <w:qFormat/>
    <w:rsid w:val="003405B6"/>
    <w:pPr>
      <w:autoSpaceDN w:val="0"/>
      <w:ind w:left="1276" w:firstLine="0"/>
      <w:contextualSpacing w:val="0"/>
      <w:textAlignment w:val="baseline"/>
    </w:pPr>
    <w:rPr>
      <w:lang w:bidi="hi-IN"/>
    </w:rPr>
  </w:style>
  <w:style w:type="paragraph" w:customStyle="1" w:styleId="afffffff4">
    <w:name w:val="Нпараметра"/>
    <w:basedOn w:val="afffffff2"/>
    <w:link w:val="afffffff5"/>
    <w:qFormat/>
    <w:rsid w:val="003405B6"/>
    <w:pPr>
      <w:keepNext/>
    </w:pPr>
  </w:style>
  <w:style w:type="character" w:customStyle="1" w:styleId="afffffff3">
    <w:name w:val="Параметры Знак"/>
    <w:basedOn w:val="afffb"/>
    <w:link w:val="afffffff2"/>
    <w:rsid w:val="003405B6"/>
    <w:rPr>
      <w:rFonts w:eastAsia="Batang"/>
      <w:sz w:val="28"/>
      <w:szCs w:val="28"/>
      <w:lang w:eastAsia="en-US" w:bidi="hi-IN"/>
    </w:rPr>
  </w:style>
  <w:style w:type="character" w:customStyle="1" w:styleId="afffffff5">
    <w:name w:val="Нпараметра Знак"/>
    <w:basedOn w:val="afffffff3"/>
    <w:link w:val="afffffff4"/>
    <w:rsid w:val="003405B6"/>
    <w:rPr>
      <w:rFonts w:eastAsia="Batang"/>
      <w:sz w:val="28"/>
      <w:szCs w:val="28"/>
      <w:lang w:eastAsia="en-US" w:bidi="hi-IN"/>
    </w:rPr>
  </w:style>
  <w:style w:type="paragraph" w:customStyle="1" w:styleId="afffffff6">
    <w:name w:val="Нфунбриф"/>
    <w:basedOn w:val="a1"/>
    <w:link w:val="afffffff7"/>
    <w:qFormat/>
    <w:rsid w:val="00987F63"/>
    <w:pPr>
      <w:keepNext w:val="0"/>
      <w:numPr>
        <w:numId w:val="0"/>
      </w:numPr>
      <w:spacing w:after="160"/>
      <w:ind w:left="709" w:firstLine="425"/>
    </w:pPr>
    <w:rPr>
      <w:i w:val="0"/>
      <w:iCs w:val="0"/>
    </w:rPr>
  </w:style>
  <w:style w:type="character" w:customStyle="1" w:styleId="afffffff7">
    <w:name w:val="Нфунбриф Знак"/>
    <w:basedOn w:val="afffc"/>
    <w:link w:val="afffffff6"/>
    <w:rsid w:val="00987F63"/>
    <w:rPr>
      <w:rFonts w:eastAsia="Batang"/>
      <w:i w:val="0"/>
      <w:iCs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235">
      <w:bodyDiv w:val="1"/>
      <w:marLeft w:val="0"/>
      <w:marRight w:val="0"/>
      <w:marTop w:val="0"/>
      <w:marBottom w:val="0"/>
      <w:divBdr>
        <w:top w:val="none" w:sz="0" w:space="0" w:color="auto"/>
        <w:left w:val="none" w:sz="0" w:space="0" w:color="auto"/>
        <w:bottom w:val="none" w:sz="0" w:space="0" w:color="auto"/>
        <w:right w:val="none" w:sz="0" w:space="0" w:color="auto"/>
      </w:divBdr>
    </w:div>
    <w:div w:id="6559743">
      <w:bodyDiv w:val="1"/>
      <w:marLeft w:val="0"/>
      <w:marRight w:val="0"/>
      <w:marTop w:val="0"/>
      <w:marBottom w:val="0"/>
      <w:divBdr>
        <w:top w:val="none" w:sz="0" w:space="0" w:color="auto"/>
        <w:left w:val="none" w:sz="0" w:space="0" w:color="auto"/>
        <w:bottom w:val="none" w:sz="0" w:space="0" w:color="auto"/>
        <w:right w:val="none" w:sz="0" w:space="0" w:color="auto"/>
      </w:divBdr>
    </w:div>
    <w:div w:id="10110278">
      <w:bodyDiv w:val="1"/>
      <w:marLeft w:val="0"/>
      <w:marRight w:val="0"/>
      <w:marTop w:val="0"/>
      <w:marBottom w:val="0"/>
      <w:divBdr>
        <w:top w:val="none" w:sz="0" w:space="0" w:color="auto"/>
        <w:left w:val="none" w:sz="0" w:space="0" w:color="auto"/>
        <w:bottom w:val="none" w:sz="0" w:space="0" w:color="auto"/>
        <w:right w:val="none" w:sz="0" w:space="0" w:color="auto"/>
      </w:divBdr>
    </w:div>
    <w:div w:id="13769264">
      <w:bodyDiv w:val="1"/>
      <w:marLeft w:val="0"/>
      <w:marRight w:val="0"/>
      <w:marTop w:val="0"/>
      <w:marBottom w:val="0"/>
      <w:divBdr>
        <w:top w:val="none" w:sz="0" w:space="0" w:color="auto"/>
        <w:left w:val="none" w:sz="0" w:space="0" w:color="auto"/>
        <w:bottom w:val="none" w:sz="0" w:space="0" w:color="auto"/>
        <w:right w:val="none" w:sz="0" w:space="0" w:color="auto"/>
      </w:divBdr>
      <w:divsChild>
        <w:div w:id="439616445">
          <w:marLeft w:val="0"/>
          <w:marRight w:val="0"/>
          <w:marTop w:val="0"/>
          <w:marBottom w:val="0"/>
          <w:divBdr>
            <w:top w:val="none" w:sz="0" w:space="0" w:color="auto"/>
            <w:left w:val="none" w:sz="0" w:space="0" w:color="auto"/>
            <w:bottom w:val="none" w:sz="0" w:space="0" w:color="auto"/>
            <w:right w:val="none" w:sz="0" w:space="0" w:color="auto"/>
          </w:divBdr>
          <w:divsChild>
            <w:div w:id="17520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79">
      <w:bodyDiv w:val="1"/>
      <w:marLeft w:val="0"/>
      <w:marRight w:val="0"/>
      <w:marTop w:val="0"/>
      <w:marBottom w:val="0"/>
      <w:divBdr>
        <w:top w:val="none" w:sz="0" w:space="0" w:color="auto"/>
        <w:left w:val="none" w:sz="0" w:space="0" w:color="auto"/>
        <w:bottom w:val="none" w:sz="0" w:space="0" w:color="auto"/>
        <w:right w:val="none" w:sz="0" w:space="0" w:color="auto"/>
      </w:divBdr>
    </w:div>
    <w:div w:id="43916165">
      <w:bodyDiv w:val="1"/>
      <w:marLeft w:val="0"/>
      <w:marRight w:val="0"/>
      <w:marTop w:val="0"/>
      <w:marBottom w:val="0"/>
      <w:divBdr>
        <w:top w:val="none" w:sz="0" w:space="0" w:color="auto"/>
        <w:left w:val="none" w:sz="0" w:space="0" w:color="auto"/>
        <w:bottom w:val="none" w:sz="0" w:space="0" w:color="auto"/>
        <w:right w:val="none" w:sz="0" w:space="0" w:color="auto"/>
      </w:divBdr>
    </w:div>
    <w:div w:id="53937703">
      <w:bodyDiv w:val="1"/>
      <w:marLeft w:val="0"/>
      <w:marRight w:val="0"/>
      <w:marTop w:val="0"/>
      <w:marBottom w:val="0"/>
      <w:divBdr>
        <w:top w:val="none" w:sz="0" w:space="0" w:color="auto"/>
        <w:left w:val="none" w:sz="0" w:space="0" w:color="auto"/>
        <w:bottom w:val="none" w:sz="0" w:space="0" w:color="auto"/>
        <w:right w:val="none" w:sz="0" w:space="0" w:color="auto"/>
      </w:divBdr>
    </w:div>
    <w:div w:id="63143620">
      <w:bodyDiv w:val="1"/>
      <w:marLeft w:val="0"/>
      <w:marRight w:val="0"/>
      <w:marTop w:val="0"/>
      <w:marBottom w:val="0"/>
      <w:divBdr>
        <w:top w:val="none" w:sz="0" w:space="0" w:color="auto"/>
        <w:left w:val="none" w:sz="0" w:space="0" w:color="auto"/>
        <w:bottom w:val="none" w:sz="0" w:space="0" w:color="auto"/>
        <w:right w:val="none" w:sz="0" w:space="0" w:color="auto"/>
      </w:divBdr>
      <w:divsChild>
        <w:div w:id="184372039">
          <w:marLeft w:val="0"/>
          <w:marRight w:val="0"/>
          <w:marTop w:val="0"/>
          <w:marBottom w:val="0"/>
          <w:divBdr>
            <w:top w:val="none" w:sz="0" w:space="0" w:color="auto"/>
            <w:left w:val="none" w:sz="0" w:space="0" w:color="auto"/>
            <w:bottom w:val="none" w:sz="0" w:space="0" w:color="auto"/>
            <w:right w:val="none" w:sz="0" w:space="0" w:color="auto"/>
          </w:divBdr>
          <w:divsChild>
            <w:div w:id="1625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1160">
      <w:bodyDiv w:val="1"/>
      <w:marLeft w:val="0"/>
      <w:marRight w:val="0"/>
      <w:marTop w:val="0"/>
      <w:marBottom w:val="0"/>
      <w:divBdr>
        <w:top w:val="none" w:sz="0" w:space="0" w:color="auto"/>
        <w:left w:val="none" w:sz="0" w:space="0" w:color="auto"/>
        <w:bottom w:val="none" w:sz="0" w:space="0" w:color="auto"/>
        <w:right w:val="none" w:sz="0" w:space="0" w:color="auto"/>
      </w:divBdr>
    </w:div>
    <w:div w:id="87311832">
      <w:bodyDiv w:val="1"/>
      <w:marLeft w:val="0"/>
      <w:marRight w:val="0"/>
      <w:marTop w:val="0"/>
      <w:marBottom w:val="0"/>
      <w:divBdr>
        <w:top w:val="none" w:sz="0" w:space="0" w:color="auto"/>
        <w:left w:val="none" w:sz="0" w:space="0" w:color="auto"/>
        <w:bottom w:val="none" w:sz="0" w:space="0" w:color="auto"/>
        <w:right w:val="none" w:sz="0" w:space="0" w:color="auto"/>
      </w:divBdr>
    </w:div>
    <w:div w:id="91710135">
      <w:bodyDiv w:val="1"/>
      <w:marLeft w:val="0"/>
      <w:marRight w:val="0"/>
      <w:marTop w:val="0"/>
      <w:marBottom w:val="0"/>
      <w:divBdr>
        <w:top w:val="none" w:sz="0" w:space="0" w:color="auto"/>
        <w:left w:val="none" w:sz="0" w:space="0" w:color="auto"/>
        <w:bottom w:val="none" w:sz="0" w:space="0" w:color="auto"/>
        <w:right w:val="none" w:sz="0" w:space="0" w:color="auto"/>
      </w:divBdr>
    </w:div>
    <w:div w:id="113329280">
      <w:bodyDiv w:val="1"/>
      <w:marLeft w:val="0"/>
      <w:marRight w:val="0"/>
      <w:marTop w:val="0"/>
      <w:marBottom w:val="0"/>
      <w:divBdr>
        <w:top w:val="none" w:sz="0" w:space="0" w:color="auto"/>
        <w:left w:val="none" w:sz="0" w:space="0" w:color="auto"/>
        <w:bottom w:val="none" w:sz="0" w:space="0" w:color="auto"/>
        <w:right w:val="none" w:sz="0" w:space="0" w:color="auto"/>
      </w:divBdr>
    </w:div>
    <w:div w:id="115174328">
      <w:bodyDiv w:val="1"/>
      <w:marLeft w:val="0"/>
      <w:marRight w:val="0"/>
      <w:marTop w:val="0"/>
      <w:marBottom w:val="0"/>
      <w:divBdr>
        <w:top w:val="none" w:sz="0" w:space="0" w:color="auto"/>
        <w:left w:val="none" w:sz="0" w:space="0" w:color="auto"/>
        <w:bottom w:val="none" w:sz="0" w:space="0" w:color="auto"/>
        <w:right w:val="none" w:sz="0" w:space="0" w:color="auto"/>
      </w:divBdr>
    </w:div>
    <w:div w:id="124392982">
      <w:bodyDiv w:val="1"/>
      <w:marLeft w:val="0"/>
      <w:marRight w:val="0"/>
      <w:marTop w:val="0"/>
      <w:marBottom w:val="0"/>
      <w:divBdr>
        <w:top w:val="none" w:sz="0" w:space="0" w:color="auto"/>
        <w:left w:val="none" w:sz="0" w:space="0" w:color="auto"/>
        <w:bottom w:val="none" w:sz="0" w:space="0" w:color="auto"/>
        <w:right w:val="none" w:sz="0" w:space="0" w:color="auto"/>
      </w:divBdr>
      <w:divsChild>
        <w:div w:id="1560676409">
          <w:marLeft w:val="0"/>
          <w:marRight w:val="0"/>
          <w:marTop w:val="0"/>
          <w:marBottom w:val="0"/>
          <w:divBdr>
            <w:top w:val="none" w:sz="0" w:space="0" w:color="auto"/>
            <w:left w:val="none" w:sz="0" w:space="0" w:color="auto"/>
            <w:bottom w:val="none" w:sz="0" w:space="0" w:color="auto"/>
            <w:right w:val="none" w:sz="0" w:space="0" w:color="auto"/>
          </w:divBdr>
          <w:divsChild>
            <w:div w:id="7070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08">
      <w:bodyDiv w:val="1"/>
      <w:marLeft w:val="0"/>
      <w:marRight w:val="0"/>
      <w:marTop w:val="0"/>
      <w:marBottom w:val="0"/>
      <w:divBdr>
        <w:top w:val="none" w:sz="0" w:space="0" w:color="auto"/>
        <w:left w:val="none" w:sz="0" w:space="0" w:color="auto"/>
        <w:bottom w:val="none" w:sz="0" w:space="0" w:color="auto"/>
        <w:right w:val="none" w:sz="0" w:space="0" w:color="auto"/>
      </w:divBdr>
    </w:div>
    <w:div w:id="126512997">
      <w:bodyDiv w:val="1"/>
      <w:marLeft w:val="0"/>
      <w:marRight w:val="0"/>
      <w:marTop w:val="0"/>
      <w:marBottom w:val="0"/>
      <w:divBdr>
        <w:top w:val="none" w:sz="0" w:space="0" w:color="auto"/>
        <w:left w:val="none" w:sz="0" w:space="0" w:color="auto"/>
        <w:bottom w:val="none" w:sz="0" w:space="0" w:color="auto"/>
        <w:right w:val="none" w:sz="0" w:space="0" w:color="auto"/>
      </w:divBdr>
    </w:div>
    <w:div w:id="136802605">
      <w:bodyDiv w:val="1"/>
      <w:marLeft w:val="0"/>
      <w:marRight w:val="0"/>
      <w:marTop w:val="0"/>
      <w:marBottom w:val="0"/>
      <w:divBdr>
        <w:top w:val="none" w:sz="0" w:space="0" w:color="auto"/>
        <w:left w:val="none" w:sz="0" w:space="0" w:color="auto"/>
        <w:bottom w:val="none" w:sz="0" w:space="0" w:color="auto"/>
        <w:right w:val="none" w:sz="0" w:space="0" w:color="auto"/>
      </w:divBdr>
    </w:div>
    <w:div w:id="141310438">
      <w:bodyDiv w:val="1"/>
      <w:marLeft w:val="0"/>
      <w:marRight w:val="0"/>
      <w:marTop w:val="0"/>
      <w:marBottom w:val="0"/>
      <w:divBdr>
        <w:top w:val="none" w:sz="0" w:space="0" w:color="auto"/>
        <w:left w:val="none" w:sz="0" w:space="0" w:color="auto"/>
        <w:bottom w:val="none" w:sz="0" w:space="0" w:color="auto"/>
        <w:right w:val="none" w:sz="0" w:space="0" w:color="auto"/>
      </w:divBdr>
    </w:div>
    <w:div w:id="143082770">
      <w:bodyDiv w:val="1"/>
      <w:marLeft w:val="0"/>
      <w:marRight w:val="0"/>
      <w:marTop w:val="0"/>
      <w:marBottom w:val="0"/>
      <w:divBdr>
        <w:top w:val="none" w:sz="0" w:space="0" w:color="auto"/>
        <w:left w:val="none" w:sz="0" w:space="0" w:color="auto"/>
        <w:bottom w:val="none" w:sz="0" w:space="0" w:color="auto"/>
        <w:right w:val="none" w:sz="0" w:space="0" w:color="auto"/>
      </w:divBdr>
      <w:divsChild>
        <w:div w:id="395781026">
          <w:marLeft w:val="0"/>
          <w:marRight w:val="0"/>
          <w:marTop w:val="0"/>
          <w:marBottom w:val="0"/>
          <w:divBdr>
            <w:top w:val="none" w:sz="0" w:space="0" w:color="auto"/>
            <w:left w:val="none" w:sz="0" w:space="0" w:color="auto"/>
            <w:bottom w:val="none" w:sz="0" w:space="0" w:color="auto"/>
            <w:right w:val="none" w:sz="0" w:space="0" w:color="auto"/>
          </w:divBdr>
        </w:div>
        <w:div w:id="1104301492">
          <w:marLeft w:val="0"/>
          <w:marRight w:val="0"/>
          <w:marTop w:val="0"/>
          <w:marBottom w:val="0"/>
          <w:divBdr>
            <w:top w:val="none" w:sz="0" w:space="0" w:color="auto"/>
            <w:left w:val="none" w:sz="0" w:space="0" w:color="auto"/>
            <w:bottom w:val="none" w:sz="0" w:space="0" w:color="auto"/>
            <w:right w:val="none" w:sz="0" w:space="0" w:color="auto"/>
          </w:divBdr>
        </w:div>
        <w:div w:id="1546943385">
          <w:marLeft w:val="0"/>
          <w:marRight w:val="0"/>
          <w:marTop w:val="0"/>
          <w:marBottom w:val="0"/>
          <w:divBdr>
            <w:top w:val="none" w:sz="0" w:space="0" w:color="auto"/>
            <w:left w:val="none" w:sz="0" w:space="0" w:color="auto"/>
            <w:bottom w:val="none" w:sz="0" w:space="0" w:color="auto"/>
            <w:right w:val="none" w:sz="0" w:space="0" w:color="auto"/>
          </w:divBdr>
        </w:div>
        <w:div w:id="2145342927">
          <w:marLeft w:val="0"/>
          <w:marRight w:val="0"/>
          <w:marTop w:val="0"/>
          <w:marBottom w:val="0"/>
          <w:divBdr>
            <w:top w:val="none" w:sz="0" w:space="0" w:color="auto"/>
            <w:left w:val="none" w:sz="0" w:space="0" w:color="auto"/>
            <w:bottom w:val="none" w:sz="0" w:space="0" w:color="auto"/>
            <w:right w:val="none" w:sz="0" w:space="0" w:color="auto"/>
          </w:divBdr>
        </w:div>
      </w:divsChild>
    </w:div>
    <w:div w:id="155269873">
      <w:bodyDiv w:val="1"/>
      <w:marLeft w:val="0"/>
      <w:marRight w:val="0"/>
      <w:marTop w:val="0"/>
      <w:marBottom w:val="0"/>
      <w:divBdr>
        <w:top w:val="none" w:sz="0" w:space="0" w:color="auto"/>
        <w:left w:val="none" w:sz="0" w:space="0" w:color="auto"/>
        <w:bottom w:val="none" w:sz="0" w:space="0" w:color="auto"/>
        <w:right w:val="none" w:sz="0" w:space="0" w:color="auto"/>
      </w:divBdr>
      <w:divsChild>
        <w:div w:id="1020397639">
          <w:marLeft w:val="0"/>
          <w:marRight w:val="0"/>
          <w:marTop w:val="0"/>
          <w:marBottom w:val="0"/>
          <w:divBdr>
            <w:top w:val="none" w:sz="0" w:space="0" w:color="auto"/>
            <w:left w:val="none" w:sz="0" w:space="0" w:color="auto"/>
            <w:bottom w:val="none" w:sz="0" w:space="0" w:color="auto"/>
            <w:right w:val="none" w:sz="0" w:space="0" w:color="auto"/>
          </w:divBdr>
          <w:divsChild>
            <w:div w:id="5357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461">
      <w:bodyDiv w:val="1"/>
      <w:marLeft w:val="0"/>
      <w:marRight w:val="0"/>
      <w:marTop w:val="0"/>
      <w:marBottom w:val="0"/>
      <w:divBdr>
        <w:top w:val="none" w:sz="0" w:space="0" w:color="auto"/>
        <w:left w:val="none" w:sz="0" w:space="0" w:color="auto"/>
        <w:bottom w:val="none" w:sz="0" w:space="0" w:color="auto"/>
        <w:right w:val="none" w:sz="0" w:space="0" w:color="auto"/>
      </w:divBdr>
    </w:div>
    <w:div w:id="158009021">
      <w:bodyDiv w:val="1"/>
      <w:marLeft w:val="0"/>
      <w:marRight w:val="0"/>
      <w:marTop w:val="0"/>
      <w:marBottom w:val="0"/>
      <w:divBdr>
        <w:top w:val="none" w:sz="0" w:space="0" w:color="auto"/>
        <w:left w:val="none" w:sz="0" w:space="0" w:color="auto"/>
        <w:bottom w:val="none" w:sz="0" w:space="0" w:color="auto"/>
        <w:right w:val="none" w:sz="0" w:space="0" w:color="auto"/>
      </w:divBdr>
      <w:divsChild>
        <w:div w:id="719474767">
          <w:marLeft w:val="0"/>
          <w:marRight w:val="0"/>
          <w:marTop w:val="0"/>
          <w:marBottom w:val="0"/>
          <w:divBdr>
            <w:top w:val="none" w:sz="0" w:space="0" w:color="auto"/>
            <w:left w:val="none" w:sz="0" w:space="0" w:color="auto"/>
            <w:bottom w:val="none" w:sz="0" w:space="0" w:color="auto"/>
            <w:right w:val="none" w:sz="0" w:space="0" w:color="auto"/>
          </w:divBdr>
          <w:divsChild>
            <w:div w:id="16045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732">
      <w:bodyDiv w:val="1"/>
      <w:marLeft w:val="0"/>
      <w:marRight w:val="0"/>
      <w:marTop w:val="0"/>
      <w:marBottom w:val="0"/>
      <w:divBdr>
        <w:top w:val="none" w:sz="0" w:space="0" w:color="auto"/>
        <w:left w:val="none" w:sz="0" w:space="0" w:color="auto"/>
        <w:bottom w:val="none" w:sz="0" w:space="0" w:color="auto"/>
        <w:right w:val="none" w:sz="0" w:space="0" w:color="auto"/>
      </w:divBdr>
    </w:div>
    <w:div w:id="216011081">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0">
          <w:marLeft w:val="0"/>
          <w:marRight w:val="0"/>
          <w:marTop w:val="0"/>
          <w:marBottom w:val="0"/>
          <w:divBdr>
            <w:top w:val="none" w:sz="0" w:space="0" w:color="auto"/>
            <w:left w:val="none" w:sz="0" w:space="0" w:color="auto"/>
            <w:bottom w:val="none" w:sz="0" w:space="0" w:color="auto"/>
            <w:right w:val="none" w:sz="0" w:space="0" w:color="auto"/>
          </w:divBdr>
          <w:divsChild>
            <w:div w:id="11410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50368">
      <w:bodyDiv w:val="1"/>
      <w:marLeft w:val="0"/>
      <w:marRight w:val="0"/>
      <w:marTop w:val="0"/>
      <w:marBottom w:val="0"/>
      <w:divBdr>
        <w:top w:val="none" w:sz="0" w:space="0" w:color="auto"/>
        <w:left w:val="none" w:sz="0" w:space="0" w:color="auto"/>
        <w:bottom w:val="none" w:sz="0" w:space="0" w:color="auto"/>
        <w:right w:val="none" w:sz="0" w:space="0" w:color="auto"/>
      </w:divBdr>
    </w:div>
    <w:div w:id="225650399">
      <w:bodyDiv w:val="1"/>
      <w:marLeft w:val="0"/>
      <w:marRight w:val="0"/>
      <w:marTop w:val="0"/>
      <w:marBottom w:val="0"/>
      <w:divBdr>
        <w:top w:val="none" w:sz="0" w:space="0" w:color="auto"/>
        <w:left w:val="none" w:sz="0" w:space="0" w:color="auto"/>
        <w:bottom w:val="none" w:sz="0" w:space="0" w:color="auto"/>
        <w:right w:val="none" w:sz="0" w:space="0" w:color="auto"/>
      </w:divBdr>
    </w:div>
    <w:div w:id="236287029">
      <w:bodyDiv w:val="1"/>
      <w:marLeft w:val="0"/>
      <w:marRight w:val="0"/>
      <w:marTop w:val="0"/>
      <w:marBottom w:val="0"/>
      <w:divBdr>
        <w:top w:val="none" w:sz="0" w:space="0" w:color="auto"/>
        <w:left w:val="none" w:sz="0" w:space="0" w:color="auto"/>
        <w:bottom w:val="none" w:sz="0" w:space="0" w:color="auto"/>
        <w:right w:val="none" w:sz="0" w:space="0" w:color="auto"/>
      </w:divBdr>
    </w:div>
    <w:div w:id="237138942">
      <w:bodyDiv w:val="1"/>
      <w:marLeft w:val="0"/>
      <w:marRight w:val="0"/>
      <w:marTop w:val="0"/>
      <w:marBottom w:val="0"/>
      <w:divBdr>
        <w:top w:val="none" w:sz="0" w:space="0" w:color="auto"/>
        <w:left w:val="none" w:sz="0" w:space="0" w:color="auto"/>
        <w:bottom w:val="none" w:sz="0" w:space="0" w:color="auto"/>
        <w:right w:val="none" w:sz="0" w:space="0" w:color="auto"/>
      </w:divBdr>
    </w:div>
    <w:div w:id="254170970">
      <w:bodyDiv w:val="1"/>
      <w:marLeft w:val="0"/>
      <w:marRight w:val="0"/>
      <w:marTop w:val="0"/>
      <w:marBottom w:val="0"/>
      <w:divBdr>
        <w:top w:val="none" w:sz="0" w:space="0" w:color="auto"/>
        <w:left w:val="none" w:sz="0" w:space="0" w:color="auto"/>
        <w:bottom w:val="none" w:sz="0" w:space="0" w:color="auto"/>
        <w:right w:val="none" w:sz="0" w:space="0" w:color="auto"/>
      </w:divBdr>
    </w:div>
    <w:div w:id="270429971">
      <w:bodyDiv w:val="1"/>
      <w:marLeft w:val="0"/>
      <w:marRight w:val="0"/>
      <w:marTop w:val="0"/>
      <w:marBottom w:val="0"/>
      <w:divBdr>
        <w:top w:val="none" w:sz="0" w:space="0" w:color="auto"/>
        <w:left w:val="none" w:sz="0" w:space="0" w:color="auto"/>
        <w:bottom w:val="none" w:sz="0" w:space="0" w:color="auto"/>
        <w:right w:val="none" w:sz="0" w:space="0" w:color="auto"/>
      </w:divBdr>
    </w:div>
    <w:div w:id="276330051">
      <w:bodyDiv w:val="1"/>
      <w:marLeft w:val="0"/>
      <w:marRight w:val="0"/>
      <w:marTop w:val="0"/>
      <w:marBottom w:val="0"/>
      <w:divBdr>
        <w:top w:val="none" w:sz="0" w:space="0" w:color="auto"/>
        <w:left w:val="none" w:sz="0" w:space="0" w:color="auto"/>
        <w:bottom w:val="none" w:sz="0" w:space="0" w:color="auto"/>
        <w:right w:val="none" w:sz="0" w:space="0" w:color="auto"/>
      </w:divBdr>
    </w:div>
    <w:div w:id="278490077">
      <w:bodyDiv w:val="1"/>
      <w:marLeft w:val="0"/>
      <w:marRight w:val="0"/>
      <w:marTop w:val="0"/>
      <w:marBottom w:val="0"/>
      <w:divBdr>
        <w:top w:val="none" w:sz="0" w:space="0" w:color="auto"/>
        <w:left w:val="none" w:sz="0" w:space="0" w:color="auto"/>
        <w:bottom w:val="none" w:sz="0" w:space="0" w:color="auto"/>
        <w:right w:val="none" w:sz="0" w:space="0" w:color="auto"/>
      </w:divBdr>
    </w:div>
    <w:div w:id="289822102">
      <w:bodyDiv w:val="1"/>
      <w:marLeft w:val="0"/>
      <w:marRight w:val="0"/>
      <w:marTop w:val="0"/>
      <w:marBottom w:val="0"/>
      <w:divBdr>
        <w:top w:val="none" w:sz="0" w:space="0" w:color="auto"/>
        <w:left w:val="none" w:sz="0" w:space="0" w:color="auto"/>
        <w:bottom w:val="none" w:sz="0" w:space="0" w:color="auto"/>
        <w:right w:val="none" w:sz="0" w:space="0" w:color="auto"/>
      </w:divBdr>
    </w:div>
    <w:div w:id="290940952">
      <w:bodyDiv w:val="1"/>
      <w:marLeft w:val="0"/>
      <w:marRight w:val="0"/>
      <w:marTop w:val="0"/>
      <w:marBottom w:val="0"/>
      <w:divBdr>
        <w:top w:val="none" w:sz="0" w:space="0" w:color="auto"/>
        <w:left w:val="none" w:sz="0" w:space="0" w:color="auto"/>
        <w:bottom w:val="none" w:sz="0" w:space="0" w:color="auto"/>
        <w:right w:val="none" w:sz="0" w:space="0" w:color="auto"/>
      </w:divBdr>
    </w:div>
    <w:div w:id="294601767">
      <w:bodyDiv w:val="1"/>
      <w:marLeft w:val="0"/>
      <w:marRight w:val="0"/>
      <w:marTop w:val="0"/>
      <w:marBottom w:val="0"/>
      <w:divBdr>
        <w:top w:val="none" w:sz="0" w:space="0" w:color="auto"/>
        <w:left w:val="none" w:sz="0" w:space="0" w:color="auto"/>
        <w:bottom w:val="none" w:sz="0" w:space="0" w:color="auto"/>
        <w:right w:val="none" w:sz="0" w:space="0" w:color="auto"/>
      </w:divBdr>
    </w:div>
    <w:div w:id="301157329">
      <w:bodyDiv w:val="1"/>
      <w:marLeft w:val="0"/>
      <w:marRight w:val="0"/>
      <w:marTop w:val="0"/>
      <w:marBottom w:val="0"/>
      <w:divBdr>
        <w:top w:val="none" w:sz="0" w:space="0" w:color="auto"/>
        <w:left w:val="none" w:sz="0" w:space="0" w:color="auto"/>
        <w:bottom w:val="none" w:sz="0" w:space="0" w:color="auto"/>
        <w:right w:val="none" w:sz="0" w:space="0" w:color="auto"/>
      </w:divBdr>
    </w:div>
    <w:div w:id="315257007">
      <w:bodyDiv w:val="1"/>
      <w:marLeft w:val="0"/>
      <w:marRight w:val="0"/>
      <w:marTop w:val="0"/>
      <w:marBottom w:val="0"/>
      <w:divBdr>
        <w:top w:val="none" w:sz="0" w:space="0" w:color="auto"/>
        <w:left w:val="none" w:sz="0" w:space="0" w:color="auto"/>
        <w:bottom w:val="none" w:sz="0" w:space="0" w:color="auto"/>
        <w:right w:val="none" w:sz="0" w:space="0" w:color="auto"/>
      </w:divBdr>
    </w:div>
    <w:div w:id="337200383">
      <w:bodyDiv w:val="1"/>
      <w:marLeft w:val="0"/>
      <w:marRight w:val="0"/>
      <w:marTop w:val="0"/>
      <w:marBottom w:val="0"/>
      <w:divBdr>
        <w:top w:val="none" w:sz="0" w:space="0" w:color="auto"/>
        <w:left w:val="none" w:sz="0" w:space="0" w:color="auto"/>
        <w:bottom w:val="none" w:sz="0" w:space="0" w:color="auto"/>
        <w:right w:val="none" w:sz="0" w:space="0" w:color="auto"/>
      </w:divBdr>
    </w:div>
    <w:div w:id="341710800">
      <w:bodyDiv w:val="1"/>
      <w:marLeft w:val="0"/>
      <w:marRight w:val="0"/>
      <w:marTop w:val="0"/>
      <w:marBottom w:val="0"/>
      <w:divBdr>
        <w:top w:val="none" w:sz="0" w:space="0" w:color="auto"/>
        <w:left w:val="none" w:sz="0" w:space="0" w:color="auto"/>
        <w:bottom w:val="none" w:sz="0" w:space="0" w:color="auto"/>
        <w:right w:val="none" w:sz="0" w:space="0" w:color="auto"/>
      </w:divBdr>
      <w:divsChild>
        <w:div w:id="1893806457">
          <w:marLeft w:val="0"/>
          <w:marRight w:val="0"/>
          <w:marTop w:val="0"/>
          <w:marBottom w:val="0"/>
          <w:divBdr>
            <w:top w:val="none" w:sz="0" w:space="0" w:color="auto"/>
            <w:left w:val="none" w:sz="0" w:space="0" w:color="auto"/>
            <w:bottom w:val="none" w:sz="0" w:space="0" w:color="auto"/>
            <w:right w:val="none" w:sz="0" w:space="0" w:color="auto"/>
          </w:divBdr>
          <w:divsChild>
            <w:div w:id="1595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4784">
      <w:bodyDiv w:val="1"/>
      <w:marLeft w:val="0"/>
      <w:marRight w:val="0"/>
      <w:marTop w:val="0"/>
      <w:marBottom w:val="0"/>
      <w:divBdr>
        <w:top w:val="none" w:sz="0" w:space="0" w:color="auto"/>
        <w:left w:val="none" w:sz="0" w:space="0" w:color="auto"/>
        <w:bottom w:val="none" w:sz="0" w:space="0" w:color="auto"/>
        <w:right w:val="none" w:sz="0" w:space="0" w:color="auto"/>
      </w:divBdr>
    </w:div>
    <w:div w:id="358748974">
      <w:bodyDiv w:val="1"/>
      <w:marLeft w:val="0"/>
      <w:marRight w:val="0"/>
      <w:marTop w:val="0"/>
      <w:marBottom w:val="0"/>
      <w:divBdr>
        <w:top w:val="none" w:sz="0" w:space="0" w:color="auto"/>
        <w:left w:val="none" w:sz="0" w:space="0" w:color="auto"/>
        <w:bottom w:val="none" w:sz="0" w:space="0" w:color="auto"/>
        <w:right w:val="none" w:sz="0" w:space="0" w:color="auto"/>
      </w:divBdr>
    </w:div>
    <w:div w:id="389811688">
      <w:bodyDiv w:val="1"/>
      <w:marLeft w:val="0"/>
      <w:marRight w:val="0"/>
      <w:marTop w:val="0"/>
      <w:marBottom w:val="0"/>
      <w:divBdr>
        <w:top w:val="none" w:sz="0" w:space="0" w:color="auto"/>
        <w:left w:val="none" w:sz="0" w:space="0" w:color="auto"/>
        <w:bottom w:val="none" w:sz="0" w:space="0" w:color="auto"/>
        <w:right w:val="none" w:sz="0" w:space="0" w:color="auto"/>
      </w:divBdr>
    </w:div>
    <w:div w:id="399865187">
      <w:bodyDiv w:val="1"/>
      <w:marLeft w:val="0"/>
      <w:marRight w:val="0"/>
      <w:marTop w:val="0"/>
      <w:marBottom w:val="0"/>
      <w:divBdr>
        <w:top w:val="none" w:sz="0" w:space="0" w:color="auto"/>
        <w:left w:val="none" w:sz="0" w:space="0" w:color="auto"/>
        <w:bottom w:val="none" w:sz="0" w:space="0" w:color="auto"/>
        <w:right w:val="none" w:sz="0" w:space="0" w:color="auto"/>
      </w:divBdr>
    </w:div>
    <w:div w:id="409540612">
      <w:bodyDiv w:val="1"/>
      <w:marLeft w:val="0"/>
      <w:marRight w:val="0"/>
      <w:marTop w:val="0"/>
      <w:marBottom w:val="0"/>
      <w:divBdr>
        <w:top w:val="none" w:sz="0" w:space="0" w:color="auto"/>
        <w:left w:val="none" w:sz="0" w:space="0" w:color="auto"/>
        <w:bottom w:val="none" w:sz="0" w:space="0" w:color="auto"/>
        <w:right w:val="none" w:sz="0" w:space="0" w:color="auto"/>
      </w:divBdr>
    </w:div>
    <w:div w:id="412823211">
      <w:bodyDiv w:val="1"/>
      <w:marLeft w:val="0"/>
      <w:marRight w:val="0"/>
      <w:marTop w:val="0"/>
      <w:marBottom w:val="0"/>
      <w:divBdr>
        <w:top w:val="none" w:sz="0" w:space="0" w:color="auto"/>
        <w:left w:val="none" w:sz="0" w:space="0" w:color="auto"/>
        <w:bottom w:val="none" w:sz="0" w:space="0" w:color="auto"/>
        <w:right w:val="none" w:sz="0" w:space="0" w:color="auto"/>
      </w:divBdr>
    </w:div>
    <w:div w:id="421335161">
      <w:bodyDiv w:val="1"/>
      <w:marLeft w:val="0"/>
      <w:marRight w:val="0"/>
      <w:marTop w:val="0"/>
      <w:marBottom w:val="0"/>
      <w:divBdr>
        <w:top w:val="none" w:sz="0" w:space="0" w:color="auto"/>
        <w:left w:val="none" w:sz="0" w:space="0" w:color="auto"/>
        <w:bottom w:val="none" w:sz="0" w:space="0" w:color="auto"/>
        <w:right w:val="none" w:sz="0" w:space="0" w:color="auto"/>
      </w:divBdr>
    </w:div>
    <w:div w:id="421493613">
      <w:bodyDiv w:val="1"/>
      <w:marLeft w:val="0"/>
      <w:marRight w:val="0"/>
      <w:marTop w:val="0"/>
      <w:marBottom w:val="0"/>
      <w:divBdr>
        <w:top w:val="none" w:sz="0" w:space="0" w:color="auto"/>
        <w:left w:val="none" w:sz="0" w:space="0" w:color="auto"/>
        <w:bottom w:val="none" w:sz="0" w:space="0" w:color="auto"/>
        <w:right w:val="none" w:sz="0" w:space="0" w:color="auto"/>
      </w:divBdr>
      <w:divsChild>
        <w:div w:id="1444569289">
          <w:marLeft w:val="0"/>
          <w:marRight w:val="0"/>
          <w:marTop w:val="0"/>
          <w:marBottom w:val="0"/>
          <w:divBdr>
            <w:top w:val="none" w:sz="0" w:space="0" w:color="auto"/>
            <w:left w:val="none" w:sz="0" w:space="0" w:color="auto"/>
            <w:bottom w:val="none" w:sz="0" w:space="0" w:color="auto"/>
            <w:right w:val="none" w:sz="0" w:space="0" w:color="auto"/>
          </w:divBdr>
        </w:div>
      </w:divsChild>
    </w:div>
    <w:div w:id="429199029">
      <w:bodyDiv w:val="1"/>
      <w:marLeft w:val="0"/>
      <w:marRight w:val="0"/>
      <w:marTop w:val="0"/>
      <w:marBottom w:val="0"/>
      <w:divBdr>
        <w:top w:val="none" w:sz="0" w:space="0" w:color="auto"/>
        <w:left w:val="none" w:sz="0" w:space="0" w:color="auto"/>
        <w:bottom w:val="none" w:sz="0" w:space="0" w:color="auto"/>
        <w:right w:val="none" w:sz="0" w:space="0" w:color="auto"/>
      </w:divBdr>
    </w:div>
    <w:div w:id="430973522">
      <w:bodyDiv w:val="1"/>
      <w:marLeft w:val="0"/>
      <w:marRight w:val="0"/>
      <w:marTop w:val="0"/>
      <w:marBottom w:val="0"/>
      <w:divBdr>
        <w:top w:val="none" w:sz="0" w:space="0" w:color="auto"/>
        <w:left w:val="none" w:sz="0" w:space="0" w:color="auto"/>
        <w:bottom w:val="none" w:sz="0" w:space="0" w:color="auto"/>
        <w:right w:val="none" w:sz="0" w:space="0" w:color="auto"/>
      </w:divBdr>
    </w:div>
    <w:div w:id="433089990">
      <w:bodyDiv w:val="1"/>
      <w:marLeft w:val="0"/>
      <w:marRight w:val="0"/>
      <w:marTop w:val="0"/>
      <w:marBottom w:val="0"/>
      <w:divBdr>
        <w:top w:val="none" w:sz="0" w:space="0" w:color="auto"/>
        <w:left w:val="none" w:sz="0" w:space="0" w:color="auto"/>
        <w:bottom w:val="none" w:sz="0" w:space="0" w:color="auto"/>
        <w:right w:val="none" w:sz="0" w:space="0" w:color="auto"/>
      </w:divBdr>
    </w:div>
    <w:div w:id="455489924">
      <w:bodyDiv w:val="1"/>
      <w:marLeft w:val="0"/>
      <w:marRight w:val="0"/>
      <w:marTop w:val="0"/>
      <w:marBottom w:val="0"/>
      <w:divBdr>
        <w:top w:val="none" w:sz="0" w:space="0" w:color="auto"/>
        <w:left w:val="none" w:sz="0" w:space="0" w:color="auto"/>
        <w:bottom w:val="none" w:sz="0" w:space="0" w:color="auto"/>
        <w:right w:val="none" w:sz="0" w:space="0" w:color="auto"/>
      </w:divBdr>
    </w:div>
    <w:div w:id="468400768">
      <w:bodyDiv w:val="1"/>
      <w:marLeft w:val="0"/>
      <w:marRight w:val="0"/>
      <w:marTop w:val="0"/>
      <w:marBottom w:val="0"/>
      <w:divBdr>
        <w:top w:val="none" w:sz="0" w:space="0" w:color="auto"/>
        <w:left w:val="none" w:sz="0" w:space="0" w:color="auto"/>
        <w:bottom w:val="none" w:sz="0" w:space="0" w:color="auto"/>
        <w:right w:val="none" w:sz="0" w:space="0" w:color="auto"/>
      </w:divBdr>
    </w:div>
    <w:div w:id="470253070">
      <w:bodyDiv w:val="1"/>
      <w:marLeft w:val="0"/>
      <w:marRight w:val="0"/>
      <w:marTop w:val="0"/>
      <w:marBottom w:val="0"/>
      <w:divBdr>
        <w:top w:val="none" w:sz="0" w:space="0" w:color="auto"/>
        <w:left w:val="none" w:sz="0" w:space="0" w:color="auto"/>
        <w:bottom w:val="none" w:sz="0" w:space="0" w:color="auto"/>
        <w:right w:val="none" w:sz="0" w:space="0" w:color="auto"/>
      </w:divBdr>
    </w:div>
    <w:div w:id="474765223">
      <w:bodyDiv w:val="1"/>
      <w:marLeft w:val="0"/>
      <w:marRight w:val="0"/>
      <w:marTop w:val="0"/>
      <w:marBottom w:val="0"/>
      <w:divBdr>
        <w:top w:val="none" w:sz="0" w:space="0" w:color="auto"/>
        <w:left w:val="none" w:sz="0" w:space="0" w:color="auto"/>
        <w:bottom w:val="none" w:sz="0" w:space="0" w:color="auto"/>
        <w:right w:val="none" w:sz="0" w:space="0" w:color="auto"/>
      </w:divBdr>
      <w:divsChild>
        <w:div w:id="1527214245">
          <w:marLeft w:val="0"/>
          <w:marRight w:val="0"/>
          <w:marTop w:val="0"/>
          <w:marBottom w:val="0"/>
          <w:divBdr>
            <w:top w:val="none" w:sz="0" w:space="0" w:color="auto"/>
            <w:left w:val="none" w:sz="0" w:space="0" w:color="auto"/>
            <w:bottom w:val="none" w:sz="0" w:space="0" w:color="auto"/>
            <w:right w:val="none" w:sz="0" w:space="0" w:color="auto"/>
          </w:divBdr>
          <w:divsChild>
            <w:div w:id="1060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534">
      <w:bodyDiv w:val="1"/>
      <w:marLeft w:val="0"/>
      <w:marRight w:val="0"/>
      <w:marTop w:val="0"/>
      <w:marBottom w:val="0"/>
      <w:divBdr>
        <w:top w:val="none" w:sz="0" w:space="0" w:color="auto"/>
        <w:left w:val="none" w:sz="0" w:space="0" w:color="auto"/>
        <w:bottom w:val="none" w:sz="0" w:space="0" w:color="auto"/>
        <w:right w:val="none" w:sz="0" w:space="0" w:color="auto"/>
      </w:divBdr>
    </w:div>
    <w:div w:id="490173317">
      <w:bodyDiv w:val="1"/>
      <w:marLeft w:val="0"/>
      <w:marRight w:val="0"/>
      <w:marTop w:val="0"/>
      <w:marBottom w:val="0"/>
      <w:divBdr>
        <w:top w:val="none" w:sz="0" w:space="0" w:color="auto"/>
        <w:left w:val="none" w:sz="0" w:space="0" w:color="auto"/>
        <w:bottom w:val="none" w:sz="0" w:space="0" w:color="auto"/>
        <w:right w:val="none" w:sz="0" w:space="0" w:color="auto"/>
      </w:divBdr>
    </w:div>
    <w:div w:id="519127618">
      <w:bodyDiv w:val="1"/>
      <w:marLeft w:val="0"/>
      <w:marRight w:val="0"/>
      <w:marTop w:val="0"/>
      <w:marBottom w:val="0"/>
      <w:divBdr>
        <w:top w:val="none" w:sz="0" w:space="0" w:color="auto"/>
        <w:left w:val="none" w:sz="0" w:space="0" w:color="auto"/>
        <w:bottom w:val="none" w:sz="0" w:space="0" w:color="auto"/>
        <w:right w:val="none" w:sz="0" w:space="0" w:color="auto"/>
      </w:divBdr>
      <w:divsChild>
        <w:div w:id="1109011330">
          <w:marLeft w:val="0"/>
          <w:marRight w:val="0"/>
          <w:marTop w:val="0"/>
          <w:marBottom w:val="0"/>
          <w:divBdr>
            <w:top w:val="none" w:sz="0" w:space="0" w:color="auto"/>
            <w:left w:val="none" w:sz="0" w:space="0" w:color="auto"/>
            <w:bottom w:val="none" w:sz="0" w:space="0" w:color="auto"/>
            <w:right w:val="none" w:sz="0" w:space="0" w:color="auto"/>
          </w:divBdr>
          <w:divsChild>
            <w:div w:id="15018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1666">
      <w:bodyDiv w:val="1"/>
      <w:marLeft w:val="0"/>
      <w:marRight w:val="0"/>
      <w:marTop w:val="0"/>
      <w:marBottom w:val="0"/>
      <w:divBdr>
        <w:top w:val="none" w:sz="0" w:space="0" w:color="auto"/>
        <w:left w:val="none" w:sz="0" w:space="0" w:color="auto"/>
        <w:bottom w:val="none" w:sz="0" w:space="0" w:color="auto"/>
        <w:right w:val="none" w:sz="0" w:space="0" w:color="auto"/>
      </w:divBdr>
    </w:div>
    <w:div w:id="527379554">
      <w:bodyDiv w:val="1"/>
      <w:marLeft w:val="0"/>
      <w:marRight w:val="0"/>
      <w:marTop w:val="0"/>
      <w:marBottom w:val="0"/>
      <w:divBdr>
        <w:top w:val="none" w:sz="0" w:space="0" w:color="auto"/>
        <w:left w:val="none" w:sz="0" w:space="0" w:color="auto"/>
        <w:bottom w:val="none" w:sz="0" w:space="0" w:color="auto"/>
        <w:right w:val="none" w:sz="0" w:space="0" w:color="auto"/>
      </w:divBdr>
    </w:div>
    <w:div w:id="530342422">
      <w:bodyDiv w:val="1"/>
      <w:marLeft w:val="0"/>
      <w:marRight w:val="0"/>
      <w:marTop w:val="0"/>
      <w:marBottom w:val="0"/>
      <w:divBdr>
        <w:top w:val="none" w:sz="0" w:space="0" w:color="auto"/>
        <w:left w:val="none" w:sz="0" w:space="0" w:color="auto"/>
        <w:bottom w:val="none" w:sz="0" w:space="0" w:color="auto"/>
        <w:right w:val="none" w:sz="0" w:space="0" w:color="auto"/>
      </w:divBdr>
    </w:div>
    <w:div w:id="538594462">
      <w:bodyDiv w:val="1"/>
      <w:marLeft w:val="0"/>
      <w:marRight w:val="0"/>
      <w:marTop w:val="0"/>
      <w:marBottom w:val="0"/>
      <w:divBdr>
        <w:top w:val="none" w:sz="0" w:space="0" w:color="auto"/>
        <w:left w:val="none" w:sz="0" w:space="0" w:color="auto"/>
        <w:bottom w:val="none" w:sz="0" w:space="0" w:color="auto"/>
        <w:right w:val="none" w:sz="0" w:space="0" w:color="auto"/>
      </w:divBdr>
    </w:div>
    <w:div w:id="550269844">
      <w:bodyDiv w:val="1"/>
      <w:marLeft w:val="0"/>
      <w:marRight w:val="0"/>
      <w:marTop w:val="0"/>
      <w:marBottom w:val="0"/>
      <w:divBdr>
        <w:top w:val="none" w:sz="0" w:space="0" w:color="auto"/>
        <w:left w:val="none" w:sz="0" w:space="0" w:color="auto"/>
        <w:bottom w:val="none" w:sz="0" w:space="0" w:color="auto"/>
        <w:right w:val="none" w:sz="0" w:space="0" w:color="auto"/>
      </w:divBdr>
    </w:div>
    <w:div w:id="557321097">
      <w:bodyDiv w:val="1"/>
      <w:marLeft w:val="0"/>
      <w:marRight w:val="0"/>
      <w:marTop w:val="0"/>
      <w:marBottom w:val="0"/>
      <w:divBdr>
        <w:top w:val="none" w:sz="0" w:space="0" w:color="auto"/>
        <w:left w:val="none" w:sz="0" w:space="0" w:color="auto"/>
        <w:bottom w:val="none" w:sz="0" w:space="0" w:color="auto"/>
        <w:right w:val="none" w:sz="0" w:space="0" w:color="auto"/>
      </w:divBdr>
    </w:div>
    <w:div w:id="560479442">
      <w:bodyDiv w:val="1"/>
      <w:marLeft w:val="0"/>
      <w:marRight w:val="0"/>
      <w:marTop w:val="0"/>
      <w:marBottom w:val="0"/>
      <w:divBdr>
        <w:top w:val="none" w:sz="0" w:space="0" w:color="auto"/>
        <w:left w:val="none" w:sz="0" w:space="0" w:color="auto"/>
        <w:bottom w:val="none" w:sz="0" w:space="0" w:color="auto"/>
        <w:right w:val="none" w:sz="0" w:space="0" w:color="auto"/>
      </w:divBdr>
    </w:div>
    <w:div w:id="603224716">
      <w:bodyDiv w:val="1"/>
      <w:marLeft w:val="0"/>
      <w:marRight w:val="0"/>
      <w:marTop w:val="0"/>
      <w:marBottom w:val="0"/>
      <w:divBdr>
        <w:top w:val="none" w:sz="0" w:space="0" w:color="auto"/>
        <w:left w:val="none" w:sz="0" w:space="0" w:color="auto"/>
        <w:bottom w:val="none" w:sz="0" w:space="0" w:color="auto"/>
        <w:right w:val="none" w:sz="0" w:space="0" w:color="auto"/>
      </w:divBdr>
    </w:div>
    <w:div w:id="611938679">
      <w:bodyDiv w:val="1"/>
      <w:marLeft w:val="0"/>
      <w:marRight w:val="0"/>
      <w:marTop w:val="0"/>
      <w:marBottom w:val="0"/>
      <w:divBdr>
        <w:top w:val="none" w:sz="0" w:space="0" w:color="auto"/>
        <w:left w:val="none" w:sz="0" w:space="0" w:color="auto"/>
        <w:bottom w:val="none" w:sz="0" w:space="0" w:color="auto"/>
        <w:right w:val="none" w:sz="0" w:space="0" w:color="auto"/>
      </w:divBdr>
    </w:div>
    <w:div w:id="630329217">
      <w:bodyDiv w:val="1"/>
      <w:marLeft w:val="0"/>
      <w:marRight w:val="0"/>
      <w:marTop w:val="0"/>
      <w:marBottom w:val="0"/>
      <w:divBdr>
        <w:top w:val="none" w:sz="0" w:space="0" w:color="auto"/>
        <w:left w:val="none" w:sz="0" w:space="0" w:color="auto"/>
        <w:bottom w:val="none" w:sz="0" w:space="0" w:color="auto"/>
        <w:right w:val="none" w:sz="0" w:space="0" w:color="auto"/>
      </w:divBdr>
    </w:div>
    <w:div w:id="633800266">
      <w:bodyDiv w:val="1"/>
      <w:marLeft w:val="0"/>
      <w:marRight w:val="0"/>
      <w:marTop w:val="0"/>
      <w:marBottom w:val="0"/>
      <w:divBdr>
        <w:top w:val="none" w:sz="0" w:space="0" w:color="auto"/>
        <w:left w:val="none" w:sz="0" w:space="0" w:color="auto"/>
        <w:bottom w:val="none" w:sz="0" w:space="0" w:color="auto"/>
        <w:right w:val="none" w:sz="0" w:space="0" w:color="auto"/>
      </w:divBdr>
      <w:divsChild>
        <w:div w:id="817957846">
          <w:marLeft w:val="0"/>
          <w:marRight w:val="0"/>
          <w:marTop w:val="0"/>
          <w:marBottom w:val="0"/>
          <w:divBdr>
            <w:top w:val="none" w:sz="0" w:space="0" w:color="auto"/>
            <w:left w:val="none" w:sz="0" w:space="0" w:color="auto"/>
            <w:bottom w:val="none" w:sz="0" w:space="0" w:color="auto"/>
            <w:right w:val="none" w:sz="0" w:space="0" w:color="auto"/>
          </w:divBdr>
          <w:divsChild>
            <w:div w:id="19773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0733">
      <w:bodyDiv w:val="1"/>
      <w:marLeft w:val="0"/>
      <w:marRight w:val="0"/>
      <w:marTop w:val="0"/>
      <w:marBottom w:val="0"/>
      <w:divBdr>
        <w:top w:val="none" w:sz="0" w:space="0" w:color="auto"/>
        <w:left w:val="none" w:sz="0" w:space="0" w:color="auto"/>
        <w:bottom w:val="none" w:sz="0" w:space="0" w:color="auto"/>
        <w:right w:val="none" w:sz="0" w:space="0" w:color="auto"/>
      </w:divBdr>
    </w:div>
    <w:div w:id="637609168">
      <w:bodyDiv w:val="1"/>
      <w:marLeft w:val="0"/>
      <w:marRight w:val="0"/>
      <w:marTop w:val="0"/>
      <w:marBottom w:val="0"/>
      <w:divBdr>
        <w:top w:val="none" w:sz="0" w:space="0" w:color="auto"/>
        <w:left w:val="none" w:sz="0" w:space="0" w:color="auto"/>
        <w:bottom w:val="none" w:sz="0" w:space="0" w:color="auto"/>
        <w:right w:val="none" w:sz="0" w:space="0" w:color="auto"/>
      </w:divBdr>
    </w:div>
    <w:div w:id="642852732">
      <w:bodyDiv w:val="1"/>
      <w:marLeft w:val="0"/>
      <w:marRight w:val="0"/>
      <w:marTop w:val="0"/>
      <w:marBottom w:val="0"/>
      <w:divBdr>
        <w:top w:val="none" w:sz="0" w:space="0" w:color="auto"/>
        <w:left w:val="none" w:sz="0" w:space="0" w:color="auto"/>
        <w:bottom w:val="none" w:sz="0" w:space="0" w:color="auto"/>
        <w:right w:val="none" w:sz="0" w:space="0" w:color="auto"/>
      </w:divBdr>
    </w:div>
    <w:div w:id="646513050">
      <w:bodyDiv w:val="1"/>
      <w:marLeft w:val="0"/>
      <w:marRight w:val="0"/>
      <w:marTop w:val="0"/>
      <w:marBottom w:val="0"/>
      <w:divBdr>
        <w:top w:val="none" w:sz="0" w:space="0" w:color="auto"/>
        <w:left w:val="none" w:sz="0" w:space="0" w:color="auto"/>
        <w:bottom w:val="none" w:sz="0" w:space="0" w:color="auto"/>
        <w:right w:val="none" w:sz="0" w:space="0" w:color="auto"/>
      </w:divBdr>
      <w:divsChild>
        <w:div w:id="627122760">
          <w:marLeft w:val="0"/>
          <w:marRight w:val="0"/>
          <w:marTop w:val="0"/>
          <w:marBottom w:val="0"/>
          <w:divBdr>
            <w:top w:val="none" w:sz="0" w:space="0" w:color="auto"/>
            <w:left w:val="none" w:sz="0" w:space="0" w:color="auto"/>
            <w:bottom w:val="none" w:sz="0" w:space="0" w:color="auto"/>
            <w:right w:val="none" w:sz="0" w:space="0" w:color="auto"/>
          </w:divBdr>
        </w:div>
      </w:divsChild>
    </w:div>
    <w:div w:id="664672871">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75155988">
      <w:bodyDiv w:val="1"/>
      <w:marLeft w:val="0"/>
      <w:marRight w:val="0"/>
      <w:marTop w:val="0"/>
      <w:marBottom w:val="0"/>
      <w:divBdr>
        <w:top w:val="none" w:sz="0" w:space="0" w:color="auto"/>
        <w:left w:val="none" w:sz="0" w:space="0" w:color="auto"/>
        <w:bottom w:val="none" w:sz="0" w:space="0" w:color="auto"/>
        <w:right w:val="none" w:sz="0" w:space="0" w:color="auto"/>
      </w:divBdr>
    </w:div>
    <w:div w:id="684554163">
      <w:bodyDiv w:val="1"/>
      <w:marLeft w:val="0"/>
      <w:marRight w:val="0"/>
      <w:marTop w:val="0"/>
      <w:marBottom w:val="0"/>
      <w:divBdr>
        <w:top w:val="none" w:sz="0" w:space="0" w:color="auto"/>
        <w:left w:val="none" w:sz="0" w:space="0" w:color="auto"/>
        <w:bottom w:val="none" w:sz="0" w:space="0" w:color="auto"/>
        <w:right w:val="none" w:sz="0" w:space="0" w:color="auto"/>
      </w:divBdr>
    </w:div>
    <w:div w:id="719129859">
      <w:bodyDiv w:val="1"/>
      <w:marLeft w:val="0"/>
      <w:marRight w:val="0"/>
      <w:marTop w:val="0"/>
      <w:marBottom w:val="0"/>
      <w:divBdr>
        <w:top w:val="none" w:sz="0" w:space="0" w:color="auto"/>
        <w:left w:val="none" w:sz="0" w:space="0" w:color="auto"/>
        <w:bottom w:val="none" w:sz="0" w:space="0" w:color="auto"/>
        <w:right w:val="none" w:sz="0" w:space="0" w:color="auto"/>
      </w:divBdr>
    </w:div>
    <w:div w:id="719132734">
      <w:bodyDiv w:val="1"/>
      <w:marLeft w:val="0"/>
      <w:marRight w:val="0"/>
      <w:marTop w:val="0"/>
      <w:marBottom w:val="0"/>
      <w:divBdr>
        <w:top w:val="none" w:sz="0" w:space="0" w:color="auto"/>
        <w:left w:val="none" w:sz="0" w:space="0" w:color="auto"/>
        <w:bottom w:val="none" w:sz="0" w:space="0" w:color="auto"/>
        <w:right w:val="none" w:sz="0" w:space="0" w:color="auto"/>
      </w:divBdr>
    </w:div>
    <w:div w:id="720330772">
      <w:bodyDiv w:val="1"/>
      <w:marLeft w:val="0"/>
      <w:marRight w:val="0"/>
      <w:marTop w:val="0"/>
      <w:marBottom w:val="0"/>
      <w:divBdr>
        <w:top w:val="none" w:sz="0" w:space="0" w:color="auto"/>
        <w:left w:val="none" w:sz="0" w:space="0" w:color="auto"/>
        <w:bottom w:val="none" w:sz="0" w:space="0" w:color="auto"/>
        <w:right w:val="none" w:sz="0" w:space="0" w:color="auto"/>
      </w:divBdr>
    </w:div>
    <w:div w:id="725371952">
      <w:bodyDiv w:val="1"/>
      <w:marLeft w:val="0"/>
      <w:marRight w:val="0"/>
      <w:marTop w:val="0"/>
      <w:marBottom w:val="0"/>
      <w:divBdr>
        <w:top w:val="none" w:sz="0" w:space="0" w:color="auto"/>
        <w:left w:val="none" w:sz="0" w:space="0" w:color="auto"/>
        <w:bottom w:val="none" w:sz="0" w:space="0" w:color="auto"/>
        <w:right w:val="none" w:sz="0" w:space="0" w:color="auto"/>
      </w:divBdr>
    </w:div>
    <w:div w:id="750079006">
      <w:bodyDiv w:val="1"/>
      <w:marLeft w:val="0"/>
      <w:marRight w:val="0"/>
      <w:marTop w:val="0"/>
      <w:marBottom w:val="0"/>
      <w:divBdr>
        <w:top w:val="none" w:sz="0" w:space="0" w:color="auto"/>
        <w:left w:val="none" w:sz="0" w:space="0" w:color="auto"/>
        <w:bottom w:val="none" w:sz="0" w:space="0" w:color="auto"/>
        <w:right w:val="none" w:sz="0" w:space="0" w:color="auto"/>
      </w:divBdr>
    </w:div>
    <w:div w:id="751396416">
      <w:bodyDiv w:val="1"/>
      <w:marLeft w:val="0"/>
      <w:marRight w:val="0"/>
      <w:marTop w:val="0"/>
      <w:marBottom w:val="0"/>
      <w:divBdr>
        <w:top w:val="none" w:sz="0" w:space="0" w:color="auto"/>
        <w:left w:val="none" w:sz="0" w:space="0" w:color="auto"/>
        <w:bottom w:val="none" w:sz="0" w:space="0" w:color="auto"/>
        <w:right w:val="none" w:sz="0" w:space="0" w:color="auto"/>
      </w:divBdr>
    </w:div>
    <w:div w:id="759136239">
      <w:bodyDiv w:val="1"/>
      <w:marLeft w:val="0"/>
      <w:marRight w:val="0"/>
      <w:marTop w:val="0"/>
      <w:marBottom w:val="0"/>
      <w:divBdr>
        <w:top w:val="none" w:sz="0" w:space="0" w:color="auto"/>
        <w:left w:val="none" w:sz="0" w:space="0" w:color="auto"/>
        <w:bottom w:val="none" w:sz="0" w:space="0" w:color="auto"/>
        <w:right w:val="none" w:sz="0" w:space="0" w:color="auto"/>
      </w:divBdr>
    </w:div>
    <w:div w:id="768693860">
      <w:bodyDiv w:val="1"/>
      <w:marLeft w:val="0"/>
      <w:marRight w:val="0"/>
      <w:marTop w:val="0"/>
      <w:marBottom w:val="0"/>
      <w:divBdr>
        <w:top w:val="none" w:sz="0" w:space="0" w:color="auto"/>
        <w:left w:val="none" w:sz="0" w:space="0" w:color="auto"/>
        <w:bottom w:val="none" w:sz="0" w:space="0" w:color="auto"/>
        <w:right w:val="none" w:sz="0" w:space="0" w:color="auto"/>
      </w:divBdr>
    </w:div>
    <w:div w:id="779686586">
      <w:bodyDiv w:val="1"/>
      <w:marLeft w:val="0"/>
      <w:marRight w:val="0"/>
      <w:marTop w:val="0"/>
      <w:marBottom w:val="0"/>
      <w:divBdr>
        <w:top w:val="none" w:sz="0" w:space="0" w:color="auto"/>
        <w:left w:val="none" w:sz="0" w:space="0" w:color="auto"/>
        <w:bottom w:val="none" w:sz="0" w:space="0" w:color="auto"/>
        <w:right w:val="none" w:sz="0" w:space="0" w:color="auto"/>
      </w:divBdr>
    </w:div>
    <w:div w:id="794369946">
      <w:bodyDiv w:val="1"/>
      <w:marLeft w:val="0"/>
      <w:marRight w:val="0"/>
      <w:marTop w:val="0"/>
      <w:marBottom w:val="0"/>
      <w:divBdr>
        <w:top w:val="none" w:sz="0" w:space="0" w:color="auto"/>
        <w:left w:val="none" w:sz="0" w:space="0" w:color="auto"/>
        <w:bottom w:val="none" w:sz="0" w:space="0" w:color="auto"/>
        <w:right w:val="none" w:sz="0" w:space="0" w:color="auto"/>
      </w:divBdr>
    </w:div>
    <w:div w:id="797067936">
      <w:bodyDiv w:val="1"/>
      <w:marLeft w:val="0"/>
      <w:marRight w:val="0"/>
      <w:marTop w:val="0"/>
      <w:marBottom w:val="0"/>
      <w:divBdr>
        <w:top w:val="none" w:sz="0" w:space="0" w:color="auto"/>
        <w:left w:val="none" w:sz="0" w:space="0" w:color="auto"/>
        <w:bottom w:val="none" w:sz="0" w:space="0" w:color="auto"/>
        <w:right w:val="none" w:sz="0" w:space="0" w:color="auto"/>
      </w:divBdr>
    </w:div>
    <w:div w:id="804280715">
      <w:bodyDiv w:val="1"/>
      <w:marLeft w:val="0"/>
      <w:marRight w:val="0"/>
      <w:marTop w:val="0"/>
      <w:marBottom w:val="0"/>
      <w:divBdr>
        <w:top w:val="none" w:sz="0" w:space="0" w:color="auto"/>
        <w:left w:val="none" w:sz="0" w:space="0" w:color="auto"/>
        <w:bottom w:val="none" w:sz="0" w:space="0" w:color="auto"/>
        <w:right w:val="none" w:sz="0" w:space="0" w:color="auto"/>
      </w:divBdr>
    </w:div>
    <w:div w:id="807087131">
      <w:bodyDiv w:val="1"/>
      <w:marLeft w:val="0"/>
      <w:marRight w:val="0"/>
      <w:marTop w:val="0"/>
      <w:marBottom w:val="0"/>
      <w:divBdr>
        <w:top w:val="none" w:sz="0" w:space="0" w:color="auto"/>
        <w:left w:val="none" w:sz="0" w:space="0" w:color="auto"/>
        <w:bottom w:val="none" w:sz="0" w:space="0" w:color="auto"/>
        <w:right w:val="none" w:sz="0" w:space="0" w:color="auto"/>
      </w:divBdr>
    </w:div>
    <w:div w:id="80939800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34">
          <w:marLeft w:val="0"/>
          <w:marRight w:val="0"/>
          <w:marTop w:val="0"/>
          <w:marBottom w:val="0"/>
          <w:divBdr>
            <w:top w:val="none" w:sz="0" w:space="0" w:color="auto"/>
            <w:left w:val="none" w:sz="0" w:space="0" w:color="auto"/>
            <w:bottom w:val="none" w:sz="0" w:space="0" w:color="auto"/>
            <w:right w:val="none" w:sz="0" w:space="0" w:color="auto"/>
          </w:divBdr>
          <w:divsChild>
            <w:div w:id="4123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802">
      <w:bodyDiv w:val="1"/>
      <w:marLeft w:val="0"/>
      <w:marRight w:val="0"/>
      <w:marTop w:val="0"/>
      <w:marBottom w:val="0"/>
      <w:divBdr>
        <w:top w:val="none" w:sz="0" w:space="0" w:color="auto"/>
        <w:left w:val="none" w:sz="0" w:space="0" w:color="auto"/>
        <w:bottom w:val="none" w:sz="0" w:space="0" w:color="auto"/>
        <w:right w:val="none" w:sz="0" w:space="0" w:color="auto"/>
      </w:divBdr>
    </w:div>
    <w:div w:id="815071334">
      <w:bodyDiv w:val="1"/>
      <w:marLeft w:val="0"/>
      <w:marRight w:val="0"/>
      <w:marTop w:val="0"/>
      <w:marBottom w:val="0"/>
      <w:divBdr>
        <w:top w:val="none" w:sz="0" w:space="0" w:color="auto"/>
        <w:left w:val="none" w:sz="0" w:space="0" w:color="auto"/>
        <w:bottom w:val="none" w:sz="0" w:space="0" w:color="auto"/>
        <w:right w:val="none" w:sz="0" w:space="0" w:color="auto"/>
      </w:divBdr>
    </w:div>
    <w:div w:id="824517302">
      <w:bodyDiv w:val="1"/>
      <w:marLeft w:val="0"/>
      <w:marRight w:val="0"/>
      <w:marTop w:val="0"/>
      <w:marBottom w:val="0"/>
      <w:divBdr>
        <w:top w:val="none" w:sz="0" w:space="0" w:color="auto"/>
        <w:left w:val="none" w:sz="0" w:space="0" w:color="auto"/>
        <w:bottom w:val="none" w:sz="0" w:space="0" w:color="auto"/>
        <w:right w:val="none" w:sz="0" w:space="0" w:color="auto"/>
      </w:divBdr>
      <w:divsChild>
        <w:div w:id="265580770">
          <w:marLeft w:val="0"/>
          <w:marRight w:val="0"/>
          <w:marTop w:val="0"/>
          <w:marBottom w:val="0"/>
          <w:divBdr>
            <w:top w:val="none" w:sz="0" w:space="0" w:color="auto"/>
            <w:left w:val="none" w:sz="0" w:space="0" w:color="auto"/>
            <w:bottom w:val="none" w:sz="0" w:space="0" w:color="auto"/>
            <w:right w:val="none" w:sz="0" w:space="0" w:color="auto"/>
          </w:divBdr>
          <w:divsChild>
            <w:div w:id="8114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1248">
      <w:bodyDiv w:val="1"/>
      <w:marLeft w:val="0"/>
      <w:marRight w:val="0"/>
      <w:marTop w:val="0"/>
      <w:marBottom w:val="0"/>
      <w:divBdr>
        <w:top w:val="none" w:sz="0" w:space="0" w:color="auto"/>
        <w:left w:val="none" w:sz="0" w:space="0" w:color="auto"/>
        <w:bottom w:val="none" w:sz="0" w:space="0" w:color="auto"/>
        <w:right w:val="none" w:sz="0" w:space="0" w:color="auto"/>
      </w:divBdr>
    </w:div>
    <w:div w:id="842622171">
      <w:bodyDiv w:val="1"/>
      <w:marLeft w:val="0"/>
      <w:marRight w:val="0"/>
      <w:marTop w:val="0"/>
      <w:marBottom w:val="0"/>
      <w:divBdr>
        <w:top w:val="none" w:sz="0" w:space="0" w:color="auto"/>
        <w:left w:val="none" w:sz="0" w:space="0" w:color="auto"/>
        <w:bottom w:val="none" w:sz="0" w:space="0" w:color="auto"/>
        <w:right w:val="none" w:sz="0" w:space="0" w:color="auto"/>
      </w:divBdr>
      <w:divsChild>
        <w:div w:id="1238203986">
          <w:marLeft w:val="0"/>
          <w:marRight w:val="0"/>
          <w:marTop w:val="0"/>
          <w:marBottom w:val="0"/>
          <w:divBdr>
            <w:top w:val="none" w:sz="0" w:space="0" w:color="auto"/>
            <w:left w:val="none" w:sz="0" w:space="0" w:color="auto"/>
            <w:bottom w:val="none" w:sz="0" w:space="0" w:color="auto"/>
            <w:right w:val="none" w:sz="0" w:space="0" w:color="auto"/>
          </w:divBdr>
          <w:divsChild>
            <w:div w:id="1998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514">
      <w:bodyDiv w:val="1"/>
      <w:marLeft w:val="0"/>
      <w:marRight w:val="0"/>
      <w:marTop w:val="0"/>
      <w:marBottom w:val="0"/>
      <w:divBdr>
        <w:top w:val="none" w:sz="0" w:space="0" w:color="auto"/>
        <w:left w:val="none" w:sz="0" w:space="0" w:color="auto"/>
        <w:bottom w:val="none" w:sz="0" w:space="0" w:color="auto"/>
        <w:right w:val="none" w:sz="0" w:space="0" w:color="auto"/>
      </w:divBdr>
      <w:divsChild>
        <w:div w:id="268242923">
          <w:marLeft w:val="0"/>
          <w:marRight w:val="0"/>
          <w:marTop w:val="0"/>
          <w:marBottom w:val="0"/>
          <w:divBdr>
            <w:top w:val="none" w:sz="0" w:space="0" w:color="auto"/>
            <w:left w:val="none" w:sz="0" w:space="0" w:color="auto"/>
            <w:bottom w:val="none" w:sz="0" w:space="0" w:color="auto"/>
            <w:right w:val="none" w:sz="0" w:space="0" w:color="auto"/>
          </w:divBdr>
        </w:div>
      </w:divsChild>
    </w:div>
    <w:div w:id="873928754">
      <w:bodyDiv w:val="1"/>
      <w:marLeft w:val="0"/>
      <w:marRight w:val="0"/>
      <w:marTop w:val="0"/>
      <w:marBottom w:val="0"/>
      <w:divBdr>
        <w:top w:val="none" w:sz="0" w:space="0" w:color="auto"/>
        <w:left w:val="none" w:sz="0" w:space="0" w:color="auto"/>
        <w:bottom w:val="none" w:sz="0" w:space="0" w:color="auto"/>
        <w:right w:val="none" w:sz="0" w:space="0" w:color="auto"/>
      </w:divBdr>
      <w:divsChild>
        <w:div w:id="1634864414">
          <w:marLeft w:val="0"/>
          <w:marRight w:val="0"/>
          <w:marTop w:val="0"/>
          <w:marBottom w:val="0"/>
          <w:divBdr>
            <w:top w:val="none" w:sz="0" w:space="0" w:color="auto"/>
            <w:left w:val="none" w:sz="0" w:space="0" w:color="auto"/>
            <w:bottom w:val="none" w:sz="0" w:space="0" w:color="auto"/>
            <w:right w:val="none" w:sz="0" w:space="0" w:color="auto"/>
          </w:divBdr>
          <w:divsChild>
            <w:div w:id="1082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1633">
      <w:bodyDiv w:val="1"/>
      <w:marLeft w:val="0"/>
      <w:marRight w:val="0"/>
      <w:marTop w:val="0"/>
      <w:marBottom w:val="0"/>
      <w:divBdr>
        <w:top w:val="none" w:sz="0" w:space="0" w:color="auto"/>
        <w:left w:val="none" w:sz="0" w:space="0" w:color="auto"/>
        <w:bottom w:val="none" w:sz="0" w:space="0" w:color="auto"/>
        <w:right w:val="none" w:sz="0" w:space="0" w:color="auto"/>
      </w:divBdr>
    </w:div>
    <w:div w:id="877396038">
      <w:bodyDiv w:val="1"/>
      <w:marLeft w:val="0"/>
      <w:marRight w:val="0"/>
      <w:marTop w:val="0"/>
      <w:marBottom w:val="0"/>
      <w:divBdr>
        <w:top w:val="none" w:sz="0" w:space="0" w:color="auto"/>
        <w:left w:val="none" w:sz="0" w:space="0" w:color="auto"/>
        <w:bottom w:val="none" w:sz="0" w:space="0" w:color="auto"/>
        <w:right w:val="none" w:sz="0" w:space="0" w:color="auto"/>
      </w:divBdr>
      <w:divsChild>
        <w:div w:id="1264806257">
          <w:marLeft w:val="0"/>
          <w:marRight w:val="0"/>
          <w:marTop w:val="0"/>
          <w:marBottom w:val="0"/>
          <w:divBdr>
            <w:top w:val="none" w:sz="0" w:space="0" w:color="auto"/>
            <w:left w:val="none" w:sz="0" w:space="0" w:color="auto"/>
            <w:bottom w:val="none" w:sz="0" w:space="0" w:color="auto"/>
            <w:right w:val="none" w:sz="0" w:space="0" w:color="auto"/>
          </w:divBdr>
        </w:div>
      </w:divsChild>
    </w:div>
    <w:div w:id="885338737">
      <w:bodyDiv w:val="1"/>
      <w:marLeft w:val="0"/>
      <w:marRight w:val="0"/>
      <w:marTop w:val="0"/>
      <w:marBottom w:val="0"/>
      <w:divBdr>
        <w:top w:val="none" w:sz="0" w:space="0" w:color="auto"/>
        <w:left w:val="none" w:sz="0" w:space="0" w:color="auto"/>
        <w:bottom w:val="none" w:sz="0" w:space="0" w:color="auto"/>
        <w:right w:val="none" w:sz="0" w:space="0" w:color="auto"/>
      </w:divBdr>
    </w:div>
    <w:div w:id="904536712">
      <w:bodyDiv w:val="1"/>
      <w:marLeft w:val="0"/>
      <w:marRight w:val="0"/>
      <w:marTop w:val="0"/>
      <w:marBottom w:val="0"/>
      <w:divBdr>
        <w:top w:val="none" w:sz="0" w:space="0" w:color="auto"/>
        <w:left w:val="none" w:sz="0" w:space="0" w:color="auto"/>
        <w:bottom w:val="none" w:sz="0" w:space="0" w:color="auto"/>
        <w:right w:val="none" w:sz="0" w:space="0" w:color="auto"/>
      </w:divBdr>
    </w:div>
    <w:div w:id="905532837">
      <w:bodyDiv w:val="1"/>
      <w:marLeft w:val="0"/>
      <w:marRight w:val="0"/>
      <w:marTop w:val="0"/>
      <w:marBottom w:val="0"/>
      <w:divBdr>
        <w:top w:val="none" w:sz="0" w:space="0" w:color="auto"/>
        <w:left w:val="none" w:sz="0" w:space="0" w:color="auto"/>
        <w:bottom w:val="none" w:sz="0" w:space="0" w:color="auto"/>
        <w:right w:val="none" w:sz="0" w:space="0" w:color="auto"/>
      </w:divBdr>
    </w:div>
    <w:div w:id="924798041">
      <w:bodyDiv w:val="1"/>
      <w:marLeft w:val="0"/>
      <w:marRight w:val="0"/>
      <w:marTop w:val="0"/>
      <w:marBottom w:val="0"/>
      <w:divBdr>
        <w:top w:val="none" w:sz="0" w:space="0" w:color="auto"/>
        <w:left w:val="none" w:sz="0" w:space="0" w:color="auto"/>
        <w:bottom w:val="none" w:sz="0" w:space="0" w:color="auto"/>
        <w:right w:val="none" w:sz="0" w:space="0" w:color="auto"/>
      </w:divBdr>
    </w:div>
    <w:div w:id="925922402">
      <w:bodyDiv w:val="1"/>
      <w:marLeft w:val="0"/>
      <w:marRight w:val="0"/>
      <w:marTop w:val="0"/>
      <w:marBottom w:val="0"/>
      <w:divBdr>
        <w:top w:val="none" w:sz="0" w:space="0" w:color="auto"/>
        <w:left w:val="none" w:sz="0" w:space="0" w:color="auto"/>
        <w:bottom w:val="none" w:sz="0" w:space="0" w:color="auto"/>
        <w:right w:val="none" w:sz="0" w:space="0" w:color="auto"/>
      </w:divBdr>
    </w:div>
    <w:div w:id="939409185">
      <w:bodyDiv w:val="1"/>
      <w:marLeft w:val="0"/>
      <w:marRight w:val="0"/>
      <w:marTop w:val="0"/>
      <w:marBottom w:val="0"/>
      <w:divBdr>
        <w:top w:val="none" w:sz="0" w:space="0" w:color="auto"/>
        <w:left w:val="none" w:sz="0" w:space="0" w:color="auto"/>
        <w:bottom w:val="none" w:sz="0" w:space="0" w:color="auto"/>
        <w:right w:val="none" w:sz="0" w:space="0" w:color="auto"/>
      </w:divBdr>
    </w:div>
    <w:div w:id="943418427">
      <w:bodyDiv w:val="1"/>
      <w:marLeft w:val="0"/>
      <w:marRight w:val="0"/>
      <w:marTop w:val="0"/>
      <w:marBottom w:val="0"/>
      <w:divBdr>
        <w:top w:val="none" w:sz="0" w:space="0" w:color="auto"/>
        <w:left w:val="none" w:sz="0" w:space="0" w:color="auto"/>
        <w:bottom w:val="none" w:sz="0" w:space="0" w:color="auto"/>
        <w:right w:val="none" w:sz="0" w:space="0" w:color="auto"/>
      </w:divBdr>
    </w:div>
    <w:div w:id="956641271">
      <w:bodyDiv w:val="1"/>
      <w:marLeft w:val="0"/>
      <w:marRight w:val="0"/>
      <w:marTop w:val="0"/>
      <w:marBottom w:val="0"/>
      <w:divBdr>
        <w:top w:val="none" w:sz="0" w:space="0" w:color="auto"/>
        <w:left w:val="none" w:sz="0" w:space="0" w:color="auto"/>
        <w:bottom w:val="none" w:sz="0" w:space="0" w:color="auto"/>
        <w:right w:val="none" w:sz="0" w:space="0" w:color="auto"/>
      </w:divBdr>
    </w:div>
    <w:div w:id="958605427">
      <w:bodyDiv w:val="1"/>
      <w:marLeft w:val="0"/>
      <w:marRight w:val="0"/>
      <w:marTop w:val="0"/>
      <w:marBottom w:val="0"/>
      <w:divBdr>
        <w:top w:val="none" w:sz="0" w:space="0" w:color="auto"/>
        <w:left w:val="none" w:sz="0" w:space="0" w:color="auto"/>
        <w:bottom w:val="none" w:sz="0" w:space="0" w:color="auto"/>
        <w:right w:val="none" w:sz="0" w:space="0" w:color="auto"/>
      </w:divBdr>
      <w:divsChild>
        <w:div w:id="1169557713">
          <w:marLeft w:val="0"/>
          <w:marRight w:val="0"/>
          <w:marTop w:val="0"/>
          <w:marBottom w:val="0"/>
          <w:divBdr>
            <w:top w:val="none" w:sz="0" w:space="0" w:color="auto"/>
            <w:left w:val="none" w:sz="0" w:space="0" w:color="auto"/>
            <w:bottom w:val="none" w:sz="0" w:space="0" w:color="auto"/>
            <w:right w:val="none" w:sz="0" w:space="0" w:color="auto"/>
          </w:divBdr>
          <w:divsChild>
            <w:div w:id="12734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820">
      <w:bodyDiv w:val="1"/>
      <w:marLeft w:val="0"/>
      <w:marRight w:val="0"/>
      <w:marTop w:val="0"/>
      <w:marBottom w:val="0"/>
      <w:divBdr>
        <w:top w:val="none" w:sz="0" w:space="0" w:color="auto"/>
        <w:left w:val="none" w:sz="0" w:space="0" w:color="auto"/>
        <w:bottom w:val="none" w:sz="0" w:space="0" w:color="auto"/>
        <w:right w:val="none" w:sz="0" w:space="0" w:color="auto"/>
      </w:divBdr>
    </w:div>
    <w:div w:id="973170647">
      <w:bodyDiv w:val="1"/>
      <w:marLeft w:val="0"/>
      <w:marRight w:val="0"/>
      <w:marTop w:val="0"/>
      <w:marBottom w:val="0"/>
      <w:divBdr>
        <w:top w:val="none" w:sz="0" w:space="0" w:color="auto"/>
        <w:left w:val="none" w:sz="0" w:space="0" w:color="auto"/>
        <w:bottom w:val="none" w:sz="0" w:space="0" w:color="auto"/>
        <w:right w:val="none" w:sz="0" w:space="0" w:color="auto"/>
      </w:divBdr>
    </w:div>
    <w:div w:id="977107878">
      <w:bodyDiv w:val="1"/>
      <w:marLeft w:val="0"/>
      <w:marRight w:val="0"/>
      <w:marTop w:val="0"/>
      <w:marBottom w:val="0"/>
      <w:divBdr>
        <w:top w:val="none" w:sz="0" w:space="0" w:color="auto"/>
        <w:left w:val="none" w:sz="0" w:space="0" w:color="auto"/>
        <w:bottom w:val="none" w:sz="0" w:space="0" w:color="auto"/>
        <w:right w:val="none" w:sz="0" w:space="0" w:color="auto"/>
      </w:divBdr>
    </w:div>
    <w:div w:id="982544828">
      <w:bodyDiv w:val="1"/>
      <w:marLeft w:val="0"/>
      <w:marRight w:val="0"/>
      <w:marTop w:val="0"/>
      <w:marBottom w:val="0"/>
      <w:divBdr>
        <w:top w:val="none" w:sz="0" w:space="0" w:color="auto"/>
        <w:left w:val="none" w:sz="0" w:space="0" w:color="auto"/>
        <w:bottom w:val="none" w:sz="0" w:space="0" w:color="auto"/>
        <w:right w:val="none" w:sz="0" w:space="0" w:color="auto"/>
      </w:divBdr>
    </w:div>
    <w:div w:id="986130193">
      <w:bodyDiv w:val="1"/>
      <w:marLeft w:val="0"/>
      <w:marRight w:val="0"/>
      <w:marTop w:val="0"/>
      <w:marBottom w:val="0"/>
      <w:divBdr>
        <w:top w:val="none" w:sz="0" w:space="0" w:color="auto"/>
        <w:left w:val="none" w:sz="0" w:space="0" w:color="auto"/>
        <w:bottom w:val="none" w:sz="0" w:space="0" w:color="auto"/>
        <w:right w:val="none" w:sz="0" w:space="0" w:color="auto"/>
      </w:divBdr>
    </w:div>
    <w:div w:id="1006857495">
      <w:bodyDiv w:val="1"/>
      <w:marLeft w:val="0"/>
      <w:marRight w:val="0"/>
      <w:marTop w:val="0"/>
      <w:marBottom w:val="0"/>
      <w:divBdr>
        <w:top w:val="none" w:sz="0" w:space="0" w:color="auto"/>
        <w:left w:val="none" w:sz="0" w:space="0" w:color="auto"/>
        <w:bottom w:val="none" w:sz="0" w:space="0" w:color="auto"/>
        <w:right w:val="none" w:sz="0" w:space="0" w:color="auto"/>
      </w:divBdr>
    </w:div>
    <w:div w:id="1007243871">
      <w:bodyDiv w:val="1"/>
      <w:marLeft w:val="0"/>
      <w:marRight w:val="0"/>
      <w:marTop w:val="0"/>
      <w:marBottom w:val="0"/>
      <w:divBdr>
        <w:top w:val="none" w:sz="0" w:space="0" w:color="auto"/>
        <w:left w:val="none" w:sz="0" w:space="0" w:color="auto"/>
        <w:bottom w:val="none" w:sz="0" w:space="0" w:color="auto"/>
        <w:right w:val="none" w:sz="0" w:space="0" w:color="auto"/>
      </w:divBdr>
    </w:div>
    <w:div w:id="1022244753">
      <w:bodyDiv w:val="1"/>
      <w:marLeft w:val="0"/>
      <w:marRight w:val="0"/>
      <w:marTop w:val="0"/>
      <w:marBottom w:val="0"/>
      <w:divBdr>
        <w:top w:val="none" w:sz="0" w:space="0" w:color="auto"/>
        <w:left w:val="none" w:sz="0" w:space="0" w:color="auto"/>
        <w:bottom w:val="none" w:sz="0" w:space="0" w:color="auto"/>
        <w:right w:val="none" w:sz="0" w:space="0" w:color="auto"/>
      </w:divBdr>
    </w:div>
    <w:div w:id="1038163048">
      <w:bodyDiv w:val="1"/>
      <w:marLeft w:val="0"/>
      <w:marRight w:val="0"/>
      <w:marTop w:val="0"/>
      <w:marBottom w:val="0"/>
      <w:divBdr>
        <w:top w:val="none" w:sz="0" w:space="0" w:color="auto"/>
        <w:left w:val="none" w:sz="0" w:space="0" w:color="auto"/>
        <w:bottom w:val="none" w:sz="0" w:space="0" w:color="auto"/>
        <w:right w:val="none" w:sz="0" w:space="0" w:color="auto"/>
      </w:divBdr>
    </w:div>
    <w:div w:id="1043137601">
      <w:bodyDiv w:val="1"/>
      <w:marLeft w:val="0"/>
      <w:marRight w:val="0"/>
      <w:marTop w:val="0"/>
      <w:marBottom w:val="0"/>
      <w:divBdr>
        <w:top w:val="none" w:sz="0" w:space="0" w:color="auto"/>
        <w:left w:val="none" w:sz="0" w:space="0" w:color="auto"/>
        <w:bottom w:val="none" w:sz="0" w:space="0" w:color="auto"/>
        <w:right w:val="none" w:sz="0" w:space="0" w:color="auto"/>
      </w:divBdr>
    </w:div>
    <w:div w:id="1048265378">
      <w:bodyDiv w:val="1"/>
      <w:marLeft w:val="0"/>
      <w:marRight w:val="0"/>
      <w:marTop w:val="0"/>
      <w:marBottom w:val="0"/>
      <w:divBdr>
        <w:top w:val="none" w:sz="0" w:space="0" w:color="auto"/>
        <w:left w:val="none" w:sz="0" w:space="0" w:color="auto"/>
        <w:bottom w:val="none" w:sz="0" w:space="0" w:color="auto"/>
        <w:right w:val="none" w:sz="0" w:space="0" w:color="auto"/>
      </w:divBdr>
    </w:div>
    <w:div w:id="1053306740">
      <w:bodyDiv w:val="1"/>
      <w:marLeft w:val="0"/>
      <w:marRight w:val="0"/>
      <w:marTop w:val="0"/>
      <w:marBottom w:val="0"/>
      <w:divBdr>
        <w:top w:val="none" w:sz="0" w:space="0" w:color="auto"/>
        <w:left w:val="none" w:sz="0" w:space="0" w:color="auto"/>
        <w:bottom w:val="none" w:sz="0" w:space="0" w:color="auto"/>
        <w:right w:val="none" w:sz="0" w:space="0" w:color="auto"/>
      </w:divBdr>
    </w:div>
    <w:div w:id="1053385212">
      <w:bodyDiv w:val="1"/>
      <w:marLeft w:val="0"/>
      <w:marRight w:val="0"/>
      <w:marTop w:val="0"/>
      <w:marBottom w:val="0"/>
      <w:divBdr>
        <w:top w:val="none" w:sz="0" w:space="0" w:color="auto"/>
        <w:left w:val="none" w:sz="0" w:space="0" w:color="auto"/>
        <w:bottom w:val="none" w:sz="0" w:space="0" w:color="auto"/>
        <w:right w:val="none" w:sz="0" w:space="0" w:color="auto"/>
      </w:divBdr>
    </w:div>
    <w:div w:id="1055469795">
      <w:bodyDiv w:val="1"/>
      <w:marLeft w:val="0"/>
      <w:marRight w:val="0"/>
      <w:marTop w:val="0"/>
      <w:marBottom w:val="0"/>
      <w:divBdr>
        <w:top w:val="none" w:sz="0" w:space="0" w:color="auto"/>
        <w:left w:val="none" w:sz="0" w:space="0" w:color="auto"/>
        <w:bottom w:val="none" w:sz="0" w:space="0" w:color="auto"/>
        <w:right w:val="none" w:sz="0" w:space="0" w:color="auto"/>
      </w:divBdr>
    </w:div>
    <w:div w:id="1058675655">
      <w:bodyDiv w:val="1"/>
      <w:marLeft w:val="0"/>
      <w:marRight w:val="0"/>
      <w:marTop w:val="0"/>
      <w:marBottom w:val="0"/>
      <w:divBdr>
        <w:top w:val="none" w:sz="0" w:space="0" w:color="auto"/>
        <w:left w:val="none" w:sz="0" w:space="0" w:color="auto"/>
        <w:bottom w:val="none" w:sz="0" w:space="0" w:color="auto"/>
        <w:right w:val="none" w:sz="0" w:space="0" w:color="auto"/>
      </w:divBdr>
    </w:div>
    <w:div w:id="1061171212">
      <w:bodyDiv w:val="1"/>
      <w:marLeft w:val="0"/>
      <w:marRight w:val="0"/>
      <w:marTop w:val="0"/>
      <w:marBottom w:val="0"/>
      <w:divBdr>
        <w:top w:val="none" w:sz="0" w:space="0" w:color="auto"/>
        <w:left w:val="none" w:sz="0" w:space="0" w:color="auto"/>
        <w:bottom w:val="none" w:sz="0" w:space="0" w:color="auto"/>
        <w:right w:val="none" w:sz="0" w:space="0" w:color="auto"/>
      </w:divBdr>
    </w:div>
    <w:div w:id="1063603466">
      <w:bodyDiv w:val="1"/>
      <w:marLeft w:val="0"/>
      <w:marRight w:val="0"/>
      <w:marTop w:val="0"/>
      <w:marBottom w:val="0"/>
      <w:divBdr>
        <w:top w:val="none" w:sz="0" w:space="0" w:color="auto"/>
        <w:left w:val="none" w:sz="0" w:space="0" w:color="auto"/>
        <w:bottom w:val="none" w:sz="0" w:space="0" w:color="auto"/>
        <w:right w:val="none" w:sz="0" w:space="0" w:color="auto"/>
      </w:divBdr>
    </w:div>
    <w:div w:id="1070617009">
      <w:bodyDiv w:val="1"/>
      <w:marLeft w:val="0"/>
      <w:marRight w:val="0"/>
      <w:marTop w:val="0"/>
      <w:marBottom w:val="0"/>
      <w:divBdr>
        <w:top w:val="none" w:sz="0" w:space="0" w:color="auto"/>
        <w:left w:val="none" w:sz="0" w:space="0" w:color="auto"/>
        <w:bottom w:val="none" w:sz="0" w:space="0" w:color="auto"/>
        <w:right w:val="none" w:sz="0" w:space="0" w:color="auto"/>
      </w:divBdr>
    </w:div>
    <w:div w:id="1074740466">
      <w:bodyDiv w:val="1"/>
      <w:marLeft w:val="0"/>
      <w:marRight w:val="0"/>
      <w:marTop w:val="0"/>
      <w:marBottom w:val="0"/>
      <w:divBdr>
        <w:top w:val="none" w:sz="0" w:space="0" w:color="auto"/>
        <w:left w:val="none" w:sz="0" w:space="0" w:color="auto"/>
        <w:bottom w:val="none" w:sz="0" w:space="0" w:color="auto"/>
        <w:right w:val="none" w:sz="0" w:space="0" w:color="auto"/>
      </w:divBdr>
    </w:div>
    <w:div w:id="1075249610">
      <w:bodyDiv w:val="1"/>
      <w:marLeft w:val="0"/>
      <w:marRight w:val="0"/>
      <w:marTop w:val="0"/>
      <w:marBottom w:val="0"/>
      <w:divBdr>
        <w:top w:val="none" w:sz="0" w:space="0" w:color="auto"/>
        <w:left w:val="none" w:sz="0" w:space="0" w:color="auto"/>
        <w:bottom w:val="none" w:sz="0" w:space="0" w:color="auto"/>
        <w:right w:val="none" w:sz="0" w:space="0" w:color="auto"/>
      </w:divBdr>
    </w:div>
    <w:div w:id="1079711662">
      <w:bodyDiv w:val="1"/>
      <w:marLeft w:val="0"/>
      <w:marRight w:val="0"/>
      <w:marTop w:val="0"/>
      <w:marBottom w:val="0"/>
      <w:divBdr>
        <w:top w:val="none" w:sz="0" w:space="0" w:color="auto"/>
        <w:left w:val="none" w:sz="0" w:space="0" w:color="auto"/>
        <w:bottom w:val="none" w:sz="0" w:space="0" w:color="auto"/>
        <w:right w:val="none" w:sz="0" w:space="0" w:color="auto"/>
      </w:divBdr>
    </w:div>
    <w:div w:id="1094282618">
      <w:bodyDiv w:val="1"/>
      <w:marLeft w:val="0"/>
      <w:marRight w:val="0"/>
      <w:marTop w:val="0"/>
      <w:marBottom w:val="0"/>
      <w:divBdr>
        <w:top w:val="none" w:sz="0" w:space="0" w:color="auto"/>
        <w:left w:val="none" w:sz="0" w:space="0" w:color="auto"/>
        <w:bottom w:val="none" w:sz="0" w:space="0" w:color="auto"/>
        <w:right w:val="none" w:sz="0" w:space="0" w:color="auto"/>
      </w:divBdr>
    </w:div>
    <w:div w:id="1098985171">
      <w:bodyDiv w:val="1"/>
      <w:marLeft w:val="0"/>
      <w:marRight w:val="0"/>
      <w:marTop w:val="0"/>
      <w:marBottom w:val="0"/>
      <w:divBdr>
        <w:top w:val="none" w:sz="0" w:space="0" w:color="auto"/>
        <w:left w:val="none" w:sz="0" w:space="0" w:color="auto"/>
        <w:bottom w:val="none" w:sz="0" w:space="0" w:color="auto"/>
        <w:right w:val="none" w:sz="0" w:space="0" w:color="auto"/>
      </w:divBdr>
    </w:div>
    <w:div w:id="1098987109">
      <w:bodyDiv w:val="1"/>
      <w:marLeft w:val="0"/>
      <w:marRight w:val="0"/>
      <w:marTop w:val="0"/>
      <w:marBottom w:val="0"/>
      <w:divBdr>
        <w:top w:val="none" w:sz="0" w:space="0" w:color="auto"/>
        <w:left w:val="none" w:sz="0" w:space="0" w:color="auto"/>
        <w:bottom w:val="none" w:sz="0" w:space="0" w:color="auto"/>
        <w:right w:val="none" w:sz="0" w:space="0" w:color="auto"/>
      </w:divBdr>
    </w:div>
    <w:div w:id="1105461411">
      <w:bodyDiv w:val="1"/>
      <w:marLeft w:val="0"/>
      <w:marRight w:val="0"/>
      <w:marTop w:val="0"/>
      <w:marBottom w:val="0"/>
      <w:divBdr>
        <w:top w:val="none" w:sz="0" w:space="0" w:color="auto"/>
        <w:left w:val="none" w:sz="0" w:space="0" w:color="auto"/>
        <w:bottom w:val="none" w:sz="0" w:space="0" w:color="auto"/>
        <w:right w:val="none" w:sz="0" w:space="0" w:color="auto"/>
      </w:divBdr>
    </w:div>
    <w:div w:id="1109819088">
      <w:bodyDiv w:val="1"/>
      <w:marLeft w:val="0"/>
      <w:marRight w:val="0"/>
      <w:marTop w:val="0"/>
      <w:marBottom w:val="0"/>
      <w:divBdr>
        <w:top w:val="none" w:sz="0" w:space="0" w:color="auto"/>
        <w:left w:val="none" w:sz="0" w:space="0" w:color="auto"/>
        <w:bottom w:val="none" w:sz="0" w:space="0" w:color="auto"/>
        <w:right w:val="none" w:sz="0" w:space="0" w:color="auto"/>
      </w:divBdr>
    </w:div>
    <w:div w:id="1111827966">
      <w:bodyDiv w:val="1"/>
      <w:marLeft w:val="0"/>
      <w:marRight w:val="0"/>
      <w:marTop w:val="0"/>
      <w:marBottom w:val="0"/>
      <w:divBdr>
        <w:top w:val="none" w:sz="0" w:space="0" w:color="auto"/>
        <w:left w:val="none" w:sz="0" w:space="0" w:color="auto"/>
        <w:bottom w:val="none" w:sz="0" w:space="0" w:color="auto"/>
        <w:right w:val="none" w:sz="0" w:space="0" w:color="auto"/>
      </w:divBdr>
    </w:div>
    <w:div w:id="1111975621">
      <w:bodyDiv w:val="1"/>
      <w:marLeft w:val="0"/>
      <w:marRight w:val="0"/>
      <w:marTop w:val="0"/>
      <w:marBottom w:val="0"/>
      <w:divBdr>
        <w:top w:val="none" w:sz="0" w:space="0" w:color="auto"/>
        <w:left w:val="none" w:sz="0" w:space="0" w:color="auto"/>
        <w:bottom w:val="none" w:sz="0" w:space="0" w:color="auto"/>
        <w:right w:val="none" w:sz="0" w:space="0" w:color="auto"/>
      </w:divBdr>
    </w:div>
    <w:div w:id="1119951012">
      <w:bodyDiv w:val="1"/>
      <w:marLeft w:val="0"/>
      <w:marRight w:val="0"/>
      <w:marTop w:val="0"/>
      <w:marBottom w:val="0"/>
      <w:divBdr>
        <w:top w:val="none" w:sz="0" w:space="0" w:color="auto"/>
        <w:left w:val="none" w:sz="0" w:space="0" w:color="auto"/>
        <w:bottom w:val="none" w:sz="0" w:space="0" w:color="auto"/>
        <w:right w:val="none" w:sz="0" w:space="0" w:color="auto"/>
      </w:divBdr>
    </w:div>
    <w:div w:id="1124619167">
      <w:bodyDiv w:val="1"/>
      <w:marLeft w:val="0"/>
      <w:marRight w:val="0"/>
      <w:marTop w:val="0"/>
      <w:marBottom w:val="0"/>
      <w:divBdr>
        <w:top w:val="none" w:sz="0" w:space="0" w:color="auto"/>
        <w:left w:val="none" w:sz="0" w:space="0" w:color="auto"/>
        <w:bottom w:val="none" w:sz="0" w:space="0" w:color="auto"/>
        <w:right w:val="none" w:sz="0" w:space="0" w:color="auto"/>
      </w:divBdr>
      <w:divsChild>
        <w:div w:id="193737500">
          <w:marLeft w:val="0"/>
          <w:marRight w:val="0"/>
          <w:marTop w:val="0"/>
          <w:marBottom w:val="0"/>
          <w:divBdr>
            <w:top w:val="none" w:sz="0" w:space="0" w:color="auto"/>
            <w:left w:val="none" w:sz="0" w:space="0" w:color="auto"/>
            <w:bottom w:val="none" w:sz="0" w:space="0" w:color="auto"/>
            <w:right w:val="none" w:sz="0" w:space="0" w:color="auto"/>
          </w:divBdr>
          <w:divsChild>
            <w:div w:id="6762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4028">
      <w:bodyDiv w:val="1"/>
      <w:marLeft w:val="0"/>
      <w:marRight w:val="0"/>
      <w:marTop w:val="0"/>
      <w:marBottom w:val="0"/>
      <w:divBdr>
        <w:top w:val="none" w:sz="0" w:space="0" w:color="auto"/>
        <w:left w:val="none" w:sz="0" w:space="0" w:color="auto"/>
        <w:bottom w:val="none" w:sz="0" w:space="0" w:color="auto"/>
        <w:right w:val="none" w:sz="0" w:space="0" w:color="auto"/>
      </w:divBdr>
      <w:divsChild>
        <w:div w:id="2142335002">
          <w:marLeft w:val="0"/>
          <w:marRight w:val="0"/>
          <w:marTop w:val="0"/>
          <w:marBottom w:val="0"/>
          <w:divBdr>
            <w:top w:val="none" w:sz="0" w:space="0" w:color="auto"/>
            <w:left w:val="none" w:sz="0" w:space="0" w:color="auto"/>
            <w:bottom w:val="none" w:sz="0" w:space="0" w:color="auto"/>
            <w:right w:val="none" w:sz="0" w:space="0" w:color="auto"/>
          </w:divBdr>
          <w:divsChild>
            <w:div w:id="13267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5676">
      <w:bodyDiv w:val="1"/>
      <w:marLeft w:val="0"/>
      <w:marRight w:val="0"/>
      <w:marTop w:val="0"/>
      <w:marBottom w:val="0"/>
      <w:divBdr>
        <w:top w:val="none" w:sz="0" w:space="0" w:color="auto"/>
        <w:left w:val="none" w:sz="0" w:space="0" w:color="auto"/>
        <w:bottom w:val="none" w:sz="0" w:space="0" w:color="auto"/>
        <w:right w:val="none" w:sz="0" w:space="0" w:color="auto"/>
      </w:divBdr>
    </w:div>
    <w:div w:id="1136872745">
      <w:bodyDiv w:val="1"/>
      <w:marLeft w:val="0"/>
      <w:marRight w:val="0"/>
      <w:marTop w:val="0"/>
      <w:marBottom w:val="0"/>
      <w:divBdr>
        <w:top w:val="none" w:sz="0" w:space="0" w:color="auto"/>
        <w:left w:val="none" w:sz="0" w:space="0" w:color="auto"/>
        <w:bottom w:val="none" w:sz="0" w:space="0" w:color="auto"/>
        <w:right w:val="none" w:sz="0" w:space="0" w:color="auto"/>
      </w:divBdr>
    </w:div>
    <w:div w:id="1138451532">
      <w:bodyDiv w:val="1"/>
      <w:marLeft w:val="0"/>
      <w:marRight w:val="0"/>
      <w:marTop w:val="0"/>
      <w:marBottom w:val="0"/>
      <w:divBdr>
        <w:top w:val="none" w:sz="0" w:space="0" w:color="auto"/>
        <w:left w:val="none" w:sz="0" w:space="0" w:color="auto"/>
        <w:bottom w:val="none" w:sz="0" w:space="0" w:color="auto"/>
        <w:right w:val="none" w:sz="0" w:space="0" w:color="auto"/>
      </w:divBdr>
    </w:div>
    <w:div w:id="1151482296">
      <w:bodyDiv w:val="1"/>
      <w:marLeft w:val="0"/>
      <w:marRight w:val="0"/>
      <w:marTop w:val="0"/>
      <w:marBottom w:val="0"/>
      <w:divBdr>
        <w:top w:val="none" w:sz="0" w:space="0" w:color="auto"/>
        <w:left w:val="none" w:sz="0" w:space="0" w:color="auto"/>
        <w:bottom w:val="none" w:sz="0" w:space="0" w:color="auto"/>
        <w:right w:val="none" w:sz="0" w:space="0" w:color="auto"/>
      </w:divBdr>
    </w:div>
    <w:div w:id="1155729221">
      <w:bodyDiv w:val="1"/>
      <w:marLeft w:val="0"/>
      <w:marRight w:val="0"/>
      <w:marTop w:val="0"/>
      <w:marBottom w:val="0"/>
      <w:divBdr>
        <w:top w:val="none" w:sz="0" w:space="0" w:color="auto"/>
        <w:left w:val="none" w:sz="0" w:space="0" w:color="auto"/>
        <w:bottom w:val="none" w:sz="0" w:space="0" w:color="auto"/>
        <w:right w:val="none" w:sz="0" w:space="0" w:color="auto"/>
      </w:divBdr>
    </w:div>
    <w:div w:id="1172571240">
      <w:bodyDiv w:val="1"/>
      <w:marLeft w:val="0"/>
      <w:marRight w:val="0"/>
      <w:marTop w:val="0"/>
      <w:marBottom w:val="0"/>
      <w:divBdr>
        <w:top w:val="none" w:sz="0" w:space="0" w:color="auto"/>
        <w:left w:val="none" w:sz="0" w:space="0" w:color="auto"/>
        <w:bottom w:val="none" w:sz="0" w:space="0" w:color="auto"/>
        <w:right w:val="none" w:sz="0" w:space="0" w:color="auto"/>
      </w:divBdr>
    </w:div>
    <w:div w:id="1186596800">
      <w:bodyDiv w:val="1"/>
      <w:marLeft w:val="0"/>
      <w:marRight w:val="0"/>
      <w:marTop w:val="0"/>
      <w:marBottom w:val="0"/>
      <w:divBdr>
        <w:top w:val="none" w:sz="0" w:space="0" w:color="auto"/>
        <w:left w:val="none" w:sz="0" w:space="0" w:color="auto"/>
        <w:bottom w:val="none" w:sz="0" w:space="0" w:color="auto"/>
        <w:right w:val="none" w:sz="0" w:space="0" w:color="auto"/>
      </w:divBdr>
    </w:div>
    <w:div w:id="1190217180">
      <w:bodyDiv w:val="1"/>
      <w:marLeft w:val="0"/>
      <w:marRight w:val="0"/>
      <w:marTop w:val="0"/>
      <w:marBottom w:val="0"/>
      <w:divBdr>
        <w:top w:val="none" w:sz="0" w:space="0" w:color="auto"/>
        <w:left w:val="none" w:sz="0" w:space="0" w:color="auto"/>
        <w:bottom w:val="none" w:sz="0" w:space="0" w:color="auto"/>
        <w:right w:val="none" w:sz="0" w:space="0" w:color="auto"/>
      </w:divBdr>
    </w:div>
    <w:div w:id="1204248941">
      <w:bodyDiv w:val="1"/>
      <w:marLeft w:val="0"/>
      <w:marRight w:val="0"/>
      <w:marTop w:val="0"/>
      <w:marBottom w:val="0"/>
      <w:divBdr>
        <w:top w:val="none" w:sz="0" w:space="0" w:color="auto"/>
        <w:left w:val="none" w:sz="0" w:space="0" w:color="auto"/>
        <w:bottom w:val="none" w:sz="0" w:space="0" w:color="auto"/>
        <w:right w:val="none" w:sz="0" w:space="0" w:color="auto"/>
      </w:divBdr>
    </w:div>
    <w:div w:id="1205823871">
      <w:bodyDiv w:val="1"/>
      <w:marLeft w:val="0"/>
      <w:marRight w:val="0"/>
      <w:marTop w:val="0"/>
      <w:marBottom w:val="0"/>
      <w:divBdr>
        <w:top w:val="none" w:sz="0" w:space="0" w:color="auto"/>
        <w:left w:val="none" w:sz="0" w:space="0" w:color="auto"/>
        <w:bottom w:val="none" w:sz="0" w:space="0" w:color="auto"/>
        <w:right w:val="none" w:sz="0" w:space="0" w:color="auto"/>
      </w:divBdr>
    </w:div>
    <w:div w:id="1206214559">
      <w:bodyDiv w:val="1"/>
      <w:marLeft w:val="0"/>
      <w:marRight w:val="0"/>
      <w:marTop w:val="0"/>
      <w:marBottom w:val="0"/>
      <w:divBdr>
        <w:top w:val="none" w:sz="0" w:space="0" w:color="auto"/>
        <w:left w:val="none" w:sz="0" w:space="0" w:color="auto"/>
        <w:bottom w:val="none" w:sz="0" w:space="0" w:color="auto"/>
        <w:right w:val="none" w:sz="0" w:space="0" w:color="auto"/>
      </w:divBdr>
    </w:div>
    <w:div w:id="1206914703">
      <w:bodyDiv w:val="1"/>
      <w:marLeft w:val="0"/>
      <w:marRight w:val="0"/>
      <w:marTop w:val="0"/>
      <w:marBottom w:val="0"/>
      <w:divBdr>
        <w:top w:val="none" w:sz="0" w:space="0" w:color="auto"/>
        <w:left w:val="none" w:sz="0" w:space="0" w:color="auto"/>
        <w:bottom w:val="none" w:sz="0" w:space="0" w:color="auto"/>
        <w:right w:val="none" w:sz="0" w:space="0" w:color="auto"/>
      </w:divBdr>
    </w:div>
    <w:div w:id="1212886161">
      <w:bodyDiv w:val="1"/>
      <w:marLeft w:val="0"/>
      <w:marRight w:val="0"/>
      <w:marTop w:val="0"/>
      <w:marBottom w:val="0"/>
      <w:divBdr>
        <w:top w:val="none" w:sz="0" w:space="0" w:color="auto"/>
        <w:left w:val="none" w:sz="0" w:space="0" w:color="auto"/>
        <w:bottom w:val="none" w:sz="0" w:space="0" w:color="auto"/>
        <w:right w:val="none" w:sz="0" w:space="0" w:color="auto"/>
      </w:divBdr>
    </w:div>
    <w:div w:id="1213887015">
      <w:bodyDiv w:val="1"/>
      <w:marLeft w:val="0"/>
      <w:marRight w:val="0"/>
      <w:marTop w:val="0"/>
      <w:marBottom w:val="0"/>
      <w:divBdr>
        <w:top w:val="none" w:sz="0" w:space="0" w:color="auto"/>
        <w:left w:val="none" w:sz="0" w:space="0" w:color="auto"/>
        <w:bottom w:val="none" w:sz="0" w:space="0" w:color="auto"/>
        <w:right w:val="none" w:sz="0" w:space="0" w:color="auto"/>
      </w:divBdr>
    </w:div>
    <w:div w:id="1216545909">
      <w:bodyDiv w:val="1"/>
      <w:marLeft w:val="0"/>
      <w:marRight w:val="0"/>
      <w:marTop w:val="0"/>
      <w:marBottom w:val="0"/>
      <w:divBdr>
        <w:top w:val="none" w:sz="0" w:space="0" w:color="auto"/>
        <w:left w:val="none" w:sz="0" w:space="0" w:color="auto"/>
        <w:bottom w:val="none" w:sz="0" w:space="0" w:color="auto"/>
        <w:right w:val="none" w:sz="0" w:space="0" w:color="auto"/>
      </w:divBdr>
    </w:div>
    <w:div w:id="1223906515">
      <w:bodyDiv w:val="1"/>
      <w:marLeft w:val="0"/>
      <w:marRight w:val="0"/>
      <w:marTop w:val="0"/>
      <w:marBottom w:val="0"/>
      <w:divBdr>
        <w:top w:val="none" w:sz="0" w:space="0" w:color="auto"/>
        <w:left w:val="none" w:sz="0" w:space="0" w:color="auto"/>
        <w:bottom w:val="none" w:sz="0" w:space="0" w:color="auto"/>
        <w:right w:val="none" w:sz="0" w:space="0" w:color="auto"/>
      </w:divBdr>
    </w:div>
    <w:div w:id="1233277322">
      <w:bodyDiv w:val="1"/>
      <w:marLeft w:val="0"/>
      <w:marRight w:val="0"/>
      <w:marTop w:val="0"/>
      <w:marBottom w:val="0"/>
      <w:divBdr>
        <w:top w:val="none" w:sz="0" w:space="0" w:color="auto"/>
        <w:left w:val="none" w:sz="0" w:space="0" w:color="auto"/>
        <w:bottom w:val="none" w:sz="0" w:space="0" w:color="auto"/>
        <w:right w:val="none" w:sz="0" w:space="0" w:color="auto"/>
      </w:divBdr>
    </w:div>
    <w:div w:id="1240485563">
      <w:bodyDiv w:val="1"/>
      <w:marLeft w:val="0"/>
      <w:marRight w:val="0"/>
      <w:marTop w:val="0"/>
      <w:marBottom w:val="0"/>
      <w:divBdr>
        <w:top w:val="none" w:sz="0" w:space="0" w:color="auto"/>
        <w:left w:val="none" w:sz="0" w:space="0" w:color="auto"/>
        <w:bottom w:val="none" w:sz="0" w:space="0" w:color="auto"/>
        <w:right w:val="none" w:sz="0" w:space="0" w:color="auto"/>
      </w:divBdr>
    </w:div>
    <w:div w:id="1260404824">
      <w:bodyDiv w:val="1"/>
      <w:marLeft w:val="0"/>
      <w:marRight w:val="0"/>
      <w:marTop w:val="0"/>
      <w:marBottom w:val="0"/>
      <w:divBdr>
        <w:top w:val="none" w:sz="0" w:space="0" w:color="auto"/>
        <w:left w:val="none" w:sz="0" w:space="0" w:color="auto"/>
        <w:bottom w:val="none" w:sz="0" w:space="0" w:color="auto"/>
        <w:right w:val="none" w:sz="0" w:space="0" w:color="auto"/>
      </w:divBdr>
    </w:div>
    <w:div w:id="1262182129">
      <w:bodyDiv w:val="1"/>
      <w:marLeft w:val="0"/>
      <w:marRight w:val="0"/>
      <w:marTop w:val="0"/>
      <w:marBottom w:val="0"/>
      <w:divBdr>
        <w:top w:val="none" w:sz="0" w:space="0" w:color="auto"/>
        <w:left w:val="none" w:sz="0" w:space="0" w:color="auto"/>
        <w:bottom w:val="none" w:sz="0" w:space="0" w:color="auto"/>
        <w:right w:val="none" w:sz="0" w:space="0" w:color="auto"/>
      </w:divBdr>
    </w:div>
    <w:div w:id="1262951811">
      <w:bodyDiv w:val="1"/>
      <w:marLeft w:val="0"/>
      <w:marRight w:val="0"/>
      <w:marTop w:val="0"/>
      <w:marBottom w:val="0"/>
      <w:divBdr>
        <w:top w:val="none" w:sz="0" w:space="0" w:color="auto"/>
        <w:left w:val="none" w:sz="0" w:space="0" w:color="auto"/>
        <w:bottom w:val="none" w:sz="0" w:space="0" w:color="auto"/>
        <w:right w:val="none" w:sz="0" w:space="0" w:color="auto"/>
      </w:divBdr>
    </w:div>
    <w:div w:id="1265573309">
      <w:bodyDiv w:val="1"/>
      <w:marLeft w:val="0"/>
      <w:marRight w:val="0"/>
      <w:marTop w:val="0"/>
      <w:marBottom w:val="0"/>
      <w:divBdr>
        <w:top w:val="none" w:sz="0" w:space="0" w:color="auto"/>
        <w:left w:val="none" w:sz="0" w:space="0" w:color="auto"/>
        <w:bottom w:val="none" w:sz="0" w:space="0" w:color="auto"/>
        <w:right w:val="none" w:sz="0" w:space="0" w:color="auto"/>
      </w:divBdr>
    </w:div>
    <w:div w:id="1270770588">
      <w:bodyDiv w:val="1"/>
      <w:marLeft w:val="0"/>
      <w:marRight w:val="0"/>
      <w:marTop w:val="0"/>
      <w:marBottom w:val="0"/>
      <w:divBdr>
        <w:top w:val="none" w:sz="0" w:space="0" w:color="auto"/>
        <w:left w:val="none" w:sz="0" w:space="0" w:color="auto"/>
        <w:bottom w:val="none" w:sz="0" w:space="0" w:color="auto"/>
        <w:right w:val="none" w:sz="0" w:space="0" w:color="auto"/>
      </w:divBdr>
    </w:div>
    <w:div w:id="1279725553">
      <w:bodyDiv w:val="1"/>
      <w:marLeft w:val="0"/>
      <w:marRight w:val="0"/>
      <w:marTop w:val="0"/>
      <w:marBottom w:val="0"/>
      <w:divBdr>
        <w:top w:val="none" w:sz="0" w:space="0" w:color="auto"/>
        <w:left w:val="none" w:sz="0" w:space="0" w:color="auto"/>
        <w:bottom w:val="none" w:sz="0" w:space="0" w:color="auto"/>
        <w:right w:val="none" w:sz="0" w:space="0" w:color="auto"/>
      </w:divBdr>
    </w:div>
    <w:div w:id="1284120243">
      <w:bodyDiv w:val="1"/>
      <w:marLeft w:val="0"/>
      <w:marRight w:val="0"/>
      <w:marTop w:val="0"/>
      <w:marBottom w:val="0"/>
      <w:divBdr>
        <w:top w:val="none" w:sz="0" w:space="0" w:color="auto"/>
        <w:left w:val="none" w:sz="0" w:space="0" w:color="auto"/>
        <w:bottom w:val="none" w:sz="0" w:space="0" w:color="auto"/>
        <w:right w:val="none" w:sz="0" w:space="0" w:color="auto"/>
      </w:divBdr>
    </w:div>
    <w:div w:id="1286808807">
      <w:bodyDiv w:val="1"/>
      <w:marLeft w:val="0"/>
      <w:marRight w:val="0"/>
      <w:marTop w:val="0"/>
      <w:marBottom w:val="0"/>
      <w:divBdr>
        <w:top w:val="none" w:sz="0" w:space="0" w:color="auto"/>
        <w:left w:val="none" w:sz="0" w:space="0" w:color="auto"/>
        <w:bottom w:val="none" w:sz="0" w:space="0" w:color="auto"/>
        <w:right w:val="none" w:sz="0" w:space="0" w:color="auto"/>
      </w:divBdr>
      <w:divsChild>
        <w:div w:id="1148478914">
          <w:marLeft w:val="0"/>
          <w:marRight w:val="0"/>
          <w:marTop w:val="0"/>
          <w:marBottom w:val="0"/>
          <w:divBdr>
            <w:top w:val="none" w:sz="0" w:space="0" w:color="auto"/>
            <w:left w:val="none" w:sz="0" w:space="0" w:color="auto"/>
            <w:bottom w:val="none" w:sz="0" w:space="0" w:color="auto"/>
            <w:right w:val="none" w:sz="0" w:space="0" w:color="auto"/>
          </w:divBdr>
        </w:div>
        <w:div w:id="1511791297">
          <w:marLeft w:val="0"/>
          <w:marRight w:val="0"/>
          <w:marTop w:val="0"/>
          <w:marBottom w:val="0"/>
          <w:divBdr>
            <w:top w:val="none" w:sz="0" w:space="0" w:color="auto"/>
            <w:left w:val="none" w:sz="0" w:space="0" w:color="auto"/>
            <w:bottom w:val="none" w:sz="0" w:space="0" w:color="auto"/>
            <w:right w:val="none" w:sz="0" w:space="0" w:color="auto"/>
          </w:divBdr>
        </w:div>
        <w:div w:id="1533960181">
          <w:marLeft w:val="0"/>
          <w:marRight w:val="0"/>
          <w:marTop w:val="0"/>
          <w:marBottom w:val="0"/>
          <w:divBdr>
            <w:top w:val="none" w:sz="0" w:space="0" w:color="auto"/>
            <w:left w:val="none" w:sz="0" w:space="0" w:color="auto"/>
            <w:bottom w:val="none" w:sz="0" w:space="0" w:color="auto"/>
            <w:right w:val="none" w:sz="0" w:space="0" w:color="auto"/>
          </w:divBdr>
        </w:div>
        <w:div w:id="1816137847">
          <w:marLeft w:val="0"/>
          <w:marRight w:val="0"/>
          <w:marTop w:val="0"/>
          <w:marBottom w:val="0"/>
          <w:divBdr>
            <w:top w:val="none" w:sz="0" w:space="0" w:color="auto"/>
            <w:left w:val="none" w:sz="0" w:space="0" w:color="auto"/>
            <w:bottom w:val="none" w:sz="0" w:space="0" w:color="auto"/>
            <w:right w:val="none" w:sz="0" w:space="0" w:color="auto"/>
          </w:divBdr>
        </w:div>
      </w:divsChild>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044942">
      <w:bodyDiv w:val="1"/>
      <w:marLeft w:val="0"/>
      <w:marRight w:val="0"/>
      <w:marTop w:val="0"/>
      <w:marBottom w:val="0"/>
      <w:divBdr>
        <w:top w:val="none" w:sz="0" w:space="0" w:color="auto"/>
        <w:left w:val="none" w:sz="0" w:space="0" w:color="auto"/>
        <w:bottom w:val="none" w:sz="0" w:space="0" w:color="auto"/>
        <w:right w:val="none" w:sz="0" w:space="0" w:color="auto"/>
      </w:divBdr>
    </w:div>
    <w:div w:id="1310592820">
      <w:bodyDiv w:val="1"/>
      <w:marLeft w:val="0"/>
      <w:marRight w:val="0"/>
      <w:marTop w:val="0"/>
      <w:marBottom w:val="0"/>
      <w:divBdr>
        <w:top w:val="none" w:sz="0" w:space="0" w:color="auto"/>
        <w:left w:val="none" w:sz="0" w:space="0" w:color="auto"/>
        <w:bottom w:val="none" w:sz="0" w:space="0" w:color="auto"/>
        <w:right w:val="none" w:sz="0" w:space="0" w:color="auto"/>
      </w:divBdr>
    </w:div>
    <w:div w:id="1332565962">
      <w:bodyDiv w:val="1"/>
      <w:marLeft w:val="0"/>
      <w:marRight w:val="0"/>
      <w:marTop w:val="0"/>
      <w:marBottom w:val="0"/>
      <w:divBdr>
        <w:top w:val="none" w:sz="0" w:space="0" w:color="auto"/>
        <w:left w:val="none" w:sz="0" w:space="0" w:color="auto"/>
        <w:bottom w:val="none" w:sz="0" w:space="0" w:color="auto"/>
        <w:right w:val="none" w:sz="0" w:space="0" w:color="auto"/>
      </w:divBdr>
    </w:div>
    <w:div w:id="1332871312">
      <w:bodyDiv w:val="1"/>
      <w:marLeft w:val="0"/>
      <w:marRight w:val="0"/>
      <w:marTop w:val="0"/>
      <w:marBottom w:val="0"/>
      <w:divBdr>
        <w:top w:val="none" w:sz="0" w:space="0" w:color="auto"/>
        <w:left w:val="none" w:sz="0" w:space="0" w:color="auto"/>
        <w:bottom w:val="none" w:sz="0" w:space="0" w:color="auto"/>
        <w:right w:val="none" w:sz="0" w:space="0" w:color="auto"/>
      </w:divBdr>
    </w:div>
    <w:div w:id="1332948782">
      <w:bodyDiv w:val="1"/>
      <w:marLeft w:val="0"/>
      <w:marRight w:val="0"/>
      <w:marTop w:val="0"/>
      <w:marBottom w:val="0"/>
      <w:divBdr>
        <w:top w:val="none" w:sz="0" w:space="0" w:color="auto"/>
        <w:left w:val="none" w:sz="0" w:space="0" w:color="auto"/>
        <w:bottom w:val="none" w:sz="0" w:space="0" w:color="auto"/>
        <w:right w:val="none" w:sz="0" w:space="0" w:color="auto"/>
      </w:divBdr>
      <w:divsChild>
        <w:div w:id="1654261242">
          <w:marLeft w:val="0"/>
          <w:marRight w:val="0"/>
          <w:marTop w:val="0"/>
          <w:marBottom w:val="0"/>
          <w:divBdr>
            <w:top w:val="none" w:sz="0" w:space="0" w:color="auto"/>
            <w:left w:val="none" w:sz="0" w:space="0" w:color="auto"/>
            <w:bottom w:val="none" w:sz="0" w:space="0" w:color="auto"/>
            <w:right w:val="none" w:sz="0" w:space="0" w:color="auto"/>
          </w:divBdr>
          <w:divsChild>
            <w:div w:id="18493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40606">
      <w:bodyDiv w:val="1"/>
      <w:marLeft w:val="0"/>
      <w:marRight w:val="0"/>
      <w:marTop w:val="0"/>
      <w:marBottom w:val="0"/>
      <w:divBdr>
        <w:top w:val="none" w:sz="0" w:space="0" w:color="auto"/>
        <w:left w:val="none" w:sz="0" w:space="0" w:color="auto"/>
        <w:bottom w:val="none" w:sz="0" w:space="0" w:color="auto"/>
        <w:right w:val="none" w:sz="0" w:space="0" w:color="auto"/>
      </w:divBdr>
    </w:div>
    <w:div w:id="1384209922">
      <w:bodyDiv w:val="1"/>
      <w:marLeft w:val="0"/>
      <w:marRight w:val="0"/>
      <w:marTop w:val="0"/>
      <w:marBottom w:val="0"/>
      <w:divBdr>
        <w:top w:val="none" w:sz="0" w:space="0" w:color="auto"/>
        <w:left w:val="none" w:sz="0" w:space="0" w:color="auto"/>
        <w:bottom w:val="none" w:sz="0" w:space="0" w:color="auto"/>
        <w:right w:val="none" w:sz="0" w:space="0" w:color="auto"/>
      </w:divBdr>
    </w:div>
    <w:div w:id="1385711644">
      <w:bodyDiv w:val="1"/>
      <w:marLeft w:val="0"/>
      <w:marRight w:val="0"/>
      <w:marTop w:val="0"/>
      <w:marBottom w:val="0"/>
      <w:divBdr>
        <w:top w:val="none" w:sz="0" w:space="0" w:color="auto"/>
        <w:left w:val="none" w:sz="0" w:space="0" w:color="auto"/>
        <w:bottom w:val="none" w:sz="0" w:space="0" w:color="auto"/>
        <w:right w:val="none" w:sz="0" w:space="0" w:color="auto"/>
      </w:divBdr>
    </w:div>
    <w:div w:id="1389763406">
      <w:bodyDiv w:val="1"/>
      <w:marLeft w:val="0"/>
      <w:marRight w:val="0"/>
      <w:marTop w:val="0"/>
      <w:marBottom w:val="0"/>
      <w:divBdr>
        <w:top w:val="none" w:sz="0" w:space="0" w:color="auto"/>
        <w:left w:val="none" w:sz="0" w:space="0" w:color="auto"/>
        <w:bottom w:val="none" w:sz="0" w:space="0" w:color="auto"/>
        <w:right w:val="none" w:sz="0" w:space="0" w:color="auto"/>
      </w:divBdr>
    </w:div>
    <w:div w:id="1393239458">
      <w:bodyDiv w:val="1"/>
      <w:marLeft w:val="0"/>
      <w:marRight w:val="0"/>
      <w:marTop w:val="0"/>
      <w:marBottom w:val="0"/>
      <w:divBdr>
        <w:top w:val="none" w:sz="0" w:space="0" w:color="auto"/>
        <w:left w:val="none" w:sz="0" w:space="0" w:color="auto"/>
        <w:bottom w:val="none" w:sz="0" w:space="0" w:color="auto"/>
        <w:right w:val="none" w:sz="0" w:space="0" w:color="auto"/>
      </w:divBdr>
    </w:div>
    <w:div w:id="1417902762">
      <w:bodyDiv w:val="1"/>
      <w:marLeft w:val="0"/>
      <w:marRight w:val="0"/>
      <w:marTop w:val="0"/>
      <w:marBottom w:val="0"/>
      <w:divBdr>
        <w:top w:val="none" w:sz="0" w:space="0" w:color="auto"/>
        <w:left w:val="none" w:sz="0" w:space="0" w:color="auto"/>
        <w:bottom w:val="none" w:sz="0" w:space="0" w:color="auto"/>
        <w:right w:val="none" w:sz="0" w:space="0" w:color="auto"/>
      </w:divBdr>
    </w:div>
    <w:div w:id="1430469928">
      <w:bodyDiv w:val="1"/>
      <w:marLeft w:val="0"/>
      <w:marRight w:val="0"/>
      <w:marTop w:val="0"/>
      <w:marBottom w:val="0"/>
      <w:divBdr>
        <w:top w:val="none" w:sz="0" w:space="0" w:color="auto"/>
        <w:left w:val="none" w:sz="0" w:space="0" w:color="auto"/>
        <w:bottom w:val="none" w:sz="0" w:space="0" w:color="auto"/>
        <w:right w:val="none" w:sz="0" w:space="0" w:color="auto"/>
      </w:divBdr>
    </w:div>
    <w:div w:id="1433434143">
      <w:bodyDiv w:val="1"/>
      <w:marLeft w:val="0"/>
      <w:marRight w:val="0"/>
      <w:marTop w:val="0"/>
      <w:marBottom w:val="0"/>
      <w:divBdr>
        <w:top w:val="none" w:sz="0" w:space="0" w:color="auto"/>
        <w:left w:val="none" w:sz="0" w:space="0" w:color="auto"/>
        <w:bottom w:val="none" w:sz="0" w:space="0" w:color="auto"/>
        <w:right w:val="none" w:sz="0" w:space="0" w:color="auto"/>
      </w:divBdr>
    </w:div>
    <w:div w:id="1465078635">
      <w:bodyDiv w:val="1"/>
      <w:marLeft w:val="0"/>
      <w:marRight w:val="0"/>
      <w:marTop w:val="0"/>
      <w:marBottom w:val="0"/>
      <w:divBdr>
        <w:top w:val="none" w:sz="0" w:space="0" w:color="auto"/>
        <w:left w:val="none" w:sz="0" w:space="0" w:color="auto"/>
        <w:bottom w:val="none" w:sz="0" w:space="0" w:color="auto"/>
        <w:right w:val="none" w:sz="0" w:space="0" w:color="auto"/>
      </w:divBdr>
    </w:div>
    <w:div w:id="1468399940">
      <w:bodyDiv w:val="1"/>
      <w:marLeft w:val="0"/>
      <w:marRight w:val="0"/>
      <w:marTop w:val="0"/>
      <w:marBottom w:val="0"/>
      <w:divBdr>
        <w:top w:val="none" w:sz="0" w:space="0" w:color="auto"/>
        <w:left w:val="none" w:sz="0" w:space="0" w:color="auto"/>
        <w:bottom w:val="none" w:sz="0" w:space="0" w:color="auto"/>
        <w:right w:val="none" w:sz="0" w:space="0" w:color="auto"/>
      </w:divBdr>
    </w:div>
    <w:div w:id="1476139619">
      <w:bodyDiv w:val="1"/>
      <w:marLeft w:val="0"/>
      <w:marRight w:val="0"/>
      <w:marTop w:val="0"/>
      <w:marBottom w:val="0"/>
      <w:divBdr>
        <w:top w:val="none" w:sz="0" w:space="0" w:color="auto"/>
        <w:left w:val="none" w:sz="0" w:space="0" w:color="auto"/>
        <w:bottom w:val="none" w:sz="0" w:space="0" w:color="auto"/>
        <w:right w:val="none" w:sz="0" w:space="0" w:color="auto"/>
      </w:divBdr>
    </w:div>
    <w:div w:id="1477528164">
      <w:bodyDiv w:val="1"/>
      <w:marLeft w:val="0"/>
      <w:marRight w:val="0"/>
      <w:marTop w:val="0"/>
      <w:marBottom w:val="0"/>
      <w:divBdr>
        <w:top w:val="none" w:sz="0" w:space="0" w:color="auto"/>
        <w:left w:val="none" w:sz="0" w:space="0" w:color="auto"/>
        <w:bottom w:val="none" w:sz="0" w:space="0" w:color="auto"/>
        <w:right w:val="none" w:sz="0" w:space="0" w:color="auto"/>
      </w:divBdr>
      <w:divsChild>
        <w:div w:id="1016494534">
          <w:marLeft w:val="0"/>
          <w:marRight w:val="0"/>
          <w:marTop w:val="0"/>
          <w:marBottom w:val="0"/>
          <w:divBdr>
            <w:top w:val="none" w:sz="0" w:space="0" w:color="auto"/>
            <w:left w:val="none" w:sz="0" w:space="0" w:color="auto"/>
            <w:bottom w:val="none" w:sz="0" w:space="0" w:color="auto"/>
            <w:right w:val="none" w:sz="0" w:space="0" w:color="auto"/>
          </w:divBdr>
        </w:div>
      </w:divsChild>
    </w:div>
    <w:div w:id="1494222902">
      <w:bodyDiv w:val="1"/>
      <w:marLeft w:val="0"/>
      <w:marRight w:val="0"/>
      <w:marTop w:val="0"/>
      <w:marBottom w:val="0"/>
      <w:divBdr>
        <w:top w:val="none" w:sz="0" w:space="0" w:color="auto"/>
        <w:left w:val="none" w:sz="0" w:space="0" w:color="auto"/>
        <w:bottom w:val="none" w:sz="0" w:space="0" w:color="auto"/>
        <w:right w:val="none" w:sz="0" w:space="0" w:color="auto"/>
      </w:divBdr>
    </w:div>
    <w:div w:id="1496608681">
      <w:bodyDiv w:val="1"/>
      <w:marLeft w:val="0"/>
      <w:marRight w:val="0"/>
      <w:marTop w:val="0"/>
      <w:marBottom w:val="0"/>
      <w:divBdr>
        <w:top w:val="none" w:sz="0" w:space="0" w:color="auto"/>
        <w:left w:val="none" w:sz="0" w:space="0" w:color="auto"/>
        <w:bottom w:val="none" w:sz="0" w:space="0" w:color="auto"/>
        <w:right w:val="none" w:sz="0" w:space="0" w:color="auto"/>
      </w:divBdr>
    </w:div>
    <w:div w:id="1501042224">
      <w:bodyDiv w:val="1"/>
      <w:marLeft w:val="0"/>
      <w:marRight w:val="0"/>
      <w:marTop w:val="0"/>
      <w:marBottom w:val="0"/>
      <w:divBdr>
        <w:top w:val="none" w:sz="0" w:space="0" w:color="auto"/>
        <w:left w:val="none" w:sz="0" w:space="0" w:color="auto"/>
        <w:bottom w:val="none" w:sz="0" w:space="0" w:color="auto"/>
        <w:right w:val="none" w:sz="0" w:space="0" w:color="auto"/>
      </w:divBdr>
    </w:div>
    <w:div w:id="1503661915">
      <w:bodyDiv w:val="1"/>
      <w:marLeft w:val="0"/>
      <w:marRight w:val="0"/>
      <w:marTop w:val="0"/>
      <w:marBottom w:val="0"/>
      <w:divBdr>
        <w:top w:val="none" w:sz="0" w:space="0" w:color="auto"/>
        <w:left w:val="none" w:sz="0" w:space="0" w:color="auto"/>
        <w:bottom w:val="none" w:sz="0" w:space="0" w:color="auto"/>
        <w:right w:val="none" w:sz="0" w:space="0" w:color="auto"/>
      </w:divBdr>
    </w:div>
    <w:div w:id="1507941336">
      <w:bodyDiv w:val="1"/>
      <w:marLeft w:val="0"/>
      <w:marRight w:val="0"/>
      <w:marTop w:val="0"/>
      <w:marBottom w:val="0"/>
      <w:divBdr>
        <w:top w:val="none" w:sz="0" w:space="0" w:color="auto"/>
        <w:left w:val="none" w:sz="0" w:space="0" w:color="auto"/>
        <w:bottom w:val="none" w:sz="0" w:space="0" w:color="auto"/>
        <w:right w:val="none" w:sz="0" w:space="0" w:color="auto"/>
      </w:divBdr>
    </w:div>
    <w:div w:id="1517646516">
      <w:bodyDiv w:val="1"/>
      <w:marLeft w:val="0"/>
      <w:marRight w:val="0"/>
      <w:marTop w:val="0"/>
      <w:marBottom w:val="0"/>
      <w:divBdr>
        <w:top w:val="none" w:sz="0" w:space="0" w:color="auto"/>
        <w:left w:val="none" w:sz="0" w:space="0" w:color="auto"/>
        <w:bottom w:val="none" w:sz="0" w:space="0" w:color="auto"/>
        <w:right w:val="none" w:sz="0" w:space="0" w:color="auto"/>
      </w:divBdr>
    </w:div>
    <w:div w:id="1518428539">
      <w:bodyDiv w:val="1"/>
      <w:marLeft w:val="0"/>
      <w:marRight w:val="0"/>
      <w:marTop w:val="0"/>
      <w:marBottom w:val="0"/>
      <w:divBdr>
        <w:top w:val="none" w:sz="0" w:space="0" w:color="auto"/>
        <w:left w:val="none" w:sz="0" w:space="0" w:color="auto"/>
        <w:bottom w:val="none" w:sz="0" w:space="0" w:color="auto"/>
        <w:right w:val="none" w:sz="0" w:space="0" w:color="auto"/>
      </w:divBdr>
    </w:div>
    <w:div w:id="1533221872">
      <w:bodyDiv w:val="1"/>
      <w:marLeft w:val="0"/>
      <w:marRight w:val="0"/>
      <w:marTop w:val="0"/>
      <w:marBottom w:val="0"/>
      <w:divBdr>
        <w:top w:val="none" w:sz="0" w:space="0" w:color="auto"/>
        <w:left w:val="none" w:sz="0" w:space="0" w:color="auto"/>
        <w:bottom w:val="none" w:sz="0" w:space="0" w:color="auto"/>
        <w:right w:val="none" w:sz="0" w:space="0" w:color="auto"/>
      </w:divBdr>
    </w:div>
    <w:div w:id="1538422100">
      <w:bodyDiv w:val="1"/>
      <w:marLeft w:val="0"/>
      <w:marRight w:val="0"/>
      <w:marTop w:val="0"/>
      <w:marBottom w:val="0"/>
      <w:divBdr>
        <w:top w:val="none" w:sz="0" w:space="0" w:color="auto"/>
        <w:left w:val="none" w:sz="0" w:space="0" w:color="auto"/>
        <w:bottom w:val="none" w:sz="0" w:space="0" w:color="auto"/>
        <w:right w:val="none" w:sz="0" w:space="0" w:color="auto"/>
      </w:divBdr>
    </w:div>
    <w:div w:id="1549608869">
      <w:bodyDiv w:val="1"/>
      <w:marLeft w:val="0"/>
      <w:marRight w:val="0"/>
      <w:marTop w:val="0"/>
      <w:marBottom w:val="0"/>
      <w:divBdr>
        <w:top w:val="none" w:sz="0" w:space="0" w:color="auto"/>
        <w:left w:val="none" w:sz="0" w:space="0" w:color="auto"/>
        <w:bottom w:val="none" w:sz="0" w:space="0" w:color="auto"/>
        <w:right w:val="none" w:sz="0" w:space="0" w:color="auto"/>
      </w:divBdr>
    </w:div>
    <w:div w:id="1553686560">
      <w:bodyDiv w:val="1"/>
      <w:marLeft w:val="0"/>
      <w:marRight w:val="0"/>
      <w:marTop w:val="0"/>
      <w:marBottom w:val="0"/>
      <w:divBdr>
        <w:top w:val="none" w:sz="0" w:space="0" w:color="auto"/>
        <w:left w:val="none" w:sz="0" w:space="0" w:color="auto"/>
        <w:bottom w:val="none" w:sz="0" w:space="0" w:color="auto"/>
        <w:right w:val="none" w:sz="0" w:space="0" w:color="auto"/>
      </w:divBdr>
      <w:divsChild>
        <w:div w:id="1157377923">
          <w:marLeft w:val="0"/>
          <w:marRight w:val="0"/>
          <w:marTop w:val="0"/>
          <w:marBottom w:val="0"/>
          <w:divBdr>
            <w:top w:val="none" w:sz="0" w:space="0" w:color="auto"/>
            <w:left w:val="none" w:sz="0" w:space="0" w:color="auto"/>
            <w:bottom w:val="none" w:sz="0" w:space="0" w:color="auto"/>
            <w:right w:val="none" w:sz="0" w:space="0" w:color="auto"/>
          </w:divBdr>
          <w:divsChild>
            <w:div w:id="9559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5913">
      <w:bodyDiv w:val="1"/>
      <w:marLeft w:val="0"/>
      <w:marRight w:val="0"/>
      <w:marTop w:val="0"/>
      <w:marBottom w:val="0"/>
      <w:divBdr>
        <w:top w:val="none" w:sz="0" w:space="0" w:color="auto"/>
        <w:left w:val="none" w:sz="0" w:space="0" w:color="auto"/>
        <w:bottom w:val="none" w:sz="0" w:space="0" w:color="auto"/>
        <w:right w:val="none" w:sz="0" w:space="0" w:color="auto"/>
      </w:divBdr>
    </w:div>
    <w:div w:id="1585068058">
      <w:bodyDiv w:val="1"/>
      <w:marLeft w:val="0"/>
      <w:marRight w:val="0"/>
      <w:marTop w:val="0"/>
      <w:marBottom w:val="0"/>
      <w:divBdr>
        <w:top w:val="none" w:sz="0" w:space="0" w:color="auto"/>
        <w:left w:val="none" w:sz="0" w:space="0" w:color="auto"/>
        <w:bottom w:val="none" w:sz="0" w:space="0" w:color="auto"/>
        <w:right w:val="none" w:sz="0" w:space="0" w:color="auto"/>
      </w:divBdr>
    </w:div>
    <w:div w:id="1604874850">
      <w:bodyDiv w:val="1"/>
      <w:marLeft w:val="0"/>
      <w:marRight w:val="0"/>
      <w:marTop w:val="0"/>
      <w:marBottom w:val="0"/>
      <w:divBdr>
        <w:top w:val="none" w:sz="0" w:space="0" w:color="auto"/>
        <w:left w:val="none" w:sz="0" w:space="0" w:color="auto"/>
        <w:bottom w:val="none" w:sz="0" w:space="0" w:color="auto"/>
        <w:right w:val="none" w:sz="0" w:space="0" w:color="auto"/>
      </w:divBdr>
      <w:divsChild>
        <w:div w:id="233324648">
          <w:marLeft w:val="0"/>
          <w:marRight w:val="0"/>
          <w:marTop w:val="0"/>
          <w:marBottom w:val="0"/>
          <w:divBdr>
            <w:top w:val="none" w:sz="0" w:space="0" w:color="auto"/>
            <w:left w:val="none" w:sz="0" w:space="0" w:color="auto"/>
            <w:bottom w:val="none" w:sz="0" w:space="0" w:color="auto"/>
            <w:right w:val="none" w:sz="0" w:space="0" w:color="auto"/>
          </w:divBdr>
          <w:divsChild>
            <w:div w:id="16818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2236">
      <w:bodyDiv w:val="1"/>
      <w:marLeft w:val="0"/>
      <w:marRight w:val="0"/>
      <w:marTop w:val="0"/>
      <w:marBottom w:val="0"/>
      <w:divBdr>
        <w:top w:val="none" w:sz="0" w:space="0" w:color="auto"/>
        <w:left w:val="none" w:sz="0" w:space="0" w:color="auto"/>
        <w:bottom w:val="none" w:sz="0" w:space="0" w:color="auto"/>
        <w:right w:val="none" w:sz="0" w:space="0" w:color="auto"/>
      </w:divBdr>
    </w:div>
    <w:div w:id="1619408981">
      <w:bodyDiv w:val="1"/>
      <w:marLeft w:val="0"/>
      <w:marRight w:val="0"/>
      <w:marTop w:val="0"/>
      <w:marBottom w:val="0"/>
      <w:divBdr>
        <w:top w:val="none" w:sz="0" w:space="0" w:color="auto"/>
        <w:left w:val="none" w:sz="0" w:space="0" w:color="auto"/>
        <w:bottom w:val="none" w:sz="0" w:space="0" w:color="auto"/>
        <w:right w:val="none" w:sz="0" w:space="0" w:color="auto"/>
      </w:divBdr>
    </w:div>
    <w:div w:id="1620453967">
      <w:bodyDiv w:val="1"/>
      <w:marLeft w:val="0"/>
      <w:marRight w:val="0"/>
      <w:marTop w:val="0"/>
      <w:marBottom w:val="0"/>
      <w:divBdr>
        <w:top w:val="none" w:sz="0" w:space="0" w:color="auto"/>
        <w:left w:val="none" w:sz="0" w:space="0" w:color="auto"/>
        <w:bottom w:val="none" w:sz="0" w:space="0" w:color="auto"/>
        <w:right w:val="none" w:sz="0" w:space="0" w:color="auto"/>
      </w:divBdr>
    </w:div>
    <w:div w:id="1634365435">
      <w:bodyDiv w:val="1"/>
      <w:marLeft w:val="0"/>
      <w:marRight w:val="0"/>
      <w:marTop w:val="0"/>
      <w:marBottom w:val="0"/>
      <w:divBdr>
        <w:top w:val="none" w:sz="0" w:space="0" w:color="auto"/>
        <w:left w:val="none" w:sz="0" w:space="0" w:color="auto"/>
        <w:bottom w:val="none" w:sz="0" w:space="0" w:color="auto"/>
        <w:right w:val="none" w:sz="0" w:space="0" w:color="auto"/>
      </w:divBdr>
    </w:div>
    <w:div w:id="1637029216">
      <w:bodyDiv w:val="1"/>
      <w:marLeft w:val="0"/>
      <w:marRight w:val="0"/>
      <w:marTop w:val="0"/>
      <w:marBottom w:val="0"/>
      <w:divBdr>
        <w:top w:val="none" w:sz="0" w:space="0" w:color="auto"/>
        <w:left w:val="none" w:sz="0" w:space="0" w:color="auto"/>
        <w:bottom w:val="none" w:sz="0" w:space="0" w:color="auto"/>
        <w:right w:val="none" w:sz="0" w:space="0" w:color="auto"/>
      </w:divBdr>
    </w:div>
    <w:div w:id="1639728390">
      <w:bodyDiv w:val="1"/>
      <w:marLeft w:val="0"/>
      <w:marRight w:val="0"/>
      <w:marTop w:val="0"/>
      <w:marBottom w:val="0"/>
      <w:divBdr>
        <w:top w:val="none" w:sz="0" w:space="0" w:color="auto"/>
        <w:left w:val="none" w:sz="0" w:space="0" w:color="auto"/>
        <w:bottom w:val="none" w:sz="0" w:space="0" w:color="auto"/>
        <w:right w:val="none" w:sz="0" w:space="0" w:color="auto"/>
      </w:divBdr>
    </w:div>
    <w:div w:id="1640916842">
      <w:bodyDiv w:val="1"/>
      <w:marLeft w:val="0"/>
      <w:marRight w:val="0"/>
      <w:marTop w:val="0"/>
      <w:marBottom w:val="0"/>
      <w:divBdr>
        <w:top w:val="none" w:sz="0" w:space="0" w:color="auto"/>
        <w:left w:val="none" w:sz="0" w:space="0" w:color="auto"/>
        <w:bottom w:val="none" w:sz="0" w:space="0" w:color="auto"/>
        <w:right w:val="none" w:sz="0" w:space="0" w:color="auto"/>
      </w:divBdr>
      <w:divsChild>
        <w:div w:id="1419324952">
          <w:marLeft w:val="0"/>
          <w:marRight w:val="0"/>
          <w:marTop w:val="0"/>
          <w:marBottom w:val="0"/>
          <w:divBdr>
            <w:top w:val="none" w:sz="0" w:space="0" w:color="auto"/>
            <w:left w:val="none" w:sz="0" w:space="0" w:color="auto"/>
            <w:bottom w:val="none" w:sz="0" w:space="0" w:color="auto"/>
            <w:right w:val="none" w:sz="0" w:space="0" w:color="auto"/>
          </w:divBdr>
          <w:divsChild>
            <w:div w:id="18847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80542248">
          <w:marLeft w:val="0"/>
          <w:marRight w:val="0"/>
          <w:marTop w:val="0"/>
          <w:marBottom w:val="0"/>
          <w:divBdr>
            <w:top w:val="none" w:sz="0" w:space="0" w:color="auto"/>
            <w:left w:val="none" w:sz="0" w:space="0" w:color="auto"/>
            <w:bottom w:val="none" w:sz="0" w:space="0" w:color="auto"/>
            <w:right w:val="none" w:sz="0" w:space="0" w:color="auto"/>
          </w:divBdr>
          <w:divsChild>
            <w:div w:id="1495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05798">
      <w:bodyDiv w:val="1"/>
      <w:marLeft w:val="0"/>
      <w:marRight w:val="0"/>
      <w:marTop w:val="0"/>
      <w:marBottom w:val="0"/>
      <w:divBdr>
        <w:top w:val="none" w:sz="0" w:space="0" w:color="auto"/>
        <w:left w:val="none" w:sz="0" w:space="0" w:color="auto"/>
        <w:bottom w:val="none" w:sz="0" w:space="0" w:color="auto"/>
        <w:right w:val="none" w:sz="0" w:space="0" w:color="auto"/>
      </w:divBdr>
    </w:div>
    <w:div w:id="1650859927">
      <w:bodyDiv w:val="1"/>
      <w:marLeft w:val="0"/>
      <w:marRight w:val="0"/>
      <w:marTop w:val="0"/>
      <w:marBottom w:val="0"/>
      <w:divBdr>
        <w:top w:val="none" w:sz="0" w:space="0" w:color="auto"/>
        <w:left w:val="none" w:sz="0" w:space="0" w:color="auto"/>
        <w:bottom w:val="none" w:sz="0" w:space="0" w:color="auto"/>
        <w:right w:val="none" w:sz="0" w:space="0" w:color="auto"/>
      </w:divBdr>
      <w:divsChild>
        <w:div w:id="1382174798">
          <w:marLeft w:val="0"/>
          <w:marRight w:val="0"/>
          <w:marTop w:val="0"/>
          <w:marBottom w:val="0"/>
          <w:divBdr>
            <w:top w:val="none" w:sz="0" w:space="0" w:color="auto"/>
            <w:left w:val="none" w:sz="0" w:space="0" w:color="auto"/>
            <w:bottom w:val="none" w:sz="0" w:space="0" w:color="auto"/>
            <w:right w:val="none" w:sz="0" w:space="0" w:color="auto"/>
          </w:divBdr>
          <w:divsChild>
            <w:div w:id="4580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670">
      <w:bodyDiv w:val="1"/>
      <w:marLeft w:val="0"/>
      <w:marRight w:val="0"/>
      <w:marTop w:val="0"/>
      <w:marBottom w:val="0"/>
      <w:divBdr>
        <w:top w:val="none" w:sz="0" w:space="0" w:color="auto"/>
        <w:left w:val="none" w:sz="0" w:space="0" w:color="auto"/>
        <w:bottom w:val="none" w:sz="0" w:space="0" w:color="auto"/>
        <w:right w:val="none" w:sz="0" w:space="0" w:color="auto"/>
      </w:divBdr>
    </w:div>
    <w:div w:id="1652562649">
      <w:bodyDiv w:val="1"/>
      <w:marLeft w:val="0"/>
      <w:marRight w:val="0"/>
      <w:marTop w:val="0"/>
      <w:marBottom w:val="0"/>
      <w:divBdr>
        <w:top w:val="none" w:sz="0" w:space="0" w:color="auto"/>
        <w:left w:val="none" w:sz="0" w:space="0" w:color="auto"/>
        <w:bottom w:val="none" w:sz="0" w:space="0" w:color="auto"/>
        <w:right w:val="none" w:sz="0" w:space="0" w:color="auto"/>
      </w:divBdr>
    </w:div>
    <w:div w:id="1656252590">
      <w:bodyDiv w:val="1"/>
      <w:marLeft w:val="0"/>
      <w:marRight w:val="0"/>
      <w:marTop w:val="0"/>
      <w:marBottom w:val="0"/>
      <w:divBdr>
        <w:top w:val="none" w:sz="0" w:space="0" w:color="auto"/>
        <w:left w:val="none" w:sz="0" w:space="0" w:color="auto"/>
        <w:bottom w:val="none" w:sz="0" w:space="0" w:color="auto"/>
        <w:right w:val="none" w:sz="0" w:space="0" w:color="auto"/>
      </w:divBdr>
    </w:div>
    <w:div w:id="1657108693">
      <w:bodyDiv w:val="1"/>
      <w:marLeft w:val="0"/>
      <w:marRight w:val="0"/>
      <w:marTop w:val="0"/>
      <w:marBottom w:val="0"/>
      <w:divBdr>
        <w:top w:val="none" w:sz="0" w:space="0" w:color="auto"/>
        <w:left w:val="none" w:sz="0" w:space="0" w:color="auto"/>
        <w:bottom w:val="none" w:sz="0" w:space="0" w:color="auto"/>
        <w:right w:val="none" w:sz="0" w:space="0" w:color="auto"/>
      </w:divBdr>
    </w:div>
    <w:div w:id="1676348794">
      <w:bodyDiv w:val="1"/>
      <w:marLeft w:val="0"/>
      <w:marRight w:val="0"/>
      <w:marTop w:val="0"/>
      <w:marBottom w:val="0"/>
      <w:divBdr>
        <w:top w:val="none" w:sz="0" w:space="0" w:color="auto"/>
        <w:left w:val="none" w:sz="0" w:space="0" w:color="auto"/>
        <w:bottom w:val="none" w:sz="0" w:space="0" w:color="auto"/>
        <w:right w:val="none" w:sz="0" w:space="0" w:color="auto"/>
      </w:divBdr>
    </w:div>
    <w:div w:id="1692759654">
      <w:bodyDiv w:val="1"/>
      <w:marLeft w:val="0"/>
      <w:marRight w:val="0"/>
      <w:marTop w:val="0"/>
      <w:marBottom w:val="0"/>
      <w:divBdr>
        <w:top w:val="none" w:sz="0" w:space="0" w:color="auto"/>
        <w:left w:val="none" w:sz="0" w:space="0" w:color="auto"/>
        <w:bottom w:val="none" w:sz="0" w:space="0" w:color="auto"/>
        <w:right w:val="none" w:sz="0" w:space="0" w:color="auto"/>
      </w:divBdr>
    </w:div>
    <w:div w:id="1700274396">
      <w:bodyDiv w:val="1"/>
      <w:marLeft w:val="0"/>
      <w:marRight w:val="0"/>
      <w:marTop w:val="0"/>
      <w:marBottom w:val="0"/>
      <w:divBdr>
        <w:top w:val="none" w:sz="0" w:space="0" w:color="auto"/>
        <w:left w:val="none" w:sz="0" w:space="0" w:color="auto"/>
        <w:bottom w:val="none" w:sz="0" w:space="0" w:color="auto"/>
        <w:right w:val="none" w:sz="0" w:space="0" w:color="auto"/>
      </w:divBdr>
    </w:div>
    <w:div w:id="1704866417">
      <w:bodyDiv w:val="1"/>
      <w:marLeft w:val="0"/>
      <w:marRight w:val="0"/>
      <w:marTop w:val="0"/>
      <w:marBottom w:val="0"/>
      <w:divBdr>
        <w:top w:val="none" w:sz="0" w:space="0" w:color="auto"/>
        <w:left w:val="none" w:sz="0" w:space="0" w:color="auto"/>
        <w:bottom w:val="none" w:sz="0" w:space="0" w:color="auto"/>
        <w:right w:val="none" w:sz="0" w:space="0" w:color="auto"/>
      </w:divBdr>
    </w:div>
    <w:div w:id="1711033499">
      <w:bodyDiv w:val="1"/>
      <w:marLeft w:val="0"/>
      <w:marRight w:val="0"/>
      <w:marTop w:val="0"/>
      <w:marBottom w:val="0"/>
      <w:divBdr>
        <w:top w:val="none" w:sz="0" w:space="0" w:color="auto"/>
        <w:left w:val="none" w:sz="0" w:space="0" w:color="auto"/>
        <w:bottom w:val="none" w:sz="0" w:space="0" w:color="auto"/>
        <w:right w:val="none" w:sz="0" w:space="0" w:color="auto"/>
      </w:divBdr>
    </w:div>
    <w:div w:id="1712458746">
      <w:bodyDiv w:val="1"/>
      <w:marLeft w:val="0"/>
      <w:marRight w:val="0"/>
      <w:marTop w:val="0"/>
      <w:marBottom w:val="0"/>
      <w:divBdr>
        <w:top w:val="none" w:sz="0" w:space="0" w:color="auto"/>
        <w:left w:val="none" w:sz="0" w:space="0" w:color="auto"/>
        <w:bottom w:val="none" w:sz="0" w:space="0" w:color="auto"/>
        <w:right w:val="none" w:sz="0" w:space="0" w:color="auto"/>
      </w:divBdr>
    </w:div>
    <w:div w:id="1715349859">
      <w:bodyDiv w:val="1"/>
      <w:marLeft w:val="0"/>
      <w:marRight w:val="0"/>
      <w:marTop w:val="0"/>
      <w:marBottom w:val="0"/>
      <w:divBdr>
        <w:top w:val="none" w:sz="0" w:space="0" w:color="auto"/>
        <w:left w:val="none" w:sz="0" w:space="0" w:color="auto"/>
        <w:bottom w:val="none" w:sz="0" w:space="0" w:color="auto"/>
        <w:right w:val="none" w:sz="0" w:space="0" w:color="auto"/>
      </w:divBdr>
    </w:div>
    <w:div w:id="1728915284">
      <w:bodyDiv w:val="1"/>
      <w:marLeft w:val="0"/>
      <w:marRight w:val="0"/>
      <w:marTop w:val="0"/>
      <w:marBottom w:val="0"/>
      <w:divBdr>
        <w:top w:val="none" w:sz="0" w:space="0" w:color="auto"/>
        <w:left w:val="none" w:sz="0" w:space="0" w:color="auto"/>
        <w:bottom w:val="none" w:sz="0" w:space="0" w:color="auto"/>
        <w:right w:val="none" w:sz="0" w:space="0" w:color="auto"/>
      </w:divBdr>
    </w:div>
    <w:div w:id="1733381231">
      <w:bodyDiv w:val="1"/>
      <w:marLeft w:val="0"/>
      <w:marRight w:val="0"/>
      <w:marTop w:val="0"/>
      <w:marBottom w:val="0"/>
      <w:divBdr>
        <w:top w:val="none" w:sz="0" w:space="0" w:color="auto"/>
        <w:left w:val="none" w:sz="0" w:space="0" w:color="auto"/>
        <w:bottom w:val="none" w:sz="0" w:space="0" w:color="auto"/>
        <w:right w:val="none" w:sz="0" w:space="0" w:color="auto"/>
      </w:divBdr>
    </w:div>
    <w:div w:id="1746488949">
      <w:bodyDiv w:val="1"/>
      <w:marLeft w:val="0"/>
      <w:marRight w:val="0"/>
      <w:marTop w:val="0"/>
      <w:marBottom w:val="0"/>
      <w:divBdr>
        <w:top w:val="none" w:sz="0" w:space="0" w:color="auto"/>
        <w:left w:val="none" w:sz="0" w:space="0" w:color="auto"/>
        <w:bottom w:val="none" w:sz="0" w:space="0" w:color="auto"/>
        <w:right w:val="none" w:sz="0" w:space="0" w:color="auto"/>
      </w:divBdr>
    </w:div>
    <w:div w:id="1747343093">
      <w:bodyDiv w:val="1"/>
      <w:marLeft w:val="0"/>
      <w:marRight w:val="0"/>
      <w:marTop w:val="0"/>
      <w:marBottom w:val="0"/>
      <w:divBdr>
        <w:top w:val="none" w:sz="0" w:space="0" w:color="auto"/>
        <w:left w:val="none" w:sz="0" w:space="0" w:color="auto"/>
        <w:bottom w:val="none" w:sz="0" w:space="0" w:color="auto"/>
        <w:right w:val="none" w:sz="0" w:space="0" w:color="auto"/>
      </w:divBdr>
      <w:divsChild>
        <w:div w:id="82147422">
          <w:marLeft w:val="0"/>
          <w:marRight w:val="0"/>
          <w:marTop w:val="0"/>
          <w:marBottom w:val="0"/>
          <w:divBdr>
            <w:top w:val="none" w:sz="0" w:space="0" w:color="auto"/>
            <w:left w:val="none" w:sz="0" w:space="0" w:color="auto"/>
            <w:bottom w:val="none" w:sz="0" w:space="0" w:color="auto"/>
            <w:right w:val="none" w:sz="0" w:space="0" w:color="auto"/>
          </w:divBdr>
          <w:divsChild>
            <w:div w:id="1787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3638">
      <w:bodyDiv w:val="1"/>
      <w:marLeft w:val="0"/>
      <w:marRight w:val="0"/>
      <w:marTop w:val="0"/>
      <w:marBottom w:val="0"/>
      <w:divBdr>
        <w:top w:val="none" w:sz="0" w:space="0" w:color="auto"/>
        <w:left w:val="none" w:sz="0" w:space="0" w:color="auto"/>
        <w:bottom w:val="none" w:sz="0" w:space="0" w:color="auto"/>
        <w:right w:val="none" w:sz="0" w:space="0" w:color="auto"/>
      </w:divBdr>
    </w:div>
    <w:div w:id="1765373160">
      <w:bodyDiv w:val="1"/>
      <w:marLeft w:val="0"/>
      <w:marRight w:val="0"/>
      <w:marTop w:val="0"/>
      <w:marBottom w:val="0"/>
      <w:divBdr>
        <w:top w:val="none" w:sz="0" w:space="0" w:color="auto"/>
        <w:left w:val="none" w:sz="0" w:space="0" w:color="auto"/>
        <w:bottom w:val="none" w:sz="0" w:space="0" w:color="auto"/>
        <w:right w:val="none" w:sz="0" w:space="0" w:color="auto"/>
      </w:divBdr>
    </w:div>
    <w:div w:id="1770463609">
      <w:bodyDiv w:val="1"/>
      <w:marLeft w:val="0"/>
      <w:marRight w:val="0"/>
      <w:marTop w:val="0"/>
      <w:marBottom w:val="0"/>
      <w:divBdr>
        <w:top w:val="none" w:sz="0" w:space="0" w:color="auto"/>
        <w:left w:val="none" w:sz="0" w:space="0" w:color="auto"/>
        <w:bottom w:val="none" w:sz="0" w:space="0" w:color="auto"/>
        <w:right w:val="none" w:sz="0" w:space="0" w:color="auto"/>
      </w:divBdr>
      <w:divsChild>
        <w:div w:id="1260062176">
          <w:marLeft w:val="0"/>
          <w:marRight w:val="0"/>
          <w:marTop w:val="0"/>
          <w:marBottom w:val="0"/>
          <w:divBdr>
            <w:top w:val="none" w:sz="0" w:space="0" w:color="auto"/>
            <w:left w:val="none" w:sz="0" w:space="0" w:color="auto"/>
            <w:bottom w:val="none" w:sz="0" w:space="0" w:color="auto"/>
            <w:right w:val="none" w:sz="0" w:space="0" w:color="auto"/>
          </w:divBdr>
          <w:divsChild>
            <w:div w:id="17833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31">
      <w:bodyDiv w:val="1"/>
      <w:marLeft w:val="0"/>
      <w:marRight w:val="0"/>
      <w:marTop w:val="0"/>
      <w:marBottom w:val="0"/>
      <w:divBdr>
        <w:top w:val="none" w:sz="0" w:space="0" w:color="auto"/>
        <w:left w:val="none" w:sz="0" w:space="0" w:color="auto"/>
        <w:bottom w:val="none" w:sz="0" w:space="0" w:color="auto"/>
        <w:right w:val="none" w:sz="0" w:space="0" w:color="auto"/>
      </w:divBdr>
    </w:div>
    <w:div w:id="1789736252">
      <w:bodyDiv w:val="1"/>
      <w:marLeft w:val="0"/>
      <w:marRight w:val="0"/>
      <w:marTop w:val="0"/>
      <w:marBottom w:val="0"/>
      <w:divBdr>
        <w:top w:val="none" w:sz="0" w:space="0" w:color="auto"/>
        <w:left w:val="none" w:sz="0" w:space="0" w:color="auto"/>
        <w:bottom w:val="none" w:sz="0" w:space="0" w:color="auto"/>
        <w:right w:val="none" w:sz="0" w:space="0" w:color="auto"/>
      </w:divBdr>
    </w:div>
    <w:div w:id="1790515188">
      <w:bodyDiv w:val="1"/>
      <w:marLeft w:val="0"/>
      <w:marRight w:val="0"/>
      <w:marTop w:val="0"/>
      <w:marBottom w:val="0"/>
      <w:divBdr>
        <w:top w:val="none" w:sz="0" w:space="0" w:color="auto"/>
        <w:left w:val="none" w:sz="0" w:space="0" w:color="auto"/>
        <w:bottom w:val="none" w:sz="0" w:space="0" w:color="auto"/>
        <w:right w:val="none" w:sz="0" w:space="0" w:color="auto"/>
      </w:divBdr>
      <w:divsChild>
        <w:div w:id="1398475236">
          <w:marLeft w:val="0"/>
          <w:marRight w:val="0"/>
          <w:marTop w:val="0"/>
          <w:marBottom w:val="0"/>
          <w:divBdr>
            <w:top w:val="none" w:sz="0" w:space="0" w:color="auto"/>
            <w:left w:val="none" w:sz="0" w:space="0" w:color="auto"/>
            <w:bottom w:val="none" w:sz="0" w:space="0" w:color="auto"/>
            <w:right w:val="none" w:sz="0" w:space="0" w:color="auto"/>
          </w:divBdr>
          <w:divsChild>
            <w:div w:id="5287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5063">
      <w:bodyDiv w:val="1"/>
      <w:marLeft w:val="0"/>
      <w:marRight w:val="0"/>
      <w:marTop w:val="0"/>
      <w:marBottom w:val="0"/>
      <w:divBdr>
        <w:top w:val="none" w:sz="0" w:space="0" w:color="auto"/>
        <w:left w:val="none" w:sz="0" w:space="0" w:color="auto"/>
        <w:bottom w:val="none" w:sz="0" w:space="0" w:color="auto"/>
        <w:right w:val="none" w:sz="0" w:space="0" w:color="auto"/>
      </w:divBdr>
    </w:div>
    <w:div w:id="1794207136">
      <w:bodyDiv w:val="1"/>
      <w:marLeft w:val="0"/>
      <w:marRight w:val="0"/>
      <w:marTop w:val="0"/>
      <w:marBottom w:val="0"/>
      <w:divBdr>
        <w:top w:val="none" w:sz="0" w:space="0" w:color="auto"/>
        <w:left w:val="none" w:sz="0" w:space="0" w:color="auto"/>
        <w:bottom w:val="none" w:sz="0" w:space="0" w:color="auto"/>
        <w:right w:val="none" w:sz="0" w:space="0" w:color="auto"/>
      </w:divBdr>
    </w:div>
    <w:div w:id="1806660066">
      <w:bodyDiv w:val="1"/>
      <w:marLeft w:val="0"/>
      <w:marRight w:val="0"/>
      <w:marTop w:val="0"/>
      <w:marBottom w:val="0"/>
      <w:divBdr>
        <w:top w:val="none" w:sz="0" w:space="0" w:color="auto"/>
        <w:left w:val="none" w:sz="0" w:space="0" w:color="auto"/>
        <w:bottom w:val="none" w:sz="0" w:space="0" w:color="auto"/>
        <w:right w:val="none" w:sz="0" w:space="0" w:color="auto"/>
      </w:divBdr>
    </w:div>
    <w:div w:id="1823810955">
      <w:bodyDiv w:val="1"/>
      <w:marLeft w:val="0"/>
      <w:marRight w:val="0"/>
      <w:marTop w:val="0"/>
      <w:marBottom w:val="0"/>
      <w:divBdr>
        <w:top w:val="none" w:sz="0" w:space="0" w:color="auto"/>
        <w:left w:val="none" w:sz="0" w:space="0" w:color="auto"/>
        <w:bottom w:val="none" w:sz="0" w:space="0" w:color="auto"/>
        <w:right w:val="none" w:sz="0" w:space="0" w:color="auto"/>
      </w:divBdr>
    </w:div>
    <w:div w:id="1840122272">
      <w:bodyDiv w:val="1"/>
      <w:marLeft w:val="0"/>
      <w:marRight w:val="0"/>
      <w:marTop w:val="0"/>
      <w:marBottom w:val="0"/>
      <w:divBdr>
        <w:top w:val="none" w:sz="0" w:space="0" w:color="auto"/>
        <w:left w:val="none" w:sz="0" w:space="0" w:color="auto"/>
        <w:bottom w:val="none" w:sz="0" w:space="0" w:color="auto"/>
        <w:right w:val="none" w:sz="0" w:space="0" w:color="auto"/>
      </w:divBdr>
      <w:divsChild>
        <w:div w:id="1900702600">
          <w:marLeft w:val="0"/>
          <w:marRight w:val="0"/>
          <w:marTop w:val="0"/>
          <w:marBottom w:val="0"/>
          <w:divBdr>
            <w:top w:val="none" w:sz="0" w:space="0" w:color="auto"/>
            <w:left w:val="none" w:sz="0" w:space="0" w:color="auto"/>
            <w:bottom w:val="none" w:sz="0" w:space="0" w:color="auto"/>
            <w:right w:val="none" w:sz="0" w:space="0" w:color="auto"/>
          </w:divBdr>
          <w:divsChild>
            <w:div w:id="11196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2090">
      <w:bodyDiv w:val="1"/>
      <w:marLeft w:val="0"/>
      <w:marRight w:val="0"/>
      <w:marTop w:val="0"/>
      <w:marBottom w:val="0"/>
      <w:divBdr>
        <w:top w:val="none" w:sz="0" w:space="0" w:color="auto"/>
        <w:left w:val="none" w:sz="0" w:space="0" w:color="auto"/>
        <w:bottom w:val="none" w:sz="0" w:space="0" w:color="auto"/>
        <w:right w:val="none" w:sz="0" w:space="0" w:color="auto"/>
      </w:divBdr>
    </w:div>
    <w:div w:id="1844659977">
      <w:bodyDiv w:val="1"/>
      <w:marLeft w:val="0"/>
      <w:marRight w:val="0"/>
      <w:marTop w:val="0"/>
      <w:marBottom w:val="0"/>
      <w:divBdr>
        <w:top w:val="none" w:sz="0" w:space="0" w:color="auto"/>
        <w:left w:val="none" w:sz="0" w:space="0" w:color="auto"/>
        <w:bottom w:val="none" w:sz="0" w:space="0" w:color="auto"/>
        <w:right w:val="none" w:sz="0" w:space="0" w:color="auto"/>
      </w:divBdr>
      <w:divsChild>
        <w:div w:id="1588465154">
          <w:marLeft w:val="0"/>
          <w:marRight w:val="0"/>
          <w:marTop w:val="0"/>
          <w:marBottom w:val="0"/>
          <w:divBdr>
            <w:top w:val="none" w:sz="0" w:space="0" w:color="auto"/>
            <w:left w:val="none" w:sz="0" w:space="0" w:color="auto"/>
            <w:bottom w:val="none" w:sz="0" w:space="0" w:color="auto"/>
            <w:right w:val="none" w:sz="0" w:space="0" w:color="auto"/>
          </w:divBdr>
          <w:divsChild>
            <w:div w:id="806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9097">
      <w:bodyDiv w:val="1"/>
      <w:marLeft w:val="0"/>
      <w:marRight w:val="0"/>
      <w:marTop w:val="0"/>
      <w:marBottom w:val="0"/>
      <w:divBdr>
        <w:top w:val="none" w:sz="0" w:space="0" w:color="auto"/>
        <w:left w:val="none" w:sz="0" w:space="0" w:color="auto"/>
        <w:bottom w:val="none" w:sz="0" w:space="0" w:color="auto"/>
        <w:right w:val="none" w:sz="0" w:space="0" w:color="auto"/>
      </w:divBdr>
    </w:div>
    <w:div w:id="1861893156">
      <w:bodyDiv w:val="1"/>
      <w:marLeft w:val="0"/>
      <w:marRight w:val="0"/>
      <w:marTop w:val="0"/>
      <w:marBottom w:val="0"/>
      <w:divBdr>
        <w:top w:val="none" w:sz="0" w:space="0" w:color="auto"/>
        <w:left w:val="none" w:sz="0" w:space="0" w:color="auto"/>
        <w:bottom w:val="none" w:sz="0" w:space="0" w:color="auto"/>
        <w:right w:val="none" w:sz="0" w:space="0" w:color="auto"/>
      </w:divBdr>
    </w:div>
    <w:div w:id="1864904427">
      <w:bodyDiv w:val="1"/>
      <w:marLeft w:val="0"/>
      <w:marRight w:val="0"/>
      <w:marTop w:val="0"/>
      <w:marBottom w:val="0"/>
      <w:divBdr>
        <w:top w:val="none" w:sz="0" w:space="0" w:color="auto"/>
        <w:left w:val="none" w:sz="0" w:space="0" w:color="auto"/>
        <w:bottom w:val="none" w:sz="0" w:space="0" w:color="auto"/>
        <w:right w:val="none" w:sz="0" w:space="0" w:color="auto"/>
      </w:divBdr>
    </w:div>
    <w:div w:id="1873181290">
      <w:bodyDiv w:val="1"/>
      <w:marLeft w:val="0"/>
      <w:marRight w:val="0"/>
      <w:marTop w:val="0"/>
      <w:marBottom w:val="0"/>
      <w:divBdr>
        <w:top w:val="none" w:sz="0" w:space="0" w:color="auto"/>
        <w:left w:val="none" w:sz="0" w:space="0" w:color="auto"/>
        <w:bottom w:val="none" w:sz="0" w:space="0" w:color="auto"/>
        <w:right w:val="none" w:sz="0" w:space="0" w:color="auto"/>
      </w:divBdr>
    </w:div>
    <w:div w:id="1882597074">
      <w:bodyDiv w:val="1"/>
      <w:marLeft w:val="0"/>
      <w:marRight w:val="0"/>
      <w:marTop w:val="0"/>
      <w:marBottom w:val="0"/>
      <w:divBdr>
        <w:top w:val="none" w:sz="0" w:space="0" w:color="auto"/>
        <w:left w:val="none" w:sz="0" w:space="0" w:color="auto"/>
        <w:bottom w:val="none" w:sz="0" w:space="0" w:color="auto"/>
        <w:right w:val="none" w:sz="0" w:space="0" w:color="auto"/>
      </w:divBdr>
    </w:div>
    <w:div w:id="1890845097">
      <w:bodyDiv w:val="1"/>
      <w:marLeft w:val="0"/>
      <w:marRight w:val="0"/>
      <w:marTop w:val="0"/>
      <w:marBottom w:val="0"/>
      <w:divBdr>
        <w:top w:val="none" w:sz="0" w:space="0" w:color="auto"/>
        <w:left w:val="none" w:sz="0" w:space="0" w:color="auto"/>
        <w:bottom w:val="none" w:sz="0" w:space="0" w:color="auto"/>
        <w:right w:val="none" w:sz="0" w:space="0" w:color="auto"/>
      </w:divBdr>
    </w:div>
    <w:div w:id="1901747101">
      <w:bodyDiv w:val="1"/>
      <w:marLeft w:val="0"/>
      <w:marRight w:val="0"/>
      <w:marTop w:val="0"/>
      <w:marBottom w:val="0"/>
      <w:divBdr>
        <w:top w:val="none" w:sz="0" w:space="0" w:color="auto"/>
        <w:left w:val="none" w:sz="0" w:space="0" w:color="auto"/>
        <w:bottom w:val="none" w:sz="0" w:space="0" w:color="auto"/>
        <w:right w:val="none" w:sz="0" w:space="0" w:color="auto"/>
      </w:divBdr>
    </w:div>
    <w:div w:id="1909415374">
      <w:bodyDiv w:val="1"/>
      <w:marLeft w:val="0"/>
      <w:marRight w:val="0"/>
      <w:marTop w:val="0"/>
      <w:marBottom w:val="0"/>
      <w:divBdr>
        <w:top w:val="none" w:sz="0" w:space="0" w:color="auto"/>
        <w:left w:val="none" w:sz="0" w:space="0" w:color="auto"/>
        <w:bottom w:val="none" w:sz="0" w:space="0" w:color="auto"/>
        <w:right w:val="none" w:sz="0" w:space="0" w:color="auto"/>
      </w:divBdr>
    </w:div>
    <w:div w:id="1916550087">
      <w:bodyDiv w:val="1"/>
      <w:marLeft w:val="0"/>
      <w:marRight w:val="0"/>
      <w:marTop w:val="0"/>
      <w:marBottom w:val="0"/>
      <w:divBdr>
        <w:top w:val="none" w:sz="0" w:space="0" w:color="auto"/>
        <w:left w:val="none" w:sz="0" w:space="0" w:color="auto"/>
        <w:bottom w:val="none" w:sz="0" w:space="0" w:color="auto"/>
        <w:right w:val="none" w:sz="0" w:space="0" w:color="auto"/>
      </w:divBdr>
      <w:divsChild>
        <w:div w:id="1180050741">
          <w:marLeft w:val="0"/>
          <w:marRight w:val="0"/>
          <w:marTop w:val="0"/>
          <w:marBottom w:val="0"/>
          <w:divBdr>
            <w:top w:val="none" w:sz="0" w:space="0" w:color="auto"/>
            <w:left w:val="none" w:sz="0" w:space="0" w:color="auto"/>
            <w:bottom w:val="none" w:sz="0" w:space="0" w:color="auto"/>
            <w:right w:val="none" w:sz="0" w:space="0" w:color="auto"/>
          </w:divBdr>
          <w:divsChild>
            <w:div w:id="9956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6717">
      <w:bodyDiv w:val="1"/>
      <w:marLeft w:val="0"/>
      <w:marRight w:val="0"/>
      <w:marTop w:val="0"/>
      <w:marBottom w:val="0"/>
      <w:divBdr>
        <w:top w:val="none" w:sz="0" w:space="0" w:color="auto"/>
        <w:left w:val="none" w:sz="0" w:space="0" w:color="auto"/>
        <w:bottom w:val="none" w:sz="0" w:space="0" w:color="auto"/>
        <w:right w:val="none" w:sz="0" w:space="0" w:color="auto"/>
      </w:divBdr>
    </w:div>
    <w:div w:id="1956446851">
      <w:bodyDiv w:val="1"/>
      <w:marLeft w:val="0"/>
      <w:marRight w:val="0"/>
      <w:marTop w:val="0"/>
      <w:marBottom w:val="0"/>
      <w:divBdr>
        <w:top w:val="none" w:sz="0" w:space="0" w:color="auto"/>
        <w:left w:val="none" w:sz="0" w:space="0" w:color="auto"/>
        <w:bottom w:val="none" w:sz="0" w:space="0" w:color="auto"/>
        <w:right w:val="none" w:sz="0" w:space="0" w:color="auto"/>
      </w:divBdr>
    </w:div>
    <w:div w:id="1969314271">
      <w:bodyDiv w:val="1"/>
      <w:marLeft w:val="0"/>
      <w:marRight w:val="0"/>
      <w:marTop w:val="0"/>
      <w:marBottom w:val="0"/>
      <w:divBdr>
        <w:top w:val="none" w:sz="0" w:space="0" w:color="auto"/>
        <w:left w:val="none" w:sz="0" w:space="0" w:color="auto"/>
        <w:bottom w:val="none" w:sz="0" w:space="0" w:color="auto"/>
        <w:right w:val="none" w:sz="0" w:space="0" w:color="auto"/>
      </w:divBdr>
    </w:div>
    <w:div w:id="1978608198">
      <w:bodyDiv w:val="1"/>
      <w:marLeft w:val="0"/>
      <w:marRight w:val="0"/>
      <w:marTop w:val="0"/>
      <w:marBottom w:val="0"/>
      <w:divBdr>
        <w:top w:val="none" w:sz="0" w:space="0" w:color="auto"/>
        <w:left w:val="none" w:sz="0" w:space="0" w:color="auto"/>
        <w:bottom w:val="none" w:sz="0" w:space="0" w:color="auto"/>
        <w:right w:val="none" w:sz="0" w:space="0" w:color="auto"/>
      </w:divBdr>
    </w:div>
    <w:div w:id="1999457781">
      <w:bodyDiv w:val="1"/>
      <w:marLeft w:val="0"/>
      <w:marRight w:val="0"/>
      <w:marTop w:val="0"/>
      <w:marBottom w:val="0"/>
      <w:divBdr>
        <w:top w:val="none" w:sz="0" w:space="0" w:color="auto"/>
        <w:left w:val="none" w:sz="0" w:space="0" w:color="auto"/>
        <w:bottom w:val="none" w:sz="0" w:space="0" w:color="auto"/>
        <w:right w:val="none" w:sz="0" w:space="0" w:color="auto"/>
      </w:divBdr>
    </w:div>
    <w:div w:id="2005160563">
      <w:bodyDiv w:val="1"/>
      <w:marLeft w:val="0"/>
      <w:marRight w:val="0"/>
      <w:marTop w:val="0"/>
      <w:marBottom w:val="0"/>
      <w:divBdr>
        <w:top w:val="none" w:sz="0" w:space="0" w:color="auto"/>
        <w:left w:val="none" w:sz="0" w:space="0" w:color="auto"/>
        <w:bottom w:val="none" w:sz="0" w:space="0" w:color="auto"/>
        <w:right w:val="none" w:sz="0" w:space="0" w:color="auto"/>
      </w:divBdr>
    </w:div>
    <w:div w:id="2006201680">
      <w:bodyDiv w:val="1"/>
      <w:marLeft w:val="0"/>
      <w:marRight w:val="0"/>
      <w:marTop w:val="0"/>
      <w:marBottom w:val="0"/>
      <w:divBdr>
        <w:top w:val="none" w:sz="0" w:space="0" w:color="auto"/>
        <w:left w:val="none" w:sz="0" w:space="0" w:color="auto"/>
        <w:bottom w:val="none" w:sz="0" w:space="0" w:color="auto"/>
        <w:right w:val="none" w:sz="0" w:space="0" w:color="auto"/>
      </w:divBdr>
      <w:divsChild>
        <w:div w:id="54356192">
          <w:marLeft w:val="0"/>
          <w:marRight w:val="0"/>
          <w:marTop w:val="0"/>
          <w:marBottom w:val="0"/>
          <w:divBdr>
            <w:top w:val="none" w:sz="0" w:space="0" w:color="auto"/>
            <w:left w:val="none" w:sz="0" w:space="0" w:color="auto"/>
            <w:bottom w:val="none" w:sz="0" w:space="0" w:color="auto"/>
            <w:right w:val="none" w:sz="0" w:space="0" w:color="auto"/>
          </w:divBdr>
        </w:div>
        <w:div w:id="321278443">
          <w:marLeft w:val="0"/>
          <w:marRight w:val="0"/>
          <w:marTop w:val="0"/>
          <w:marBottom w:val="0"/>
          <w:divBdr>
            <w:top w:val="none" w:sz="0" w:space="0" w:color="auto"/>
            <w:left w:val="none" w:sz="0" w:space="0" w:color="auto"/>
            <w:bottom w:val="none" w:sz="0" w:space="0" w:color="auto"/>
            <w:right w:val="none" w:sz="0" w:space="0" w:color="auto"/>
          </w:divBdr>
        </w:div>
        <w:div w:id="1182742752">
          <w:marLeft w:val="0"/>
          <w:marRight w:val="0"/>
          <w:marTop w:val="0"/>
          <w:marBottom w:val="0"/>
          <w:divBdr>
            <w:top w:val="none" w:sz="0" w:space="0" w:color="auto"/>
            <w:left w:val="none" w:sz="0" w:space="0" w:color="auto"/>
            <w:bottom w:val="none" w:sz="0" w:space="0" w:color="auto"/>
            <w:right w:val="none" w:sz="0" w:space="0" w:color="auto"/>
          </w:divBdr>
        </w:div>
        <w:div w:id="2012372855">
          <w:marLeft w:val="0"/>
          <w:marRight w:val="0"/>
          <w:marTop w:val="0"/>
          <w:marBottom w:val="0"/>
          <w:divBdr>
            <w:top w:val="none" w:sz="0" w:space="0" w:color="auto"/>
            <w:left w:val="none" w:sz="0" w:space="0" w:color="auto"/>
            <w:bottom w:val="none" w:sz="0" w:space="0" w:color="auto"/>
            <w:right w:val="none" w:sz="0" w:space="0" w:color="auto"/>
          </w:divBdr>
        </w:div>
      </w:divsChild>
    </w:div>
    <w:div w:id="2013020675">
      <w:bodyDiv w:val="1"/>
      <w:marLeft w:val="0"/>
      <w:marRight w:val="0"/>
      <w:marTop w:val="0"/>
      <w:marBottom w:val="0"/>
      <w:divBdr>
        <w:top w:val="none" w:sz="0" w:space="0" w:color="auto"/>
        <w:left w:val="none" w:sz="0" w:space="0" w:color="auto"/>
        <w:bottom w:val="none" w:sz="0" w:space="0" w:color="auto"/>
        <w:right w:val="none" w:sz="0" w:space="0" w:color="auto"/>
      </w:divBdr>
    </w:div>
    <w:div w:id="2015306222">
      <w:bodyDiv w:val="1"/>
      <w:marLeft w:val="0"/>
      <w:marRight w:val="0"/>
      <w:marTop w:val="0"/>
      <w:marBottom w:val="0"/>
      <w:divBdr>
        <w:top w:val="none" w:sz="0" w:space="0" w:color="auto"/>
        <w:left w:val="none" w:sz="0" w:space="0" w:color="auto"/>
        <w:bottom w:val="none" w:sz="0" w:space="0" w:color="auto"/>
        <w:right w:val="none" w:sz="0" w:space="0" w:color="auto"/>
      </w:divBdr>
    </w:div>
    <w:div w:id="2022047843">
      <w:bodyDiv w:val="1"/>
      <w:marLeft w:val="0"/>
      <w:marRight w:val="0"/>
      <w:marTop w:val="0"/>
      <w:marBottom w:val="0"/>
      <w:divBdr>
        <w:top w:val="none" w:sz="0" w:space="0" w:color="auto"/>
        <w:left w:val="none" w:sz="0" w:space="0" w:color="auto"/>
        <w:bottom w:val="none" w:sz="0" w:space="0" w:color="auto"/>
        <w:right w:val="none" w:sz="0" w:space="0" w:color="auto"/>
      </w:divBdr>
    </w:div>
    <w:div w:id="2027511339">
      <w:bodyDiv w:val="1"/>
      <w:marLeft w:val="0"/>
      <w:marRight w:val="0"/>
      <w:marTop w:val="0"/>
      <w:marBottom w:val="0"/>
      <w:divBdr>
        <w:top w:val="none" w:sz="0" w:space="0" w:color="auto"/>
        <w:left w:val="none" w:sz="0" w:space="0" w:color="auto"/>
        <w:bottom w:val="none" w:sz="0" w:space="0" w:color="auto"/>
        <w:right w:val="none" w:sz="0" w:space="0" w:color="auto"/>
      </w:divBdr>
    </w:div>
    <w:div w:id="2033339594">
      <w:bodyDiv w:val="1"/>
      <w:marLeft w:val="0"/>
      <w:marRight w:val="0"/>
      <w:marTop w:val="0"/>
      <w:marBottom w:val="0"/>
      <w:divBdr>
        <w:top w:val="none" w:sz="0" w:space="0" w:color="auto"/>
        <w:left w:val="none" w:sz="0" w:space="0" w:color="auto"/>
        <w:bottom w:val="none" w:sz="0" w:space="0" w:color="auto"/>
        <w:right w:val="none" w:sz="0" w:space="0" w:color="auto"/>
      </w:divBdr>
    </w:div>
    <w:div w:id="2036274358">
      <w:bodyDiv w:val="1"/>
      <w:marLeft w:val="0"/>
      <w:marRight w:val="0"/>
      <w:marTop w:val="0"/>
      <w:marBottom w:val="0"/>
      <w:divBdr>
        <w:top w:val="none" w:sz="0" w:space="0" w:color="auto"/>
        <w:left w:val="none" w:sz="0" w:space="0" w:color="auto"/>
        <w:bottom w:val="none" w:sz="0" w:space="0" w:color="auto"/>
        <w:right w:val="none" w:sz="0" w:space="0" w:color="auto"/>
      </w:divBdr>
    </w:div>
    <w:div w:id="2038457601">
      <w:bodyDiv w:val="1"/>
      <w:marLeft w:val="0"/>
      <w:marRight w:val="0"/>
      <w:marTop w:val="0"/>
      <w:marBottom w:val="0"/>
      <w:divBdr>
        <w:top w:val="none" w:sz="0" w:space="0" w:color="auto"/>
        <w:left w:val="none" w:sz="0" w:space="0" w:color="auto"/>
        <w:bottom w:val="none" w:sz="0" w:space="0" w:color="auto"/>
        <w:right w:val="none" w:sz="0" w:space="0" w:color="auto"/>
      </w:divBdr>
    </w:div>
    <w:div w:id="2042431665">
      <w:bodyDiv w:val="1"/>
      <w:marLeft w:val="0"/>
      <w:marRight w:val="0"/>
      <w:marTop w:val="0"/>
      <w:marBottom w:val="0"/>
      <w:divBdr>
        <w:top w:val="none" w:sz="0" w:space="0" w:color="auto"/>
        <w:left w:val="none" w:sz="0" w:space="0" w:color="auto"/>
        <w:bottom w:val="none" w:sz="0" w:space="0" w:color="auto"/>
        <w:right w:val="none" w:sz="0" w:space="0" w:color="auto"/>
      </w:divBdr>
    </w:div>
    <w:div w:id="2044398219">
      <w:bodyDiv w:val="1"/>
      <w:marLeft w:val="0"/>
      <w:marRight w:val="0"/>
      <w:marTop w:val="0"/>
      <w:marBottom w:val="0"/>
      <w:divBdr>
        <w:top w:val="none" w:sz="0" w:space="0" w:color="auto"/>
        <w:left w:val="none" w:sz="0" w:space="0" w:color="auto"/>
        <w:bottom w:val="none" w:sz="0" w:space="0" w:color="auto"/>
        <w:right w:val="none" w:sz="0" w:space="0" w:color="auto"/>
      </w:divBdr>
      <w:divsChild>
        <w:div w:id="1774666193">
          <w:marLeft w:val="0"/>
          <w:marRight w:val="0"/>
          <w:marTop w:val="0"/>
          <w:marBottom w:val="0"/>
          <w:divBdr>
            <w:top w:val="none" w:sz="0" w:space="0" w:color="auto"/>
            <w:left w:val="none" w:sz="0" w:space="0" w:color="auto"/>
            <w:bottom w:val="none" w:sz="0" w:space="0" w:color="auto"/>
            <w:right w:val="none" w:sz="0" w:space="0" w:color="auto"/>
          </w:divBdr>
          <w:divsChild>
            <w:div w:id="1242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7767">
      <w:bodyDiv w:val="1"/>
      <w:marLeft w:val="0"/>
      <w:marRight w:val="0"/>
      <w:marTop w:val="0"/>
      <w:marBottom w:val="0"/>
      <w:divBdr>
        <w:top w:val="none" w:sz="0" w:space="0" w:color="auto"/>
        <w:left w:val="none" w:sz="0" w:space="0" w:color="auto"/>
        <w:bottom w:val="none" w:sz="0" w:space="0" w:color="auto"/>
        <w:right w:val="none" w:sz="0" w:space="0" w:color="auto"/>
      </w:divBdr>
    </w:div>
    <w:div w:id="2062899080">
      <w:bodyDiv w:val="1"/>
      <w:marLeft w:val="0"/>
      <w:marRight w:val="0"/>
      <w:marTop w:val="0"/>
      <w:marBottom w:val="0"/>
      <w:divBdr>
        <w:top w:val="none" w:sz="0" w:space="0" w:color="auto"/>
        <w:left w:val="none" w:sz="0" w:space="0" w:color="auto"/>
        <w:bottom w:val="none" w:sz="0" w:space="0" w:color="auto"/>
        <w:right w:val="none" w:sz="0" w:space="0" w:color="auto"/>
      </w:divBdr>
    </w:div>
    <w:div w:id="2063014683">
      <w:bodyDiv w:val="1"/>
      <w:marLeft w:val="0"/>
      <w:marRight w:val="0"/>
      <w:marTop w:val="0"/>
      <w:marBottom w:val="0"/>
      <w:divBdr>
        <w:top w:val="none" w:sz="0" w:space="0" w:color="auto"/>
        <w:left w:val="none" w:sz="0" w:space="0" w:color="auto"/>
        <w:bottom w:val="none" w:sz="0" w:space="0" w:color="auto"/>
        <w:right w:val="none" w:sz="0" w:space="0" w:color="auto"/>
      </w:divBdr>
    </w:div>
    <w:div w:id="2066054231">
      <w:bodyDiv w:val="1"/>
      <w:marLeft w:val="0"/>
      <w:marRight w:val="0"/>
      <w:marTop w:val="0"/>
      <w:marBottom w:val="0"/>
      <w:divBdr>
        <w:top w:val="none" w:sz="0" w:space="0" w:color="auto"/>
        <w:left w:val="none" w:sz="0" w:space="0" w:color="auto"/>
        <w:bottom w:val="none" w:sz="0" w:space="0" w:color="auto"/>
        <w:right w:val="none" w:sz="0" w:space="0" w:color="auto"/>
      </w:divBdr>
    </w:div>
    <w:div w:id="2067222999">
      <w:bodyDiv w:val="1"/>
      <w:marLeft w:val="0"/>
      <w:marRight w:val="0"/>
      <w:marTop w:val="0"/>
      <w:marBottom w:val="0"/>
      <w:divBdr>
        <w:top w:val="none" w:sz="0" w:space="0" w:color="auto"/>
        <w:left w:val="none" w:sz="0" w:space="0" w:color="auto"/>
        <w:bottom w:val="none" w:sz="0" w:space="0" w:color="auto"/>
        <w:right w:val="none" w:sz="0" w:space="0" w:color="auto"/>
      </w:divBdr>
    </w:div>
    <w:div w:id="2070878575">
      <w:bodyDiv w:val="1"/>
      <w:marLeft w:val="0"/>
      <w:marRight w:val="0"/>
      <w:marTop w:val="0"/>
      <w:marBottom w:val="0"/>
      <w:divBdr>
        <w:top w:val="none" w:sz="0" w:space="0" w:color="auto"/>
        <w:left w:val="none" w:sz="0" w:space="0" w:color="auto"/>
        <w:bottom w:val="none" w:sz="0" w:space="0" w:color="auto"/>
        <w:right w:val="none" w:sz="0" w:space="0" w:color="auto"/>
      </w:divBdr>
    </w:div>
    <w:div w:id="2080639540">
      <w:bodyDiv w:val="1"/>
      <w:marLeft w:val="0"/>
      <w:marRight w:val="0"/>
      <w:marTop w:val="0"/>
      <w:marBottom w:val="0"/>
      <w:divBdr>
        <w:top w:val="none" w:sz="0" w:space="0" w:color="auto"/>
        <w:left w:val="none" w:sz="0" w:space="0" w:color="auto"/>
        <w:bottom w:val="none" w:sz="0" w:space="0" w:color="auto"/>
        <w:right w:val="none" w:sz="0" w:space="0" w:color="auto"/>
      </w:divBdr>
    </w:div>
    <w:div w:id="2080639799">
      <w:bodyDiv w:val="1"/>
      <w:marLeft w:val="0"/>
      <w:marRight w:val="0"/>
      <w:marTop w:val="0"/>
      <w:marBottom w:val="0"/>
      <w:divBdr>
        <w:top w:val="none" w:sz="0" w:space="0" w:color="auto"/>
        <w:left w:val="none" w:sz="0" w:space="0" w:color="auto"/>
        <w:bottom w:val="none" w:sz="0" w:space="0" w:color="auto"/>
        <w:right w:val="none" w:sz="0" w:space="0" w:color="auto"/>
      </w:divBdr>
    </w:div>
    <w:div w:id="2086416368">
      <w:bodyDiv w:val="1"/>
      <w:marLeft w:val="0"/>
      <w:marRight w:val="0"/>
      <w:marTop w:val="0"/>
      <w:marBottom w:val="0"/>
      <w:divBdr>
        <w:top w:val="none" w:sz="0" w:space="0" w:color="auto"/>
        <w:left w:val="none" w:sz="0" w:space="0" w:color="auto"/>
        <w:bottom w:val="none" w:sz="0" w:space="0" w:color="auto"/>
        <w:right w:val="none" w:sz="0" w:space="0" w:color="auto"/>
      </w:divBdr>
    </w:div>
    <w:div w:id="2087262314">
      <w:bodyDiv w:val="1"/>
      <w:marLeft w:val="0"/>
      <w:marRight w:val="0"/>
      <w:marTop w:val="0"/>
      <w:marBottom w:val="0"/>
      <w:divBdr>
        <w:top w:val="none" w:sz="0" w:space="0" w:color="auto"/>
        <w:left w:val="none" w:sz="0" w:space="0" w:color="auto"/>
        <w:bottom w:val="none" w:sz="0" w:space="0" w:color="auto"/>
        <w:right w:val="none" w:sz="0" w:space="0" w:color="auto"/>
      </w:divBdr>
    </w:div>
    <w:div w:id="2100173058">
      <w:bodyDiv w:val="1"/>
      <w:marLeft w:val="0"/>
      <w:marRight w:val="0"/>
      <w:marTop w:val="0"/>
      <w:marBottom w:val="0"/>
      <w:divBdr>
        <w:top w:val="none" w:sz="0" w:space="0" w:color="auto"/>
        <w:left w:val="none" w:sz="0" w:space="0" w:color="auto"/>
        <w:bottom w:val="none" w:sz="0" w:space="0" w:color="auto"/>
        <w:right w:val="none" w:sz="0" w:space="0" w:color="auto"/>
      </w:divBdr>
    </w:div>
    <w:div w:id="2101021801">
      <w:bodyDiv w:val="1"/>
      <w:marLeft w:val="0"/>
      <w:marRight w:val="0"/>
      <w:marTop w:val="0"/>
      <w:marBottom w:val="0"/>
      <w:divBdr>
        <w:top w:val="none" w:sz="0" w:space="0" w:color="auto"/>
        <w:left w:val="none" w:sz="0" w:space="0" w:color="auto"/>
        <w:bottom w:val="none" w:sz="0" w:space="0" w:color="auto"/>
        <w:right w:val="none" w:sz="0" w:space="0" w:color="auto"/>
      </w:divBdr>
    </w:div>
    <w:div w:id="2114742908">
      <w:bodyDiv w:val="1"/>
      <w:marLeft w:val="0"/>
      <w:marRight w:val="0"/>
      <w:marTop w:val="0"/>
      <w:marBottom w:val="0"/>
      <w:divBdr>
        <w:top w:val="none" w:sz="0" w:space="0" w:color="auto"/>
        <w:left w:val="none" w:sz="0" w:space="0" w:color="auto"/>
        <w:bottom w:val="none" w:sz="0" w:space="0" w:color="auto"/>
        <w:right w:val="none" w:sz="0" w:space="0" w:color="auto"/>
      </w:divBdr>
    </w:div>
    <w:div w:id="2143963649">
      <w:bodyDiv w:val="1"/>
      <w:marLeft w:val="0"/>
      <w:marRight w:val="0"/>
      <w:marTop w:val="0"/>
      <w:marBottom w:val="0"/>
      <w:divBdr>
        <w:top w:val="none" w:sz="0" w:space="0" w:color="auto"/>
        <w:left w:val="none" w:sz="0" w:space="0" w:color="auto"/>
        <w:bottom w:val="none" w:sz="0" w:space="0" w:color="auto"/>
        <w:right w:val="none" w:sz="0" w:space="0" w:color="auto"/>
      </w:divBdr>
      <w:divsChild>
        <w:div w:id="889800405">
          <w:marLeft w:val="0"/>
          <w:marRight w:val="0"/>
          <w:marTop w:val="0"/>
          <w:marBottom w:val="0"/>
          <w:divBdr>
            <w:top w:val="none" w:sz="0" w:space="0" w:color="auto"/>
            <w:left w:val="none" w:sz="0" w:space="0" w:color="auto"/>
            <w:bottom w:val="none" w:sz="0" w:space="0" w:color="auto"/>
            <w:right w:val="none" w:sz="0" w:space="0" w:color="auto"/>
          </w:divBdr>
          <w:divsChild>
            <w:div w:id="1955404563">
              <w:marLeft w:val="0"/>
              <w:marRight w:val="0"/>
              <w:marTop w:val="0"/>
              <w:marBottom w:val="0"/>
              <w:divBdr>
                <w:top w:val="none" w:sz="0" w:space="0" w:color="auto"/>
                <w:left w:val="none" w:sz="0" w:space="0" w:color="auto"/>
                <w:bottom w:val="none" w:sz="0" w:space="0" w:color="auto"/>
                <w:right w:val="none" w:sz="0" w:space="0" w:color="auto"/>
              </w:divBdr>
              <w:divsChild>
                <w:div w:id="1222444189">
                  <w:marLeft w:val="0"/>
                  <w:marRight w:val="0"/>
                  <w:marTop w:val="0"/>
                  <w:marBottom w:val="0"/>
                  <w:divBdr>
                    <w:top w:val="none" w:sz="0" w:space="0" w:color="auto"/>
                    <w:left w:val="none" w:sz="0" w:space="0" w:color="auto"/>
                    <w:bottom w:val="none" w:sz="0" w:space="0" w:color="auto"/>
                    <w:right w:val="none" w:sz="0" w:space="0" w:color="auto"/>
                  </w:divBdr>
                  <w:divsChild>
                    <w:div w:id="1672290128">
                      <w:marLeft w:val="0"/>
                      <w:marRight w:val="0"/>
                      <w:marTop w:val="0"/>
                      <w:marBottom w:val="0"/>
                      <w:divBdr>
                        <w:top w:val="none" w:sz="0" w:space="0" w:color="auto"/>
                        <w:left w:val="none" w:sz="0" w:space="0" w:color="auto"/>
                        <w:bottom w:val="none" w:sz="0" w:space="0" w:color="auto"/>
                        <w:right w:val="none" w:sz="0" w:space="0" w:color="auto"/>
                      </w:divBdr>
                      <w:divsChild>
                        <w:div w:id="964428089">
                          <w:marLeft w:val="0"/>
                          <w:marRight w:val="0"/>
                          <w:marTop w:val="0"/>
                          <w:marBottom w:val="0"/>
                          <w:divBdr>
                            <w:top w:val="none" w:sz="0" w:space="0" w:color="auto"/>
                            <w:left w:val="none" w:sz="0" w:space="0" w:color="auto"/>
                            <w:bottom w:val="none" w:sz="0" w:space="0" w:color="auto"/>
                            <w:right w:val="none" w:sz="0" w:space="0" w:color="auto"/>
                          </w:divBdr>
                          <w:divsChild>
                            <w:div w:id="1393892355">
                              <w:marLeft w:val="0"/>
                              <w:marRight w:val="0"/>
                              <w:marTop w:val="0"/>
                              <w:marBottom w:val="0"/>
                              <w:divBdr>
                                <w:top w:val="none" w:sz="0" w:space="0" w:color="auto"/>
                                <w:left w:val="none" w:sz="0" w:space="0" w:color="auto"/>
                                <w:bottom w:val="none" w:sz="0" w:space="0" w:color="auto"/>
                                <w:right w:val="none" w:sz="0" w:space="0" w:color="auto"/>
                              </w:divBdr>
                              <w:divsChild>
                                <w:div w:id="1897623869">
                                  <w:marLeft w:val="0"/>
                                  <w:marRight w:val="0"/>
                                  <w:marTop w:val="0"/>
                                  <w:marBottom w:val="0"/>
                                  <w:divBdr>
                                    <w:top w:val="none" w:sz="0" w:space="0" w:color="auto"/>
                                    <w:left w:val="none" w:sz="0" w:space="0" w:color="auto"/>
                                    <w:bottom w:val="none" w:sz="0" w:space="0" w:color="auto"/>
                                    <w:right w:val="none" w:sz="0" w:space="0" w:color="auto"/>
                                  </w:divBdr>
                                  <w:divsChild>
                                    <w:div w:id="89854269">
                                      <w:marLeft w:val="0"/>
                                      <w:marRight w:val="0"/>
                                      <w:marTop w:val="0"/>
                                      <w:marBottom w:val="0"/>
                                      <w:divBdr>
                                        <w:top w:val="none" w:sz="0" w:space="0" w:color="auto"/>
                                        <w:left w:val="none" w:sz="0" w:space="0" w:color="auto"/>
                                        <w:bottom w:val="none" w:sz="0" w:space="0" w:color="auto"/>
                                        <w:right w:val="none" w:sz="0" w:space="0" w:color="auto"/>
                                      </w:divBdr>
                                      <w:divsChild>
                                        <w:div w:id="1373460383">
                                          <w:marLeft w:val="0"/>
                                          <w:marRight w:val="0"/>
                                          <w:marTop w:val="0"/>
                                          <w:marBottom w:val="0"/>
                                          <w:divBdr>
                                            <w:top w:val="single" w:sz="2" w:space="0" w:color="CECFCA"/>
                                            <w:left w:val="single" w:sz="2" w:space="0" w:color="CECFCA"/>
                                            <w:bottom w:val="single" w:sz="6" w:space="0" w:color="CECFCA"/>
                                            <w:right w:val="single" w:sz="6" w:space="0" w:color="CECFCA"/>
                                          </w:divBdr>
                                          <w:divsChild>
                                            <w:div w:id="2020812775">
                                              <w:marLeft w:val="0"/>
                                              <w:marRight w:val="0"/>
                                              <w:marTop w:val="0"/>
                                              <w:marBottom w:val="0"/>
                                              <w:divBdr>
                                                <w:top w:val="single" w:sz="6" w:space="0" w:color="D4D4D4"/>
                                                <w:left w:val="none" w:sz="0" w:space="0" w:color="auto"/>
                                                <w:bottom w:val="none" w:sz="0" w:space="0" w:color="auto"/>
                                                <w:right w:val="none" w:sz="0" w:space="0" w:color="auto"/>
                                              </w:divBdr>
                                              <w:divsChild>
                                                <w:div w:id="926813234">
                                                  <w:blockQuote w:val="1"/>
                                                  <w:marLeft w:val="96"/>
                                                  <w:marRight w:val="0"/>
                                                  <w:marTop w:val="0"/>
                                                  <w:marBottom w:val="0"/>
                                                  <w:divBdr>
                                                    <w:top w:val="none" w:sz="0" w:space="0" w:color="auto"/>
                                                    <w:left w:val="single" w:sz="6" w:space="6" w:color="CCCCCC"/>
                                                    <w:bottom w:val="none" w:sz="0" w:space="0" w:color="auto"/>
                                                    <w:right w:val="none" w:sz="0" w:space="0" w:color="auto"/>
                                                  </w:divBdr>
                                                </w:div>
                                                <w:div w:id="13009604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65578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7699713">
                                                          <w:marLeft w:val="0"/>
                                                          <w:marRight w:val="0"/>
                                                          <w:marTop w:val="0"/>
                                                          <w:marBottom w:val="0"/>
                                                          <w:divBdr>
                                                            <w:top w:val="none" w:sz="0" w:space="0" w:color="auto"/>
                                                            <w:left w:val="none" w:sz="0" w:space="0" w:color="auto"/>
                                                            <w:bottom w:val="none" w:sz="0" w:space="0" w:color="auto"/>
                                                            <w:right w:val="none" w:sz="0" w:space="0" w:color="auto"/>
                                                          </w:divBdr>
                                                          <w:divsChild>
                                                            <w:div w:id="1819496542">
                                                              <w:marLeft w:val="0"/>
                                                              <w:marRight w:val="0"/>
                                                              <w:marTop w:val="0"/>
                                                              <w:marBottom w:val="0"/>
                                                              <w:divBdr>
                                                                <w:top w:val="none" w:sz="0" w:space="0" w:color="auto"/>
                                                                <w:left w:val="none" w:sz="0" w:space="0" w:color="auto"/>
                                                                <w:bottom w:val="none" w:sz="0" w:space="0" w:color="auto"/>
                                                                <w:right w:val="none" w:sz="0" w:space="0" w:color="auto"/>
                                                              </w:divBdr>
                                                              <w:divsChild>
                                                                <w:div w:id="222721216">
                                                                  <w:marLeft w:val="0"/>
                                                                  <w:marRight w:val="0"/>
                                                                  <w:marTop w:val="0"/>
                                                                  <w:marBottom w:val="0"/>
                                                                  <w:divBdr>
                                                                    <w:top w:val="none" w:sz="0" w:space="0" w:color="auto"/>
                                                                    <w:left w:val="none" w:sz="0" w:space="0" w:color="auto"/>
                                                                    <w:bottom w:val="none" w:sz="0" w:space="0" w:color="auto"/>
                                                                    <w:right w:val="none" w:sz="0" w:space="0" w:color="auto"/>
                                                                  </w:divBdr>
                                                                </w:div>
                                                                <w:div w:id="587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764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034679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22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047876">
      <w:bodyDiv w:val="1"/>
      <w:marLeft w:val="0"/>
      <w:marRight w:val="0"/>
      <w:marTop w:val="0"/>
      <w:marBottom w:val="0"/>
      <w:divBdr>
        <w:top w:val="none" w:sz="0" w:space="0" w:color="auto"/>
        <w:left w:val="none" w:sz="0" w:space="0" w:color="auto"/>
        <w:bottom w:val="none" w:sz="0" w:space="0" w:color="auto"/>
        <w:right w:val="none" w:sz="0" w:space="0" w:color="auto"/>
      </w:divBdr>
    </w:div>
    <w:div w:id="21460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package" Target="embeddings/Microsoft_Visio_Drawing12222222222222222222222.vsdx"/><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1111111111111111111111.vsdx"/><Relationship Id="rId23" Type="http://schemas.openxmlformats.org/officeDocument/2006/relationships/image" Target="media/image9.jpeg"/><Relationship Id="rId28" Type="http://schemas.openxmlformats.org/officeDocument/2006/relationships/image" Target="media/image11.jpeg"/><Relationship Id="rId10" Type="http://schemas.microsoft.com/office/2016/09/relationships/commentsIds" Target="commentsIds.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header" Target="header4.xml"/><Relationship Id="rId30" Type="http://schemas.openxmlformats.org/officeDocument/2006/relationships/footer" Target="footer3.xml"/><Relationship Id="rId8" Type="http://schemas.openxmlformats.org/officeDocument/2006/relationships/comments" Target="comments.xml"/></Relationships>
</file>

<file path=word/_rels/header2.xml.rels><?xml version="1.0" encoding="UTF-8" standalone="yes"?>
<Relationships xmlns="http://schemas.openxmlformats.org/package/2006/relationships"><Relationship Id="rId2" Type="http://schemas.openxmlformats.org/officeDocument/2006/relationships/hyperlink" Target="mailto:secretar@stalenergo.com" TargetMode="External"/><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2" Type="http://schemas.openxmlformats.org/officeDocument/2006/relationships/hyperlink" Target="mailto:secretar@stalenergo.com" TargetMode="External"/><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1053;&#1045;_&#1058;&#1056;&#1054;&#1043;&#1040;&#1058;&#1068;\&#1057;&#1045;&#1056;&#1058;&#1048;&#1060;&#1048;&#1050;&#1040;&#1062;&#1048;&#1071;\&#1064;&#1072;&#1073;&#1083;&#1086;&#1085;&#1099;%20&#1076;&#1086;&#1082;&#1091;&#1084;&#1077;&#1085;&#1090;&#1086;&#1074;\MS%20Word%202003\&#1076;&#1083;&#1103;%20&#1076;&#1086;&#1082;%20&#1085;&#1072;%20&#1080;&#1079;&#1076;&#1077;&#1083;&#1080;&#1077;%20&#1045;&#1057;&#1050;&#1044;\&#1058;&#1077;&#1082;&#1089;&#1090;&#1086;&#1074;&#1099;&#1077;%20&#1076;&#1086;&#1082;%20&#1085;&#1072;%20&#1040;&#1057;&#1059;\&#1053;&#1055;&#1054;\A4&#1082;&#1085;&#1080;&#1078;&#1085;_&#1053;&#1042;&#1054;_&#1091;&#1082;&#1088;_&#1045;&#1057;&#1050;&#1044;(&#1076;&#1083;&#1103;%20&#1076;&#1086;&#1082;%20&#1085;&#1072;%20&#1080;&#1079;&#1076;&#1077;&#1083;&#1080;&#1077;)_&#1058;&#1077;&#1082;&#1089;&#1090;&#1044;&#1086;&#1082;_&#1056;&#1072;&#1084;&#1082;&#1080;.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F9815-0C2F-4FA0-A8D8-04031DF95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A4книжн_НВО_укр_ЕСКД(для док на изделие)_ТекстДок_Рамки</Template>
  <TotalTime>806</TotalTime>
  <Pages>99</Pages>
  <Words>15398</Words>
  <Characters>87775</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102968</CharactersWithSpaces>
  <SharedDoc>false</SharedDoc>
  <HLinks>
    <vt:vector size="246" baseType="variant">
      <vt:variant>
        <vt:i4>2686981</vt:i4>
      </vt:variant>
      <vt:variant>
        <vt:i4>236</vt:i4>
      </vt:variant>
      <vt:variant>
        <vt:i4>0</vt:i4>
      </vt:variant>
      <vt:variant>
        <vt:i4>5</vt:i4>
      </vt:variant>
      <vt:variant>
        <vt:lpwstr/>
      </vt:variant>
      <vt:variant>
        <vt:lpwstr>_Toc1558133</vt:lpwstr>
      </vt:variant>
      <vt:variant>
        <vt:i4>2686981</vt:i4>
      </vt:variant>
      <vt:variant>
        <vt:i4>230</vt:i4>
      </vt:variant>
      <vt:variant>
        <vt:i4>0</vt:i4>
      </vt:variant>
      <vt:variant>
        <vt:i4>5</vt:i4>
      </vt:variant>
      <vt:variant>
        <vt:lpwstr/>
      </vt:variant>
      <vt:variant>
        <vt:lpwstr>_Toc1558132</vt:lpwstr>
      </vt:variant>
      <vt:variant>
        <vt:i4>2686981</vt:i4>
      </vt:variant>
      <vt:variant>
        <vt:i4>224</vt:i4>
      </vt:variant>
      <vt:variant>
        <vt:i4>0</vt:i4>
      </vt:variant>
      <vt:variant>
        <vt:i4>5</vt:i4>
      </vt:variant>
      <vt:variant>
        <vt:lpwstr/>
      </vt:variant>
      <vt:variant>
        <vt:lpwstr>_Toc1558131</vt:lpwstr>
      </vt:variant>
      <vt:variant>
        <vt:i4>2686981</vt:i4>
      </vt:variant>
      <vt:variant>
        <vt:i4>218</vt:i4>
      </vt:variant>
      <vt:variant>
        <vt:i4>0</vt:i4>
      </vt:variant>
      <vt:variant>
        <vt:i4>5</vt:i4>
      </vt:variant>
      <vt:variant>
        <vt:lpwstr/>
      </vt:variant>
      <vt:variant>
        <vt:lpwstr>_Toc1558130</vt:lpwstr>
      </vt:variant>
      <vt:variant>
        <vt:i4>2621445</vt:i4>
      </vt:variant>
      <vt:variant>
        <vt:i4>212</vt:i4>
      </vt:variant>
      <vt:variant>
        <vt:i4>0</vt:i4>
      </vt:variant>
      <vt:variant>
        <vt:i4>5</vt:i4>
      </vt:variant>
      <vt:variant>
        <vt:lpwstr/>
      </vt:variant>
      <vt:variant>
        <vt:lpwstr>_Toc1558129</vt:lpwstr>
      </vt:variant>
      <vt:variant>
        <vt:i4>2621445</vt:i4>
      </vt:variant>
      <vt:variant>
        <vt:i4>206</vt:i4>
      </vt:variant>
      <vt:variant>
        <vt:i4>0</vt:i4>
      </vt:variant>
      <vt:variant>
        <vt:i4>5</vt:i4>
      </vt:variant>
      <vt:variant>
        <vt:lpwstr/>
      </vt:variant>
      <vt:variant>
        <vt:lpwstr>_Toc1558128</vt:lpwstr>
      </vt:variant>
      <vt:variant>
        <vt:i4>2621445</vt:i4>
      </vt:variant>
      <vt:variant>
        <vt:i4>200</vt:i4>
      </vt:variant>
      <vt:variant>
        <vt:i4>0</vt:i4>
      </vt:variant>
      <vt:variant>
        <vt:i4>5</vt:i4>
      </vt:variant>
      <vt:variant>
        <vt:lpwstr/>
      </vt:variant>
      <vt:variant>
        <vt:lpwstr>_Toc1558127</vt:lpwstr>
      </vt:variant>
      <vt:variant>
        <vt:i4>2621445</vt:i4>
      </vt:variant>
      <vt:variant>
        <vt:i4>194</vt:i4>
      </vt:variant>
      <vt:variant>
        <vt:i4>0</vt:i4>
      </vt:variant>
      <vt:variant>
        <vt:i4>5</vt:i4>
      </vt:variant>
      <vt:variant>
        <vt:lpwstr/>
      </vt:variant>
      <vt:variant>
        <vt:lpwstr>_Toc1558126</vt:lpwstr>
      </vt:variant>
      <vt:variant>
        <vt:i4>2621445</vt:i4>
      </vt:variant>
      <vt:variant>
        <vt:i4>188</vt:i4>
      </vt:variant>
      <vt:variant>
        <vt:i4>0</vt:i4>
      </vt:variant>
      <vt:variant>
        <vt:i4>5</vt:i4>
      </vt:variant>
      <vt:variant>
        <vt:lpwstr/>
      </vt:variant>
      <vt:variant>
        <vt:lpwstr>_Toc1558125</vt:lpwstr>
      </vt:variant>
      <vt:variant>
        <vt:i4>2621445</vt:i4>
      </vt:variant>
      <vt:variant>
        <vt:i4>182</vt:i4>
      </vt:variant>
      <vt:variant>
        <vt:i4>0</vt:i4>
      </vt:variant>
      <vt:variant>
        <vt:i4>5</vt:i4>
      </vt:variant>
      <vt:variant>
        <vt:lpwstr/>
      </vt:variant>
      <vt:variant>
        <vt:lpwstr>_Toc1558124</vt:lpwstr>
      </vt:variant>
      <vt:variant>
        <vt:i4>2621445</vt:i4>
      </vt:variant>
      <vt:variant>
        <vt:i4>176</vt:i4>
      </vt:variant>
      <vt:variant>
        <vt:i4>0</vt:i4>
      </vt:variant>
      <vt:variant>
        <vt:i4>5</vt:i4>
      </vt:variant>
      <vt:variant>
        <vt:lpwstr/>
      </vt:variant>
      <vt:variant>
        <vt:lpwstr>_Toc1558123</vt:lpwstr>
      </vt:variant>
      <vt:variant>
        <vt:i4>2621445</vt:i4>
      </vt:variant>
      <vt:variant>
        <vt:i4>170</vt:i4>
      </vt:variant>
      <vt:variant>
        <vt:i4>0</vt:i4>
      </vt:variant>
      <vt:variant>
        <vt:i4>5</vt:i4>
      </vt:variant>
      <vt:variant>
        <vt:lpwstr/>
      </vt:variant>
      <vt:variant>
        <vt:lpwstr>_Toc1558122</vt:lpwstr>
      </vt:variant>
      <vt:variant>
        <vt:i4>2621445</vt:i4>
      </vt:variant>
      <vt:variant>
        <vt:i4>164</vt:i4>
      </vt:variant>
      <vt:variant>
        <vt:i4>0</vt:i4>
      </vt:variant>
      <vt:variant>
        <vt:i4>5</vt:i4>
      </vt:variant>
      <vt:variant>
        <vt:lpwstr/>
      </vt:variant>
      <vt:variant>
        <vt:lpwstr>_Toc1558121</vt:lpwstr>
      </vt:variant>
      <vt:variant>
        <vt:i4>2621445</vt:i4>
      </vt:variant>
      <vt:variant>
        <vt:i4>158</vt:i4>
      </vt:variant>
      <vt:variant>
        <vt:i4>0</vt:i4>
      </vt:variant>
      <vt:variant>
        <vt:i4>5</vt:i4>
      </vt:variant>
      <vt:variant>
        <vt:lpwstr/>
      </vt:variant>
      <vt:variant>
        <vt:lpwstr>_Toc1558120</vt:lpwstr>
      </vt:variant>
      <vt:variant>
        <vt:i4>2818053</vt:i4>
      </vt:variant>
      <vt:variant>
        <vt:i4>152</vt:i4>
      </vt:variant>
      <vt:variant>
        <vt:i4>0</vt:i4>
      </vt:variant>
      <vt:variant>
        <vt:i4>5</vt:i4>
      </vt:variant>
      <vt:variant>
        <vt:lpwstr/>
      </vt:variant>
      <vt:variant>
        <vt:lpwstr>_Toc1558119</vt:lpwstr>
      </vt:variant>
      <vt:variant>
        <vt:i4>2818053</vt:i4>
      </vt:variant>
      <vt:variant>
        <vt:i4>146</vt:i4>
      </vt:variant>
      <vt:variant>
        <vt:i4>0</vt:i4>
      </vt:variant>
      <vt:variant>
        <vt:i4>5</vt:i4>
      </vt:variant>
      <vt:variant>
        <vt:lpwstr/>
      </vt:variant>
      <vt:variant>
        <vt:lpwstr>_Toc1558118</vt:lpwstr>
      </vt:variant>
      <vt:variant>
        <vt:i4>2818053</vt:i4>
      </vt:variant>
      <vt:variant>
        <vt:i4>140</vt:i4>
      </vt:variant>
      <vt:variant>
        <vt:i4>0</vt:i4>
      </vt:variant>
      <vt:variant>
        <vt:i4>5</vt:i4>
      </vt:variant>
      <vt:variant>
        <vt:lpwstr/>
      </vt:variant>
      <vt:variant>
        <vt:lpwstr>_Toc1558117</vt:lpwstr>
      </vt:variant>
      <vt:variant>
        <vt:i4>2818053</vt:i4>
      </vt:variant>
      <vt:variant>
        <vt:i4>134</vt:i4>
      </vt:variant>
      <vt:variant>
        <vt:i4>0</vt:i4>
      </vt:variant>
      <vt:variant>
        <vt:i4>5</vt:i4>
      </vt:variant>
      <vt:variant>
        <vt:lpwstr/>
      </vt:variant>
      <vt:variant>
        <vt:lpwstr>_Toc1558116</vt:lpwstr>
      </vt:variant>
      <vt:variant>
        <vt:i4>2818053</vt:i4>
      </vt:variant>
      <vt:variant>
        <vt:i4>128</vt:i4>
      </vt:variant>
      <vt:variant>
        <vt:i4>0</vt:i4>
      </vt:variant>
      <vt:variant>
        <vt:i4>5</vt:i4>
      </vt:variant>
      <vt:variant>
        <vt:lpwstr/>
      </vt:variant>
      <vt:variant>
        <vt:lpwstr>_Toc1558115</vt:lpwstr>
      </vt:variant>
      <vt:variant>
        <vt:i4>2818053</vt:i4>
      </vt:variant>
      <vt:variant>
        <vt:i4>122</vt:i4>
      </vt:variant>
      <vt:variant>
        <vt:i4>0</vt:i4>
      </vt:variant>
      <vt:variant>
        <vt:i4>5</vt:i4>
      </vt:variant>
      <vt:variant>
        <vt:lpwstr/>
      </vt:variant>
      <vt:variant>
        <vt:lpwstr>_Toc1558114</vt:lpwstr>
      </vt:variant>
      <vt:variant>
        <vt:i4>2818053</vt:i4>
      </vt:variant>
      <vt:variant>
        <vt:i4>116</vt:i4>
      </vt:variant>
      <vt:variant>
        <vt:i4>0</vt:i4>
      </vt:variant>
      <vt:variant>
        <vt:i4>5</vt:i4>
      </vt:variant>
      <vt:variant>
        <vt:lpwstr/>
      </vt:variant>
      <vt:variant>
        <vt:lpwstr>_Toc1558113</vt:lpwstr>
      </vt:variant>
      <vt:variant>
        <vt:i4>2818053</vt:i4>
      </vt:variant>
      <vt:variant>
        <vt:i4>110</vt:i4>
      </vt:variant>
      <vt:variant>
        <vt:i4>0</vt:i4>
      </vt:variant>
      <vt:variant>
        <vt:i4>5</vt:i4>
      </vt:variant>
      <vt:variant>
        <vt:lpwstr/>
      </vt:variant>
      <vt:variant>
        <vt:lpwstr>_Toc1558112</vt:lpwstr>
      </vt:variant>
      <vt:variant>
        <vt:i4>2818053</vt:i4>
      </vt:variant>
      <vt:variant>
        <vt:i4>104</vt:i4>
      </vt:variant>
      <vt:variant>
        <vt:i4>0</vt:i4>
      </vt:variant>
      <vt:variant>
        <vt:i4>5</vt:i4>
      </vt:variant>
      <vt:variant>
        <vt:lpwstr/>
      </vt:variant>
      <vt:variant>
        <vt:lpwstr>_Toc1558111</vt:lpwstr>
      </vt:variant>
      <vt:variant>
        <vt:i4>2818053</vt:i4>
      </vt:variant>
      <vt:variant>
        <vt:i4>98</vt:i4>
      </vt:variant>
      <vt:variant>
        <vt:i4>0</vt:i4>
      </vt:variant>
      <vt:variant>
        <vt:i4>5</vt:i4>
      </vt:variant>
      <vt:variant>
        <vt:lpwstr/>
      </vt:variant>
      <vt:variant>
        <vt:lpwstr>_Toc1558110</vt:lpwstr>
      </vt:variant>
      <vt:variant>
        <vt:i4>2752517</vt:i4>
      </vt:variant>
      <vt:variant>
        <vt:i4>92</vt:i4>
      </vt:variant>
      <vt:variant>
        <vt:i4>0</vt:i4>
      </vt:variant>
      <vt:variant>
        <vt:i4>5</vt:i4>
      </vt:variant>
      <vt:variant>
        <vt:lpwstr/>
      </vt:variant>
      <vt:variant>
        <vt:lpwstr>_Toc1558109</vt:lpwstr>
      </vt:variant>
      <vt:variant>
        <vt:i4>2752517</vt:i4>
      </vt:variant>
      <vt:variant>
        <vt:i4>86</vt:i4>
      </vt:variant>
      <vt:variant>
        <vt:i4>0</vt:i4>
      </vt:variant>
      <vt:variant>
        <vt:i4>5</vt:i4>
      </vt:variant>
      <vt:variant>
        <vt:lpwstr/>
      </vt:variant>
      <vt:variant>
        <vt:lpwstr>_Toc1558108</vt:lpwstr>
      </vt:variant>
      <vt:variant>
        <vt:i4>2752517</vt:i4>
      </vt:variant>
      <vt:variant>
        <vt:i4>80</vt:i4>
      </vt:variant>
      <vt:variant>
        <vt:i4>0</vt:i4>
      </vt:variant>
      <vt:variant>
        <vt:i4>5</vt:i4>
      </vt:variant>
      <vt:variant>
        <vt:lpwstr/>
      </vt:variant>
      <vt:variant>
        <vt:lpwstr>_Toc1558107</vt:lpwstr>
      </vt:variant>
      <vt:variant>
        <vt:i4>2752517</vt:i4>
      </vt:variant>
      <vt:variant>
        <vt:i4>74</vt:i4>
      </vt:variant>
      <vt:variant>
        <vt:i4>0</vt:i4>
      </vt:variant>
      <vt:variant>
        <vt:i4>5</vt:i4>
      </vt:variant>
      <vt:variant>
        <vt:lpwstr/>
      </vt:variant>
      <vt:variant>
        <vt:lpwstr>_Toc1558106</vt:lpwstr>
      </vt:variant>
      <vt:variant>
        <vt:i4>2752517</vt:i4>
      </vt:variant>
      <vt:variant>
        <vt:i4>68</vt:i4>
      </vt:variant>
      <vt:variant>
        <vt:i4>0</vt:i4>
      </vt:variant>
      <vt:variant>
        <vt:i4>5</vt:i4>
      </vt:variant>
      <vt:variant>
        <vt:lpwstr/>
      </vt:variant>
      <vt:variant>
        <vt:lpwstr>_Toc1558105</vt:lpwstr>
      </vt:variant>
      <vt:variant>
        <vt:i4>2752517</vt:i4>
      </vt:variant>
      <vt:variant>
        <vt:i4>62</vt:i4>
      </vt:variant>
      <vt:variant>
        <vt:i4>0</vt:i4>
      </vt:variant>
      <vt:variant>
        <vt:i4>5</vt:i4>
      </vt:variant>
      <vt:variant>
        <vt:lpwstr/>
      </vt:variant>
      <vt:variant>
        <vt:lpwstr>_Toc1558104</vt:lpwstr>
      </vt:variant>
      <vt:variant>
        <vt:i4>2752517</vt:i4>
      </vt:variant>
      <vt:variant>
        <vt:i4>56</vt:i4>
      </vt:variant>
      <vt:variant>
        <vt:i4>0</vt:i4>
      </vt:variant>
      <vt:variant>
        <vt:i4>5</vt:i4>
      </vt:variant>
      <vt:variant>
        <vt:lpwstr/>
      </vt:variant>
      <vt:variant>
        <vt:lpwstr>_Toc1558103</vt:lpwstr>
      </vt:variant>
      <vt:variant>
        <vt:i4>2752517</vt:i4>
      </vt:variant>
      <vt:variant>
        <vt:i4>50</vt:i4>
      </vt:variant>
      <vt:variant>
        <vt:i4>0</vt:i4>
      </vt:variant>
      <vt:variant>
        <vt:i4>5</vt:i4>
      </vt:variant>
      <vt:variant>
        <vt:lpwstr/>
      </vt:variant>
      <vt:variant>
        <vt:lpwstr>_Toc1558102</vt:lpwstr>
      </vt:variant>
      <vt:variant>
        <vt:i4>2752517</vt:i4>
      </vt:variant>
      <vt:variant>
        <vt:i4>44</vt:i4>
      </vt:variant>
      <vt:variant>
        <vt:i4>0</vt:i4>
      </vt:variant>
      <vt:variant>
        <vt:i4>5</vt:i4>
      </vt:variant>
      <vt:variant>
        <vt:lpwstr/>
      </vt:variant>
      <vt:variant>
        <vt:lpwstr>_Toc1558101</vt:lpwstr>
      </vt:variant>
      <vt:variant>
        <vt:i4>2752517</vt:i4>
      </vt:variant>
      <vt:variant>
        <vt:i4>38</vt:i4>
      </vt:variant>
      <vt:variant>
        <vt:i4>0</vt:i4>
      </vt:variant>
      <vt:variant>
        <vt:i4>5</vt:i4>
      </vt:variant>
      <vt:variant>
        <vt:lpwstr/>
      </vt:variant>
      <vt:variant>
        <vt:lpwstr>_Toc1558100</vt:lpwstr>
      </vt:variant>
      <vt:variant>
        <vt:i4>2293764</vt:i4>
      </vt:variant>
      <vt:variant>
        <vt:i4>32</vt:i4>
      </vt:variant>
      <vt:variant>
        <vt:i4>0</vt:i4>
      </vt:variant>
      <vt:variant>
        <vt:i4>5</vt:i4>
      </vt:variant>
      <vt:variant>
        <vt:lpwstr/>
      </vt:variant>
      <vt:variant>
        <vt:lpwstr>_Toc1558099</vt:lpwstr>
      </vt:variant>
      <vt:variant>
        <vt:i4>2293764</vt:i4>
      </vt:variant>
      <vt:variant>
        <vt:i4>26</vt:i4>
      </vt:variant>
      <vt:variant>
        <vt:i4>0</vt:i4>
      </vt:variant>
      <vt:variant>
        <vt:i4>5</vt:i4>
      </vt:variant>
      <vt:variant>
        <vt:lpwstr/>
      </vt:variant>
      <vt:variant>
        <vt:lpwstr>_Toc1558098</vt:lpwstr>
      </vt:variant>
      <vt:variant>
        <vt:i4>2293764</vt:i4>
      </vt:variant>
      <vt:variant>
        <vt:i4>20</vt:i4>
      </vt:variant>
      <vt:variant>
        <vt:i4>0</vt:i4>
      </vt:variant>
      <vt:variant>
        <vt:i4>5</vt:i4>
      </vt:variant>
      <vt:variant>
        <vt:lpwstr/>
      </vt:variant>
      <vt:variant>
        <vt:lpwstr>_Toc1558097</vt:lpwstr>
      </vt:variant>
      <vt:variant>
        <vt:i4>2293764</vt:i4>
      </vt:variant>
      <vt:variant>
        <vt:i4>14</vt:i4>
      </vt:variant>
      <vt:variant>
        <vt:i4>0</vt:i4>
      </vt:variant>
      <vt:variant>
        <vt:i4>5</vt:i4>
      </vt:variant>
      <vt:variant>
        <vt:lpwstr/>
      </vt:variant>
      <vt:variant>
        <vt:lpwstr>_Toc1558096</vt:lpwstr>
      </vt:variant>
      <vt:variant>
        <vt:i4>2293764</vt:i4>
      </vt:variant>
      <vt:variant>
        <vt:i4>8</vt:i4>
      </vt:variant>
      <vt:variant>
        <vt:i4>0</vt:i4>
      </vt:variant>
      <vt:variant>
        <vt:i4>5</vt:i4>
      </vt:variant>
      <vt:variant>
        <vt:lpwstr/>
      </vt:variant>
      <vt:variant>
        <vt:lpwstr>_Toc1558095</vt:lpwstr>
      </vt:variant>
      <vt:variant>
        <vt:i4>2293764</vt:i4>
      </vt:variant>
      <vt:variant>
        <vt:i4>2</vt:i4>
      </vt:variant>
      <vt:variant>
        <vt:i4>0</vt:i4>
      </vt:variant>
      <vt:variant>
        <vt:i4>5</vt:i4>
      </vt:variant>
      <vt:variant>
        <vt:lpwstr/>
      </vt:variant>
      <vt:variant>
        <vt:lpwstr>_Toc1558094</vt:lpwstr>
      </vt:variant>
      <vt:variant>
        <vt:i4>327753</vt:i4>
      </vt:variant>
      <vt:variant>
        <vt:i4>12</vt:i4>
      </vt:variant>
      <vt:variant>
        <vt:i4>0</vt:i4>
      </vt:variant>
      <vt:variant>
        <vt:i4>5</vt:i4>
      </vt:variant>
      <vt:variant>
        <vt:lpwstr>http://www.stalenergo.ru/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ООО "Компания "Стальэнерго"</dc:creator>
  <dc:description>ЕИУС.хххххх.ххх 01 92 01 01</dc:description>
  <cp:lastModifiedBy>Дмитрий Панкратов</cp:lastModifiedBy>
  <cp:revision>13</cp:revision>
  <cp:lastPrinted>2020-05-08T08:43:00Z</cp:lastPrinted>
  <dcterms:created xsi:type="dcterms:W3CDTF">2020-05-22T05:08:00Z</dcterms:created>
  <dcterms:modified xsi:type="dcterms:W3CDTF">2020-05-26T11:36:00Z</dcterms:modified>
</cp:coreProperties>
</file>